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exact"/>
        <w:ind w:left="3416" w:right="4804" w:firstLine="-109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79"/>
        </w:rPr>
        <w:t>Gl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0"/>
        </w:sectPr>
      </w:pPr>
      <w:rPr/>
    </w:p>
    <w:p>
      <w:pPr>
        <w:spacing w:before="0" w:after="0" w:line="243" w:lineRule="exact"/>
        <w:ind w:left="848" w:right="-20"/>
        <w:jc w:val="left"/>
        <w:tabs>
          <w:tab w:pos="27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.492626pt;margin-top:7.350699pt;width:51.534602pt;height:7.5pt;mso-position-horizontal-relative:page;mso-position-vertical-relative:paragraph;z-index:-10319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13131"/>
                      <w:spacing w:val="0"/>
                      <w:w w:val="103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0"/>
          <w:position w:val="8"/>
        </w:rPr>
        <w:t>IZMIR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622" w:right="-20"/>
        <w:jc w:val="left"/>
        <w:tabs>
          <w:tab w:pos="40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944805pt;margin-top:-51.122616pt;width:460.049375pt;height:72.514347pt;mso-position-horizontal-relative:page;mso-position-vertical-relative:paragraph;z-index:-10320" type="#_x0000_t202" filled="f" stroked="f">
            <v:textbox inset="0,0,0,0">
              <w:txbxContent>
                <w:p>
                  <w:pPr>
                    <w:spacing w:before="0" w:after="0" w:line="1450" w:lineRule="exact"/>
                    <w:ind w:right="-258"/>
                    <w:jc w:val="left"/>
                    <w:tabs>
                      <w:tab w:pos="798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313131"/>
                      <w:spacing w:val="0"/>
                      <w:w w:val="129"/>
                      <w:b/>
                      <w:bCs/>
                      <w:position w:val="39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313131"/>
                      <w:spacing w:val="0"/>
                      <w:w w:val="100"/>
                      <w:b/>
                      <w:bCs/>
                      <w:position w:val="39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313131"/>
                      <w:spacing w:val="0"/>
                      <w:w w:val="100"/>
                      <w:b/>
                      <w:bCs/>
                      <w:position w:val="39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565656"/>
                      <w:spacing w:val="0"/>
                      <w:w w:val="241"/>
                      <w:position w:val="-2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7"/>
          <w:position w:val="3"/>
        </w:rPr>
        <w:t>BELEDIYESI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89" w:after="0" w:line="240" w:lineRule="auto"/>
        <w:ind w:left="117" w:right="-68" w:firstLine="-14"/>
        <w:jc w:val="left"/>
        <w:tabs>
          <w:tab w:pos="1500" w:val="left"/>
          <w:tab w:pos="3980" w:val="left"/>
          <w:tab w:pos="47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7"/>
          <w:position w:val="1"/>
        </w:rPr>
        <w:t>!:}la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7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31.0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6"/>
          <w:w w:val="100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:59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2"/>
          <w:szCs w:val="32"/>
          <w:color w:val="444444"/>
          <w:spacing w:val="0"/>
          <w:w w:val="66"/>
          <w:position w:val="0"/>
        </w:rPr>
        <w:t>tr</w:t>
      </w:r>
      <w:r>
        <w:rPr>
          <w:rFonts w:ascii="Times New Roman" w:hAnsi="Times New Roman" w:cs="Times New Roman" w:eastAsia="Times New Roman"/>
          <w:sz w:val="32"/>
          <w:szCs w:val="32"/>
          <w:color w:val="444444"/>
          <w:spacing w:val="10"/>
          <w:w w:val="66"/>
          <w:position w:val="0"/>
        </w:rPr>
        <w:t>e</w:t>
      </w:r>
      <w:r>
        <w:rPr>
          <w:rFonts w:ascii="Arial" w:hAnsi="Arial" w:cs="Arial" w:eastAsia="Arial"/>
          <w:sz w:val="27"/>
          <w:szCs w:val="27"/>
          <w:color w:val="313131"/>
          <w:spacing w:val="-25"/>
          <w:w w:val="118"/>
          <w:position w:val="0"/>
        </w:rPr>
        <w:t>ı</w:t>
      </w:r>
      <w:r>
        <w:rPr>
          <w:rFonts w:ascii="Arial" w:hAnsi="Arial" w:cs="Arial" w:eastAsia="Arial"/>
          <w:sz w:val="27"/>
          <w:szCs w:val="27"/>
          <w:color w:val="565656"/>
          <w:spacing w:val="0"/>
          <w:w w:val="104"/>
          <w:position w:val="0"/>
        </w:rPr>
        <w:t>:</w:t>
      </w:r>
      <w:r>
        <w:rPr>
          <w:rFonts w:ascii="Arial" w:hAnsi="Arial" w:cs="Arial" w:eastAsia="Arial"/>
          <w:sz w:val="27"/>
          <w:szCs w:val="27"/>
          <w:color w:val="565656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4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1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12"/>
          <w:w w:val="138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0"/>
        </w:rPr>
        <w:t>05.2017JKııyıt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3633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8"/>
          <w:w w:val="113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0"/>
        </w:rPr>
        <w:t>Bildi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0"/>
        </w:rPr>
        <w:t>Bildiril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9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Esatpaşa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1200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  <w:position w:val="0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185" w:lineRule="exact"/>
        <w:ind w:left="117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100"/>
          <w:position w:val="-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8"/>
          <w:position w:val="-3"/>
        </w:rPr>
        <w:t>Esa..fpaşa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1200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:3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8"/>
          <w:position w:val="-3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565656"/>
          <w:spacing w:val="0"/>
          <w:w w:val="103"/>
          <w:position w:val="1"/>
        </w:rPr>
        <w:t>._....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0"/>
          <w:cols w:num="2" w:equalWidth="0">
            <w:col w:w="7523" w:space="1468"/>
            <w:col w:w="2569"/>
          </w:cols>
        </w:sectPr>
      </w:pPr>
      <w:rPr/>
    </w:p>
    <w:p>
      <w:pPr>
        <w:spacing w:before="0" w:after="0" w:line="296" w:lineRule="exact"/>
        <w:ind w:left="103" w:right="-20"/>
        <w:jc w:val="left"/>
        <w:tabs>
          <w:tab w:pos="1460" w:val="left"/>
          <w:tab w:pos="400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9"/>
          <w:szCs w:val="29"/>
          <w:color w:val="313131"/>
          <w:w w:val="51"/>
        </w:rPr>
        <w:t>I</w:t>
      </w:r>
      <w:r>
        <w:rPr>
          <w:rFonts w:ascii="Arial" w:hAnsi="Arial" w:cs="Arial" w:eastAsia="Arial"/>
          <w:sz w:val="29"/>
          <w:szCs w:val="29"/>
          <w:color w:val="313131"/>
          <w:spacing w:val="9"/>
          <w:w w:val="5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9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0"/>
          <w:w w:val="100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-12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92"/>
          <w:position w:val="1"/>
        </w:rPr>
        <w:t>'V</w:t>
      </w:r>
      <w:r>
        <w:rPr>
          <w:rFonts w:ascii="Arial" w:hAnsi="Arial" w:cs="Arial" w:eastAsia="Arial"/>
          <w:sz w:val="19"/>
          <w:szCs w:val="19"/>
          <w:color w:val="313131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85" w:lineRule="exact"/>
        <w:ind w:left="117" w:right="-20"/>
        <w:jc w:val="left"/>
        <w:tabs>
          <w:tab w:pos="290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3.434738pt;margin-top:9.394258pt;width:111.732216pt;height:26pt;mso-position-horizontal-relative:page;mso-position-vertical-relative:paragraph;z-index:-10318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100" w:val="left"/>
                    </w:tabs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44444"/>
                      <w:spacing w:val="0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44444"/>
                      <w:spacing w:val="-62"/>
                      <w:w w:val="57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4444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44444"/>
                      <w:spacing w:val="0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4444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4444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BFBFBF"/>
                      <w:spacing w:val="0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BFBFBF"/>
                      <w:spacing w:val="33"/>
                      <w:w w:val="57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BFBFBF"/>
                      <w:spacing w:val="0"/>
                      <w:w w:val="61"/>
                      <w:position w:val="-1"/>
                    </w:rPr>
                    <w:t>---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BFBFBF"/>
                      <w:spacing w:val="-65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313131"/>
                      <w:spacing w:val="-9"/>
                      <w:w w:val="42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BFBFBF"/>
                      <w:spacing w:val="2"/>
                      <w:w w:val="174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BFBFBF"/>
                      <w:spacing w:val="0"/>
                      <w:w w:val="57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BFBFBF"/>
                      <w:spacing w:val="-33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BFBFBF"/>
                      <w:spacing w:val="0"/>
                      <w:w w:val="63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BFBFBF"/>
                      <w:spacing w:val="-58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AFAEAF"/>
                      <w:spacing w:val="0"/>
                      <w:w w:val="72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-6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268"/>
          <w:position w:val="-6"/>
        </w:rPr>
        <w:t>i</w:t>
      </w:r>
      <w:r>
        <w:rPr>
          <w:rFonts w:ascii="Arial" w:hAnsi="Arial" w:cs="Arial" w:eastAsia="Arial"/>
          <w:sz w:val="22"/>
          <w:szCs w:val="22"/>
          <w:color w:val="313131"/>
          <w:spacing w:val="-3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6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3"/>
          <w:position w:val="-4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3"/>
          <w:position w:val="-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8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6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3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3"/>
        </w:rPr>
        <w:t>anını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8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3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0"/>
        </w:sectPr>
      </w:pPr>
      <w:rPr/>
    </w:p>
    <w:p>
      <w:pPr>
        <w:spacing w:before="39" w:after="0" w:line="240" w:lineRule="auto"/>
        <w:ind w:left="29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</w:rPr>
        <w:t>Ahşap</w:t>
      </w:r>
      <w:r>
        <w:rPr>
          <w:rFonts w:ascii="Arial" w:hAnsi="Arial" w:cs="Arial" w:eastAsia="Arial"/>
          <w:sz w:val="17"/>
          <w:szCs w:val="17"/>
          <w:color w:val="44444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8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0" w:after="0" w:line="240" w:lineRule="auto"/>
        <w:ind w:left="3231" w:right="2542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13131"/>
          <w:spacing w:val="0"/>
          <w:w w:val="104"/>
        </w:rPr>
        <w:t>X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rtangın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22:10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0"/>
          <w:cols w:num="3" w:equalWidth="0">
            <w:col w:w="5944" w:space="30"/>
            <w:col w:w="576" w:space="0"/>
            <w:col w:w="5010"/>
          </w:cols>
        </w:sectPr>
      </w:pPr>
      <w:rPr/>
    </w:p>
    <w:p>
      <w:pPr>
        <w:spacing w:before="76" w:after="0" w:line="295" w:lineRule="auto"/>
        <w:ind w:left="1860" w:right="3526" w:firstLine="-1758"/>
        <w:jc w:val="left"/>
        <w:tabs>
          <w:tab w:pos="1840" w:val="left"/>
          <w:tab w:pos="4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0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renilemedi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9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9"/>
          <w:position w:val="0"/>
        </w:rPr>
        <w:t>Öğrenilemedi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6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6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8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BALCIOGLU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1783" w:right="-20"/>
        <w:jc w:val="left"/>
        <w:tabs>
          <w:tab w:pos="400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IAr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9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4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2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22:00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0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  <w:position w:val="1"/>
        </w:rPr>
        <w:t>22:06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0"/>
        </w:sectPr>
      </w:pPr>
      <w:rPr/>
    </w:p>
    <w:p>
      <w:pPr>
        <w:spacing w:before="0" w:after="0" w:line="218" w:lineRule="exact"/>
        <w:ind w:left="10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3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8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4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0"/>
          <w:cols w:num="2" w:equalWidth="0">
            <w:col w:w="584" w:space="1270"/>
            <w:col w:w="9706"/>
          </w:cols>
        </w:sectPr>
      </w:pPr>
      <w:rPr/>
    </w:p>
    <w:p>
      <w:pPr>
        <w:spacing w:before="0" w:after="0" w:line="256" w:lineRule="exact"/>
        <w:ind w:left="121" w:right="-20"/>
        <w:jc w:val="left"/>
        <w:tabs>
          <w:tab w:pos="3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91"/>
          <w:position w:val="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7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5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4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3953" w:right="538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9"/>
        </w:rPr>
        <w:t>GelişSaati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3929" w:right="453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96"/>
        </w:rPr>
        <w:t>Em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niyet-Jandarma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22:06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802" w:right="-20"/>
        <w:jc w:val="left"/>
        <w:tabs>
          <w:tab w:pos="3240" w:val="left"/>
          <w:tab w:pos="3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Dogalg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9" w:lineRule="exact"/>
        <w:ind w:left="117" w:right="-20"/>
        <w:jc w:val="left"/>
        <w:tabs>
          <w:tab w:pos="1780" w:val="left"/>
          <w:tab w:pos="394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97"/>
          <w:position w:val="1"/>
        </w:rPr>
        <w:t>pıkı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-21"/>
          <w:w w:val="98"/>
          <w:position w:val="1"/>
        </w:rPr>
        <w:t>ş</w:t>
      </w:r>
      <w:r>
        <w:rPr>
          <w:rFonts w:ascii="Times New Roman" w:hAnsi="Times New Roman" w:cs="Times New Roman" w:eastAsia="Times New Roman"/>
          <w:sz w:val="22"/>
          <w:szCs w:val="22"/>
          <w:color w:val="AFAEAF"/>
          <w:spacing w:val="0"/>
          <w:w w:val="51"/>
          <w:position w:val="1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AFAEAF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88"/>
          <w:position w:val="0"/>
        </w:rPr>
        <w:t>Araç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1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103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8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7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89"/>
        </w:rPr>
        <w:t>Ek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4"/>
          <w:w w:val="89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9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5" w:lineRule="auto"/>
        <w:ind w:left="121" w:right="4449" w:firstLine="-19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Göri.lldüğü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göri.lldü.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11" w:lineRule="exact"/>
        <w:ind w:left="3929" w:right="478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Söndünncde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6"/>
          <w:position w:val="-1"/>
        </w:rPr>
        <w:t>söndüri.lcü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156" w:right="-20"/>
        <w:jc w:val="left"/>
        <w:tabs>
          <w:tab w:pos="2100" w:val="left"/>
          <w:tab w:pos="2580" w:val="left"/>
          <w:tab w:pos="3940" w:val="left"/>
          <w:tab w:pos="5800" w:val="left"/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2"/>
          <w:position w:val="-2"/>
        </w:rPr>
        <w:t>öndürnıe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1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Türi.l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1"/>
          <w:szCs w:val="11"/>
          <w:color w:val="BFBFBF"/>
          <w:spacing w:val="-11"/>
          <w:w w:val="199"/>
          <w:position w:val="8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7C7C7E"/>
          <w:spacing w:val="0"/>
          <w:w w:val="91"/>
          <w:position w:val="8"/>
        </w:rPr>
        <w:t>/</w:t>
      </w:r>
      <w:r>
        <w:rPr>
          <w:rFonts w:ascii="Times New Roman" w:hAnsi="Times New Roman" w:cs="Times New Roman" w:eastAsia="Times New Roman"/>
          <w:sz w:val="11"/>
          <w:szCs w:val="11"/>
          <w:color w:val="7C7C7E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7C7C7E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0"/>
          <w:position w:val="-4"/>
        </w:rPr>
        <w:t>Ş_u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7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7"/>
          <w:position w:val="-4"/>
        </w:rPr>
        <w:t>_lKöpü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7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87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  <w:position w:val="-4"/>
        </w:rPr>
        <w:t>_IK.K.T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89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9"/>
          <w:position w:val="-4"/>
        </w:rPr>
        <w:t>K_g_.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0" w:lineRule="exact"/>
        <w:ind w:left="3939" w:right="4012"/>
        <w:jc w:val="center"/>
        <w:tabs>
          <w:tab w:pos="5800" w:val="left"/>
          <w:tab w:pos="73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0"/>
          <w:w w:val="128"/>
          <w:position w:val="4"/>
        </w:rPr>
        <w:t>ı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4"/>
        </w:rPr>
      </w:r>
      <w:r>
        <w:rPr>
          <w:rFonts w:ascii="Arial" w:hAnsi="Arial" w:cs="Arial" w:eastAsia="Arial"/>
          <w:sz w:val="20"/>
          <w:szCs w:val="20"/>
          <w:color w:val="444444"/>
          <w:spacing w:val="0"/>
          <w:w w:val="55"/>
          <w:position w:val="1"/>
        </w:rPr>
        <w:t>ı</w:t>
      </w:r>
      <w:r>
        <w:rPr>
          <w:rFonts w:ascii="Arial" w:hAnsi="Arial" w:cs="Arial" w:eastAsia="Arial"/>
          <w:sz w:val="20"/>
          <w:szCs w:val="20"/>
          <w:color w:val="44444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444444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232323"/>
          <w:spacing w:val="0"/>
          <w:w w:val="55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6" w:lineRule="auto"/>
        <w:ind w:left="156" w:right="266" w:firstLine="-49"/>
        <w:jc w:val="left"/>
        <w:tabs>
          <w:tab w:pos="1770" w:val="left"/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yerinde;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salo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duvarları,camları,pimapenleri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görmüştür.Tahmini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2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8"/>
        </w:rPr>
        <w:t>!Zarar:5.000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8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TL.'dir.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Duıumu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53" w:lineRule="auto"/>
        <w:ind w:left="70" w:right="293" w:firstLine="1813"/>
        <w:jc w:val="right"/>
        <w:tabs>
          <w:tab w:pos="5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başlangıcının;kullanılmaya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pencereleri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salo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7"/>
        </w:rPr>
        <w:t>atıl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</w:rPr>
        <w:t>jYangı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uıumdaki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kanepelerde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göri.llmü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olup,yapıla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soruşturmadakimliği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</w:rPr>
        <w:t>da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lk.işiler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atıl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kanepeterin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tutuşturulması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abileceği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17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</w:rPr>
        <w:t>!l&lt;aoaatine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4"/>
        </w:rPr>
        <w:t>lm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9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7"/>
        </w:rPr>
        <w:t>stır.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546" w:right="-20"/>
        <w:jc w:val="left"/>
        <w:tabs>
          <w:tab w:pos="1780" w:val="left"/>
          <w:tab w:pos="6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AFAEAF"/>
          <w:spacing w:val="-1"/>
          <w:w w:val="100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1lı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Sirketi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1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44444"/>
          <w:w w:val="123"/>
        </w:rPr>
        <w:t>ra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-11"/>
          <w:w w:val="123"/>
        </w:rPr>
        <w:t>ç</w:t>
      </w:r>
      <w:r>
        <w:rPr>
          <w:rFonts w:ascii="Times New Roman" w:hAnsi="Times New Roman" w:cs="Times New Roman" w:eastAsia="Times New Roman"/>
          <w:sz w:val="22"/>
          <w:szCs w:val="22"/>
          <w:color w:val="939797"/>
          <w:spacing w:val="-19"/>
          <w:w w:val="11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7"/>
        </w:rPr>
        <w:t>Gere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Kay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51" w:lineRule="auto"/>
        <w:ind w:left="103" w:right="7139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iYangı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[feslim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dildigi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17" w:right="-20"/>
        <w:jc w:val="left"/>
        <w:tabs>
          <w:tab w:pos="1840" w:val="left"/>
          <w:tab w:pos="2560" w:val="left"/>
          <w:tab w:pos="5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91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Dönüşü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1"/>
          <w:position w:val="0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2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31.05.2017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lşaati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22:25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02" w:right="-20"/>
        <w:jc w:val="left"/>
        <w:tabs>
          <w:tab w:pos="880" w:val="left"/>
          <w:tab w:pos="3180" w:val="left"/>
          <w:tab w:pos="8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943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390" w:lineRule="exact"/>
        <w:ind w:left="4667" w:right="-20"/>
        <w:jc w:val="left"/>
        <w:tabs>
          <w:tab w:pos="832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v:group style="position:absolute;margin-left:175.822372pt;margin-top:21.013542pt;width:.1pt;height:12.853681pt;mso-position-horizontal-relative:page;mso-position-vertical-relative:paragraph;z-index:-10324" coordorigin="3516,420" coordsize="2,257">
            <v:shape style="position:absolute;left:3516;top:420;width:2;height:257" coordorigin="3516,420" coordsize="0,257" path="m3516,677l3516,420e" filled="f" stroked="t" strokeweight="2.596035pt" strokecolor="#54608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4"/>
        </w:rPr>
      </w:r>
      <w:r>
        <w:rPr>
          <w:rFonts w:ascii="Times New Roman" w:hAnsi="Times New Roman" w:cs="Times New Roman" w:eastAsia="Times New Roman"/>
          <w:sz w:val="32"/>
          <w:szCs w:val="32"/>
          <w:color w:val="313131"/>
          <w:spacing w:val="0"/>
          <w:w w:val="48"/>
          <w:position w:val="-4"/>
        </w:rPr>
        <w:t>{</w:t>
      </w:r>
      <w:r>
        <w:rPr>
          <w:rFonts w:ascii="Times New Roman" w:hAnsi="Times New Roman" w:cs="Times New Roman" w:eastAsia="Times New Roman"/>
          <w:sz w:val="32"/>
          <w:szCs w:val="32"/>
          <w:color w:val="313131"/>
          <w:spacing w:val="0"/>
          <w:w w:val="49"/>
          <w:position w:val="-4"/>
        </w:rPr>
        <w:t>)</w:t>
      </w:r>
      <w:r>
        <w:rPr>
          <w:rFonts w:ascii="Times New Roman" w:hAnsi="Times New Roman" w:cs="Times New Roman" w:eastAsia="Times New Roman"/>
          <w:sz w:val="32"/>
          <w:szCs w:val="32"/>
          <w:color w:val="313131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13131"/>
          <w:spacing w:val="0"/>
          <w:w w:val="51"/>
          <w:i/>
          <w:position w:val="-4"/>
        </w:rPr>
        <w:t>RaJit1</w:t>
      </w:r>
      <w:r>
        <w:rPr>
          <w:rFonts w:ascii="Times New Roman" w:hAnsi="Times New Roman" w:cs="Times New Roman" w:eastAsia="Times New Roman"/>
          <w:sz w:val="32"/>
          <w:szCs w:val="32"/>
          <w:color w:val="313131"/>
          <w:spacing w:val="-38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13131"/>
          <w:spacing w:val="0"/>
          <w:w w:val="51"/>
          <w:i/>
          <w:position w:val="-4"/>
        </w:rPr>
        <w:t>f9W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0"/>
        </w:sectPr>
      </w:pPr>
      <w:rPr/>
    </w:p>
    <w:p>
      <w:pPr>
        <w:spacing w:before="0" w:after="0" w:line="235" w:lineRule="exact"/>
        <w:ind w:right="6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AFAEAF"/>
          <w:spacing w:val="0"/>
          <w:w w:val="127"/>
          <w:b/>
          <w:bCs/>
          <w:i/>
        </w:rPr>
        <w:t>'</w:t>
      </w:r>
      <w:r>
        <w:rPr>
          <w:rFonts w:ascii="Arial" w:hAnsi="Arial" w:cs="Arial" w:eastAsia="Arial"/>
          <w:sz w:val="23"/>
          <w:szCs w:val="23"/>
          <w:color w:val="AFAEAF"/>
          <w:spacing w:val="35"/>
          <w:w w:val="127"/>
          <w:b/>
          <w:bCs/>
          <w:i/>
        </w:rPr>
        <w:t> </w:t>
      </w:r>
      <w:r>
        <w:rPr>
          <w:rFonts w:ascii="Arial" w:hAnsi="Arial" w:cs="Arial" w:eastAsia="Arial"/>
          <w:sz w:val="23"/>
          <w:szCs w:val="23"/>
          <w:color w:val="939797"/>
          <w:spacing w:val="0"/>
          <w:w w:val="128"/>
          <w:b/>
          <w:bCs/>
          <w:i/>
        </w:rPr>
        <w:t>i\</w:t>
      </w:r>
      <w:r>
        <w:rPr>
          <w:rFonts w:ascii="Arial" w:hAnsi="Arial" w:cs="Arial" w:eastAsia="Arial"/>
          <w:sz w:val="23"/>
          <w:szCs w:val="23"/>
          <w:color w:val="939797"/>
          <w:spacing w:val="0"/>
          <w:w w:val="129"/>
          <w:b/>
          <w:bCs/>
          <w:i/>
        </w:rPr>
        <w:t>]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317" w:lineRule="exact"/>
        <w:ind w:right="94"/>
        <w:jc w:val="right"/>
        <w:tabs>
          <w:tab w:pos="14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6.113564pt;margin-top:2.864909pt;width:59.169719pt;height:29.5pt;mso-position-horizontal-relative:page;mso-position-vertical-relative:paragraph;z-index:-10317" type="#_x0000_t202" filled="f" stroked="f">
            <v:textbox inset="0,0,0,0">
              <w:txbxContent>
                <w:p>
                  <w:pPr>
                    <w:spacing w:before="0" w:after="0" w:line="590" w:lineRule="exact"/>
                    <w:ind w:right="-129"/>
                    <w:jc w:val="left"/>
                    <w:tabs>
                      <w:tab w:pos="1100" w:val="left"/>
                    </w:tabs>
                    <w:rPr>
                      <w:rFonts w:ascii="Times New Roman" w:hAnsi="Times New Roman" w:cs="Times New Roman" w:eastAsia="Times New Roman"/>
                      <w:sz w:val="59"/>
                      <w:szCs w:val="5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565656"/>
                      <w:spacing w:val="18"/>
                      <w:w w:val="114"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939797"/>
                      <w:spacing w:val="-83"/>
                      <w:w w:val="35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7C7C7E"/>
                      <w:spacing w:val="0"/>
                      <w:w w:val="325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7C7C7E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7C7C7E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939797"/>
                      <w:spacing w:val="0"/>
                      <w:w w:val="65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39797"/>
          <w:spacing w:val="0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93979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939797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939797"/>
          <w:spacing w:val="0"/>
          <w:w w:val="105"/>
          <w:position w:val="2"/>
        </w:rPr>
        <w:t>ölge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44444"/>
          <w:spacing w:val="0"/>
          <w:w w:val="105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639" w:lineRule="exact"/>
        <w:ind w:right="-24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8"/>
          <w:position w:val="-4"/>
        </w:rPr>
        <w:t>Ha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8"/>
          <w:w w:val="99"/>
          <w:position w:val="-4"/>
        </w:rPr>
        <w:t>k</w:t>
      </w:r>
      <w:r>
        <w:rPr>
          <w:rFonts w:ascii="Times New Roman" w:hAnsi="Times New Roman" w:cs="Times New Roman" w:eastAsia="Times New Roman"/>
          <w:sz w:val="136"/>
          <w:szCs w:val="136"/>
          <w:color w:val="495482"/>
          <w:spacing w:val="-322"/>
          <w:w w:val="62"/>
          <w:i/>
          <w:position w:val="-76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36"/>
          <w:szCs w:val="136"/>
          <w:color w:val="495482"/>
          <w:spacing w:val="-438"/>
          <w:w w:val="62"/>
          <w:i/>
          <w:position w:val="-7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BA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05"/>
          <w:w w:val="100"/>
          <w:position w:val="-4"/>
        </w:rPr>
        <w:t>L</w:t>
      </w:r>
      <w:r>
        <w:rPr>
          <w:rFonts w:ascii="Times New Roman" w:hAnsi="Times New Roman" w:cs="Times New Roman" w:eastAsia="Times New Roman"/>
          <w:sz w:val="136"/>
          <w:szCs w:val="136"/>
          <w:color w:val="495482"/>
          <w:spacing w:val="-276"/>
          <w:w w:val="62"/>
          <w:i/>
          <w:position w:val="-76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70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70"/>
          <w:position w:val="-4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7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5"/>
        </w:rPr>
        <w:t>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36" w:lineRule="exact"/>
        <w:ind w:left="840" w:right="-20"/>
        <w:jc w:val="left"/>
        <w:rPr>
          <w:rFonts w:ascii="Arial" w:hAnsi="Arial" w:cs="Arial" w:eastAsia="Arial"/>
          <w:sz w:val="46"/>
          <w:szCs w:val="46"/>
        </w:rPr>
      </w:pPr>
      <w:rPr/>
      <w:r>
        <w:rPr>
          <w:rFonts w:ascii="Arial" w:hAnsi="Arial" w:cs="Arial" w:eastAsia="Arial"/>
          <w:sz w:val="46"/>
          <w:szCs w:val="46"/>
          <w:color w:val="5B607E"/>
          <w:spacing w:val="0"/>
          <w:w w:val="102"/>
          <w:position w:val="-8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right="-20"/>
        <w:jc w:val="left"/>
        <w:tabs>
          <w:tab w:pos="1180" w:val="left"/>
        </w:tabs>
        <w:rPr>
          <w:rFonts w:ascii="Arial" w:hAnsi="Arial" w:cs="Arial" w:eastAsia="Arial"/>
          <w:sz w:val="95"/>
          <w:szCs w:val="95"/>
        </w:rPr>
      </w:pPr>
      <w:rPr/>
      <w:r>
        <w:rPr>
          <w:rFonts w:ascii="Times New Roman" w:hAnsi="Times New Roman" w:cs="Times New Roman" w:eastAsia="Times New Roman"/>
          <w:sz w:val="73"/>
          <w:szCs w:val="73"/>
          <w:color w:val="1A218E"/>
          <w:spacing w:val="-146"/>
          <w:w w:val="64"/>
          <w:position w:val="-29"/>
        </w:rPr>
        <w:t>C</w:t>
      </w:r>
      <w:r>
        <w:rPr>
          <w:rFonts w:ascii="Times New Roman" w:hAnsi="Times New Roman" w:cs="Times New Roman" w:eastAsia="Times New Roman"/>
          <w:sz w:val="73"/>
          <w:szCs w:val="73"/>
          <w:color w:val="333A79"/>
          <w:spacing w:val="0"/>
          <w:w w:val="288"/>
          <w:position w:val="-29"/>
        </w:rPr>
        <w:t>t</w:t>
      </w:r>
      <w:r>
        <w:rPr>
          <w:rFonts w:ascii="Times New Roman" w:hAnsi="Times New Roman" w:cs="Times New Roman" w:eastAsia="Times New Roman"/>
          <w:sz w:val="73"/>
          <w:szCs w:val="73"/>
          <w:color w:val="333A79"/>
          <w:spacing w:val="0"/>
          <w:w w:val="100"/>
          <w:position w:val="-29"/>
        </w:rPr>
        <w:tab/>
      </w:r>
      <w:r>
        <w:rPr>
          <w:rFonts w:ascii="Times New Roman" w:hAnsi="Times New Roman" w:cs="Times New Roman" w:eastAsia="Times New Roman"/>
          <w:sz w:val="73"/>
          <w:szCs w:val="73"/>
          <w:color w:val="333A79"/>
          <w:spacing w:val="0"/>
          <w:w w:val="100"/>
          <w:position w:val="-29"/>
        </w:rPr>
      </w:r>
      <w:r>
        <w:rPr>
          <w:rFonts w:ascii="Times New Roman" w:hAnsi="Times New Roman" w:cs="Times New Roman" w:eastAsia="Times New Roman"/>
          <w:sz w:val="73"/>
          <w:szCs w:val="73"/>
          <w:color w:val="444444"/>
          <w:spacing w:val="0"/>
          <w:w w:val="125"/>
          <w:position w:val="-29"/>
        </w:rPr>
        <w:t>:</w:t>
      </w:r>
      <w:r>
        <w:rPr>
          <w:rFonts w:ascii="Times New Roman" w:hAnsi="Times New Roman" w:cs="Times New Roman" w:eastAsia="Times New Roman"/>
          <w:sz w:val="73"/>
          <w:szCs w:val="73"/>
          <w:color w:val="444444"/>
          <w:spacing w:val="-133"/>
          <w:w w:val="126"/>
          <w:position w:val="-29"/>
        </w:rPr>
        <w:t>r</w:t>
      </w:r>
      <w:r>
        <w:rPr>
          <w:rFonts w:ascii="Arial" w:hAnsi="Arial" w:cs="Arial" w:eastAsia="Arial"/>
          <w:sz w:val="95"/>
          <w:szCs w:val="95"/>
          <w:color w:val="444444"/>
          <w:spacing w:val="0"/>
          <w:w w:val="61"/>
          <w:i/>
          <w:position w:val="-74"/>
        </w:rPr>
        <w:t>f.ı</w:t>
      </w:r>
      <w:r>
        <w:rPr>
          <w:rFonts w:ascii="Arial" w:hAnsi="Arial" w:cs="Arial" w:eastAsia="Arial"/>
          <w:sz w:val="95"/>
          <w:szCs w:val="95"/>
          <w:color w:val="444444"/>
          <w:spacing w:val="0"/>
          <w:w w:val="62"/>
          <w:i/>
          <w:position w:val="-74"/>
        </w:rPr>
        <w:t>J</w:t>
      </w:r>
      <w:r>
        <w:rPr>
          <w:rFonts w:ascii="Arial" w:hAnsi="Arial" w:cs="Arial" w:eastAsia="Arial"/>
          <w:sz w:val="95"/>
          <w:szCs w:val="95"/>
          <w:color w:val="444444"/>
          <w:spacing w:val="-35"/>
          <w:w w:val="100"/>
          <w:i/>
          <w:position w:val="-74"/>
        </w:rPr>
        <w:t> </w:t>
      </w:r>
      <w:r>
        <w:rPr>
          <w:rFonts w:ascii="Arial" w:hAnsi="Arial" w:cs="Arial" w:eastAsia="Arial"/>
          <w:sz w:val="95"/>
          <w:szCs w:val="95"/>
          <w:color w:val="313131"/>
          <w:spacing w:val="0"/>
          <w:w w:val="67"/>
          <w:position w:val="-74"/>
        </w:rPr>
        <w:t>\</w:t>
      </w:r>
      <w:r>
        <w:rPr>
          <w:rFonts w:ascii="Arial" w:hAnsi="Arial" w:cs="Arial" w:eastAsia="Arial"/>
          <w:sz w:val="95"/>
          <w:szCs w:val="9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0"/>
          <w:cols w:num="3" w:equalWidth="0">
            <w:col w:w="3889" w:space="537"/>
            <w:col w:w="1679" w:space="1049"/>
            <w:col w:w="4406"/>
          </w:cols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70" w:lineRule="atLeast"/>
        <w:ind w:left="2279" w:right="-139"/>
        <w:jc w:val="left"/>
        <w:rPr>
          <w:rFonts w:ascii="Times New Roman" w:hAnsi="Times New Roman" w:cs="Times New Roman" w:eastAsia="Times New Roman"/>
          <w:sz w:val="66"/>
          <w:szCs w:val="66"/>
        </w:rPr>
      </w:pPr>
      <w:rPr/>
      <w:r>
        <w:rPr>
          <w:rFonts w:ascii="Times New Roman" w:hAnsi="Times New Roman" w:cs="Times New Roman" w:eastAsia="Times New Roman"/>
          <w:sz w:val="66"/>
          <w:szCs w:val="66"/>
          <w:color w:val="333A79"/>
          <w:spacing w:val="0"/>
          <w:w w:val="122"/>
          <w:i/>
        </w:rPr>
        <w:t>L2i.</w:t>
      </w:r>
      <w:r>
        <w:rPr>
          <w:rFonts w:ascii="Times New Roman" w:hAnsi="Times New Roman" w:cs="Times New Roman" w:eastAsia="Times New Roman"/>
          <w:sz w:val="66"/>
          <w:szCs w:val="66"/>
          <w:color w:val="000000"/>
          <w:spacing w:val="0"/>
          <w:w w:val="100"/>
        </w:rPr>
      </w:r>
    </w:p>
    <w:p>
      <w:pPr>
        <w:spacing w:before="0" w:after="0" w:line="116" w:lineRule="exact"/>
        <w:ind w:right="-20"/>
        <w:jc w:val="left"/>
        <w:rPr>
          <w:rFonts w:ascii="Arial" w:hAnsi="Arial" w:cs="Arial" w:eastAsia="Arial"/>
          <w:sz w:val="106"/>
          <w:szCs w:val="10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8"/>
          <w:szCs w:val="68"/>
          <w:color w:val="444444"/>
          <w:spacing w:val="-16"/>
          <w:w w:val="174"/>
          <w:position w:val="-69"/>
        </w:rPr>
        <w:t>.</w:t>
      </w:r>
      <w:r>
        <w:rPr>
          <w:rFonts w:ascii="Times New Roman" w:hAnsi="Times New Roman" w:cs="Times New Roman" w:eastAsia="Times New Roman"/>
          <w:sz w:val="68"/>
          <w:szCs w:val="68"/>
          <w:color w:val="AFAEAF"/>
          <w:spacing w:val="0"/>
          <w:w w:val="32"/>
          <w:position w:val="-69"/>
        </w:rPr>
        <w:t>.</w:t>
      </w:r>
      <w:r>
        <w:rPr>
          <w:rFonts w:ascii="Times New Roman" w:hAnsi="Times New Roman" w:cs="Times New Roman" w:eastAsia="Times New Roman"/>
          <w:sz w:val="68"/>
          <w:szCs w:val="68"/>
          <w:color w:val="AFAEAF"/>
          <w:spacing w:val="-12"/>
          <w:w w:val="100"/>
          <w:position w:val="-69"/>
        </w:rPr>
        <w:t> </w:t>
      </w:r>
      <w:r>
        <w:rPr>
          <w:rFonts w:ascii="Arial" w:hAnsi="Arial" w:cs="Arial" w:eastAsia="Arial"/>
          <w:sz w:val="119"/>
          <w:szCs w:val="119"/>
          <w:color w:val="565656"/>
          <w:spacing w:val="0"/>
          <w:w w:val="86"/>
          <w:position w:val="-145"/>
        </w:rPr>
        <w:t>.</w:t>
      </w:r>
      <w:r>
        <w:rPr>
          <w:rFonts w:ascii="Arial" w:hAnsi="Arial" w:cs="Arial" w:eastAsia="Arial"/>
          <w:sz w:val="119"/>
          <w:szCs w:val="119"/>
          <w:color w:val="565656"/>
          <w:spacing w:val="-143"/>
          <w:w w:val="100"/>
          <w:position w:val="-145"/>
        </w:rPr>
        <w:t> </w:t>
      </w:r>
      <w:r>
        <w:rPr>
          <w:rFonts w:ascii="Times New Roman" w:hAnsi="Times New Roman" w:cs="Times New Roman" w:eastAsia="Times New Roman"/>
          <w:sz w:val="68"/>
          <w:szCs w:val="68"/>
          <w:color w:val="444444"/>
          <w:spacing w:val="-33"/>
          <w:w w:val="120"/>
          <w:b/>
          <w:bCs/>
          <w:position w:val="-69"/>
        </w:rPr>
        <w:t>l</w:t>
      </w:r>
      <w:r>
        <w:rPr>
          <w:rFonts w:ascii="Arial" w:hAnsi="Arial" w:cs="Arial" w:eastAsia="Arial"/>
          <w:sz w:val="96"/>
          <w:szCs w:val="96"/>
          <w:color w:val="313131"/>
          <w:spacing w:val="-282"/>
          <w:w w:val="113"/>
          <w:i/>
          <w:position w:val="-102"/>
        </w:rPr>
        <w:t>.</w:t>
      </w:r>
      <w:r>
        <w:rPr>
          <w:rFonts w:ascii="Times New Roman" w:hAnsi="Times New Roman" w:cs="Times New Roman" w:eastAsia="Times New Roman"/>
          <w:sz w:val="68"/>
          <w:szCs w:val="68"/>
          <w:color w:val="444444"/>
          <w:spacing w:val="-73"/>
          <w:w w:val="120"/>
          <w:b/>
          <w:bCs/>
          <w:position w:val="-69"/>
        </w:rPr>
        <w:t>'</w:t>
      </w:r>
      <w:r>
        <w:rPr>
          <w:rFonts w:ascii="Arial" w:hAnsi="Arial" w:cs="Arial" w:eastAsia="Arial"/>
          <w:sz w:val="106"/>
          <w:szCs w:val="106"/>
          <w:color w:val="313131"/>
          <w:spacing w:val="0"/>
          <w:w w:val="101"/>
          <w:position w:val="-77"/>
        </w:rPr>
        <w:t>.</w:t>
      </w:r>
      <w:r>
        <w:rPr>
          <w:rFonts w:ascii="Arial" w:hAnsi="Arial" w:cs="Arial" w:eastAsia="Arial"/>
          <w:sz w:val="106"/>
          <w:szCs w:val="10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0"/>
          <w:cols w:num="2" w:equalWidth="0">
            <w:col w:w="3564" w:space="4737"/>
            <w:col w:w="3259"/>
          </w:cols>
        </w:sectPr>
      </w:pPr>
      <w:rPr/>
    </w:p>
    <w:p>
      <w:pPr>
        <w:spacing w:before="0" w:after="0" w:line="630" w:lineRule="atLeast"/>
        <w:ind w:left="121" w:right="-20"/>
        <w:jc w:val="left"/>
        <w:tabs>
          <w:tab w:pos="7920" w:val="left"/>
          <w:tab w:pos="92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23.979706pt;margin-top:9.506983pt;width:.236003pt;height:43.557667pt;mso-position-horizontal-relative:page;mso-position-vertical-relative:paragraph;z-index:-10323" coordorigin="8480,190" coordsize="5,871">
            <v:group style="position:absolute;left:8482;top:192;width:2;height:224" coordorigin="8482,192" coordsize="2,224">
              <v:shape style="position:absolute;left:8482;top:192;width:2;height:224" coordorigin="8482,192" coordsize="0,224" path="m8482,416l8482,192e" filled="f" stroked="t" strokeweight=".236003pt" strokecolor="#939797">
                <v:path arrowok="t"/>
              </v:shape>
            </v:group>
            <v:group style="position:absolute;left:8482;top:416;width:2;height:643" coordorigin="8482,416" coordsize="2,643">
              <v:shape style="position:absolute;left:8482;top:416;width:2;height:643" coordorigin="8482,416" coordsize="0,643" path="m8482,1059l8482,416e" filled="f" stroked="t" strokeweight=".236003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17.672974pt;margin-top:10.469247pt;width:3.65805pt;height:31.399829pt;mso-position-horizontal-relative:page;mso-position-vertical-relative:paragraph;z-index:-10322" coordorigin="10353,209" coordsize="73,628">
            <v:group style="position:absolute;left:10379;top:235;width:2;height:314" coordorigin="10379,235" coordsize="2,314">
              <v:shape style="position:absolute;left:10379;top:235;width:2;height:314" coordorigin="10379,235" coordsize="0,314" path="m10379,550l10379,235e" filled="f" stroked="t" strokeweight="2.596035pt" strokecolor="#3F4444">
                <v:path arrowok="t"/>
              </v:shape>
            </v:group>
            <v:group style="position:absolute;left:10405;top:283;width:2;height:533" coordorigin="10405,283" coordsize="2,533">
              <v:shape style="position:absolute;left:10405;top:283;width:2;height:533" coordorigin="10405,283" coordsize="0,533" path="m10405,816l10405,283e" filled="f" stroked="t" strokeweight="2.124029pt" strokecolor="#484848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7.642822pt;margin-top:9.913835pt;width:7.47252pt;height:44pt;mso-position-horizontal-relative:page;mso-position-vertical-relative:paragraph;z-index:-10315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13131"/>
                      <w:spacing w:val="0"/>
                      <w:w w:val="51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29"/>
        </w:rPr>
        <w:t>üda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29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29"/>
        </w:rPr>
        <w:t>e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444444"/>
          <w:spacing w:val="0"/>
          <w:w w:val="242"/>
        </w:rPr>
        <w:t>l</w:t>
      </w:r>
      <w:r>
        <w:rPr>
          <w:rFonts w:ascii="Times New Roman" w:hAnsi="Times New Roman" w:cs="Times New Roman" w:eastAsia="Times New Roman"/>
          <w:sz w:val="13"/>
          <w:szCs w:val="13"/>
          <w:color w:val="444444"/>
          <w:spacing w:val="-56"/>
          <w:w w:val="242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79"/>
        </w:rPr>
        <w:t>rü</w:t>
      </w:r>
      <w:r>
        <w:rPr>
          <w:rFonts w:ascii="Arial" w:hAnsi="Arial" w:cs="Arial" w:eastAsia="Arial"/>
          <w:sz w:val="19"/>
          <w:szCs w:val="19"/>
          <w:color w:val="444444"/>
          <w:spacing w:val="23"/>
          <w:w w:val="79"/>
        </w:rPr>
        <w:t> </w:t>
      </w:r>
      <w:r>
        <w:rPr>
          <w:rFonts w:ascii="Arial" w:hAnsi="Arial" w:cs="Arial" w:eastAsia="Arial"/>
          <w:sz w:val="19"/>
          <w:szCs w:val="19"/>
          <w:color w:val="696969"/>
          <w:spacing w:val="0"/>
          <w:w w:val="79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362" w:lineRule="exact"/>
        <w:ind w:right="3088"/>
        <w:jc w:val="right"/>
        <w:rPr>
          <w:rFonts w:ascii="Arial" w:hAnsi="Arial" w:cs="Arial" w:eastAsia="Arial"/>
          <w:sz w:val="35"/>
          <w:szCs w:val="35"/>
        </w:rPr>
      </w:pPr>
      <w:rPr/>
      <w:r>
        <w:rPr>
          <w:rFonts w:ascii="Arial" w:hAnsi="Arial" w:cs="Arial" w:eastAsia="Arial"/>
          <w:sz w:val="35"/>
          <w:szCs w:val="35"/>
          <w:color w:val="444444"/>
          <w:spacing w:val="0"/>
          <w:w w:val="130"/>
          <w:i/>
          <w:position w:val="-4"/>
        </w:rPr>
        <w:t>1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3" w:lineRule="exact"/>
        <w:ind w:right="2992"/>
        <w:jc w:val="right"/>
        <w:rPr>
          <w:rFonts w:ascii="Times New Roman" w:hAnsi="Times New Roman" w:cs="Times New Roman" w:eastAsia="Times New Roman"/>
          <w:sz w:val="54"/>
          <w:szCs w:val="54"/>
        </w:rPr>
      </w:pPr>
      <w:rPr/>
      <w:r>
        <w:rPr>
          <w:rFonts w:ascii="Times New Roman" w:hAnsi="Times New Roman" w:cs="Times New Roman" w:eastAsia="Times New Roman"/>
          <w:sz w:val="54"/>
          <w:szCs w:val="54"/>
          <w:color w:val="565656"/>
          <w:spacing w:val="0"/>
          <w:w w:val="61"/>
          <w:position w:val="-39"/>
        </w:rPr>
        <w:t>,.</w:t>
      </w:r>
      <w:r>
        <w:rPr>
          <w:rFonts w:ascii="Times New Roman" w:hAnsi="Times New Roman" w:cs="Times New Roman" w:eastAsia="Times New Roman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0" w:after="0" w:line="148" w:lineRule="atLeast"/>
        <w:ind w:right="1804"/>
        <w:jc w:val="righ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pict>
          <v:group style="position:absolute;margin-left:518.617004pt;margin-top:12.053334pt;width:.1pt;height:9.045182pt;mso-position-horizontal-relative:page;mso-position-vertical-relative:paragraph;z-index:-10321" coordorigin="10372,241" coordsize="2,181">
            <v:shape style="position:absolute;left:10372;top:241;width:2;height:181" coordorigin="10372,241" coordsize="0,181" path="m10372,422l10372,241e" filled="f" stroked="t" strokeweight="1.416019pt" strokecolor="#3F3F3F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1"/>
          <w:szCs w:val="31"/>
          <w:color w:val="565656"/>
          <w:spacing w:val="0"/>
          <w:w w:val="80"/>
        </w:rPr>
        <w:t>"</w:t>
      </w:r>
      <w:r>
        <w:rPr>
          <w:rFonts w:ascii="Arial" w:hAnsi="Arial" w:cs="Arial" w:eastAsia="Arial"/>
          <w:sz w:val="31"/>
          <w:szCs w:val="31"/>
          <w:color w:val="565656"/>
          <w:spacing w:val="26"/>
          <w:w w:val="80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444444"/>
          <w:spacing w:val="0"/>
          <w:w w:val="53"/>
        </w:rPr>
        <w:t>...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</w:rPr>
      </w:r>
    </w:p>
    <w:p>
      <w:pPr>
        <w:spacing w:before="0" w:after="0" w:line="120" w:lineRule="atLeast"/>
        <w:ind w:right="1447"/>
        <w:jc w:val="right"/>
        <w:tabs>
          <w:tab w:pos="6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0.339096pt;margin-top:24.136421pt;width:62.640003pt;height:54pt;mso-position-horizontal-relative:page;mso-position-vertical-relative:paragraph;z-index:-10316" type="#_x0000_t202" filled="f" stroked="f">
            <v:textbox inset="0,0,0,0">
              <w:txbxContent>
                <w:p>
                  <w:pPr>
                    <w:spacing w:before="0" w:after="0" w:line="1080" w:lineRule="exact"/>
                    <w:ind w:right="-202"/>
                    <w:jc w:val="left"/>
                    <w:rPr>
                      <w:rFonts w:ascii="Times New Roman" w:hAnsi="Times New Roman" w:cs="Times New Roman" w:eastAsia="Times New Roman"/>
                      <w:sz w:val="108"/>
                      <w:szCs w:val="10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5B607E"/>
                      <w:spacing w:val="0"/>
                      <w:w w:val="232"/>
                      <w:i/>
                      <w:position w:val="-1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444444"/>
          <w:w w:val="53"/>
        </w:rPr>
        <w:t>_..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44444"/>
          <w:w w:val="100"/>
        </w:rPr>
      </w:r>
      <w:r>
        <w:rPr>
          <w:rFonts w:ascii="Arial" w:hAnsi="Arial" w:cs="Arial" w:eastAsia="Arial"/>
          <w:sz w:val="13"/>
          <w:szCs w:val="13"/>
          <w:color w:val="939797"/>
          <w:spacing w:val="-4"/>
          <w:w w:val="193"/>
        </w:rPr>
        <w:t>"</w:t>
      </w:r>
      <w:r>
        <w:rPr>
          <w:rFonts w:ascii="Times New Roman" w:hAnsi="Times New Roman" w:cs="Times New Roman" w:eastAsia="Times New Roman"/>
          <w:sz w:val="93"/>
          <w:szCs w:val="93"/>
          <w:color w:val="565656"/>
          <w:spacing w:val="0"/>
          <w:w w:val="43"/>
          <w:i/>
          <w:position w:val="-54"/>
        </w:rPr>
        <w:t>(;</w:t>
      </w:r>
      <w:r>
        <w:rPr>
          <w:rFonts w:ascii="Times New Roman" w:hAnsi="Times New Roman" w:cs="Times New Roman" w:eastAsia="Times New Roman"/>
          <w:sz w:val="93"/>
          <w:szCs w:val="93"/>
          <w:color w:val="565656"/>
          <w:spacing w:val="-33"/>
          <w:w w:val="100"/>
          <w:i/>
          <w:position w:val="-54"/>
        </w:rPr>
        <w:t> </w:t>
      </w:r>
      <w:r>
        <w:rPr>
          <w:rFonts w:ascii="Times New Roman" w:hAnsi="Times New Roman" w:cs="Times New Roman" w:eastAsia="Times New Roman"/>
          <w:sz w:val="93"/>
          <w:szCs w:val="93"/>
          <w:color w:val="565656"/>
          <w:spacing w:val="3"/>
          <w:w w:val="43"/>
          <w:i/>
          <w:position w:val="-54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565656"/>
          <w:spacing w:val="0"/>
          <w:w w:val="480"/>
          <w:i/>
          <w:position w:val="-11"/>
        </w:rPr>
        <w:t>)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1100" w:bottom="0" w:left="360" w:right="0"/>
        </w:sectPr>
      </w:pPr>
      <w:rPr/>
    </w:p>
    <w:p>
      <w:pPr>
        <w:spacing w:before="0" w:after="0" w:line="417" w:lineRule="atLeast"/>
        <w:ind w:right="-20"/>
        <w:jc w:val="right"/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36"/>
          <w:szCs w:val="36"/>
          <w:color w:val="939797"/>
          <w:w w:val="81"/>
          <w:b/>
          <w:bCs/>
        </w:rPr>
        <w:t>t</w:t>
      </w:r>
      <w:r>
        <w:rPr>
          <w:rFonts w:ascii="Arial" w:hAnsi="Arial" w:cs="Arial" w:eastAsia="Arial"/>
          <w:sz w:val="36"/>
          <w:szCs w:val="36"/>
          <w:color w:val="939797"/>
          <w:spacing w:val="-36"/>
          <w:w w:val="80"/>
          <w:b/>
          <w:bCs/>
        </w:rPr>
        <w:t>\</w:t>
      </w:r>
      <w:r>
        <w:rPr>
          <w:rFonts w:ascii="Arial" w:hAnsi="Arial" w:cs="Arial" w:eastAsia="Arial"/>
          <w:sz w:val="36"/>
          <w:szCs w:val="36"/>
          <w:color w:val="565656"/>
          <w:spacing w:val="0"/>
          <w:w w:val="97"/>
          <w:b/>
          <w:bCs/>
        </w:rPr>
        <w:t>d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</w:rPr>
      </w:r>
    </w:p>
    <w:p>
      <w:pPr>
        <w:spacing w:before="0" w:after="0" w:line="380" w:lineRule="atLeast"/>
        <w:ind w:left="4191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444444"/>
          <w:w w:val="64"/>
          <w:b/>
          <w:bCs/>
        </w:rPr>
        <w:t>_.ffı</w:t>
      </w:r>
      <w:r>
        <w:rPr>
          <w:rFonts w:ascii="Times New Roman" w:hAnsi="Times New Roman" w:cs="Times New Roman" w:eastAsia="Times New Roman"/>
          <w:sz w:val="24"/>
          <w:szCs w:val="24"/>
          <w:color w:val="444444"/>
          <w:w w:val="65"/>
          <w:b/>
          <w:bCs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444444"/>
          <w:spacing w:val="-3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C7C7E"/>
          <w:spacing w:val="0"/>
          <w:w w:val="7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7C7C7E"/>
          <w:spacing w:val="0"/>
          <w:w w:val="70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color w:val="7C7C7E"/>
          <w:spacing w:val="14"/>
          <w:w w:val="7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96969"/>
          <w:spacing w:val="0"/>
          <w:w w:val="70"/>
        </w:rPr>
        <w:t>ö</w:t>
      </w:r>
      <w:r>
        <w:rPr>
          <w:rFonts w:ascii="Times New Roman" w:hAnsi="Times New Roman" w:cs="Times New Roman" w:eastAsia="Times New Roman"/>
          <w:sz w:val="23"/>
          <w:szCs w:val="23"/>
          <w:color w:val="696969"/>
          <w:spacing w:val="10"/>
          <w:w w:val="7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71"/>
        </w:rPr>
        <w:t>\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-4"/>
          <w:w w:val="72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71"/>
        </w:rPr>
        <w:t>'(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70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70"/>
        </w:rPr>
        <w:t>\\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7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33"/>
          <w:w w:val="7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123"/>
        </w:rPr>
        <w:t>....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3" w:lineRule="atLeast"/>
        <w:ind w:right="2094"/>
        <w:jc w:val="right"/>
        <w:rPr>
          <w:rFonts w:ascii="Courier New" w:hAnsi="Courier New" w:cs="Courier New" w:eastAsia="Courier New"/>
          <w:sz w:val="14"/>
          <w:szCs w:val="14"/>
        </w:rPr>
      </w:pPr>
      <w:rPr/>
      <w:r>
        <w:rPr>
          <w:rFonts w:ascii="Courier New" w:hAnsi="Courier New" w:cs="Courier New" w:eastAsia="Courier New"/>
          <w:sz w:val="14"/>
          <w:szCs w:val="14"/>
          <w:color w:val="7C7C7E"/>
          <w:spacing w:val="0"/>
          <w:w w:val="53"/>
          <w:b/>
          <w:bCs/>
          <w:i/>
        </w:rPr>
        <w:t>"JJ.:</w:t>
      </w:r>
      <w:r>
        <w:rPr>
          <w:rFonts w:ascii="Courier New" w:hAnsi="Courier New" w:cs="Courier New" w:eastAsia="Courier New"/>
          <w:sz w:val="14"/>
          <w:szCs w:val="14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1100" w:bottom="0" w:left="360" w:right="0"/>
          <w:cols w:num="2" w:equalWidth="0">
            <w:col w:w="2500" w:space="1746"/>
            <w:col w:w="7314"/>
          </w:cols>
        </w:sectPr>
      </w:pPr>
      <w:rPr/>
    </w:p>
    <w:p>
      <w:pPr>
        <w:spacing w:before="0" w:after="0" w:line="194" w:lineRule="atLeast"/>
        <w:ind w:left="2099" w:right="-20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2.066298pt;margin-top:63.676365pt;width:558.855523pt;height:760.265308pt;mso-position-horizontal-relative:page;mso-position-vertical-relative:page;z-index:-10325" coordorigin="441,1274" coordsize="11177,15205">
            <v:group style="position:absolute;left:448;top:1290;width:1746;height:2" coordorigin="448,1290" coordsize="1746,2">
              <v:shape style="position:absolute;left:448;top:1290;width:1746;height:2" coordorigin="448,1290" coordsize="1746,0" path="m448,1290l2195,1290e" filled="f" stroked="t" strokeweight=".70801pt" strokecolor="#6B6B6B">
                <v:path arrowok="t"/>
              </v:shape>
            </v:group>
            <v:group style="position:absolute;left:455;top:1281;width:2;height:1157" coordorigin="455,1281" coordsize="2,1157">
              <v:shape style="position:absolute;left:455;top:1281;width:2;height:1157" coordorigin="455,1281" coordsize="0,1157" path="m455,2437l455,1281e" filled="f" stroked="t" strokeweight=".70801pt" strokecolor="#C8C8C8">
                <v:path arrowok="t"/>
              </v:shape>
            </v:group>
            <v:group style="position:absolute;left:2148;top:1281;width:2;height:1033" coordorigin="2148,1281" coordsize="2,1033">
              <v:shape style="position:absolute;left:2148;top:1281;width:2;height:1033" coordorigin="2148,1281" coordsize="0,1033" path="m2148,2314l2148,1281e" filled="f" stroked="t" strokeweight=".70801pt" strokecolor="#808080">
                <v:path arrowok="t"/>
              </v:shape>
            </v:group>
            <v:group style="position:absolute;left:2105;top:1297;width:9473;height:2" coordorigin="2105,1297" coordsize="9473,2">
              <v:shape style="position:absolute;left:2105;top:1297;width:9473;height:2" coordorigin="2105,1297" coordsize="9473,0" path="m2105,1297l11578,1297e" filled="f" stroked="t" strokeweight=".70801pt" strokecolor="#575757">
                <v:path arrowok="t"/>
              </v:shape>
            </v:group>
            <v:group style="position:absolute;left:7066;top:1300;width:448;height:2" coordorigin="7066,1300" coordsize="448,2">
              <v:shape style="position:absolute;left:7066;top:1300;width:448;height:2" coordorigin="7066,1300" coordsize="448,0" path="m7066,1300l7514,1300e" filled="f" stroked="t" strokeweight=".472006pt" strokecolor="#4B4B4B">
                <v:path arrowok="t"/>
              </v:shape>
            </v:group>
            <v:group style="position:absolute;left:8489;top:1290;width:2;height:1390" coordorigin="8489,1290" coordsize="2,1390">
              <v:shape style="position:absolute;left:8489;top:1290;width:2;height:1390" coordorigin="8489,1290" coordsize="0,1390" path="m8489,2680l8489,1290e" filled="f" stroked="t" strokeweight=".70801pt" strokecolor="#545454">
                <v:path arrowok="t"/>
              </v:shape>
            </v:group>
            <v:group style="position:absolute;left:11576;top:1290;width:2;height:8198" coordorigin="11576,1290" coordsize="2,8198">
              <v:shape style="position:absolute;left:11576;top:1290;width:2;height:8198" coordorigin="11576,1290" coordsize="0,8198" path="m11576,9488l11576,1290e" filled="f" stroked="t" strokeweight=".70801pt" strokecolor="#5B5B5B">
                <v:path arrowok="t"/>
              </v:shape>
            </v:group>
            <v:group style="position:absolute;left:11574;top:1290;width:2;height:4370" coordorigin="11574,1290" coordsize="2,4370">
              <v:shape style="position:absolute;left:11574;top:1290;width:2;height:4370" coordorigin="11574,1290" coordsize="0,4370" path="m11574,5660l11574,1290e" filled="f" stroked="t" strokeweight=".70801pt" strokecolor="#5B5B5B">
                <v:path arrowok="t"/>
              </v:shape>
            </v:group>
            <v:group style="position:absolute;left:448;top:2666;width:2483;height:2" coordorigin="448,2666" coordsize="2483,2">
              <v:shape style="position:absolute;left:448;top:2666;width:2483;height:2" coordorigin="448,2666" coordsize="2483,0" path="m448,2666l2931,2666e" filled="f" stroked="t" strokeweight=".70801pt" strokecolor="#5B5B5B">
                <v:path arrowok="t"/>
              </v:shape>
            </v:group>
            <v:group style="position:absolute;left:453;top:2061;width:2;height:985" coordorigin="453,2061" coordsize="2,985">
              <v:shape style="position:absolute;left:453;top:2061;width:2;height:985" coordorigin="453,2061" coordsize="0,985" path="m453,3047l453,2061e" filled="f" stroked="t" strokeweight=".70801pt" strokecolor="#8C8C8C">
                <v:path arrowok="t"/>
              </v:shape>
            </v:group>
            <v:group style="position:absolute;left:2143;top:2257;width:2;height:419" coordorigin="2143,2257" coordsize="2,419">
              <v:shape style="position:absolute;left:2143;top:2257;width:2;height:419" coordorigin="2143,2257" coordsize="0,419" path="m2143,2675l2143,2257e" filled="f" stroked="t" strokeweight=".70801pt" strokecolor="#575757">
                <v:path arrowok="t"/>
              </v:shape>
            </v:group>
            <v:group style="position:absolute;left:2875;top:2668;width:396;height:2" coordorigin="2875,2668" coordsize="396,2">
              <v:shape style="position:absolute;left:2875;top:2668;width:396;height:2" coordorigin="2875,2668" coordsize="396,0" path="m2875,2668l3271,2668e" filled="f" stroked="t" strokeweight=".472006pt" strokecolor="#383838">
                <v:path arrowok="t"/>
              </v:shape>
            </v:group>
            <v:group style="position:absolute;left:3214;top:2671;width:623;height:2" coordorigin="3214,2671" coordsize="623,2">
              <v:shape style="position:absolute;left:3214;top:2671;width:623;height:2" coordorigin="3214,2671" coordsize="623,0" path="m3214,2671l3837,2671e" filled="f" stroked="t" strokeweight=".70801pt" strokecolor="#4F4F4F">
                <v:path arrowok="t"/>
              </v:shape>
            </v:group>
            <v:group style="position:absolute;left:3715;top:2671;width:614;height:2" coordorigin="3715,2671" coordsize="614,2">
              <v:shape style="position:absolute;left:3715;top:2671;width:614;height:2" coordorigin="3715,2671" coordsize="614,0" path="m3715,2671l4328,2671e" filled="f" stroked="t" strokeweight=".472006pt" strokecolor="#3F3F3F">
                <v:path arrowok="t"/>
              </v:shape>
            </v:group>
            <v:group style="position:absolute;left:4272;top:2671;width:2082;height:2" coordorigin="4272,2671" coordsize="2082,2">
              <v:shape style="position:absolute;left:4272;top:2671;width:2082;height:2" coordorigin="4272,2671" coordsize="2082,0" path="m4272,2671l6353,2671e" filled="f" stroked="t" strokeweight=".70801pt" strokecolor="#5B5B5B">
                <v:path arrowok="t"/>
              </v:shape>
            </v:group>
            <v:group style="position:absolute;left:6297;top:2671;width:467;height:2" coordorigin="6297,2671" coordsize="467,2">
              <v:shape style="position:absolute;left:6297;top:2671;width:467;height:2" coordorigin="6297,2671" coordsize="467,0" path="m6297,2671l6764,2671e" filled="f" stroked="t" strokeweight=".472006pt" strokecolor="#484848">
                <v:path arrowok="t"/>
              </v:shape>
            </v:group>
            <v:group style="position:absolute;left:6646;top:2673;width:4932;height:2" coordorigin="6646,2673" coordsize="4932,2">
              <v:shape style="position:absolute;left:6646;top:2673;width:4932;height:2" coordorigin="6646,2673" coordsize="4932,0" path="m6646,2673l11578,2673e" filled="f" stroked="t" strokeweight=".70801pt" strokecolor="#575757">
                <v:path arrowok="t"/>
              </v:shape>
            </v:group>
            <v:group style="position:absolute;left:448;top:2906;width:11130;height:2" coordorigin="448,2906" coordsize="11130,2">
              <v:shape style="position:absolute;left:448;top:2906;width:11130;height:2" coordorigin="448,2906" coordsize="11130,0" path="m448,2906l11578,2906e" filled="f" stroked="t" strokeweight=".70801pt" strokecolor="#575757">
                <v:path arrowok="t"/>
              </v:shape>
            </v:group>
            <v:group style="position:absolute;left:458;top:2595;width:2;height:452" coordorigin="458,2595" coordsize="2,452">
              <v:shape style="position:absolute;left:458;top:2595;width:2;height:452" coordorigin="458,2595" coordsize="0,452" path="m458,3047l458,2595e" filled="f" stroked="t" strokeweight=".944013pt" strokecolor="#646464">
                <v:path arrowok="t"/>
              </v:shape>
            </v:group>
            <v:group style="position:absolute;left:453;top:3149;width:11125;height:2" coordorigin="453,3149" coordsize="11125,2">
              <v:shape style="position:absolute;left:453;top:3149;width:11125;height:2" coordorigin="453,3149" coordsize="11125,0" path="m453,3149l11578,3149e" filled="f" stroked="t" strokeweight=".70801pt" strokecolor="#575757">
                <v:path arrowok="t"/>
              </v:shape>
            </v:group>
            <v:group style="position:absolute;left:458;top:2866;width:2;height:338" coordorigin="458,2866" coordsize="2,338">
              <v:shape style="position:absolute;left:458;top:2866;width:2;height:338" coordorigin="458,2866" coordsize="0,338" path="m458,3204l458,2866e" filled="f" stroked="t" strokeweight=".472006pt" strokecolor="#545454">
                <v:path arrowok="t"/>
              </v:shape>
            </v:group>
            <v:group style="position:absolute;left:453;top:3387;width:6311;height:2" coordorigin="453,3387" coordsize="6311,2">
              <v:shape style="position:absolute;left:453;top:3387;width:6311;height:2" coordorigin="453,3387" coordsize="6311,0" path="m453,3387l6764,3387e" filled="f" stroked="t" strokeweight=".70801pt" strokecolor="#545454">
                <v:path arrowok="t"/>
              </v:shape>
            </v:group>
            <v:group style="position:absolute;left:458;top:3132;width:2;height:281" coordorigin="458,3132" coordsize="2,281">
              <v:shape style="position:absolute;left:458;top:3132;width:2;height:281" coordorigin="458,3132" coordsize="0,281" path="m458,3413l458,3132e" filled="f" stroked="t" strokeweight=".472006pt" strokecolor="#383838">
                <v:path arrowok="t"/>
              </v:shape>
            </v:group>
            <v:group style="position:absolute;left:6707;top:3390;width:415;height:2" coordorigin="6707,3390" coordsize="415,2">
              <v:shape style="position:absolute;left:6707;top:3390;width:415;height:2" coordorigin="6707,3390" coordsize="415,0" path="m6707,3390l7123,3390e" filled="f" stroked="t" strokeweight=".472006pt" strokecolor="#3B3B3B">
                <v:path arrowok="t"/>
              </v:shape>
            </v:group>
            <v:group style="position:absolute;left:7066;top:3390;width:4512;height:2" coordorigin="7066,3390" coordsize="4512,2">
              <v:shape style="position:absolute;left:7066;top:3390;width:4512;height:2" coordorigin="7066,3390" coordsize="4512,0" path="m7066,3390l11578,3390e" filled="f" stroked="t" strokeweight=".70801pt" strokecolor="#575757">
                <v:path arrowok="t"/>
              </v:shape>
            </v:group>
            <v:group style="position:absolute;left:448;top:3630;width:6674;height:2" coordorigin="448,3630" coordsize="6674,2">
              <v:shape style="position:absolute;left:448;top:3630;width:6674;height:2" coordorigin="448,3630" coordsize="6674,0" path="m448,3630l7123,3630e" filled="f" stroked="t" strokeweight=".70801pt" strokecolor="#575757">
                <v:path arrowok="t"/>
              </v:shape>
            </v:group>
            <v:group style="position:absolute;left:7066;top:3632;width:448;height:2" coordorigin="7066,3632" coordsize="448,2">
              <v:shape style="position:absolute;left:7066;top:3632;width:448;height:2" coordorigin="7066,3632" coordsize="448,0" path="m7066,3632l7514,3632e" filled="f" stroked="t" strokeweight=".472006pt" strokecolor="#484848">
                <v:path arrowok="t"/>
              </v:shape>
            </v:group>
            <v:group style="position:absolute;left:7401;top:3630;width:4182;height:2" coordorigin="7401,3630" coordsize="4182,2">
              <v:shape style="position:absolute;left:7401;top:3630;width:4182;height:2" coordorigin="7401,3630" coordsize="4182,0" path="m7401,3630l11583,3630e" filled="f" stroked="t" strokeweight=".70801pt" strokecolor="#575757">
                <v:path arrowok="t"/>
              </v:shape>
            </v:group>
            <v:group style="position:absolute;left:453;top:3906;width:3092;height:2" coordorigin="453,3906" coordsize="3092,2">
              <v:shape style="position:absolute;left:453;top:3906;width:3092;height:2" coordorigin="453,3906" coordsize="3092,0" path="m453,3906l3545,3906e" filled="f" stroked="t" strokeweight=".70801pt" strokecolor="#6B6B6B">
                <v:path arrowok="t"/>
              </v:shape>
            </v:group>
            <v:group style="position:absolute;left:458;top:3342;width:2;height:590" coordorigin="458,3342" coordsize="2,590">
              <v:shape style="position:absolute;left:458;top:3342;width:2;height:590" coordorigin="458,3342" coordsize="0,590" path="m458,3932l458,3342e" filled="f" stroked="t" strokeweight=".70801pt" strokecolor="#5B5B5B">
                <v:path arrowok="t"/>
              </v:shape>
            </v:group>
            <v:group style="position:absolute;left:3488;top:3904;width:283;height:2" coordorigin="3488,3904" coordsize="283,2">
              <v:shape style="position:absolute;left:3488;top:3904;width:283;height:2" coordorigin="3488,3904" coordsize="283,0" path="m3488,3904l3771,3904e" filled="f" stroked="t" strokeweight=".472006pt" strokecolor="#4B4B4B">
                <v:path arrowok="t"/>
              </v:shape>
            </v:group>
            <v:group style="position:absolute;left:3715;top:3906;width:7864;height:2" coordorigin="3715,3906" coordsize="7864,2">
              <v:shape style="position:absolute;left:3715;top:3906;width:7864;height:2" coordorigin="3715,3906" coordsize="7864,0" path="m3715,3906l11578,3906e" filled="f" stroked="t" strokeweight=".70801pt" strokecolor="#6B6B6B">
                <v:path arrowok="t"/>
              </v:shape>
            </v:group>
            <v:group style="position:absolute;left:458;top:3861;width:2;height:314" coordorigin="458,3861" coordsize="2,314">
              <v:shape style="position:absolute;left:458;top:3861;width:2;height:314" coordorigin="458,3861" coordsize="0,314" path="m458,4175l458,3861e" filled="f" stroked="t" strokeweight=".472006pt" strokecolor="#383838">
                <v:path arrowok="t"/>
              </v:shape>
            </v:group>
            <v:group style="position:absolute;left:3257;top:3894;width:2;height:562" coordorigin="3257,3894" coordsize="2,562">
              <v:shape style="position:absolute;left:3257;top:3894;width:2;height:562" coordorigin="3257,3894" coordsize="0,562" path="m3257,4456l3257,3894e" filled="f" stroked="t" strokeweight=".944013pt" strokecolor="#545454">
                <v:path arrowok="t"/>
              </v:shape>
            </v:group>
            <v:group style="position:absolute;left:6334;top:3904;width:2;height:452" coordorigin="6334,3904" coordsize="2,452">
              <v:shape style="position:absolute;left:6334;top:3904;width:2;height:452" coordorigin="6334,3904" coordsize="0,452" path="m6334,4356l6334,3904e" filled="f" stroked="t" strokeweight=".944013pt" strokecolor="#646464">
                <v:path arrowok="t"/>
              </v:shape>
            </v:group>
            <v:group style="position:absolute;left:6320;top:4318;width:2162;height:2" coordorigin="6320,4318" coordsize="2162,2">
              <v:shape style="position:absolute;left:6320;top:4318;width:2162;height:2" coordorigin="6320,4318" coordsize="2162,0" path="m6320,4318l8482,4318e" filled="f" stroked="t" strokeweight=".236003pt" strokecolor="#6B6B6B">
                <v:path arrowok="t"/>
              </v:shape>
            </v:group>
            <v:group style="position:absolute;left:458;top:4118;width:2;height:552" coordorigin="458,4118" coordsize="2,552">
              <v:shape style="position:absolute;left:458;top:4118;width:2;height:552" coordorigin="458,4118" coordsize="0,552" path="m458,4670l458,4118e" filled="f" stroked="t" strokeweight=".70801pt" strokecolor="#606060">
                <v:path arrowok="t"/>
              </v:shape>
            </v:group>
            <v:group style="position:absolute;left:3243;top:4330;width:1945;height:2" coordorigin="3243,4330" coordsize="1945,2">
              <v:shape style="position:absolute;left:3243;top:4330;width:1945;height:2" coordorigin="3243,4330" coordsize="1945,0" path="m3243,4330l5187,4330e" filled="f" stroked="t" strokeweight=".70801pt" strokecolor="#545454">
                <v:path arrowok="t"/>
              </v:shape>
            </v:group>
            <v:group style="position:absolute;left:8482;top:4318;width:1907;height:2" coordorigin="8482,4318" coordsize="1907,2">
              <v:shape style="position:absolute;left:8482;top:4318;width:1907;height:2" coordorigin="8482,4318" coordsize="1907,0" path="m8482,4318l10389,4318e" filled="f" stroked="t" strokeweight=".236003pt" strokecolor="#000000">
                <v:path arrowok="t"/>
              </v:shape>
            </v:group>
            <v:group style="position:absolute;left:10389;top:4318;width:1189;height:2" coordorigin="10389,4318" coordsize="1189,2">
              <v:shape style="position:absolute;left:10389;top:4318;width:1189;height:2" coordorigin="10389,4318" coordsize="1189,0" path="m10389,4318l11578,4318e" filled="f" stroked="t" strokeweight=".236003pt" strokecolor="#747474">
                <v:path arrowok="t"/>
              </v:shape>
            </v:group>
            <v:group style="position:absolute;left:3252;top:4289;width:2;height:357" coordorigin="3252,4289" coordsize="2,357">
              <v:shape style="position:absolute;left:3252;top:4289;width:2;height:357" coordorigin="3252,4289" coordsize="0,357" path="m3252,4646l3252,4289e" filled="f" stroked="t" strokeweight=".70801pt" strokecolor="#3F3F3F">
                <v:path arrowok="t"/>
              </v:shape>
            </v:group>
            <v:group style="position:absolute;left:453;top:4637;width:9964;height:2" coordorigin="453,4637" coordsize="9964,2">
              <v:shape style="position:absolute;left:453;top:4637;width:9964;height:2" coordorigin="453,4637" coordsize="9964,0" path="m453,4637l10417,4637e" filled="f" stroked="t" strokeweight=".944013pt" strokecolor="#4F4F4F">
                <v:path arrowok="t"/>
              </v:shape>
            </v:group>
            <v:group style="position:absolute;left:6334;top:4285;width:2;height:371" coordorigin="6334,4285" coordsize="2,371">
              <v:shape style="position:absolute;left:6334;top:4285;width:2;height:371" coordorigin="6334,4285" coordsize="0,371" path="m6334,4656l6334,4285e" filled="f" stroked="t" strokeweight=".472006pt" strokecolor="#4B4B4B">
                <v:path arrowok="t"/>
              </v:shape>
            </v:group>
            <v:group style="position:absolute;left:10361;top:4642;width:1218;height:2" coordorigin="10361,4642" coordsize="1218,2">
              <v:shape style="position:absolute;left:10361;top:4642;width:1218;height:2" coordorigin="10361,4642" coordsize="1218,0" path="m10361,4642l11578,4642e" filled="f" stroked="t" strokeweight=".70801pt" strokecolor="#646464">
                <v:path arrowok="t"/>
              </v:shape>
            </v:group>
            <v:group style="position:absolute;left:453;top:4915;width:11130;height:2" coordorigin="453,4915" coordsize="11130,2">
              <v:shape style="position:absolute;left:453;top:4915;width:11130;height:2" coordorigin="453,4915" coordsize="11130,0" path="m453,4915l11583,4915e" filled="f" stroked="t" strokeweight=".70801pt" strokecolor="#575757">
                <v:path arrowok="t"/>
              </v:shape>
            </v:group>
            <v:group style="position:absolute;left:460;top:4599;width:2;height:343" coordorigin="460,4599" coordsize="2,343">
              <v:shape style="position:absolute;left:460;top:4599;width:2;height:343" coordorigin="460,4599" coordsize="0,343" path="m460,4942l460,4599e" filled="f" stroked="t" strokeweight=".472006pt" strokecolor="#4B4B4B">
                <v:path arrowok="t"/>
              </v:shape>
            </v:group>
            <v:group style="position:absolute;left:2143;top:4632;width:2;height:543" coordorigin="2143,4632" coordsize="2,543">
              <v:shape style="position:absolute;left:2143;top:4632;width:2;height:543" coordorigin="2143,4632" coordsize="0,543" path="m2143,5175l2143,4632e" filled="f" stroked="t" strokeweight=".944013pt" strokecolor="#545454">
                <v:path arrowok="t"/>
              </v:shape>
            </v:group>
            <v:group style="position:absolute;left:460;top:4870;width:2;height:1195" coordorigin="460,4870" coordsize="2,1195">
              <v:shape style="position:absolute;left:460;top:4870;width:2;height:1195" coordorigin="460,4870" coordsize="0,1195" path="m460,6065l460,4870e" filled="f" stroked="t" strokeweight=".944013pt" strokecolor="#646464">
                <v:path arrowok="t"/>
              </v:shape>
            </v:group>
            <v:group style="position:absolute;left:7066;top:5156;width:448;height:2" coordorigin="7066,5156" coordsize="448,2">
              <v:shape style="position:absolute;left:7066;top:5156;width:448;height:2" coordorigin="7066,5156" coordsize="448,0" path="m7066,5156l7514,5156e" filled="f" stroked="t" strokeweight=".472006pt" strokecolor="#3B3B3B">
                <v:path arrowok="t"/>
              </v:shape>
            </v:group>
            <v:group style="position:absolute;left:2138;top:5156;width:9445;height:2" coordorigin="2138,5156" coordsize="9445,2">
              <v:shape style="position:absolute;left:2138;top:5156;width:9445;height:2" coordorigin="2138,5156" coordsize="9445,0" path="m2138,5156l11583,5156e" filled="f" stroked="t" strokeweight=".70801pt" strokecolor="#5B5B5B">
                <v:path arrowok="t"/>
              </v:shape>
            </v:group>
            <v:group style="position:absolute;left:2143;top:5118;width:2;height:314" coordorigin="2143,5118" coordsize="2,314">
              <v:shape style="position:absolute;left:2143;top:5118;width:2;height:314" coordorigin="2143,5118" coordsize="0,314" path="m2143,5432l2143,5118e" filled="f" stroked="t" strokeweight=".472006pt" strokecolor="#282828">
                <v:path arrowok="t"/>
              </v:shape>
            </v:group>
            <v:group style="position:absolute;left:4295;top:5639;width:7288;height:2" coordorigin="4295,5639" coordsize="7288,2">
              <v:shape style="position:absolute;left:4295;top:5639;width:7288;height:2" coordorigin="4295,5639" coordsize="7288,0" path="m4295,5639l11583,5639e" filled="f" stroked="t" strokeweight=".70801pt" strokecolor="#575757">
                <v:path arrowok="t"/>
              </v:shape>
            </v:group>
            <v:group style="position:absolute;left:7094;top:5141;width:2;height:262" coordorigin="7094,5141" coordsize="2,262">
              <v:shape style="position:absolute;left:7094;top:5141;width:2;height:262" coordorigin="7094,5141" coordsize="0,262" path="m7094,5403l7094,5141e" filled="f" stroked="t" strokeweight=".236003pt" strokecolor="#3B3B3B">
                <v:path arrowok="t"/>
              </v:shape>
            </v:group>
            <v:group style="position:absolute;left:2143;top:5375;width:2;height:519" coordorigin="2143,5375" coordsize="2,519">
              <v:shape style="position:absolute;left:2143;top:5375;width:2;height:519" coordorigin="2143,5375" coordsize="0,519" path="m2143,5894l2143,5375e" filled="f" stroked="t" strokeweight=".70801pt" strokecolor="#4F4F4F">
                <v:path arrowok="t"/>
              </v:shape>
            </v:group>
            <v:group style="position:absolute;left:4307;top:5146;width:2;height:505" coordorigin="4307,5146" coordsize="2,505">
              <v:shape style="position:absolute;left:4307;top:5146;width:2;height:505" coordorigin="4307,5146" coordsize="0,505" path="m4307,5651l4307,5146e" filled="f" stroked="t" strokeweight=".944013pt" strokecolor="#575757">
                <v:path arrowok="t"/>
              </v:shape>
            </v:group>
            <v:group style="position:absolute;left:7094;top:5403;width:2;height:229" coordorigin="7094,5403" coordsize="2,229">
              <v:shape style="position:absolute;left:7094;top:5403;width:2;height:229" coordorigin="7094,5403" coordsize="0,229" path="m7094,5632l7094,5403e" filled="f" stroked="t" strokeweight=".236003pt" strokecolor="#777777">
                <v:path arrowok="t"/>
              </v:shape>
            </v:group>
            <v:group style="position:absolute;left:458;top:5594;width:2;height:300" coordorigin="458,5594" coordsize="2,300">
              <v:shape style="position:absolute;left:458;top:5594;width:2;height:300" coordorigin="458,5594" coordsize="0,300" path="m458,5894l458,5594e" filled="f" stroked="t" strokeweight=".472006pt" strokecolor="#4B4B4B">
                <v:path arrowok="t"/>
              </v:shape>
            </v:group>
            <v:group style="position:absolute;left:4309;top:5594;width:2;height:300" coordorigin="4309,5594" coordsize="2,300">
              <v:shape style="position:absolute;left:4309;top:5594;width:2;height:300" coordorigin="4309,5594" coordsize="0,300" path="m4309,5894l4309,5594e" filled="f" stroked="t" strokeweight=".472006pt" strokecolor="#2B2B2B">
                <v:path arrowok="t"/>
              </v:shape>
            </v:group>
            <v:group style="position:absolute;left:4300;top:5877;width:7283;height:2" coordorigin="4300,5877" coordsize="7283,2">
              <v:shape style="position:absolute;left:4300;top:5877;width:7283;height:2" coordorigin="4300,5877" coordsize="7283,0" path="m4300,5877l11583,5877e" filled="f" stroked="t" strokeweight=".70801pt" strokecolor="#575757">
                <v:path arrowok="t"/>
              </v:shape>
            </v:group>
            <v:group style="position:absolute;left:2143;top:5837;width:2;height:333" coordorigin="2143,5837" coordsize="2,333">
              <v:shape style="position:absolute;left:2143;top:5837;width:2;height:333" coordorigin="2143,5837" coordsize="0,333" path="m2143,6170l2143,5837e" filled="f" stroked="t" strokeweight=".472006pt" strokecolor="#343434">
                <v:path arrowok="t"/>
              </v:shape>
            </v:group>
            <v:group style="position:absolute;left:4309;top:5837;width:2;height:547" coordorigin="4309,5837" coordsize="2,547">
              <v:shape style="position:absolute;left:4309;top:5837;width:2;height:547" coordorigin="4309,5837" coordsize="0,547" path="m4309,6384l4309,5837e" filled="f" stroked="t" strokeweight=".944013pt" strokecolor="#4F4F4F">
                <v:path arrowok="t"/>
              </v:shape>
            </v:group>
            <v:group style="position:absolute;left:4300;top:6120;width:7283;height:2" coordorigin="4300,6120" coordsize="7283,2">
              <v:shape style="position:absolute;left:4300;top:6120;width:7283;height:2" coordorigin="4300,6120" coordsize="7283,0" path="m4300,6120l11583,6120e" filled="f" stroked="t" strokeweight=".70801pt" strokecolor="#5B5B5B">
                <v:path arrowok="t"/>
              </v:shape>
            </v:group>
            <v:group style="position:absolute;left:11576;top:5832;width:2;height:776" coordorigin="11576,5832" coordsize="2,776">
              <v:shape style="position:absolute;left:11576;top:5832;width:2;height:776" coordorigin="11576,5832" coordsize="0,776" path="m11576,6608l11576,5832e" filled="f" stroked="t" strokeweight=".70801pt" strokecolor="#606060">
                <v:path arrowok="t"/>
              </v:shape>
            </v:group>
            <v:group style="position:absolute;left:2145;top:6113;width:2;height:757" coordorigin="2145,6113" coordsize="2,757">
              <v:shape style="position:absolute;left:2145;top:6113;width:2;height:757" coordorigin="2145,6113" coordsize="0,757" path="m2145,6870l2145,6113e" filled="f" stroked="t" strokeweight=".944013pt" strokecolor="#4F4F4F">
                <v:path arrowok="t"/>
              </v:shape>
            </v:group>
            <v:group style="position:absolute;left:2133;top:6358;width:9454;height:2" coordorigin="2133,6358" coordsize="9454,2">
              <v:shape style="position:absolute;left:2133;top:6358;width:9454;height:2" coordorigin="2133,6358" coordsize="9454,0" path="m2133,6358l11588,6358e" filled="f" stroked="t" strokeweight=".70801pt" strokecolor="#575757">
                <v:path arrowok="t"/>
              </v:shape>
            </v:group>
            <v:group style="position:absolute;left:453;top:6591;width:750;height:2" coordorigin="453,6591" coordsize="750,2">
              <v:shape style="position:absolute;left:453;top:6591;width:750;height:2" coordorigin="453,6591" coordsize="750,0" path="m453,6591l1204,6591e" filled="f" stroked="t" strokeweight=".472006pt" strokecolor="#4B4B4B">
                <v:path arrowok="t"/>
              </v:shape>
            </v:group>
            <v:group style="position:absolute;left:1147;top:6593;width:477;height:2" coordorigin="1147,6593" coordsize="477,2">
              <v:shape style="position:absolute;left:1147;top:6593;width:477;height:2" coordorigin="1147,6593" coordsize="477,0" path="m1147,6593l1624,6593e" filled="f" stroked="t" strokeweight=".944013pt" strokecolor="#606060">
                <v:path arrowok="t"/>
              </v:shape>
            </v:group>
            <v:group style="position:absolute;left:1567;top:6593;width:283;height:2" coordorigin="1567,6593" coordsize="283,2">
              <v:shape style="position:absolute;left:1567;top:6593;width:283;height:2" coordorigin="1567,6593" coordsize="283,0" path="m1567,6593l1850,6593e" filled="f" stroked="t" strokeweight=".472006pt" strokecolor="#383838">
                <v:path arrowok="t"/>
              </v:shape>
            </v:group>
            <v:group style="position:absolute;left:1794;top:6596;width:1751;height:2" coordorigin="1794,6596" coordsize="1751,2">
              <v:shape style="position:absolute;left:1794;top:6596;width:1751;height:2" coordorigin="1794,6596" coordsize="1751,0" path="m1794,6596l3545,6596e" filled="f" stroked="t" strokeweight=".70801pt" strokecolor="#5B5B5B">
                <v:path arrowok="t"/>
              </v:shape>
            </v:group>
            <v:group style="position:absolute;left:3488;top:6598;width:283;height:2" coordorigin="3488,6598" coordsize="283,2">
              <v:shape style="position:absolute;left:3488;top:6598;width:283;height:2" coordorigin="3488,6598" coordsize="283,0" path="m3488,6598l3771,6598e" filled="f" stroked="t" strokeweight=".472006pt" strokecolor="#383838">
                <v:path arrowok="t"/>
              </v:shape>
            </v:group>
            <v:group style="position:absolute;left:3715;top:6598;width:3049;height:2" coordorigin="3715,6598" coordsize="3049,2">
              <v:shape style="position:absolute;left:3715;top:6598;width:3049;height:2" coordorigin="3715,6598" coordsize="3049,0" path="m3715,6598l6764,6598e" filled="f" stroked="t" strokeweight=".70801pt" strokecolor="#5B5B5B">
                <v:path arrowok="t"/>
              </v:shape>
            </v:group>
            <v:group style="position:absolute;left:4309;top:6313;width:2;height:328" coordorigin="4309,6313" coordsize="2,328">
              <v:shape style="position:absolute;left:4309;top:6313;width:2;height:328" coordorigin="4309,6313" coordsize="0,328" path="m4309,6641l4309,6313e" filled="f" stroked="t" strokeweight=".472006pt" strokecolor="#2F2F2F">
                <v:path arrowok="t"/>
              </v:shape>
            </v:group>
            <v:group style="position:absolute;left:6707;top:6598;width:415;height:2" coordorigin="6707,6598" coordsize="415,2">
              <v:shape style="position:absolute;left:6707;top:6598;width:415;height:2" coordorigin="6707,6598" coordsize="415,0" path="m6707,6598l7123,6598e" filled="f" stroked="t" strokeweight=".472006pt" strokecolor="#3F3F3F">
                <v:path arrowok="t"/>
              </v:shape>
            </v:group>
            <v:group style="position:absolute;left:7052;top:6598;width:4531;height:2" coordorigin="7052,6598" coordsize="4531,2">
              <v:shape style="position:absolute;left:7052;top:6598;width:4531;height:2" coordorigin="7052,6598" coordsize="4531,0" path="m7052,6598l11583,6598e" filled="f" stroked="t" strokeweight=".70801pt" strokecolor="#5B5B5B">
                <v:path arrowok="t"/>
              </v:shape>
            </v:group>
            <v:group style="position:absolute;left:460;top:6317;width:2;height:800" coordorigin="460,6317" coordsize="2,800">
              <v:shape style="position:absolute;left:460;top:6317;width:2;height:800" coordorigin="460,6317" coordsize="0,800" path="m460,7117l460,6317e" filled="f" stroked="t" strokeweight=".70801pt" strokecolor="#606060">
                <v:path arrowok="t"/>
              </v:shape>
            </v:group>
            <v:group style="position:absolute;left:4309;top:6570;width:2;height:747" coordorigin="4309,6570" coordsize="2,747">
              <v:shape style="position:absolute;left:4309;top:6570;width:2;height:747" coordorigin="4309,6570" coordsize="0,747" path="m4309,7317l4309,6570e" filled="f" stroked="t" strokeweight=".70801pt" strokecolor="#484848">
                <v:path arrowok="t"/>
              </v:shape>
            </v:group>
            <v:group style="position:absolute;left:7094;top:6598;width:2;height:709" coordorigin="7094,6598" coordsize="2,709">
              <v:shape style="position:absolute;left:7094;top:6598;width:2;height:709" coordorigin="7094,6598" coordsize="0,709" path="m7094,7308l7094,6598e" filled="f" stroked="t" strokeweight=".236003pt" strokecolor="#5B5B5B">
                <v:path arrowok="t"/>
              </v:shape>
            </v:group>
            <v:group style="position:absolute;left:11578;top:6570;width:2;height:300" coordorigin="11578,6570" coordsize="2,300">
              <v:shape style="position:absolute;left:11578;top:6570;width:2;height:300" coordorigin="11578,6570" coordsize="0,300" path="m11578,6870l11578,6570e" filled="f" stroked="t" strokeweight=".472006pt" strokecolor="#3B3B3B">
                <v:path arrowok="t"/>
              </v:shape>
            </v:group>
            <v:group style="position:absolute;left:2143;top:6812;width:2;height:305" coordorigin="2143,6812" coordsize="2,305">
              <v:shape style="position:absolute;left:2143;top:6812;width:2;height:305" coordorigin="2143,6812" coordsize="0,305" path="m2143,7117l2143,6812e" filled="f" stroked="t" strokeweight=".472006pt" strokecolor="#232323">
                <v:path arrowok="t"/>
              </v:shape>
            </v:group>
            <v:group style="position:absolute;left:2138;top:7067;width:9450;height:2" coordorigin="2138,7067" coordsize="9450,2">
              <v:shape style="position:absolute;left:2138;top:7067;width:9450;height:2" coordorigin="2138,7067" coordsize="9450,0" path="m2138,7067l11588,7067e" filled="f" stroked="t" strokeweight=".70801pt" strokecolor="#5B5B5B">
                <v:path arrowok="t"/>
              </v:shape>
            </v:group>
            <v:group style="position:absolute;left:11578;top:6812;width:2;height:524" coordorigin="11578,6812" coordsize="2,524">
              <v:shape style="position:absolute;left:11578;top:6812;width:2;height:524" coordorigin="11578,6812" coordsize="0,524" path="m11578,7336l11578,6812e" filled="f" stroked="t" strokeweight=".944013pt" strokecolor="#606060">
                <v:path arrowok="t"/>
              </v:shape>
            </v:group>
            <v:group style="position:absolute;left:458;top:7060;width:2;height:267" coordorigin="458,7060" coordsize="2,267">
              <v:shape style="position:absolute;left:458;top:7060;width:2;height:267" coordorigin="458,7060" coordsize="0,267" path="m458,7327l458,7060e" filled="f" stroked="t" strokeweight=".472006pt" strokecolor="#484848">
                <v:path arrowok="t"/>
              </v:shape>
            </v:group>
            <v:group style="position:absolute;left:2145;top:7036;width:2;height:557" coordorigin="2145,7036" coordsize="2,557">
              <v:shape style="position:absolute;left:2145;top:7036;width:2;height:557" coordorigin="2145,7036" coordsize="0,557" path="m2145,7593l2145,7036e" filled="f" stroked="t" strokeweight=".944013pt" strokecolor="#4F4F4F">
                <v:path arrowok="t"/>
              </v:shape>
            </v:group>
            <v:group style="position:absolute;left:2133;top:7310;width:9454;height:2" coordorigin="2133,7310" coordsize="9454,2">
              <v:shape style="position:absolute;left:2133;top:7310;width:9454;height:2" coordorigin="2133,7310" coordsize="9454,0" path="m2133,7310l11588,7310e" filled="f" stroked="t" strokeweight=".70801pt" strokecolor="#575757">
                <v:path arrowok="t"/>
              </v:shape>
            </v:group>
            <v:group style="position:absolute;left:448;top:7546;width:11139;height:2" coordorigin="448,7546" coordsize="11139,2">
              <v:shape style="position:absolute;left:448;top:7546;width:11139;height:2" coordorigin="448,7546" coordsize="11139,0" path="m448,7546l11588,7546e" filled="f" stroked="t" strokeweight=".70801pt" strokecolor="#5B5B5B">
                <v:path arrowok="t"/>
              </v:shape>
            </v:group>
            <v:group style="position:absolute;left:11578;top:6874;width:2;height:1128" coordorigin="11578,6874" coordsize="2,1128">
              <v:shape style="position:absolute;left:11578;top:6874;width:2;height:1128" coordorigin="11578,6874" coordsize="0,1128" path="m11578,8003l11578,6874e" filled="f" stroked="t" strokeweight=".472006pt" strokecolor="#5B5B5B">
                <v:path arrowok="t"/>
              </v:shape>
            </v:group>
            <v:group style="position:absolute;left:458;top:7269;width:2;height:581" coordorigin="458,7269" coordsize="2,581">
              <v:shape style="position:absolute;left:458;top:7269;width:2;height:581" coordorigin="458,7269" coordsize="0,581" path="m458,7850l458,7269e" filled="f" stroked="t" strokeweight=".70801pt" strokecolor="#5B5B5B">
                <v:path arrowok="t"/>
              </v:shape>
            </v:group>
            <v:group style="position:absolute;left:2143;top:7522;width:2;height:309" coordorigin="2143,7522" coordsize="2,309">
              <v:shape style="position:absolute;left:2143;top:7522;width:2;height:309" coordorigin="2143,7522" coordsize="0,309" path="m2143,7831l2143,7522e" filled="f" stroked="t" strokeweight=".472006pt" strokecolor="#2F2F2F">
                <v:path arrowok="t"/>
              </v:shape>
            </v:group>
            <v:group style="position:absolute;left:453;top:8015;width:3129;height:2" coordorigin="453,8015" coordsize="3129,2">
              <v:shape style="position:absolute;left:453;top:8015;width:3129;height:2" coordorigin="453,8015" coordsize="3129,0" path="m453,8015l3583,8015e" filled="f" stroked="t" strokeweight=".70801pt" strokecolor="#575757">
                <v:path arrowok="t"/>
              </v:shape>
            </v:group>
            <v:group style="position:absolute;left:458;top:7774;width:2;height:271" coordorigin="458,7774" coordsize="2,271">
              <v:shape style="position:absolute;left:458;top:7774;width:2;height:271" coordorigin="458,7774" coordsize="0,271" path="m458,8045l458,7774e" filled="f" stroked="t" strokeweight=".472006pt" strokecolor="#575757">
                <v:path arrowok="t"/>
              </v:shape>
            </v:group>
            <v:group style="position:absolute;left:2145;top:7774;width:2;height:762" coordorigin="2145,7774" coordsize="2,762">
              <v:shape style="position:absolute;left:2145;top:7774;width:2;height:762" coordorigin="2145,7774" coordsize="0,762" path="m2145,8536l2145,7774e" filled="f" stroked="t" strokeweight=".944013pt" strokecolor="#4F4F4F">
                <v:path arrowok="t"/>
              </v:shape>
            </v:group>
            <v:group style="position:absolute;left:3488;top:8017;width:283;height:2" coordorigin="3488,8017" coordsize="283,2">
              <v:shape style="position:absolute;left:3488;top:8017;width:283;height:2" coordorigin="3488,8017" coordsize="283,0" path="m3488,8017l3771,8017e" filled="f" stroked="t" strokeweight=".472006pt" strokecolor="#3B3B3B">
                <v:path arrowok="t"/>
              </v:shape>
            </v:group>
            <v:group style="position:absolute;left:3715;top:8019;width:916;height:2" coordorigin="3715,8019" coordsize="916,2">
              <v:shape style="position:absolute;left:3715;top:8019;width:916;height:2" coordorigin="3715,8019" coordsize="916,0" path="m3715,8019l4630,8019e" filled="f" stroked="t" strokeweight=".70801pt" strokecolor="#5B5B5B">
                <v:path arrowok="t"/>
              </v:shape>
            </v:group>
            <v:group style="position:absolute;left:4517;top:8019;width:288;height:2" coordorigin="4517,8019" coordsize="288,2">
              <v:shape style="position:absolute;left:4517;top:8019;width:288;height:2" coordorigin="4517,8019" coordsize="288,0" path="m4517,8019l4805,8019e" filled="f" stroked="t" strokeweight=".472006pt" strokecolor="#444444">
                <v:path arrowok="t"/>
              </v:shape>
            </v:group>
            <v:group style="position:absolute;left:4748;top:8019;width:6839;height:2" coordorigin="4748,8019" coordsize="6839,2">
              <v:shape style="position:absolute;left:4748;top:8019;width:6839;height:2" coordorigin="4748,8019" coordsize="6839,0" path="m4748,8019l11588,8019e" filled="f" stroked="t" strokeweight=".70801pt" strokecolor="#575757">
                <v:path arrowok="t"/>
              </v:shape>
            </v:group>
            <v:group style="position:absolute;left:458;top:7974;width:2;height:305" coordorigin="458,7974" coordsize="2,305">
              <v:shape style="position:absolute;left:458;top:7974;width:2;height:305" coordorigin="458,7974" coordsize="0,305" path="m458,8279l458,7974e" filled="f" stroked="t" strokeweight=".472006pt" strokecolor="#3B3B3B">
                <v:path arrowok="t"/>
              </v:shape>
            </v:group>
            <v:group style="position:absolute;left:4309;top:8012;width:2;height:267" coordorigin="4309,8012" coordsize="2,267">
              <v:shape style="position:absolute;left:4309;top:8012;width:2;height:267" coordorigin="4309,8012" coordsize="0,267" path="m4309,8279l4309,8012e" filled="f" stroked="t" strokeweight=".472006pt" strokecolor="#2F2F2F">
                <v:path arrowok="t"/>
              </v:shape>
            </v:group>
            <v:group style="position:absolute;left:4305;top:8260;width:2818;height:2" coordorigin="4305,8260" coordsize="2818,2">
              <v:shape style="position:absolute;left:4305;top:8260;width:2818;height:2" coordorigin="4305,8260" coordsize="2818,0" path="m4305,8260l7123,8260e" filled="f" stroked="t" strokeweight=".70801pt" strokecolor="#575757">
                <v:path arrowok="t"/>
              </v:shape>
            </v:group>
            <v:group style="position:absolute;left:7066;top:8260;width:448;height:2" coordorigin="7066,8260" coordsize="448,2">
              <v:shape style="position:absolute;left:7066;top:8260;width:448;height:2" coordorigin="7066,8260" coordsize="448,0" path="m7066,8260l7514,8260e" filled="f" stroked="t" strokeweight=".472006pt" strokecolor="#484848">
                <v:path arrowok="t"/>
              </v:shape>
            </v:group>
            <v:group style="position:absolute;left:7429;top:8257;width:4163;height:2" coordorigin="7429,8257" coordsize="4163,2">
              <v:shape style="position:absolute;left:7429;top:8257;width:4163;height:2" coordorigin="7429,8257" coordsize="4163,0" path="m7429,8257l11592,8257e" filled="f" stroked="t" strokeweight=".70801pt" strokecolor="#5B5B5B">
                <v:path arrowok="t"/>
              </v:shape>
            </v:group>
            <v:group style="position:absolute;left:460;top:8222;width:2;height:557" coordorigin="460,8222" coordsize="2,557">
              <v:shape style="position:absolute;left:460;top:8222;width:2;height:557" coordorigin="460,8222" coordsize="0,557" path="m460,8779l460,8222e" filled="f" stroked="t" strokeweight=".944013pt" strokecolor="#6B6B6B">
                <v:path arrowok="t"/>
              </v:shape>
            </v:group>
            <v:group style="position:absolute;left:4309;top:8222;width:2;height:314" coordorigin="4309,8222" coordsize="2,314">
              <v:shape style="position:absolute;left:4309;top:8222;width:2;height:314" coordorigin="4309,8222" coordsize="0,314" path="m4309,8536l4309,8222e" filled="f" stroked="t" strokeweight=".472006pt" strokecolor="#484848">
                <v:path arrowok="t"/>
              </v:shape>
            </v:group>
            <v:group style="position:absolute;left:4300;top:8498;width:2823;height:2" coordorigin="4300,8498" coordsize="2823,2">
              <v:shape style="position:absolute;left:4300;top:8498;width:2823;height:2" coordorigin="4300,8498" coordsize="2823,0" path="m4300,8498l7123,8498e" filled="f" stroked="t" strokeweight=".70801pt" strokecolor="#5B5B5B">
                <v:path arrowok="t"/>
              </v:shape>
            </v:group>
            <v:group style="position:absolute;left:7066;top:8498;width:448;height:2" coordorigin="7066,8498" coordsize="448,2">
              <v:shape style="position:absolute;left:7066;top:8498;width:448;height:2" coordorigin="7066,8498" coordsize="448,0" path="m7066,8498l7514,8498e" filled="f" stroked="t" strokeweight=".472006pt" strokecolor="#484848">
                <v:path arrowok="t"/>
              </v:shape>
            </v:group>
            <v:group style="position:absolute;left:7458;top:8498;width:4135;height:2" coordorigin="7458,8498" coordsize="4135,2">
              <v:shape style="position:absolute;left:7458;top:8498;width:4135;height:2" coordorigin="7458,8498" coordsize="4135,0" path="m7458,8498l11592,8498e" filled="f" stroked="t" strokeweight=".70801pt" strokecolor="#575757">
                <v:path arrowok="t"/>
              </v:shape>
            </v:group>
            <v:group style="position:absolute;left:453;top:8733;width:3351;height:2" coordorigin="453,8733" coordsize="3351,2">
              <v:shape style="position:absolute;left:453;top:8733;width:3351;height:2" coordorigin="453,8733" coordsize="3351,0" path="m453,8733l3804,8733e" filled="f" stroked="t" strokeweight=".70801pt" strokecolor="#575757">
                <v:path arrowok="t"/>
              </v:shape>
            </v:group>
            <v:group style="position:absolute;left:2143;top:8479;width:2;height:286" coordorigin="2143,8479" coordsize="2,286">
              <v:shape style="position:absolute;left:2143;top:8479;width:2;height:286" coordorigin="2143,8479" coordsize="0,286" path="m2143,8764l2143,8479e" filled="f" stroked="t" strokeweight=".472006pt" strokecolor="#282828">
                <v:path arrowok="t"/>
              </v:shape>
            </v:group>
            <v:group style="position:absolute;left:3715;top:8736;width:623;height:2" coordorigin="3715,8736" coordsize="623,2">
              <v:shape style="position:absolute;left:3715;top:8736;width:623;height:2" coordorigin="3715,8736" coordsize="623,0" path="m3715,8736l4338,8736e" filled="f" stroked="t" strokeweight=".472006pt" strokecolor="#484848">
                <v:path arrowok="t"/>
              </v:shape>
            </v:group>
            <v:group style="position:absolute;left:4309;top:8479;width:2;height:267" coordorigin="4309,8479" coordsize="2,267">
              <v:shape style="position:absolute;left:4309;top:8479;width:2;height:267" coordorigin="4309,8479" coordsize="0,267" path="m4309,8745l4309,8479e" filled="f" stroked="t" strokeweight=".944013pt" strokecolor="#545454">
                <v:path arrowok="t"/>
              </v:shape>
            </v:group>
            <v:group style="position:absolute;left:4229;top:8738;width:7359;height:2" coordorigin="4229,8738" coordsize="7359,2">
              <v:shape style="position:absolute;left:4229;top:8738;width:7359;height:2" coordorigin="4229,8738" coordsize="7359,0" path="m4229,8738l11588,8738e" filled="f" stroked="t" strokeweight=".70801pt" strokecolor="#575757">
                <v:path arrowok="t"/>
              </v:shape>
            </v:group>
            <v:group style="position:absolute;left:458;top:8693;width:2;height:538" coordorigin="458,8693" coordsize="2,538">
              <v:shape style="position:absolute;left:458;top:8693;width:2;height:538" coordorigin="458,8693" coordsize="0,538" path="m458,9231l458,8693e" filled="f" stroked="t" strokeweight=".472006pt" strokecolor="#4B4B4B">
                <v:path arrowok="t"/>
              </v:shape>
            </v:group>
            <v:group style="position:absolute;left:2145;top:8693;width:2;height:1285" coordorigin="2145,8693" coordsize="2,1285">
              <v:shape style="position:absolute;left:2145;top:8693;width:2;height:1285" coordorigin="2145,8693" coordsize="0,1285" path="m2145,9978l2145,8693e" filled="f" stroked="t" strokeweight=".944013pt" strokecolor="#4F4F4F">
                <v:path arrowok="t"/>
              </v:shape>
            </v:group>
            <v:group style="position:absolute;left:458;top:9126;width:2;height:414" coordorigin="458,9126" coordsize="2,414">
              <v:shape style="position:absolute;left:458;top:9126;width:2;height:414" coordorigin="458,9126" coordsize="0,414" path="m458,9540l458,9126e" filled="f" stroked="t" strokeweight=".944013pt" strokecolor="#6B6B6B">
                <v:path arrowok="t"/>
              </v:shape>
            </v:group>
            <v:group style="position:absolute;left:453;top:9664;width:1397;height:2" coordorigin="453,9664" coordsize="1397,2">
              <v:shape style="position:absolute;left:453;top:9664;width:1397;height:2" coordorigin="453,9664" coordsize="1397,0" path="m453,9664l1850,9664e" filled="f" stroked="t" strokeweight=".70801pt" strokecolor="#5B5B5B">
                <v:path arrowok="t"/>
              </v:shape>
            </v:group>
            <v:group style="position:absolute;left:458;top:9431;width:2;height:262" coordorigin="458,9431" coordsize="2,262">
              <v:shape style="position:absolute;left:458;top:9431;width:2;height:262" coordorigin="458,9431" coordsize="0,262" path="m458,9693l458,9431e" filled="f" stroked="t" strokeweight=".472006pt" strokecolor="#5B5B5B">
                <v:path arrowok="t"/>
              </v:shape>
            </v:group>
            <v:group style="position:absolute;left:1794;top:9664;width:382;height:2" coordorigin="1794,9664" coordsize="382,2">
              <v:shape style="position:absolute;left:1794;top:9664;width:382;height:2" coordorigin="1794,9664" coordsize="382,0" path="m1794,9664l2176,9664e" filled="f" stroked="t" strokeweight=".472006pt" strokecolor="#343434">
                <v:path arrowok="t"/>
              </v:shape>
            </v:group>
            <v:group style="position:absolute;left:2105;top:9664;width:826;height:2" coordorigin="2105,9664" coordsize="826,2">
              <v:shape style="position:absolute;left:2105;top:9664;width:826;height:2" coordorigin="2105,9664" coordsize="826,0" path="m2105,9664l2931,9664e" filled="f" stroked="t" strokeweight=".70801pt" strokecolor="#575757">
                <v:path arrowok="t"/>
              </v:shape>
            </v:group>
            <v:group style="position:absolute;left:2875;top:9666;width:396;height:2" coordorigin="2875,9666" coordsize="396,2">
              <v:shape style="position:absolute;left:2875;top:9666;width:396;height:2" coordorigin="2875,9666" coordsize="396,0" path="m2875,9666l3271,9666e" filled="f" stroked="t" strokeweight=".472006pt" strokecolor="#444444">
                <v:path arrowok="t"/>
              </v:shape>
            </v:group>
            <v:group style="position:absolute;left:3214;top:9666;width:8378;height:2" coordorigin="3214,9666" coordsize="8378,2">
              <v:shape style="position:absolute;left:3214;top:9666;width:8378;height:2" coordorigin="3214,9666" coordsize="8378,0" path="m3214,9666l11592,9666e" filled="f" stroked="t" strokeweight=".70801pt" strokecolor="#5B5B5B">
                <v:path arrowok="t"/>
              </v:shape>
            </v:group>
            <v:group style="position:absolute;left:11585;top:9431;width:2;height:262" coordorigin="11585,9431" coordsize="2,262">
              <v:shape style="position:absolute;left:11585;top:9431;width:2;height:262" coordorigin="11585,9431" coordsize="0,262" path="m11585,9693l11585,9431e" filled="f" stroked="t" strokeweight=".472006pt" strokecolor="#4B4B4B">
                <v:path arrowok="t"/>
              </v:shape>
            </v:group>
            <v:group style="position:absolute;left:458;top:9621;width:2;height:314" coordorigin="458,9621" coordsize="2,314">
              <v:shape style="position:absolute;left:458;top:9621;width:2;height:314" coordorigin="458,9621" coordsize="0,314" path="m458,9935l458,9621e" filled="f" stroked="t" strokeweight=".472006pt" strokecolor="#3B3B3B">
                <v:path arrowok="t"/>
              </v:shape>
            </v:group>
            <v:group style="position:absolute;left:11588;top:6155;width:2;height:8074" coordorigin="11588,6155" coordsize="2,8074">
              <v:shape style="position:absolute;left:11588;top:6155;width:2;height:8074" coordorigin="11588,6155" coordsize="0,8074" path="m11588,14230l11588,6155e" filled="f" stroked="t" strokeweight=".70801pt" strokecolor="#5B5B5B">
                <v:path arrowok="t"/>
              </v:shape>
            </v:group>
            <v:group style="position:absolute;left:458;top:9878;width:2;height:752" coordorigin="458,9878" coordsize="2,752">
              <v:shape style="position:absolute;left:458;top:9878;width:2;height:752" coordorigin="458,9878" coordsize="0,752" path="m458,10630l458,9878e" filled="f" stroked="t" strokeweight=".70801pt" strokecolor="#606060">
                <v:path arrowok="t"/>
              </v:shape>
            </v:group>
            <v:group style="position:absolute;left:2143;top:9878;width:2;height:533" coordorigin="2143,9878" coordsize="2,533">
              <v:shape style="position:absolute;left:2143;top:9878;width:2;height:533" coordorigin="2143,9878" coordsize="0,533" path="m2143,10411l2143,9878e" filled="f" stroked="t" strokeweight=".70801pt" strokecolor="#3F3F3F">
                <v:path arrowok="t"/>
              </v:shape>
            </v:group>
            <v:group style="position:absolute;left:453;top:10592;width:3875;height:2" coordorigin="453,10592" coordsize="3875,2">
              <v:shape style="position:absolute;left:453;top:10592;width:3875;height:2" coordorigin="453,10592" coordsize="3875,0" path="m453,10592l4328,10592e" filled="f" stroked="t" strokeweight=".70801pt" strokecolor="#575757">
                <v:path arrowok="t"/>
              </v:shape>
            </v:group>
            <v:group style="position:absolute;left:458;top:10354;width:2;height:276" coordorigin="458,10354" coordsize="2,276">
              <v:shape style="position:absolute;left:458;top:10354;width:2;height:276" coordorigin="458,10354" coordsize="0,276" path="m458,10630l458,10354e" filled="f" stroked="t" strokeweight=".472006pt" strokecolor="#4F4F4F">
                <v:path arrowok="t"/>
              </v:shape>
            </v:group>
            <v:group style="position:absolute;left:2143;top:10302;width:2;height:557" coordorigin="2143,10302" coordsize="2,557">
              <v:shape style="position:absolute;left:2143;top:10302;width:2;height:557" coordorigin="2143,10302" coordsize="0,557" path="m2143,10859l2143,10302e" filled="f" stroked="t" strokeweight=".944013pt" strokecolor="#545454">
                <v:path arrowok="t"/>
              </v:shape>
            </v:group>
            <v:group style="position:absolute;left:4272;top:10597;width:302;height:2" coordorigin="4272,10597" coordsize="302,2">
              <v:shape style="position:absolute;left:4272;top:10597;width:302;height:2" coordorigin="4272,10597" coordsize="302,0" path="m4272,10597l4574,10597e" filled="f" stroked="t" strokeweight=".472006pt" strokecolor="#3B3B3B">
                <v:path arrowok="t"/>
              </v:shape>
            </v:group>
            <v:group style="position:absolute;left:4517;top:10595;width:7075;height:2" coordorigin="4517,10595" coordsize="7075,2">
              <v:shape style="position:absolute;left:4517;top:10595;width:7075;height:2" coordorigin="4517,10595" coordsize="7075,0" path="m4517,10595l11592,10595e" filled="f" stroked="t" strokeweight=".70801pt" strokecolor="#5B5B5B">
                <v:path arrowok="t"/>
              </v:shape>
            </v:group>
            <v:group style="position:absolute;left:958;top:10833;width:892;height:2" coordorigin="958,10833" coordsize="892,2">
              <v:shape style="position:absolute;left:958;top:10833;width:892;height:2" coordorigin="958,10833" coordsize="892,0" path="m958,10833l1850,10833e" filled="f" stroked="t" strokeweight=".70801pt" strokecolor="#676767">
                <v:path arrowok="t"/>
              </v:shape>
            </v:group>
            <v:group style="position:absolute;left:1794;top:10835;width:382;height:2" coordorigin="1794,10835" coordsize="382,2">
              <v:shape style="position:absolute;left:1794;top:10835;width:382;height:2" coordorigin="1794,10835" coordsize="382,0" path="m1794,10835l2176,10835e" filled="f" stroked="t" strokeweight=".472006pt" strokecolor="#444444">
                <v:path arrowok="t"/>
              </v:shape>
            </v:group>
            <v:group style="position:absolute;left:2105;top:10838;width:1440;height:2" coordorigin="2105,10838" coordsize="1440,2">
              <v:shape style="position:absolute;left:2105;top:10838;width:1440;height:2" coordorigin="2105,10838" coordsize="1440,0" path="m2105,10838l3545,10838e" filled="f" stroked="t" strokeweight=".70801pt" strokecolor="#5B5B5B">
                <v:path arrowok="t"/>
              </v:shape>
            </v:group>
            <v:group style="position:absolute;left:3488;top:10835;width:283;height:2" coordorigin="3488,10835" coordsize="283,2">
              <v:shape style="position:absolute;left:3488;top:10835;width:283;height:2" coordorigin="3488,10835" coordsize="283,0" path="m3488,10835l3771,10835e" filled="f" stroked="t" strokeweight=".472006pt" strokecolor="#3B3B3B">
                <v:path arrowok="t"/>
              </v:shape>
            </v:group>
            <v:group style="position:absolute;left:3715;top:10835;width:614;height:2" coordorigin="3715,10835" coordsize="614,2">
              <v:shape style="position:absolute;left:3715;top:10835;width:614;height:2" coordorigin="3715,10835" coordsize="614,0" path="m3715,10835l4328,10835e" filled="f" stroked="t" strokeweight=".70801pt" strokecolor="#606060">
                <v:path arrowok="t"/>
              </v:shape>
            </v:group>
            <v:group style="position:absolute;left:4272;top:10840;width:533;height:2" coordorigin="4272,10840" coordsize="533,2">
              <v:shape style="position:absolute;left:4272;top:10840;width:533;height:2" coordorigin="4272,10840" coordsize="533,0" path="m4272,10840l4805,10840e" filled="f" stroked="t" strokeweight=".70801pt" strokecolor="#4B4B4B">
                <v:path arrowok="t"/>
              </v:shape>
            </v:group>
            <v:group style="position:absolute;left:4748;top:10838;width:6844;height:2" coordorigin="4748,10838" coordsize="6844,2">
              <v:shape style="position:absolute;left:4748;top:10838;width:6844;height:2" coordorigin="4748,10838" coordsize="6844,0" path="m4748,10838l11592,10838e" filled="f" stroked="t" strokeweight=".70801pt" strokecolor="#606060">
                <v:path arrowok="t"/>
              </v:shape>
            </v:group>
            <v:group style="position:absolute;left:448;top:11076;width:11149;height:2" coordorigin="448,11076" coordsize="11149,2">
              <v:shape style="position:absolute;left:448;top:11076;width:11149;height:2" coordorigin="448,11076" coordsize="11149,0" path="m448,11076l11597,11076e" filled="f" stroked="t" strokeweight=".70801pt" strokecolor="#5B5B5B">
                <v:path arrowok="t"/>
              </v:shape>
            </v:group>
            <v:group style="position:absolute;left:460;top:10821;width:2;height:2123" coordorigin="460,10821" coordsize="2,2123">
              <v:shape style="position:absolute;left:460;top:10821;width:2;height:2123" coordorigin="460,10821" coordsize="0,2123" path="m460,12944l460,10821e" filled="f" stroked="t" strokeweight=".70801pt" strokecolor="#606060">
                <v:path arrowok="t"/>
              </v:shape>
            </v:group>
            <v:group style="position:absolute;left:2143;top:10788;width:2;height:314" coordorigin="2143,10788" coordsize="2,314">
              <v:shape style="position:absolute;left:2143;top:10788;width:2;height:314" coordorigin="2143,10788" coordsize="0,314" path="m2143,11102l2143,10788e" filled="f" stroked="t" strokeweight=".472006pt" strokecolor="#343434">
                <v:path arrowok="t"/>
              </v:shape>
            </v:group>
            <v:group style="position:absolute;left:2145;top:11030;width:2;height:5441" coordorigin="2145,11030" coordsize="2,5441">
              <v:shape style="position:absolute;left:2145;top:11030;width:2;height:5441" coordorigin="2145,11030" coordsize="0,5441" path="m2145,16472l2145,11030e" filled="f" stroked="t" strokeweight=".70801pt" strokecolor="#4F4F4F">
                <v:path arrowok="t"/>
              </v:shape>
            </v:group>
            <v:group style="position:absolute;left:453;top:11554;width:11139;height:2" coordorigin="453,11554" coordsize="11139,2">
              <v:shape style="position:absolute;left:453;top:11554;width:11139;height:2" coordorigin="453,11554" coordsize="11139,0" path="m453,11554l11592,11554e" filled="f" stroked="t" strokeweight=".70801pt" strokecolor="#5B5B5B">
                <v:path arrowok="t"/>
              </v:shape>
            </v:group>
            <v:group style="position:absolute;left:6297;top:11554;width:467;height:2" coordorigin="6297,11554" coordsize="467,2">
              <v:shape style="position:absolute;left:6297;top:11554;width:467;height:2" coordorigin="6297,11554" coordsize="467,0" path="m6297,11554l6764,11554e" filled="f" stroked="t" strokeweight=".472006pt" strokecolor="#4B4B4B">
                <v:path arrowok="t"/>
              </v:shape>
            </v:group>
            <v:group style="position:absolute;left:7066;top:11554;width:448;height:2" coordorigin="7066,11554" coordsize="448,2">
              <v:shape style="position:absolute;left:7066;top:11554;width:448;height:2" coordorigin="7066,11554" coordsize="448,0" path="m7066,11554l7514,11554e" filled="f" stroked="t" strokeweight=".472006pt" strokecolor="#3F3F3F">
                <v:path arrowok="t"/>
              </v:shape>
            </v:group>
            <v:group style="position:absolute;left:448;top:11790;width:11149;height:2" coordorigin="448,11790" coordsize="11149,2">
              <v:shape style="position:absolute;left:448;top:11790;width:11149;height:2" coordorigin="448,11790" coordsize="11149,0" path="m448,11790l11597,11790e" filled="f" stroked="t" strokeweight=".70801pt" strokecolor="#5B5B5B">
                <v:path arrowok="t"/>
              </v:shape>
            </v:group>
            <v:group style="position:absolute;left:7066;top:11792;width:448;height:2" coordorigin="7066,11792" coordsize="448,2">
              <v:shape style="position:absolute;left:7066;top:11792;width:448;height:2" coordorigin="7066,11792" coordsize="448,0" path="m7066,11792l7514,11792e" filled="f" stroked="t" strokeweight=".472006pt" strokecolor="#4B4B4B">
                <v:path arrowok="t"/>
              </v:shape>
            </v:group>
            <v:group style="position:absolute;left:453;top:12032;width:11144;height:2" coordorigin="453,12032" coordsize="11144,2">
              <v:shape style="position:absolute;left:453;top:12032;width:11144;height:2" coordorigin="453,12032" coordsize="11144,0" path="m453,12032l11597,12032e" filled="f" stroked="t" strokeweight=".70801pt" strokecolor="#5B5B5B">
                <v:path arrowok="t"/>
              </v:shape>
            </v:group>
            <v:group style="position:absolute;left:1175;top:11797;width:2;height:719" coordorigin="1175,11797" coordsize="2,719">
              <v:shape style="position:absolute;left:1175;top:11797;width:2;height:719" coordorigin="1175,11797" coordsize="0,719" path="m1175,12516l1175,11797e" filled="f" stroked="t" strokeweight=".236003pt" strokecolor="#5B5B5B">
                <v:path arrowok="t"/>
              </v:shape>
            </v:group>
            <v:group style="position:absolute;left:6745;top:11783;width:2;height:276" coordorigin="6745,11783" coordsize="2,276">
              <v:shape style="position:absolute;left:6745;top:11783;width:2;height:276" coordorigin="6745,11783" coordsize="0,276" path="m6745,12059l6745,11783e" filled="f" stroked="t" strokeweight=".944013pt" strokecolor="#646464">
                <v:path arrowok="t"/>
              </v:shape>
            </v:group>
            <v:group style="position:absolute;left:6745;top:11987;width:2;height:828" coordorigin="6745,11987" coordsize="2,828">
              <v:shape style="position:absolute;left:6745;top:11987;width:2;height:828" coordorigin="6745,11987" coordsize="0,828" path="m6745,12816l6745,11987e" filled="f" stroked="t" strokeweight=".472006pt" strokecolor="#606060">
                <v:path arrowok="t"/>
              </v:shape>
            </v:group>
            <v:group style="position:absolute;left:1175;top:12516;width:2;height:3242" coordorigin="1175,12516" coordsize="2,3242">
              <v:shape style="position:absolute;left:1175;top:12516;width:2;height:3242" coordorigin="1175,12516" coordsize="0,3242" path="m1175,15758l1175,12516e" filled="f" stroked="t" strokeweight=".236003pt" strokecolor="#000000">
                <v:path arrowok="t"/>
              </v:shape>
            </v:group>
            <v:group style="position:absolute;left:1612;top:11778;width:2;height:3594" coordorigin="1612,11778" coordsize="2,3594">
              <v:shape style="position:absolute;left:1612;top:11778;width:2;height:3594" coordorigin="1612,11778" coordsize="0,3594" path="m1612,15372l1612,11778e" filled="f" stroked="t" strokeweight=".70801pt" strokecolor="#4B4B4B">
                <v:path arrowok="t"/>
              </v:shape>
            </v:group>
            <v:group style="position:absolute;left:6745;top:12487;width:2;height:457" coordorigin="6745,12487" coordsize="2,457">
              <v:shape style="position:absolute;left:6745;top:12487;width:2;height:457" coordorigin="6745,12487" coordsize="0,457" path="m6745,12944l6745,12487e" filled="f" stroked="t" strokeweight=".944013pt" strokecolor="#676767">
                <v:path arrowok="t"/>
              </v:shape>
            </v:group>
            <v:group style="position:absolute;left:458;top:12887;width:2;height:290" coordorigin="458,12887" coordsize="2,290">
              <v:shape style="position:absolute;left:458;top:12887;width:2;height:290" coordorigin="458,12887" coordsize="0,290" path="m458,13177l458,12887e" filled="f" stroked="t" strokeweight=".472006pt" strokecolor="#4B4B4B">
                <v:path arrowok="t"/>
              </v:shape>
            </v:group>
            <v:group style="position:absolute;left:6745;top:12887;width:2;height:290" coordorigin="6745,12887" coordsize="2,290">
              <v:shape style="position:absolute;left:6745;top:12887;width:2;height:290" coordorigin="6745,12887" coordsize="0,290" path="m6745,13177l6745,12887e" filled="f" stroked="t" strokeweight=".472006pt" strokecolor="#4F4F4F">
                <v:path arrowok="t"/>
              </v:shape>
            </v:group>
            <v:group style="position:absolute;left:458;top:13082;width:2;height:481" coordorigin="458,13082" coordsize="2,481">
              <v:shape style="position:absolute;left:458;top:13082;width:2;height:481" coordorigin="458,13082" coordsize="0,481" path="m458,13563l458,13082e" filled="f" stroked="t" strokeweight=".944013pt" strokecolor="#707070">
                <v:path arrowok="t"/>
              </v:shape>
            </v:group>
            <v:group style="position:absolute;left:6747;top:13120;width:2;height:1195" coordorigin="6747,13120" coordsize="2,1195">
              <v:shape style="position:absolute;left:6747;top:13120;width:2;height:1195" coordorigin="6747,13120" coordsize="0,1195" path="m6747,14315l6747,13120e" filled="f" stroked="t" strokeweight=".70801pt" strokecolor="#676767">
                <v:path arrowok="t"/>
              </v:shape>
            </v:group>
            <v:group style="position:absolute;left:460;top:13401;width:2;height:381" coordorigin="460,13401" coordsize="2,381">
              <v:shape style="position:absolute;left:460;top:13401;width:2;height:381" coordorigin="460,13401" coordsize="0,381" path="m460,13782l460,13401e" filled="f" stroked="t" strokeweight=".472006pt" strokecolor="#5B5B5B">
                <v:path arrowok="t"/>
              </v:shape>
            </v:group>
            <v:group style="position:absolute;left:458;top:13725;width:2;height:257" coordorigin="458,13725" coordsize="2,257">
              <v:shape style="position:absolute;left:458;top:13725;width:2;height:257" coordorigin="458,13725" coordsize="0,257" path="m458,13982l458,13725e" filled="f" stroked="t" strokeweight=".472006pt" strokecolor="#3B3B3B">
                <v:path arrowok="t"/>
              </v:shape>
            </v:group>
            <v:group style="position:absolute;left:458;top:13925;width:2;height:1447" coordorigin="458,13925" coordsize="2,1447">
              <v:shape style="position:absolute;left:458;top:13925;width:2;height:1447" coordorigin="458,13925" coordsize="0,1447" path="m458,15372l458,13925e" filled="f" stroked="t" strokeweight=".70801pt" strokecolor="#676767">
                <v:path arrowok="t"/>
              </v:shape>
            </v:group>
            <v:group style="position:absolute;left:2143;top:14101;width:2;height:214" coordorigin="2143,14101" coordsize="2,214">
              <v:shape style="position:absolute;left:2143;top:14101;width:2;height:214" coordorigin="2143,14101" coordsize="0,214" path="m2143,14315l2143,14101e" filled="f" stroked="t" strokeweight=".472006pt" strokecolor="#343434">
                <v:path arrowok="t"/>
              </v:shape>
            </v:group>
            <v:group style="position:absolute;left:11595;top:14101;width:2;height:628" coordorigin="11595,14101" coordsize="2,628">
              <v:shape style="position:absolute;left:11595;top:14101;width:2;height:628" coordorigin="11595,14101" coordsize="0,628" path="m11595,14729l11595,14101e" filled="f" stroked="t" strokeweight=".70801pt" strokecolor="#646464">
                <v:path arrowok="t"/>
              </v:shape>
            </v:group>
            <v:group style="position:absolute;left:6750;top:14258;width:2;height:248" coordorigin="6750,14258" coordsize="2,248">
              <v:shape style="position:absolute;left:6750;top:14258;width:2;height:248" coordorigin="6750,14258" coordsize="0,248" path="m6750,14506l6750,14258e" filled="f" stroked="t" strokeweight=".472006pt" strokecolor="#484848">
                <v:path arrowok="t"/>
              </v:shape>
            </v:group>
            <v:group style="position:absolute;left:11597;top:14672;width:2;height:248" coordorigin="11597,14672" coordsize="2,248">
              <v:shape style="position:absolute;left:11597;top:14672;width:2;height:248" coordorigin="11597,14672" coordsize="0,248" path="m11597,14920l11597,14672e" filled="f" stroked="t" strokeweight=".472006pt" strokecolor="#3B3B3B">
                <v:path arrowok="t"/>
              </v:shape>
            </v:group>
            <v:group style="position:absolute;left:2143;top:14863;width:2;height:181" coordorigin="2143,14863" coordsize="2,181">
              <v:shape style="position:absolute;left:2143;top:14863;width:2;height:181" coordorigin="2143,14863" coordsize="0,181" path="m2143,15044l2143,14863e" filled="f" stroked="t" strokeweight=".472006pt" strokecolor="#3B3B3B">
                <v:path arrowok="t"/>
              </v:shape>
            </v:group>
            <v:group style="position:absolute;left:6747;top:14448;width:2;height:690" coordorigin="6747,14448" coordsize="2,690">
              <v:shape style="position:absolute;left:6747;top:14448;width:2;height:690" coordorigin="6747,14448" coordsize="0,690" path="m6747,15139l6747,14448e" filled="f" stroked="t" strokeweight=".70801pt" strokecolor="#6B6B6B">
                <v:path arrowok="t"/>
              </v:shape>
            </v:group>
            <v:group style="position:absolute;left:2143;top:14986;width:2;height:152" coordorigin="2143,14986" coordsize="2,152">
              <v:shape style="position:absolute;left:2143;top:14986;width:2;height:152" coordorigin="2143,14986" coordsize="0,152" path="m2143,15139l2143,14986e" filled="f" stroked="t" strokeweight=".472006pt" strokecolor="#232323">
                <v:path arrowok="t"/>
              </v:shape>
            </v:group>
            <v:group style="position:absolute;left:11595;top:14863;width:2;height:1609" coordorigin="11595,14863" coordsize="2,1609">
              <v:shape style="position:absolute;left:11595;top:14863;width:2;height:1609" coordorigin="11595,14863" coordsize="0,1609" path="m11595,16472l11595,14863e" filled="f" stroked="t" strokeweight=".472006pt" strokecolor="#606060">
                <v:path arrowok="t"/>
              </v:shape>
            </v:group>
            <v:group style="position:absolute;left:6750;top:15082;width:2;height:290" coordorigin="6750,15082" coordsize="2,290">
              <v:shape style="position:absolute;left:6750;top:15082;width:2;height:290" coordorigin="6750,15082" coordsize="0,290" path="m6750,15372l6750,15082e" filled="f" stroked="t" strokeweight=".472006pt" strokecolor="#545454">
                <v:path arrowok="t"/>
              </v:shape>
            </v:group>
            <v:group style="position:absolute;left:458;top:15315;width:2;height:248" coordorigin="458,15315" coordsize="2,248">
              <v:shape style="position:absolute;left:458;top:15315;width:2;height:248" coordorigin="458,15315" coordsize="0,248" path="m458,15562l458,15315e" filled="f" stroked="t" strokeweight=".472006pt" strokecolor="#343434">
                <v:path arrowok="t"/>
              </v:shape>
            </v:group>
            <v:group style="position:absolute;left:1610;top:15315;width:2;height:248" coordorigin="1610,15315" coordsize="2,248">
              <v:shape style="position:absolute;left:1610;top:15315;width:2;height:248" coordorigin="1610,15315" coordsize="0,248" path="m1610,15562l1610,15315e" filled="f" stroked="t" strokeweight=".472006pt" strokecolor="#2B2B2B">
                <v:path arrowok="t"/>
              </v:shape>
            </v:group>
            <v:group style="position:absolute;left:6750;top:15315;width:2;height:1157" coordorigin="6750,15315" coordsize="2,1157">
              <v:shape style="position:absolute;left:6750;top:15315;width:2;height:1157" coordorigin="6750,15315" coordsize="0,1157" path="m6750,16472l6750,15315e" filled="f" stroked="t" strokeweight=".70801pt" strokecolor="#676767">
                <v:path arrowok="t"/>
              </v:shape>
            </v:group>
            <v:group style="position:absolute;left:458;top:15505;width:2;height:957" coordorigin="458,15505" coordsize="2,957">
              <v:shape style="position:absolute;left:458;top:15505;width:2;height:957" coordorigin="458,15505" coordsize="0,957" path="m458,16462l458,15505e" filled="f" stroked="t" strokeweight=".70801pt" strokecolor="#646464">
                <v:path arrowok="t"/>
              </v:shape>
            </v:group>
            <v:group style="position:absolute;left:1612;top:15505;width:2;height:962" coordorigin="1612,15505" coordsize="2,962">
              <v:shape style="position:absolute;left:1612;top:15505;width:2;height:962" coordorigin="1612,15505" coordsize="0,962" path="m1612,16467l1612,15505e" filled="f" stroked="t" strokeweight=".944013pt" strokecolor="#545454">
                <v:path arrowok="t"/>
              </v:shape>
            </v:group>
            <v:group style="position:absolute;left:448;top:16462;width:11163;height:2" coordorigin="448,16462" coordsize="11163,2">
              <v:shape style="position:absolute;left:448;top:16462;width:11163;height:2" coordorigin="448,16462" coordsize="11163,0" path="m448,16462l11611,16462e" filled="f" stroked="t" strokeweight=".70801pt" strokecolor="#646464">
                <v:path arrowok="t"/>
              </v:shape>
            </v:group>
            <v:group style="position:absolute;left:1175;top:15758;width:2;height:709" coordorigin="1175,15758" coordsize="2,709">
              <v:shape style="position:absolute;left:1175;top:15758;width:2;height:709" coordorigin="1175,15758" coordsize="0,709" path="m1175,16467l1175,15758e" filled="f" stroked="t" strokeweight=".236003pt" strokecolor="#646464">
                <v:path arrowok="t"/>
              </v:shape>
            </v:group>
            <v:group style="position:absolute;left:6702;top:16467;width:420;height:2" coordorigin="6702,16467" coordsize="420,2">
              <v:shape style="position:absolute;left:6702;top:16467;width:420;height:2" coordorigin="6702,16467" coordsize="420,0" path="m6702,16467l7123,16467e" filled="f" stroked="t" strokeweight=".472006pt" strokecolor="#4B4B4B">
                <v:path arrowok="t"/>
              </v:shape>
            </v:group>
            <v:group style="position:absolute;left:7458;top:16469;width:1869;height:2" coordorigin="7458,16469" coordsize="1869,2">
              <v:shape style="position:absolute;left:7458;top:16469;width:1869;height:2" coordorigin="7458,16469" coordsize="1869,0" path="m7458,16469l9327,16469e" filled="f" stroked="t" strokeweight=".70801pt" strokecolor="#5B5B5B">
                <v:path arrowok="t"/>
              </v:shape>
            </v:group>
            <v:group style="position:absolute;left:10271;top:16467;width:1331;height:2" coordorigin="10271,16467" coordsize="1331,2">
              <v:shape style="position:absolute;left:10271;top:16467;width:1331;height:2" coordorigin="10271,16467" coordsize="1331,0" path="m10271,16467l11602,16467e" filled="f" stroked="t" strokeweight=".70801pt" strokecolor="#77777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5"/>
          <w:szCs w:val="15"/>
          <w:color w:val="696969"/>
          <w:spacing w:val="0"/>
          <w:w w:val="90"/>
        </w:rPr>
        <w:t>:</w:t>
      </w:r>
      <w:r>
        <w:rPr>
          <w:rFonts w:ascii="Arial" w:hAnsi="Arial" w:cs="Arial" w:eastAsia="Arial"/>
          <w:sz w:val="15"/>
          <w:szCs w:val="15"/>
          <w:color w:val="696969"/>
          <w:spacing w:val="-34"/>
          <w:w w:val="90"/>
        </w:rPr>
        <w:t>: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90"/>
        </w:rPr>
        <w:t>,&lt;</w:t>
      </w:r>
      <w:r>
        <w:rPr>
          <w:rFonts w:ascii="Arial" w:hAnsi="Arial" w:cs="Arial" w:eastAsia="Arial"/>
          <w:sz w:val="15"/>
          <w:szCs w:val="15"/>
          <w:color w:val="444444"/>
          <w:spacing w:val="1"/>
          <w:w w:val="90"/>
        </w:rPr>
        <w:t> 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90"/>
        </w:rPr>
        <w:t>&lt;y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90"/>
        </w:rPr>
        <w:t>e</w:t>
      </w:r>
      <w:r>
        <w:rPr>
          <w:rFonts w:ascii="Arial" w:hAnsi="Arial" w:cs="Arial" w:eastAsia="Arial"/>
          <w:sz w:val="15"/>
          <w:szCs w:val="15"/>
          <w:color w:val="444444"/>
          <w:spacing w:val="5"/>
          <w:w w:val="90"/>
        </w:rPr>
        <w:t> 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80"/>
        </w:rPr>
        <w:t>i</w:t>
      </w:r>
      <w:r>
        <w:rPr>
          <w:rFonts w:ascii="Arial" w:hAnsi="Arial" w:cs="Arial" w:eastAsia="Arial"/>
          <w:sz w:val="17"/>
          <w:szCs w:val="17"/>
          <w:color w:val="565656"/>
          <w:spacing w:val="-18"/>
          <w:w w:val="180"/>
        </w:rPr>
        <w:t>l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2"/>
        </w:rPr>
        <w:t>uzey</w:t>
      </w:r>
      <w:r>
        <w:rPr>
          <w:rFonts w:ascii="Arial" w:hAnsi="Arial" w:cs="Arial" w:eastAsia="Arial"/>
          <w:sz w:val="17"/>
          <w:szCs w:val="17"/>
          <w:color w:val="313131"/>
          <w:spacing w:val="-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i/>
        </w:rPr>
        <w:t>Bölge</w:t>
      </w:r>
      <w:r>
        <w:rPr>
          <w:rFonts w:ascii="Arial" w:hAnsi="Arial" w:cs="Arial" w:eastAsia="Arial"/>
          <w:sz w:val="18"/>
          <w:szCs w:val="18"/>
          <w:color w:val="313131"/>
          <w:spacing w:val="17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b/>
          <w:bCs/>
          <w:i/>
        </w:rPr>
        <w:t>Amiri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b/>
          <w:bCs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KAKTZ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526" w:right="-20"/>
        <w:jc w:val="left"/>
        <w:rPr>
          <w:rFonts w:ascii="Times New Roman" w:hAnsi="Times New Roman" w:cs="Times New Roman" w:eastAsia="Times New Roman"/>
          <w:sz w:val="4.798828"/>
          <w:szCs w:val="4.798828"/>
        </w:rPr>
      </w:pPr>
      <w:rPr/>
      <w:r>
        <w:rPr/>
        <w:pict>
          <v:shape style="width:50.879942pt;height:2.4pt;mso-position-horizontal-relative:char;mso-position-vertical-relative:line" type="#_x0000_t75">
            <v:imagedata r:id="rId5" o:title=""/>
          </v:shape>
        </w:pict>
      </w:r>
      <w:r>
        <w:rPr>
          <w:rFonts w:ascii="Times New Roman" w:hAnsi="Times New Roman" w:cs="Times New Roman" w:eastAsia="Times New Roman"/>
          <w:sz w:val="4.798828"/>
          <w:szCs w:val="4.798828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0"/>
        </w:sectPr>
      </w:pPr>
      <w:rPr/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tLeast"/>
        <w:ind w:left="3783" w:right="440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6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6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DAİ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9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5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200" w:bottom="280" w:left="60" w:right="260"/>
        </w:sectPr>
      </w:pPr>
      <w:rPr/>
    </w:p>
    <w:p>
      <w:pPr>
        <w:spacing w:before="0" w:after="0" w:line="92" w:lineRule="exact"/>
        <w:ind w:right="197"/>
        <w:jc w:val="righ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106983pt;margin-top:-27.307232pt;width:475.599525pt;height:31.85696pt;mso-position-horizontal-relative:page;mso-position-vertical-relative:paragraph;z-index:-10312" type="#_x0000_t202" filled="f" stroked="f">
            <v:textbox inset="0,0,0,0">
              <w:txbxContent>
                <w:p>
                  <w:pPr>
                    <w:spacing w:before="0" w:after="0" w:line="637" w:lineRule="exact"/>
                    <w:ind w:right="-136"/>
                    <w:jc w:val="left"/>
                    <w:tabs>
                      <w:tab w:pos="8780" w:val="left"/>
                    </w:tabs>
                    <w:rPr>
                      <w:rFonts w:ascii="Times New Roman" w:hAnsi="Times New Roman" w:cs="Times New Roman" w:eastAsia="Times New Roman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D3D3D"/>
                      <w:spacing w:val="0"/>
                      <w:w w:val="81"/>
                      <w:position w:val="12"/>
                    </w:rPr>
                    <w:t>j_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D3D3D"/>
                      <w:spacing w:val="0"/>
                      <w:w w:val="100"/>
                      <w:position w:val="12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D3D3D"/>
                      <w:spacing w:val="0"/>
                      <w:w w:val="100"/>
                      <w:position w:val="1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8E9091"/>
                      <w:spacing w:val="0"/>
                      <w:w w:val="252"/>
                      <w:position w:val="-5"/>
                    </w:rPr>
                    <w:t>h'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D3D3D"/>
          <w:w w:val="86"/>
          <w:position w:val="1"/>
        </w:rPr>
        <w:t>IZ</w:t>
      </w:r>
      <w:r>
        <w:rPr>
          <w:rFonts w:ascii="Arial" w:hAnsi="Arial" w:cs="Arial" w:eastAsia="Arial"/>
          <w:sz w:val="14"/>
          <w:szCs w:val="14"/>
          <w:color w:val="3D3D3D"/>
          <w:spacing w:val="-28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87"/>
          <w:position w:val="1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19" w:lineRule="exact"/>
        <w:ind w:left="913" w:right="-52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D3D3D"/>
          <w:spacing w:val="0"/>
          <w:w w:val="72"/>
          <w:position w:val="-3"/>
        </w:rPr>
        <w:t>BÜYÜKŞEHIR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7" w:after="0" w:line="19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6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60" w:right="260"/>
          <w:cols w:num="2" w:equalWidth="0">
            <w:col w:w="1704" w:space="1711"/>
            <w:col w:w="8185"/>
          </w:cols>
        </w:sectPr>
      </w:pPr>
      <w:rPr/>
    </w:p>
    <w:p>
      <w:pPr>
        <w:spacing w:before="0" w:after="0" w:line="283" w:lineRule="exact"/>
        <w:ind w:left="973" w:right="-20"/>
        <w:jc w:val="left"/>
        <w:tabs>
          <w:tab w:pos="4540" w:val="left"/>
          <w:tab w:pos="98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5"/>
          <w:szCs w:val="15"/>
          <w:color w:val="8E9091"/>
          <w:spacing w:val="0"/>
          <w:w w:val="184"/>
          <w:position w:val="11"/>
        </w:rPr>
        <w:t>-=--'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333" w:lineRule="exact"/>
        <w:ind w:left="381" w:right="-20"/>
        <w:jc w:val="left"/>
        <w:tabs>
          <w:tab w:pos="1720" w:val="left"/>
          <w:tab w:pos="3280" w:val="left"/>
          <w:tab w:pos="5620" w:val="left"/>
          <w:tab w:pos="7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98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181818"/>
          <w:spacing w:val="12"/>
          <w:w w:val="61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0"/>
          <w:position w:val="1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1"/>
          <w:position w:val="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:31.05.2017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13</w:t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21:00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0"/>
          <w:w w:val="74"/>
          <w:position w:val="0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-4"/>
          <w:w w:val="75"/>
          <w:position w:val="0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7"/>
          <w:w w:val="72"/>
          <w:position w:val="0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10"/>
          <w:w w:val="42"/>
          <w:position w:val="0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0"/>
          <w:w w:val="58"/>
          <w:position w:val="0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293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88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395" w:right="-20"/>
        <w:jc w:val="left"/>
        <w:tabs>
          <w:tab w:pos="1720" w:val="left"/>
          <w:tab w:pos="3220" w:val="left"/>
          <w:tab w:pos="4620" w:val="left"/>
          <w:tab w:pos="5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31.05.2017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lKayılNo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:3632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5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  <w:position w:val="0"/>
        </w:rPr>
        <w:t>Sant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98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4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w w:val="75"/>
        </w:rPr>
        <w:t>Bi.l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w w:val="7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rile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9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rab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92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2976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No:2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4"/>
        </w:rPr>
        <w:t>D.l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395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w w:val="88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88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46"/>
          <w:position w:val="1"/>
        </w:rPr>
        <w:t>i}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47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1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0"/>
        </w:rPr>
        <w:t>Karabag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3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2976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25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4"/>
          <w:position w:val="0"/>
        </w:rPr>
        <w:t>D.l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395" w:right="-20"/>
        <w:jc w:val="left"/>
        <w:tabs>
          <w:tab w:pos="1720" w:val="left"/>
          <w:tab w:pos="4700" w:val="left"/>
          <w:tab w:pos="7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w w:val="74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88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7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yaı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7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"/>
          <w:w w:val="93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Sınıf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92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8"/>
          <w:w w:val="92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391" w:right="-20"/>
        <w:jc w:val="left"/>
        <w:tabs>
          <w:tab w:pos="3760" w:val="left"/>
          <w:tab w:pos="6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-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2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3"/>
          <w:position w:val="-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1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-8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3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8"/>
        </w:rPr>
        <w:t>Daire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60" w:right="260"/>
        </w:sectPr>
      </w:pPr>
      <w:rPr/>
    </w:p>
    <w:p>
      <w:pPr>
        <w:spacing w:before="0" w:after="0" w:line="66" w:lineRule="exact"/>
        <w:ind w:left="376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w w:val="104"/>
          <w:position w:val="-11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"/>
          <w:w w:val="103"/>
          <w:position w:val="-1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60"/>
          <w:position w:val="-1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92"/>
          <w:position w:val="-1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4"/>
          <w:position w:val="-11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97"/>
          <w:position w:val="-1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-1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86"/>
          <w:position w:val="-1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8"/>
          <w:position w:val="-1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1"/>
          <w:position w:val="-11"/>
        </w:rPr>
        <w:t>Kıı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71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26"/>
          <w:position w:val="-1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26"/>
          <w:position w:val="-1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1"/>
          <w:w w:val="126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2"/>
          <w:w w:val="73"/>
          <w:position w:val="-1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51"/>
          <w:position w:val="-1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90"/>
          <w:position w:val="-11"/>
        </w:rPr>
        <w:t>l§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19"/>
          <w:position w:val="-11"/>
        </w:rPr>
        <w:t>_ç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1"/>
          <w:position w:val="-11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  <w:position w:val="-1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6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1"/>
        </w:rPr>
        <w:t>Qjğ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60" w:right="260"/>
          <w:cols w:num="2" w:equalWidth="0">
            <w:col w:w="5973" w:space="278"/>
            <w:col w:w="5349"/>
          </w:cols>
        </w:sectPr>
      </w:pPr>
      <w:rPr/>
    </w:p>
    <w:p>
      <w:pPr>
        <w:spacing w:before="0" w:after="0" w:line="475" w:lineRule="exact"/>
        <w:ind w:left="4096" w:right="-20"/>
        <w:jc w:val="left"/>
        <w:tabs>
          <w:tab w:pos="4560" w:val="left"/>
          <w:tab w:pos="5160" w:val="left"/>
          <w:tab w:pos="5640" w:val="left"/>
          <w:tab w:pos="6100" w:val="left"/>
          <w:tab w:pos="6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-1"/>
        </w:rPr>
        <w:t>X</w:t>
      </w:r>
      <w:r>
        <w:rPr>
          <w:rFonts w:ascii="Arial" w:hAnsi="Arial" w:cs="Arial" w:eastAsia="Arial"/>
          <w:sz w:val="18"/>
          <w:szCs w:val="18"/>
          <w:color w:val="3D3D3D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-1"/>
        </w:rPr>
      </w:r>
      <w:r>
        <w:rPr>
          <w:rFonts w:ascii="Arial" w:hAnsi="Arial" w:cs="Arial" w:eastAsia="Arial"/>
          <w:sz w:val="48"/>
          <w:szCs w:val="48"/>
          <w:color w:val="595959"/>
          <w:spacing w:val="0"/>
          <w:w w:val="46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59595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595959"/>
          <w:spacing w:val="0"/>
          <w:w w:val="100"/>
          <w:position w:val="-1"/>
        </w:rPr>
      </w:r>
      <w:r>
        <w:rPr>
          <w:rFonts w:ascii="Arial" w:hAnsi="Arial" w:cs="Arial" w:eastAsia="Arial"/>
          <w:sz w:val="48"/>
          <w:szCs w:val="48"/>
          <w:color w:val="3D3D3D"/>
          <w:spacing w:val="0"/>
          <w:w w:val="46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3D3D3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A5A5A8"/>
          <w:spacing w:val="0"/>
          <w:w w:val="46"/>
          <w:position w:val="-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A5A5A8"/>
          <w:spacing w:val="-13"/>
          <w:w w:val="46"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5A5A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A5A5A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46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7"/>
          <w:w w:val="4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81"/>
          <w:position w:val="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  <w:position w:val="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  <w:t>ngını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5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7"/>
          <w:w w:val="92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7"/>
          <w:position w:val="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395" w:right="-20"/>
        <w:jc w:val="left"/>
        <w:tabs>
          <w:tab w:pos="2260" w:val="left"/>
          <w:tab w:pos="5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2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in: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4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6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  <w:position w:val="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  <w:position w:val="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Mele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1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3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2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PiL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8"/>
          <w:position w:val="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9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6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racı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ura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98"/>
          <w:position w:val="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98"/>
          <w:position w:val="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23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24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2"/>
          <w:w w:val="12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5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Haldu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ENGiN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0" w:lineRule="auto"/>
        <w:ind w:left="2279" w:right="-20"/>
        <w:jc w:val="left"/>
        <w:tabs>
          <w:tab w:pos="4780" w:val="left"/>
          <w:tab w:pos="7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f.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4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21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01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Yarı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21:06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381"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w w:val="87"/>
          <w:position w:val="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1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97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9"/>
          <w:position w:val="0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41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391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92"/>
          <w:position w:val="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4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5"/>
          <w:w w:val="92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"/>
          <w:w w:val="9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6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105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1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2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7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7"/>
          <w:w w:val="98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59"/>
          <w:position w:val="-1"/>
        </w:rPr>
        <w:t>i§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60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4789" w:right="459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48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7"/>
        </w:rPr>
        <w:t>ye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"/>
          <w:w w:val="9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-Jan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9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9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9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21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229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9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rsonel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ayıs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4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0"/>
          <w:w w:val="10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0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1"/>
          <w:w w:val="100"/>
        </w:rPr>
        <w:t>ô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5"/>
          <w:w w:val="9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9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"/>
          <w:w w:val="9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1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24" w:lineRule="exact"/>
        <w:ind w:left="2293" w:right="2613" w:firstLine="-1902"/>
        <w:jc w:val="left"/>
        <w:tabs>
          <w:tab w:pos="4780" w:val="left"/>
          <w:tab w:pos="7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77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85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0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91"/>
          <w:position w:val="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1"/>
          <w:w w:val="99"/>
          <w:position w:val="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1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93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1"/>
        </w:rPr>
        <w:t>Gitm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4"/>
          <w:position w:val="1"/>
        </w:rPr>
        <w:t>iş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6"/>
          <w:w w:val="95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8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0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79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85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9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1"/>
          <w:w w:val="99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7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2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5" w:after="0" w:line="223" w:lineRule="exact"/>
        <w:ind w:left="229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71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1"/>
          <w:position w:val="-1"/>
        </w:rPr>
        <w:t>kiQ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1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7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Adı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6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109" w:right="-20"/>
        <w:jc w:val="left"/>
        <w:tabs>
          <w:tab w:pos="380" w:val="left"/>
          <w:tab w:pos="2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3"/>
          <w:szCs w:val="13"/>
          <w:color w:val="A5A5A8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13"/>
          <w:szCs w:val="13"/>
          <w:color w:val="A5A5A8"/>
          <w:spacing w:val="-28"/>
          <w:w w:val="100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A5A5A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3"/>
          <w:szCs w:val="13"/>
          <w:color w:val="A5A5A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88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yı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8"/>
          <w:w w:val="98"/>
          <w:position w:val="-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-1"/>
        </w:rPr>
        <w:t>rilld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94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3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88"/>
          <w:position w:val="1"/>
        </w:rPr>
        <w:t>i</w:t>
      </w:r>
      <w:r>
        <w:rPr>
          <w:rFonts w:ascii="Arial" w:hAnsi="Arial" w:cs="Arial" w:eastAsia="Arial"/>
          <w:sz w:val="24"/>
          <w:szCs w:val="24"/>
          <w:color w:val="3D3D3D"/>
          <w:spacing w:val="6"/>
          <w:w w:val="88"/>
          <w:position w:val="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1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1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varıldığıııd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13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kednileri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2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söndi\rülmü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87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  <w:position w:val="1"/>
        </w:rPr>
        <w:t>ld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83"/>
          <w:position w:val="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94"/>
          <w:position w:val="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6"/>
          <w:position w:val="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23" w:lineRule="exact"/>
        <w:ind w:left="114" w:right="-20"/>
        <w:jc w:val="left"/>
        <w:tabs>
          <w:tab w:pos="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BABABA"/>
          <w:spacing w:val="0"/>
          <w:w w:val="59"/>
          <w:position w:val="-2"/>
        </w:rPr>
        <w:t>\</w:t>
      </w:r>
      <w:r>
        <w:rPr>
          <w:rFonts w:ascii="Arial" w:hAnsi="Arial" w:cs="Arial" w:eastAsia="Arial"/>
          <w:sz w:val="14"/>
          <w:szCs w:val="14"/>
          <w:color w:val="BABABA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BABAB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4761" w:right="400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w w:val="10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103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4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8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8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2" w:lineRule="exact"/>
        <w:ind w:left="386" w:right="-20"/>
        <w:jc w:val="left"/>
        <w:tabs>
          <w:tab w:pos="4780" w:val="left"/>
          <w:tab w:pos="6660" w:val="left"/>
          <w:tab w:pos="8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95"/>
          <w:position w:val="-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-2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100"/>
          <w:position w:val="-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41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-3"/>
        </w:rPr>
        <w:t>KöpUk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91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  <w:position w:val="-3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43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33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-4"/>
        </w:rPr>
        <w:t>K.K.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95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9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82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5"/>
          <w:position w:val="-4"/>
        </w:rPr>
        <w:t>&amp;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52" w:lineRule="exact"/>
        <w:ind w:left="6679" w:right="-20"/>
        <w:jc w:val="left"/>
        <w:tabs>
          <w:tab w:pos="822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3D3D3D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3D3D3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3D3D3D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595959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228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3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3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6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aspiratör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4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4"/>
          <w:position w:val="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5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set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üst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oca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mutfa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dolabı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tamamen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sisatı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yanara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tavan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363"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"/>
          <w:w w:val="16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</w:rPr>
        <w:t>ndür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96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9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ıvaları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alçı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tava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süslemeleri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hararet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95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dökül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95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k,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laminant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parkele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ıslanmak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6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8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85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2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386" w:right="-20"/>
        <w:jc w:val="left"/>
        <w:tabs>
          <w:tab w:pos="2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w w:val="72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2"/>
          <w:w w:val="9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lenı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229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yada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6.000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229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5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22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Top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8.000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dir.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228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katındagirişe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1"/>
          <w:w w:val="10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lun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386"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bulu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sakini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1"/>
        </w:rPr>
        <w:t>ın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22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w w:val="42"/>
        </w:rPr>
        <w:t>:v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4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"/>
          <w:w w:val="10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rmi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bilgi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oca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unutu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4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yemeği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ısınara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etrafındaki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madde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9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2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233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w w:val="89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9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39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4"/>
          <w:w w:val="3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21"/>
        </w:rPr>
        <w:t>lll!ına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8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5"/>
        </w:rPr>
        <w:t>_y_a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6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ktı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9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8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rılm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363" w:right="-20"/>
        <w:jc w:val="left"/>
        <w:tabs>
          <w:tab w:pos="2260" w:val="left"/>
          <w:tab w:pos="6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7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1"/>
          <w:w w:val="10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7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8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1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2"/>
          <w:w w:val="10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36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</w:rPr>
        <w:t>eç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1" w:after="0" w:line="208" w:lineRule="exact"/>
        <w:ind w:left="363" w:right="5150"/>
        <w:jc w:val="left"/>
        <w:tabs>
          <w:tab w:pos="900" w:val="left"/>
          <w:tab w:pos="2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65"/>
        </w:rPr>
        <w:t>lY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27"/>
          <w:position w:val="3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27"/>
          <w:position w:val="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27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3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1"/>
          <w:w w:val="100"/>
          <w:position w:val="2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2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9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Ca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  <w:position w:val="2"/>
        </w:rPr>
        <w:t>YANAR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  <w:position w:val="2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9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2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edilmiştir.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6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5"/>
          <w:position w:val="0"/>
        </w:rPr>
        <w:t>;.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76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64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08082"/>
          <w:spacing w:val="-13"/>
          <w:w w:val="113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8E9091"/>
          <w:spacing w:val="0"/>
          <w:w w:val="174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E9091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52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5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66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14"/>
          <w:w w:val="67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0"/>
        </w:rPr>
        <w:t>dildi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3"/>
          <w:w w:val="94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A5A5A8"/>
          <w:spacing w:val="7"/>
          <w:w w:val="22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1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386" w:right="-20"/>
        <w:jc w:val="left"/>
        <w:tabs>
          <w:tab w:pos="2320" w:val="left"/>
          <w:tab w:pos="6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82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97"/>
          <w:position w:val="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6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2"/>
          <w:w w:val="7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1"/>
        </w:rPr>
        <w:t>Dön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3"/>
          <w:position w:val="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108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5"/>
          <w:position w:val="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2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7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6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7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7"/>
          <w:position w:val="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7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:31.0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8"/>
          <w:w w:val="174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  <w:position w:val="0"/>
        </w:rPr>
        <w:t>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21:35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466" w:right="-20"/>
        <w:jc w:val="left"/>
        <w:tabs>
          <w:tab w:pos="1160" w:val="left"/>
          <w:tab w:pos="1660" w:val="left"/>
          <w:tab w:pos="8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89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-1"/>
        </w:rPr>
        <w:t>Hata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60" w:right="260"/>
        </w:sectPr>
      </w:pPr>
      <w:rPr/>
    </w:p>
    <w:p>
      <w:pPr>
        <w:spacing w:before="39" w:after="0" w:line="240" w:lineRule="auto"/>
        <w:ind w:left="2424" w:right="-71"/>
        <w:jc w:val="left"/>
        <w:tabs>
          <w:tab w:pos="4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25" w:lineRule="exact"/>
        <w:ind w:left="677" w:right="-20"/>
        <w:jc w:val="left"/>
        <w:tabs>
          <w:tab w:pos="30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8.997406pt;margin-top:-1.060361pt;width:12.241531pt;height:13.5pt;mso-position-horizontal-relative:page;mso-position-vertical-relative:paragraph;z-index:-10311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1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D3D3D"/>
                      <w:spacing w:val="0"/>
                      <w:w w:val="102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595959"/>
          <w:spacing w:val="4"/>
          <w:w w:val="86"/>
          <w:position w:val="-1"/>
        </w:rPr>
        <w:t>'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86"/>
          <w:position w:val="-1"/>
        </w:rPr>
        <w:t>G</w:t>
      </w:r>
      <w:r>
        <w:rPr>
          <w:rFonts w:ascii="Arial" w:hAnsi="Arial" w:cs="Arial" w:eastAsia="Arial"/>
          <w:sz w:val="18"/>
          <w:szCs w:val="18"/>
          <w:color w:val="3D3D3D"/>
          <w:spacing w:val="-42"/>
          <w:w w:val="86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2"/>
        </w:rPr>
        <w:t>ra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08AA7"/>
          <w:spacing w:val="1"/>
          <w:w w:val="96"/>
          <w:position w:val="-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24662"/>
          <w:spacing w:val="4"/>
          <w:w w:val="600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-2"/>
        </w:rPr>
        <w:t>k;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-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2"/>
        </w:rPr>
        <w:t>Am;,;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58" w:lineRule="exact"/>
        <w:ind w:left="724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v:group style="position:absolute;margin-left:8.452545pt;margin-top:2.372604pt;width:.1pt;height:20.412931pt;mso-position-horizontal-relative:page;mso-position-vertical-relative:paragraph;z-index:-10314" coordorigin="169,47" coordsize="2,408">
            <v:shape style="position:absolute;left:169;top:47;width:2;height:408" coordorigin="169,47" coordsize="0,408" path="m169,456l169,47e" filled="f" stroked="t" strokeweight=".939172pt" strokecolor="#D8D8D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8"/>
          <w:szCs w:val="8"/>
          <w:color w:val="3D3D3D"/>
          <w:spacing w:val="0"/>
          <w:w w:val="128"/>
        </w:rPr>
        <w:t>(!)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104" w:lineRule="exact"/>
        <w:ind w:left="724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01"/>
          <w:position w:val="-1"/>
        </w:rPr>
        <w:t>&gt;-,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88" w:lineRule="exact"/>
        <w:ind w:left="677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58"/>
          <w:position w:val="-14"/>
        </w:rPr>
        <w:t>@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54"/>
        </w:rPr>
        <w:t>O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15"/>
          <w:w w:val="5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0"/>
          <w:w w:val="79"/>
        </w:rPr>
        <w:t>6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18"/>
          <w:w w:val="79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51"/>
        </w:rPr>
        <w:t>"azl'r31ı0l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52"/>
        </w:rPr>
        <w:t>(f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51"/>
        </w:rPr>
        <w:t>\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52"/>
        </w:rPr>
        <w:t>7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60" w:right="260"/>
          <w:cols w:num="2" w:equalWidth="0">
            <w:col w:w="6371" w:space="2416"/>
            <w:col w:w="2813"/>
          </w:cols>
        </w:sectPr>
      </w:pPr>
      <w:rPr/>
    </w:p>
    <w:p>
      <w:pPr>
        <w:spacing w:before="0" w:after="0" w:line="94" w:lineRule="exact"/>
        <w:ind w:left="2711" w:right="-175"/>
        <w:jc w:val="left"/>
        <w:tabs>
          <w:tab w:pos="3220" w:val="left"/>
          <w:tab w:pos="3800" w:val="left"/>
          <w:tab w:pos="9460" w:val="left"/>
        </w:tabs>
        <w:rPr>
          <w:rFonts w:ascii="Times New Roman" w:hAnsi="Times New Roman" w:cs="Times New Roman" w:eastAsia="Times New Roman"/>
          <w:sz w:val="90"/>
          <w:szCs w:val="90"/>
        </w:rPr>
      </w:pPr>
      <w:rPr/>
      <w:r>
        <w:rPr>
          <w:rFonts w:ascii="Arial" w:hAnsi="Arial" w:cs="Arial" w:eastAsia="Arial"/>
          <w:sz w:val="19"/>
          <w:szCs w:val="19"/>
          <w:color w:val="707070"/>
          <w:spacing w:val="1"/>
          <w:w w:val="73"/>
          <w:position w:val="-36"/>
        </w:rPr>
        <w:t>-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16"/>
          <w:position w:val="-36"/>
        </w:rPr>
        <w:t>P</w:t>
      </w:r>
      <w:r>
        <w:rPr>
          <w:rFonts w:ascii="Arial" w:hAnsi="Arial" w:cs="Arial" w:eastAsia="Arial"/>
          <w:sz w:val="19"/>
          <w:szCs w:val="19"/>
          <w:color w:val="3D3D3D"/>
          <w:spacing w:val="2"/>
          <w:w w:val="100"/>
          <w:position w:val="-36"/>
        </w:rPr>
        <w:t> </w:t>
      </w:r>
      <w:r>
        <w:rPr>
          <w:rFonts w:ascii="Arial" w:hAnsi="Arial" w:cs="Arial" w:eastAsia="Arial"/>
          <w:sz w:val="19"/>
          <w:szCs w:val="19"/>
          <w:color w:val="919CBA"/>
          <w:spacing w:val="0"/>
          <w:w w:val="207"/>
          <w:position w:val="-36"/>
        </w:rPr>
        <w:t>'</w:t>
      </w:r>
      <w:r>
        <w:rPr>
          <w:rFonts w:ascii="Arial" w:hAnsi="Arial" w:cs="Arial" w:eastAsia="Arial"/>
          <w:sz w:val="19"/>
          <w:szCs w:val="19"/>
          <w:color w:val="919CBA"/>
          <w:spacing w:val="0"/>
          <w:w w:val="100"/>
          <w:position w:val="-36"/>
        </w:rPr>
        <w:tab/>
      </w:r>
      <w:r>
        <w:rPr>
          <w:rFonts w:ascii="Arial" w:hAnsi="Arial" w:cs="Arial" w:eastAsia="Arial"/>
          <w:sz w:val="19"/>
          <w:szCs w:val="19"/>
          <w:color w:val="919CBA"/>
          <w:spacing w:val="0"/>
          <w:w w:val="100"/>
          <w:position w:val="-36"/>
        </w:rPr>
      </w:r>
      <w:r>
        <w:rPr>
          <w:rFonts w:ascii="Arial" w:hAnsi="Arial" w:cs="Arial" w:eastAsia="Arial"/>
          <w:sz w:val="19"/>
          <w:szCs w:val="19"/>
          <w:color w:val="363A7B"/>
          <w:spacing w:val="0"/>
          <w:w w:val="207"/>
          <w:position w:val="-36"/>
        </w:rPr>
        <w:t>•</w:t>
      </w:r>
      <w:r>
        <w:rPr>
          <w:rFonts w:ascii="Arial" w:hAnsi="Arial" w:cs="Arial" w:eastAsia="Arial"/>
          <w:sz w:val="19"/>
          <w:szCs w:val="19"/>
          <w:color w:val="363A7B"/>
          <w:spacing w:val="-101"/>
          <w:w w:val="207"/>
          <w:position w:val="-36"/>
        </w:rPr>
        <w:t> </w:t>
      </w:r>
      <w:r>
        <w:rPr>
          <w:rFonts w:ascii="Arial" w:hAnsi="Arial" w:cs="Arial" w:eastAsia="Arial"/>
          <w:sz w:val="19"/>
          <w:szCs w:val="19"/>
          <w:color w:val="363A7B"/>
          <w:spacing w:val="0"/>
          <w:w w:val="100"/>
          <w:position w:val="-36"/>
        </w:rPr>
        <w:tab/>
      </w:r>
      <w:r>
        <w:rPr>
          <w:rFonts w:ascii="Arial" w:hAnsi="Arial" w:cs="Arial" w:eastAsia="Arial"/>
          <w:sz w:val="19"/>
          <w:szCs w:val="19"/>
          <w:color w:val="363A7B"/>
          <w:spacing w:val="0"/>
          <w:w w:val="100"/>
          <w:position w:val="-36"/>
        </w:rPr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position w:val="-36"/>
        </w:rPr>
        <w:t>ar</w:t>
      </w:r>
      <w:r>
        <w:rPr>
          <w:rFonts w:ascii="Arial" w:hAnsi="Arial" w:cs="Arial" w:eastAsia="Arial"/>
          <w:sz w:val="20"/>
          <w:szCs w:val="20"/>
          <w:color w:val="3D3D3D"/>
          <w:spacing w:val="35"/>
          <w:w w:val="100"/>
          <w:position w:val="-36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15"/>
          <w:position w:val="-36"/>
        </w:rPr>
        <w:t>A</w:t>
      </w:r>
      <w:r>
        <w:rPr>
          <w:rFonts w:ascii="Arial" w:hAnsi="Arial" w:cs="Arial" w:eastAsia="Arial"/>
          <w:sz w:val="19"/>
          <w:szCs w:val="19"/>
          <w:color w:val="3D3D3D"/>
          <w:spacing w:val="-13"/>
          <w:w w:val="115"/>
          <w:position w:val="-36"/>
        </w:rPr>
        <w:t>m</w:t>
      </w:r>
      <w:r>
        <w:rPr>
          <w:rFonts w:ascii="Arial" w:hAnsi="Arial" w:cs="Arial" w:eastAsia="Arial"/>
          <w:sz w:val="19"/>
          <w:szCs w:val="19"/>
          <w:color w:val="181818"/>
          <w:spacing w:val="-23"/>
          <w:w w:val="115"/>
          <w:position w:val="-36"/>
        </w:rPr>
        <w:t>;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15"/>
          <w:position w:val="-36"/>
        </w:rPr>
        <w:t>n</w:t>
      </w:r>
      <w:r>
        <w:rPr>
          <w:rFonts w:ascii="Arial" w:hAnsi="Arial" w:cs="Arial" w:eastAsia="Arial"/>
          <w:sz w:val="19"/>
          <w:szCs w:val="19"/>
          <w:color w:val="3D3D3D"/>
          <w:spacing w:val="-57"/>
          <w:w w:val="115"/>
          <w:position w:val="-36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36"/>
        </w:rPr>
        <w:tab/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36"/>
        </w:rPr>
      </w:r>
      <w:r>
        <w:rPr>
          <w:rFonts w:ascii="Times New Roman" w:hAnsi="Times New Roman" w:cs="Times New Roman" w:eastAsia="Times New Roman"/>
          <w:sz w:val="90"/>
          <w:szCs w:val="90"/>
          <w:color w:val="595959"/>
          <w:spacing w:val="0"/>
          <w:w w:val="155"/>
          <w:position w:val="-65"/>
        </w:rPr>
        <w:t>f</w:t>
      </w:r>
      <w:r>
        <w:rPr>
          <w:rFonts w:ascii="Times New Roman" w:hAnsi="Times New Roman" w:cs="Times New Roman" w:eastAsia="Times New Roman"/>
          <w:sz w:val="90"/>
          <w:szCs w:val="90"/>
          <w:color w:val="595959"/>
          <w:spacing w:val="-248"/>
          <w:w w:val="155"/>
          <w:position w:val="-65"/>
        </w:rPr>
        <w:t>[</w:t>
      </w:r>
      <w:r>
        <w:rPr>
          <w:rFonts w:ascii="Times New Roman" w:hAnsi="Times New Roman" w:cs="Times New Roman" w:eastAsia="Times New Roman"/>
          <w:sz w:val="90"/>
          <w:szCs w:val="90"/>
          <w:color w:val="000000"/>
          <w:spacing w:val="0"/>
          <w:w w:val="100"/>
          <w:position w:val="0"/>
        </w:rPr>
      </w:r>
    </w:p>
    <w:p>
      <w:pPr>
        <w:spacing w:before="0" w:after="0" w:line="94" w:lineRule="exact"/>
        <w:ind w:right="-20"/>
        <w:jc w:val="left"/>
        <w:rPr>
          <w:rFonts w:ascii="Times New Roman" w:hAnsi="Times New Roman" w:cs="Times New Roman" w:eastAsia="Times New Roman"/>
          <w:sz w:val="90"/>
          <w:szCs w:val="9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808082"/>
          <w:spacing w:val="-71"/>
          <w:w w:val="51"/>
          <w:position w:val="-59"/>
        </w:rPr>
        <w:t>·</w:t>
      </w:r>
      <w:r>
        <w:rPr>
          <w:rFonts w:ascii="Times New Roman" w:hAnsi="Times New Roman" w:cs="Times New Roman" w:eastAsia="Times New Roman"/>
          <w:sz w:val="90"/>
          <w:szCs w:val="90"/>
          <w:color w:val="3D3D3D"/>
          <w:spacing w:val="-109"/>
          <w:w w:val="113"/>
          <w:position w:val="-65"/>
        </w:rPr>
        <w:t>f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-10"/>
          <w:w w:val="63"/>
          <w:position w:val="-59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A5A5A8"/>
          <w:spacing w:val="-10"/>
          <w:w w:val="145"/>
          <w:position w:val="-59"/>
        </w:rPr>
      </w:r>
      <w:r>
        <w:rPr>
          <w:rFonts w:ascii="Times New Roman" w:hAnsi="Times New Roman" w:cs="Times New Roman" w:eastAsia="Times New Roman"/>
          <w:sz w:val="27"/>
          <w:szCs w:val="27"/>
          <w:color w:val="A5A5A8"/>
          <w:spacing w:val="-13"/>
          <w:w w:val="145"/>
          <w:emboss/>
          <w:position w:val="-59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A5A5A8"/>
          <w:spacing w:val="-13"/>
          <w:w w:val="145"/>
          <w:emboss/>
          <w:position w:val="-59"/>
        </w:rPr>
      </w:r>
      <w:r>
        <w:rPr>
          <w:rFonts w:ascii="Times New Roman" w:hAnsi="Times New Roman" w:cs="Times New Roman" w:eastAsia="Times New Roman"/>
          <w:sz w:val="27"/>
          <w:szCs w:val="27"/>
          <w:color w:val="A5A5A8"/>
          <w:spacing w:val="-13"/>
          <w:w w:val="145"/>
          <w:position w:val="-59"/>
        </w:rPr>
      </w:r>
      <w:r>
        <w:rPr>
          <w:rFonts w:ascii="Times New Roman" w:hAnsi="Times New Roman" w:cs="Times New Roman" w:eastAsia="Times New Roman"/>
          <w:sz w:val="27"/>
          <w:szCs w:val="27"/>
          <w:color w:val="A5A5A8"/>
          <w:spacing w:val="-13"/>
          <w:w w:val="145"/>
          <w:position w:val="-59"/>
        </w:rPr>
      </w:r>
      <w:r>
        <w:rPr>
          <w:rFonts w:ascii="Times New Roman" w:hAnsi="Times New Roman" w:cs="Times New Roman" w:eastAsia="Times New Roman"/>
          <w:sz w:val="27"/>
          <w:szCs w:val="27"/>
          <w:color w:val="707070"/>
          <w:spacing w:val="0"/>
          <w:w w:val="129"/>
          <w:position w:val="-59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707070"/>
          <w:spacing w:val="0"/>
          <w:w w:val="100"/>
          <w:position w:val="-59"/>
        </w:rPr>
        <w:t> </w:t>
      </w:r>
      <w:r>
        <w:rPr>
          <w:rFonts w:ascii="Times New Roman" w:hAnsi="Times New Roman" w:cs="Times New Roman" w:eastAsia="Times New Roman"/>
          <w:sz w:val="90"/>
          <w:szCs w:val="90"/>
          <w:color w:val="8E9091"/>
          <w:spacing w:val="0"/>
          <w:w w:val="57"/>
          <w:position w:val="-65"/>
        </w:rPr>
        <w:t>-</w:t>
      </w:r>
      <w:r>
        <w:rPr>
          <w:rFonts w:ascii="Times New Roman" w:hAnsi="Times New Roman" w:cs="Times New Roman" w:eastAsia="Times New Roman"/>
          <w:sz w:val="90"/>
          <w:szCs w:val="9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60" w:right="260"/>
          <w:cols w:num="2" w:equalWidth="0">
            <w:col w:w="10017" w:space="136"/>
            <w:col w:w="1447"/>
          </w:cols>
        </w:sectPr>
      </w:pPr>
      <w:rPr/>
    </w:p>
    <w:p>
      <w:pPr>
        <w:spacing w:before="0" w:after="0" w:line="247" w:lineRule="exact"/>
        <w:ind w:left="649" w:right="-77"/>
        <w:jc w:val="left"/>
        <w:tabs>
          <w:tab w:pos="25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54"/>
          <w:position w:val="6"/>
        </w:rPr>
        <w:t>........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6"/>
        </w:rPr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5"/>
          <w:position w:val="-1"/>
        </w:rPr>
        <w:t>3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tabs>
          <w:tab w:pos="1380" w:val="left"/>
          <w:tab w:pos="5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-6"/>
        </w:rPr>
        <w:t>e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80"/>
          <w:position w:val="-6"/>
        </w:rPr>
        <w:t>rr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88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2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iy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6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76"/>
          <w:position w:val="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5"/>
          <w:w w:val="76"/>
          <w:position w:val="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6"/>
          <w:position w:val="0"/>
        </w:rPr>
        <w:t>iı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6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5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2"/>
          <w:position w:val="0"/>
        </w:rPr>
        <w:t>An,ı.hlıt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0" w:lineRule="exact"/>
        <w:ind w:left="5626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0"/>
          <w:w w:val="124"/>
        </w:rPr>
        <w:t>Bülent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81" w:after="0" w:line="85" w:lineRule="exact"/>
        <w:ind w:left="2071" w:right="-20"/>
        <w:jc w:val="left"/>
        <w:tabs>
          <w:tab w:pos="5800" w:val="left"/>
          <w:tab w:pos="7360" w:val="left"/>
          <w:tab w:pos="78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5"/>
        </w:rPr>
        <w:t>Haldu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5"/>
        </w:rPr>
        <w:t>ENGİN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5"/>
        </w:rPr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3"/>
          <w:position w:val="-10"/>
        </w:rPr>
        <w:t>lıf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4"/>
          <w:position w:val="-10"/>
        </w:rPr>
        <w:t>a</w:t>
      </w:r>
      <w:r>
        <w:rPr>
          <w:rFonts w:ascii="Arial" w:hAnsi="Arial" w:cs="Arial" w:eastAsia="Arial"/>
          <w:sz w:val="18"/>
          <w:szCs w:val="18"/>
          <w:color w:val="3D3D3D"/>
          <w:spacing w:val="-20"/>
          <w:w w:val="178"/>
          <w:position w:val="-10"/>
        </w:rPr>
        <w:t>i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91"/>
          <w:position w:val="-10"/>
        </w:rPr>
        <w:t>ye</w:t>
      </w:r>
      <w:r>
        <w:rPr>
          <w:rFonts w:ascii="Arial" w:hAnsi="Arial" w:cs="Arial" w:eastAsia="Arial"/>
          <w:sz w:val="18"/>
          <w:szCs w:val="18"/>
          <w:color w:val="595959"/>
          <w:spacing w:val="-10"/>
          <w:w w:val="100"/>
          <w:position w:val="-10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0"/>
          <w:position w:val="-10"/>
        </w:rPr>
        <w:t>Ya</w:t>
      </w:r>
      <w:r>
        <w:rPr>
          <w:rFonts w:ascii="Arial" w:hAnsi="Arial" w:cs="Arial" w:eastAsia="Arial"/>
          <w:sz w:val="18"/>
          <w:szCs w:val="18"/>
          <w:color w:val="595959"/>
          <w:spacing w:val="-35"/>
          <w:w w:val="100"/>
          <w:position w:val="-10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0"/>
          <w:position w:val="-10"/>
        </w:rPr>
      </w:r>
      <w:r>
        <w:rPr>
          <w:rFonts w:ascii="Arial" w:hAnsi="Arial" w:cs="Arial" w:eastAsia="Arial"/>
          <w:sz w:val="18"/>
          <w:szCs w:val="18"/>
          <w:color w:val="A5A5A8"/>
          <w:spacing w:val="0"/>
          <w:w w:val="18"/>
          <w:position w:val="-10"/>
        </w:rPr>
        <w:t>_</w:t>
      </w:r>
      <w:r>
        <w:rPr>
          <w:rFonts w:ascii="Arial" w:hAnsi="Arial" w:cs="Arial" w:eastAsia="Arial"/>
          <w:sz w:val="18"/>
          <w:szCs w:val="18"/>
          <w:color w:val="A5A5A8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18"/>
          <w:szCs w:val="18"/>
          <w:color w:val="A5A5A8"/>
          <w:spacing w:val="0"/>
          <w:w w:val="100"/>
          <w:position w:val="-10"/>
        </w:rPr>
      </w:r>
      <w:r>
        <w:rPr>
          <w:rFonts w:ascii="Arial" w:hAnsi="Arial" w:cs="Arial" w:eastAsia="Arial"/>
          <w:sz w:val="18"/>
          <w:szCs w:val="18"/>
          <w:color w:val="BABABA"/>
          <w:spacing w:val="0"/>
          <w:w w:val="156"/>
          <w:position w:val="-10"/>
        </w:rPr>
        <w:t>.</w:t>
      </w:r>
      <w:r>
        <w:rPr>
          <w:rFonts w:ascii="Arial" w:hAnsi="Arial" w:cs="Arial" w:eastAsia="Arial"/>
          <w:sz w:val="18"/>
          <w:szCs w:val="18"/>
          <w:color w:val="BABABA"/>
          <w:spacing w:val="0"/>
          <w:w w:val="156"/>
          <w:position w:val="-10"/>
        </w:rPr>
        <w:t> </w:t>
      </w:r>
      <w:r>
        <w:rPr>
          <w:rFonts w:ascii="Arial" w:hAnsi="Arial" w:cs="Arial" w:eastAsia="Arial"/>
          <w:sz w:val="18"/>
          <w:szCs w:val="18"/>
          <w:color w:val="BABABA"/>
          <w:spacing w:val="38"/>
          <w:w w:val="156"/>
          <w:position w:val="-10"/>
        </w:rPr>
        <w:t> </w:t>
      </w:r>
      <w:r>
        <w:rPr>
          <w:rFonts w:ascii="Arial" w:hAnsi="Arial" w:cs="Arial" w:eastAsia="Arial"/>
          <w:sz w:val="18"/>
          <w:szCs w:val="18"/>
          <w:color w:val="BABABA"/>
          <w:spacing w:val="0"/>
          <w:w w:val="156"/>
          <w:position w:val="-10"/>
        </w:rPr>
        <w:t>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60" w:right="260"/>
          <w:cols w:num="2" w:equalWidth="0">
            <w:col w:w="2709" w:space="123"/>
            <w:col w:w="8768"/>
          </w:cols>
        </w:sectPr>
      </w:pPr>
      <w:rPr/>
    </w:p>
    <w:p>
      <w:pPr>
        <w:spacing w:before="0" w:after="0" w:line="548" w:lineRule="exact"/>
        <w:ind w:left="5251" w:right="-139"/>
        <w:jc w:val="left"/>
        <w:tabs>
          <w:tab w:pos="84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9.734436pt;margin-top:27.395514pt;width:42.735002pt;height:44pt;mso-position-horizontal-relative:page;mso-position-vertical-relative:paragraph;z-index:-10309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Times New Roman" w:hAnsi="Times New Roman" w:cs="Times New Roman" w:eastAsia="Times New Roman"/>
                      <w:sz w:val="88"/>
                      <w:szCs w:val="8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63A7B"/>
                      <w:spacing w:val="0"/>
                      <w:w w:val="124"/>
                      <w:i/>
                    </w:rPr>
                    <w:t>id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7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7"/>
        </w:rPr>
        <w:t>Çvş.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7"/>
        </w:rPr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4"/>
          <w:position w:val="8"/>
        </w:rPr>
        <w:t>Müdahal</w:t>
      </w:r>
      <w:r>
        <w:rPr>
          <w:rFonts w:ascii="Arial" w:hAnsi="Arial" w:cs="Arial" w:eastAsia="Arial"/>
          <w:sz w:val="19"/>
          <w:szCs w:val="19"/>
          <w:color w:val="595959"/>
          <w:spacing w:val="-40"/>
          <w:w w:val="104"/>
          <w:position w:val="8"/>
        </w:rPr>
        <w:t>e</w:t>
      </w:r>
      <w:r>
        <w:rPr>
          <w:rFonts w:ascii="Times New Roman" w:hAnsi="Times New Roman" w:cs="Times New Roman" w:eastAsia="Times New Roman"/>
          <w:sz w:val="66"/>
          <w:szCs w:val="66"/>
          <w:color w:val="424662"/>
          <w:spacing w:val="-544"/>
          <w:w w:val="97"/>
          <w:position w:val="-13"/>
        </w:rPr>
        <w:t>M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3"/>
          <w:position w:val="8"/>
        </w:rPr>
        <w:t>ŞiM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48" w:lineRule="exact"/>
        <w:ind w:right="-20"/>
        <w:jc w:val="left"/>
        <w:tabs>
          <w:tab w:pos="1320" w:val="left"/>
        </w:tabs>
        <w:rPr>
          <w:rFonts w:ascii="Arial" w:hAnsi="Arial" w:cs="Arial" w:eastAsia="Arial"/>
          <w:sz w:val="54"/>
          <w:szCs w:val="5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6"/>
          <w:szCs w:val="66"/>
          <w:color w:val="3D3D3D"/>
          <w:w w:val="30"/>
          <w:position w:val="-13"/>
        </w:rPr>
        <w:t>\</w:t>
      </w:r>
      <w:r>
        <w:rPr>
          <w:rFonts w:ascii="Times New Roman" w:hAnsi="Times New Roman" w:cs="Times New Roman" w:eastAsia="Times New Roman"/>
          <w:sz w:val="66"/>
          <w:szCs w:val="66"/>
          <w:color w:val="3D3D3D"/>
          <w:spacing w:val="-9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707070"/>
          <w:spacing w:val="7"/>
          <w:w w:val="29"/>
          <w:position w:val="8"/>
        </w:rPr>
        <w:t>J</w:t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67"/>
          <w:i/>
          <w:position w:val="-13"/>
        </w:rPr>
        <w:t>\:.</w:t>
      </w:r>
      <w:r>
        <w:rPr>
          <w:rFonts w:ascii="Arial" w:hAnsi="Arial" w:cs="Arial" w:eastAsia="Arial"/>
          <w:sz w:val="23"/>
          <w:szCs w:val="23"/>
          <w:color w:val="595959"/>
          <w:spacing w:val="-15"/>
          <w:w w:val="68"/>
          <w:i/>
          <w:position w:val="-13"/>
        </w:rPr>
        <w:t>-</w:t>
      </w:r>
      <w:r>
        <w:rPr>
          <w:rFonts w:ascii="Arial" w:hAnsi="Arial" w:cs="Arial" w:eastAsia="Arial"/>
          <w:sz w:val="23"/>
          <w:szCs w:val="23"/>
          <w:color w:val="808082"/>
          <w:spacing w:val="0"/>
          <w:w w:val="86"/>
          <w:i/>
          <w:position w:val="-13"/>
        </w:rPr>
        <w:t>}--f'</w:t>
      </w:r>
      <w:r>
        <w:rPr>
          <w:rFonts w:ascii="Arial" w:hAnsi="Arial" w:cs="Arial" w:eastAsia="Arial"/>
          <w:sz w:val="23"/>
          <w:szCs w:val="23"/>
          <w:color w:val="808082"/>
          <w:spacing w:val="0"/>
          <w:w w:val="100"/>
          <w:i/>
          <w:position w:val="-13"/>
        </w:rPr>
        <w:tab/>
      </w:r>
      <w:r>
        <w:rPr>
          <w:rFonts w:ascii="Arial" w:hAnsi="Arial" w:cs="Arial" w:eastAsia="Arial"/>
          <w:sz w:val="23"/>
          <w:szCs w:val="23"/>
          <w:color w:val="808082"/>
          <w:spacing w:val="0"/>
          <w:w w:val="100"/>
          <w:i/>
          <w:position w:val="-13"/>
        </w:rPr>
      </w:r>
      <w:r>
        <w:rPr>
          <w:rFonts w:ascii="Arial" w:hAnsi="Arial" w:cs="Arial" w:eastAsia="Arial"/>
          <w:sz w:val="54"/>
          <w:szCs w:val="54"/>
          <w:color w:val="595959"/>
          <w:spacing w:val="0"/>
          <w:w w:val="111"/>
          <w:position w:val="-13"/>
        </w:rPr>
        <w:t>.ı</w:t>
      </w:r>
      <w:r>
        <w:rPr>
          <w:rFonts w:ascii="Arial" w:hAnsi="Arial" w:cs="Arial" w:eastAsia="Arial"/>
          <w:sz w:val="54"/>
          <w:szCs w:val="5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60" w:right="260"/>
          <w:cols w:num="2" w:equalWidth="0">
            <w:col w:w="9648" w:space="144"/>
            <w:col w:w="1808"/>
          </w:cols>
        </w:sectPr>
      </w:pPr>
      <w:rPr/>
    </w:p>
    <w:p>
      <w:pPr>
        <w:spacing w:before="60" w:after="0" w:line="196" w:lineRule="exact"/>
        <w:ind w:right="456"/>
        <w:jc w:val="right"/>
        <w:tabs>
          <w:tab w:pos="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4.996948pt;margin-top:-4.881484pt;width:6.09855pt;height:7.5pt;mso-position-horizontal-relative:page;mso-position-vertical-relative:paragraph;z-index:-10310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D3D3D"/>
                      <w:spacing w:val="0"/>
                      <w:w w:val="108"/>
                    </w:rPr>
                    <w:t>'b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-7"/>
          <w:w w:val="262"/>
          <w:position w:val="-1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228"/>
          <w:position w:val="-1"/>
        </w:rPr>
        <w:t>'-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45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32"/>
          <w:w w:val="14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E9091"/>
          <w:spacing w:val="-1"/>
          <w:w w:val="197"/>
          <w:position w:val="-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64"/>
          <w:position w:val="-1"/>
        </w:rPr>
        <w:t>-ır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9"/>
          <w:w w:val="64"/>
          <w:position w:val="-1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A5A5A8"/>
          <w:spacing w:val="0"/>
          <w:w w:val="161"/>
          <w:position w:val="-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A5A5A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67"/>
          <w:position w:val="-1"/>
        </w:rPr>
        <w:t>'-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66"/>
          <w:position w:val="-1"/>
        </w:rPr>
        <w:t>\&gt;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211"/>
          <w:position w:val="-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right="496"/>
        <w:jc w:val="right"/>
        <w:tabs>
          <w:tab w:pos="72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4"/>
          <w:szCs w:val="14"/>
          <w:color w:val="707070"/>
          <w:spacing w:val="0"/>
          <w:w w:val="100"/>
          <w:position w:val="-3"/>
        </w:rPr>
        <w:t>"'</w:t>
      </w:r>
      <w:r>
        <w:rPr>
          <w:rFonts w:ascii="Arial" w:hAnsi="Arial" w:cs="Arial" w:eastAsia="Arial"/>
          <w:sz w:val="14"/>
          <w:szCs w:val="14"/>
          <w:color w:val="707070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707070"/>
          <w:spacing w:val="17"/>
          <w:w w:val="100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34"/>
          <w:position w:val="-3"/>
        </w:rPr>
        <w:t>(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33"/>
          <w:position w:val="-3"/>
        </w:rPr>
        <w:t>ıl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-3"/>
        </w:rPr>
      </w:r>
      <w:r>
        <w:rPr>
          <w:rFonts w:ascii="Arial" w:hAnsi="Arial" w:cs="Arial" w:eastAsia="Arial"/>
          <w:sz w:val="15"/>
          <w:szCs w:val="15"/>
          <w:color w:val="595959"/>
          <w:spacing w:val="4"/>
          <w:w w:val="100"/>
          <w:position w:val="-3"/>
        </w:rPr>
        <w:t>&amp;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-3"/>
        </w:rPr>
        <w:t>'!$</w:t>
      </w:r>
      <w:r>
        <w:rPr>
          <w:rFonts w:ascii="Arial" w:hAnsi="Arial" w:cs="Arial" w:eastAsia="Arial"/>
          <w:sz w:val="15"/>
          <w:szCs w:val="15"/>
          <w:color w:val="3D3D3D"/>
          <w:spacing w:val="30"/>
          <w:w w:val="100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-3"/>
        </w:rPr>
        <w:t>ll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-3"/>
        </w:rPr>
        <w:t>&gt;</w:t>
      </w:r>
      <w:r>
        <w:rPr>
          <w:rFonts w:ascii="Arial" w:hAnsi="Arial" w:cs="Arial" w:eastAsia="Arial"/>
          <w:sz w:val="15"/>
          <w:szCs w:val="15"/>
          <w:color w:val="3D3D3D"/>
          <w:spacing w:val="37"/>
          <w:w w:val="100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595959"/>
          <w:spacing w:val="-9"/>
          <w:w w:val="176"/>
          <w:position w:val="-3"/>
        </w:rPr>
        <w:t>,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24"/>
          <w:position w:val="-3"/>
        </w:rPr>
        <w:t>.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-3"/>
        </w:rPr>
        <w:t>  </w:t>
      </w:r>
      <w:r>
        <w:rPr>
          <w:rFonts w:ascii="Arial" w:hAnsi="Arial" w:cs="Arial" w:eastAsia="Arial"/>
          <w:sz w:val="15"/>
          <w:szCs w:val="15"/>
          <w:color w:val="3D3D3D"/>
          <w:spacing w:val="7"/>
          <w:w w:val="100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595959"/>
          <w:spacing w:val="0"/>
          <w:w w:val="257"/>
          <w:position w:val="-3"/>
        </w:rPr>
        <w:t>/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02" w:lineRule="exact"/>
        <w:ind w:right="649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BABABA"/>
          <w:spacing w:val="0"/>
          <w:w w:val="36"/>
        </w:rPr>
        <w:t>o</w:t>
      </w:r>
      <w:r>
        <w:rPr>
          <w:rFonts w:ascii="Times New Roman" w:hAnsi="Times New Roman" w:cs="Times New Roman" w:eastAsia="Times New Roman"/>
          <w:sz w:val="15"/>
          <w:szCs w:val="15"/>
          <w:color w:val="BABABA"/>
          <w:spacing w:val="0"/>
          <w:w w:val="36"/>
        </w:rPr>
        <w:t>    </w:t>
      </w:r>
      <w:r>
        <w:rPr>
          <w:rFonts w:ascii="Times New Roman" w:hAnsi="Times New Roman" w:cs="Times New Roman" w:eastAsia="Times New Roman"/>
          <w:sz w:val="15"/>
          <w:szCs w:val="15"/>
          <w:color w:val="BABABA"/>
          <w:spacing w:val="11"/>
          <w:w w:val="36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D3D3D"/>
          <w:spacing w:val="-21"/>
          <w:w w:val="190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A5A5A8"/>
          <w:spacing w:val="0"/>
          <w:w w:val="108"/>
        </w:rPr>
        <w:t>··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1100" w:bottom="0" w:left="60" w:right="260"/>
        </w:sectPr>
      </w:pPr>
      <w:rPr/>
    </w:p>
    <w:p>
      <w:pPr>
        <w:spacing w:before="0" w:after="0" w:line="221" w:lineRule="exact"/>
        <w:ind w:right="-20"/>
        <w:jc w:val="right"/>
        <w:rPr>
          <w:rFonts w:ascii="Arial" w:hAnsi="Arial" w:cs="Arial" w:eastAsia="Arial"/>
          <w:sz w:val="51"/>
          <w:szCs w:val="51"/>
        </w:rPr>
      </w:pPr>
      <w:rPr/>
      <w:r>
        <w:rPr>
          <w:rFonts w:ascii="Arial" w:hAnsi="Arial" w:cs="Arial" w:eastAsia="Arial"/>
          <w:sz w:val="51"/>
          <w:szCs w:val="51"/>
          <w:color w:val="363A7B"/>
          <w:spacing w:val="0"/>
          <w:w w:val="224"/>
          <w:position w:val="-24"/>
        </w:rPr>
        <w:t>--'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BABABA"/>
          <w:spacing w:val="0"/>
          <w:w w:val="33"/>
        </w:rPr>
        <w:t>-</w:t>
      </w:r>
      <w:r>
        <w:rPr>
          <w:rFonts w:ascii="Arial" w:hAnsi="Arial" w:cs="Arial" w:eastAsia="Arial"/>
          <w:sz w:val="21"/>
          <w:szCs w:val="21"/>
          <w:color w:val="BABABA"/>
          <w:spacing w:val="0"/>
          <w:w w:val="33"/>
        </w:rPr>
        <w:t>     </w:t>
      </w:r>
      <w:r>
        <w:rPr>
          <w:rFonts w:ascii="Arial" w:hAnsi="Arial" w:cs="Arial" w:eastAsia="Arial"/>
          <w:sz w:val="21"/>
          <w:szCs w:val="21"/>
          <w:color w:val="BABABA"/>
          <w:spacing w:val="19"/>
          <w:w w:val="33"/>
        </w:rPr>
        <w:t> 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20"/>
        </w:rPr>
        <w:t>t-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233"/>
        </w:rPr>
        <w:t>il</w:t>
      </w:r>
      <w:r>
        <w:rPr>
          <w:rFonts w:ascii="Times New Roman" w:hAnsi="Times New Roman" w:cs="Times New Roman" w:eastAsia="Times New Roman"/>
          <w:sz w:val="20"/>
          <w:szCs w:val="20"/>
          <w:color w:val="A5A5A8"/>
          <w:spacing w:val="0"/>
          <w:w w:val="19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60" w:right="260"/>
          <w:cols w:num="2" w:equalWidth="0">
            <w:col w:w="6210" w:space="3460"/>
            <w:col w:w="1930"/>
          </w:cols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45" w:lineRule="exact"/>
        <w:ind w:right="-14"/>
        <w:jc w:val="righ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D3D3D"/>
          <w:spacing w:val="0"/>
          <w:w w:val="84"/>
          <w:position w:val="-2"/>
        </w:rPr>
        <w:t>ro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D3D3D"/>
          <w:spacing w:val="0"/>
          <w:w w:val="51"/>
          <w:position w:val="1"/>
        </w:rPr>
        <w:t>::ı::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28" w:lineRule="exact"/>
        <w:ind w:left="742" w:right="-54" w:firstLine="-74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ur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Turaç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1"/>
        </w:rPr>
        <w:t>UÇ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A7B"/>
          <w:spacing w:val="0"/>
          <w:w w:val="7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63A7B"/>
          <w:spacing w:val="0"/>
          <w:w w:val="7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92" w:lineRule="exact"/>
        <w:ind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8E9091"/>
          <w:w w:val="122"/>
        </w:rPr>
        <w:t>...</w:t>
      </w:r>
      <w:r>
        <w:rPr>
          <w:rFonts w:ascii="Times New Roman" w:hAnsi="Times New Roman" w:cs="Times New Roman" w:eastAsia="Times New Roman"/>
          <w:sz w:val="9"/>
          <w:szCs w:val="9"/>
          <w:color w:val="8E9091"/>
          <w:spacing w:val="-4"/>
          <w:w w:val="122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8E9091"/>
          <w:spacing w:val="-24"/>
          <w:w w:val="122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595959"/>
          <w:spacing w:val="0"/>
          <w:w w:val="163"/>
        </w:rPr>
        <w:t>w;--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60" w:right="260"/>
          <w:cols w:num="3" w:equalWidth="0">
            <w:col w:w="918" w:space="3638"/>
            <w:col w:w="2069" w:space="3299"/>
            <w:col w:w="1676"/>
          </w:cols>
        </w:sectPr>
      </w:pPr>
      <w:rPr/>
    </w:p>
    <w:p>
      <w:pPr>
        <w:spacing w:before="0" w:after="0" w:line="337" w:lineRule="exact"/>
        <w:ind w:right="-20"/>
        <w:jc w:val="right"/>
        <w:rPr>
          <w:rFonts w:ascii="Courier New" w:hAnsi="Courier New" w:cs="Courier New" w:eastAsia="Courier New"/>
          <w:sz w:val="33"/>
          <w:szCs w:val="33"/>
        </w:rPr>
      </w:pPr>
      <w:rPr/>
      <w:r>
        <w:rPr/>
        <w:pict>
          <v:group style="position:absolute;margin-left:20.309586pt;margin-top:15.788268pt;width:557.163562pt;height:802.267958pt;mso-position-horizontal-relative:page;mso-position-vertical-relative:page;z-index:-10313" coordorigin="406,316" coordsize="11143,16045">
            <v:group style="position:absolute;left:2336;top:342;width:2;height:1244" coordorigin="2336,342" coordsize="2,1244">
              <v:shape style="position:absolute;left:2336;top:342;width:2;height:1244" coordorigin="2336,342" coordsize="0,1244" path="m2336,1586l2336,342e" filled="f" stroked="t" strokeweight=".704379pt" strokecolor="#575757">
                <v:path arrowok="t"/>
              </v:shape>
            </v:group>
            <v:group style="position:absolute;left:2334;top:826;width:2;height:123" coordorigin="2334,826" coordsize="2,123">
              <v:shape style="position:absolute;left:2334;top:826;width:2;height:123" coordorigin="2334,826" coordsize="0,123" path="m2334,949l2334,826e" filled="f" stroked="t" strokeweight=".469586pt" strokecolor="#2B2B2B">
                <v:path arrowok="t"/>
              </v:shape>
            </v:group>
            <v:group style="position:absolute;left:437;top:826;width:2;height:123" coordorigin="437,826" coordsize="2,123">
              <v:shape style="position:absolute;left:437;top:826;width:2;height:123" coordorigin="437,826" coordsize="0,123" path="m437,949l437,826e" filled="f" stroked="t" strokeweight=".469586pt" strokecolor="#343434">
                <v:path arrowok="t"/>
              </v:shape>
            </v:group>
            <v:group style="position:absolute;left:437;top:328;width:2;height:3442" coordorigin="437,328" coordsize="2,3442">
              <v:shape style="position:absolute;left:437;top:328;width:2;height:3442" coordorigin="437,328" coordsize="0,3442" path="m437,3769l437,328e" filled="f" stroked="t" strokeweight=".469586pt" strokecolor="#575757">
                <v:path arrowok="t"/>
              </v:shape>
            </v:group>
            <v:group style="position:absolute;left:432;top:1578;width:6856;height:2" coordorigin="432,1578" coordsize="6856,2">
              <v:shape style="position:absolute;left:432;top:1578;width:6856;height:2" coordorigin="432,1578" coordsize="6856,0" path="m432,1578l7288,1578e" filled="f" stroked="t" strokeweight=".704379pt" strokecolor="#606060">
                <v:path arrowok="t"/>
              </v:shape>
            </v:group>
            <v:group style="position:absolute;left:437;top:328;width:2;height:1282" coordorigin="437,328" coordsize="2,1282">
              <v:shape style="position:absolute;left:437;top:328;width:2;height:1282" coordorigin="437,328" coordsize="0,1282" path="m437,1609l437,328e" filled="f" stroked="t" strokeweight=".704379pt" strokecolor="#5B5B5B">
                <v:path arrowok="t"/>
              </v:shape>
            </v:group>
            <v:group style="position:absolute;left:9011;top:342;width:2;height:299" coordorigin="9011,342" coordsize="2,299">
              <v:shape style="position:absolute;left:9011;top:342;width:2;height:299" coordorigin="9011,342" coordsize="0,299" path="m9011,641l9011,342e" filled="f" stroked="t" strokeweight=".469586pt" strokecolor="#606060">
                <v:path arrowok="t"/>
              </v:shape>
            </v:group>
            <v:group style="position:absolute;left:9011;top:351;width:2;height:1244" coordorigin="9011,351" coordsize="2,1244">
              <v:shape style="position:absolute;left:9011;top:351;width:2;height:1244" coordorigin="9011,351" coordsize="0,1244" path="m9011,1595l9011,351e" filled="f" stroked="t" strokeweight=".704379pt" strokecolor="#6B6B6B">
                <v:path arrowok="t"/>
              </v:shape>
            </v:group>
            <v:group style="position:absolute;left:9011;top:892;width:2;height:228" coordorigin="9011,892" coordsize="2,228">
              <v:shape style="position:absolute;left:9011;top:892;width:2;height:228" coordorigin="9011,892" coordsize="0,228" path="m9011,1120l9011,892e" filled="f" stroked="t" strokeweight=".469586pt" strokecolor="#545454">
                <v:path arrowok="t"/>
              </v:shape>
            </v:group>
            <v:group style="position:absolute;left:7053;top:1586;width:4470;height:2" coordorigin="7053,1586" coordsize="4470,2">
              <v:shape style="position:absolute;left:7053;top:1586;width:4470;height:2" coordorigin="7053,1586" coordsize="4470,0" path="m7053,1586l11524,1586e" filled="f" stroked="t" strokeweight=".704379pt" strokecolor="#707070">
                <v:path arrowok="t"/>
              </v:shape>
            </v:group>
            <v:group style="position:absolute;left:427;top:1813;width:4996;height:2" coordorigin="427,1813" coordsize="4996,2">
              <v:shape style="position:absolute;left:427;top:1813;width:4996;height:2" coordorigin="427,1813" coordsize="4996,0" path="m427,1813l5424,1813e" filled="f" stroked="t" strokeweight=".704379pt" strokecolor="#5B5B5B">
                <v:path arrowok="t"/>
              </v:shape>
            </v:group>
            <v:group style="position:absolute;left:5109;top:1823;width:6415;height:2" coordorigin="5109,1823" coordsize="6415,2">
              <v:shape style="position:absolute;left:5109;top:1823;width:6415;height:2" coordorigin="5109,1823" coordsize="6415,0" path="m5109,1823l11524,1823e" filled="f" stroked="t" strokeweight=".704379pt" strokecolor="#676767">
                <v:path arrowok="t"/>
              </v:shape>
            </v:group>
            <v:group style="position:absolute;left:11524;top:342;width:2;height:16012" coordorigin="11524,342" coordsize="2,16012">
              <v:shape style="position:absolute;left:11524;top:342;width:2;height:16012" coordorigin="11524,342" coordsize="0,16012" path="m11524,16354l11524,342e" filled="f" stroked="t" strokeweight=".704379pt" strokecolor="#676767">
                <v:path arrowok="t"/>
              </v:shape>
            </v:group>
            <v:group style="position:absolute;left:432;top:2046;width:1526;height:2" coordorigin="432,2046" coordsize="1526,2">
              <v:shape style="position:absolute;left:432;top:2046;width:1526;height:2" coordorigin="432,2046" coordsize="1526,0" path="m432,2046l1958,2046e" filled="f" stroked="t" strokeweight=".704379pt" strokecolor="#676767">
                <v:path arrowok="t"/>
              </v:shape>
            </v:group>
            <v:group style="position:absolute;left:1629;top:2058;width:9645;height:2" coordorigin="1629,2058" coordsize="9645,2">
              <v:shape style="position:absolute;left:1629;top:2058;width:9645;height:2" coordorigin="1629,2058" coordsize="9645,0" path="m1629,2058l11275,2058e" filled="f" stroked="t" strokeweight=".704379pt" strokecolor="#606060">
                <v:path arrowok="t"/>
              </v:shape>
            </v:group>
            <v:group style="position:absolute;left:10223;top:2063;width:1301;height:2" coordorigin="10223,2063" coordsize="1301,2">
              <v:shape style="position:absolute;left:10223;top:2063;width:1301;height:2" coordorigin="10223,2063" coordsize="1301,0" path="m10223,2063l11524,2063e" filled="f" stroked="t" strokeweight=".704379pt" strokecolor="#747474">
                <v:path arrowok="t"/>
              </v:shape>
            </v:group>
            <v:group style="position:absolute;left:427;top:2300;width:11096;height:2" coordorigin="427,2300" coordsize="11096,2">
              <v:shape style="position:absolute;left:427;top:2300;width:11096;height:2" coordorigin="427,2300" coordsize="11096,0" path="m427,2300l11524,2300e" filled="f" stroked="t" strokeweight=".704379pt" strokecolor="#646464">
                <v:path arrowok="t"/>
              </v:shape>
            </v:group>
            <v:group style="position:absolute;left:7603;top:2302;width:338;height:2" coordorigin="7603,2302" coordsize="338,2">
              <v:shape style="position:absolute;left:7603;top:2302;width:338;height:2" coordorigin="7603,2302" coordsize="338,0" path="m7603,2302l7941,2302e" filled="f" stroked="t" strokeweight=".469586pt" strokecolor="#545454">
                <v:path arrowok="t"/>
              </v:shape>
            </v:group>
            <v:group style="position:absolute;left:8974;top:2305;width:474;height:2" coordorigin="8974,2305" coordsize="474,2">
              <v:shape style="position:absolute;left:8974;top:2305;width:474;height:2" coordorigin="8974,2305" coordsize="474,0" path="m8974,2305l9448,2305e" filled="f" stroked="t" strokeweight=".469586pt" strokecolor="#5B5B5B">
                <v:path arrowok="t"/>
              </v:shape>
            </v:group>
            <v:group style="position:absolute;left:10340;top:2302;width:1085;height:2" coordorigin="10340,2302" coordsize="1085,2">
              <v:shape style="position:absolute;left:10340;top:2302;width:1085;height:2" coordorigin="10340,2302" coordsize="1085,0" path="m10340,2302l11425,2302e" filled="f" stroked="t" strokeweight=".704379pt" strokecolor="#707070">
                <v:path arrowok="t"/>
              </v:shape>
            </v:group>
            <v:group style="position:absolute;left:427;top:2537;width:11101;height:2" coordorigin="427,2537" coordsize="11101,2">
              <v:shape style="position:absolute;left:427;top:2537;width:11101;height:2" coordorigin="427,2537" coordsize="11101,0" path="m427,2537l11528,2537e" filled="f" stroked="t" strokeweight=".704379pt" strokecolor="#606060">
                <v:path arrowok="t"/>
              </v:shape>
            </v:group>
            <v:group style="position:absolute;left:7603;top:2542;width:338;height:2" coordorigin="7603,2542" coordsize="338,2">
              <v:shape style="position:absolute;left:7603;top:2542;width:338;height:2" coordorigin="7603,2542" coordsize="338,0" path="m7603,2542l7941,2542e" filled="f" stroked="t" strokeweight=".469586pt" strokecolor="#5B5B5B">
                <v:path arrowok="t"/>
              </v:shape>
            </v:group>
            <v:group style="position:absolute;left:8974;top:2542;width:474;height:2" coordorigin="8974,2542" coordsize="474,2">
              <v:shape style="position:absolute;left:8974;top:2542;width:474;height:2" coordorigin="8974,2542" coordsize="474,0" path="m8974,2542l9448,2542e" filled="f" stroked="t" strokeweight=".469586pt" strokecolor="#606060">
                <v:path arrowok="t"/>
              </v:shape>
            </v:group>
            <v:group style="position:absolute;left:432;top:2775;width:11096;height:2" coordorigin="432,2775" coordsize="11096,2">
              <v:shape style="position:absolute;left:432;top:2775;width:11096;height:2" coordorigin="432,2775" coordsize="11096,0" path="m432,2775l11528,2775e" filled="f" stroked="t" strokeweight=".704379pt" strokecolor="#646464">
                <v:path arrowok="t"/>
              </v:shape>
            </v:group>
            <v:group style="position:absolute;left:3811;top:2768;width:2;height:347" coordorigin="3811,2768" coordsize="2,347">
              <v:shape style="position:absolute;left:3811;top:2768;width:2;height:347" coordorigin="3811,2768" coordsize="0,347" path="m3811,3114l3811,2768e" filled="f" stroked="t" strokeweight=".939172pt" strokecolor="#707070">
                <v:path arrowok="t"/>
              </v:shape>
            </v:group>
            <v:group style="position:absolute;left:6795;top:2777;width:2;height:209" coordorigin="6795,2777" coordsize="2,209">
              <v:shape style="position:absolute;left:6795;top:2777;width:2;height:209" coordorigin="6795,2777" coordsize="0,209" path="m6795,2986l6795,2777e" filled="f" stroked="t" strokeweight=".234793pt" strokecolor="#575757">
                <v:path arrowok="t"/>
              </v:shape>
            </v:group>
            <v:group style="position:absolute;left:11519;top:2749;width:2;height:266" coordorigin="11519,2749" coordsize="2,266">
              <v:shape style="position:absolute;left:11519;top:2749;width:2;height:266" coordorigin="11519,2749" coordsize="0,266" path="m11519,3014l11519,2749e" filled="f" stroked="t" strokeweight=".469586pt" strokecolor="#545454">
                <v:path arrowok="t"/>
              </v:shape>
            </v:group>
            <v:group style="position:absolute;left:6795;top:3190;width:2207;height:2" coordorigin="6795,3190" coordsize="2207,2">
              <v:shape style="position:absolute;left:6795;top:3190;width:2207;height:2" coordorigin="6795,3190" coordsize="2207,0" path="m6795,3190l9002,3190e" filled="f" stroked="t" strokeweight=".234793pt" strokecolor="#606060">
                <v:path arrowok="t"/>
              </v:shape>
            </v:group>
            <v:group style="position:absolute;left:6795;top:2986;width:2;height:214" coordorigin="6795,2986" coordsize="2,214">
              <v:shape style="position:absolute;left:6795;top:2986;width:2;height:214" coordorigin="6795,2986" coordsize="0,214" path="m6795,3200l6795,2986e" filled="f" stroked="t" strokeweight=".234793pt" strokecolor="#000000">
                <v:path arrowok="t"/>
              </v:shape>
            </v:group>
            <v:group style="position:absolute;left:9002;top:3190;width:2226;height:2" coordorigin="9002,3190" coordsize="2226,2">
              <v:shape style="position:absolute;left:9002;top:3190;width:2226;height:2" coordorigin="9002,3190" coordsize="2226,0" path="m9002,3190l11228,3190e" filled="f" stroked="t" strokeweight=".234793pt" strokecolor="#000000">
                <v:path arrowok="t"/>
              </v:shape>
            </v:group>
            <v:group style="position:absolute;left:11228;top:3190;width:291;height:2" coordorigin="11228,3190" coordsize="291,2">
              <v:shape style="position:absolute;left:11228;top:3190;width:291;height:2" coordorigin="11228,3190" coordsize="291,0" path="m11228,3190l11519,3190e" filled="f" stroked="t" strokeweight=".234793pt" strokecolor="#747474">
                <v:path arrowok="t"/>
              </v:shape>
            </v:group>
            <v:group style="position:absolute;left:427;top:3494;width:3414;height:2" coordorigin="427,3494" coordsize="3414,2">
              <v:shape style="position:absolute;left:427;top:3494;width:3414;height:2" coordorigin="427,3494" coordsize="3414,0" path="m427,3494l3841,3494e" filled="f" stroked="t" strokeweight=".704379pt" strokecolor="#6B6B6B">
                <v:path arrowok="t"/>
              </v:shape>
            </v:group>
            <v:group style="position:absolute;left:3808;top:3190;width:2911;height:2" coordorigin="3808,3190" coordsize="2911,2">
              <v:shape style="position:absolute;left:3808;top:3190;width:2911;height:2" coordorigin="3808,3190" coordsize="2911,0" path="m3808,3190l6720,3190e" filled="f" stroked="t" strokeweight=".704379pt" strokecolor="#878787">
                <v:path arrowok="t"/>
              </v:shape>
            </v:group>
            <v:group style="position:absolute;left:3811;top:2768;width:2;height:741" coordorigin="3811,2768" coordsize="2,741">
              <v:shape style="position:absolute;left:3811;top:2768;width:2;height:741" coordorigin="3811,2768" coordsize="0,741" path="m3811,3508l3811,2768e" filled="f" stroked="t" strokeweight=".704379pt" strokecolor="#5B5B5B">
                <v:path arrowok="t"/>
              </v:shape>
            </v:group>
            <v:group style="position:absolute;left:3771;top:3496;width:2921;height:2" coordorigin="3771,3496" coordsize="2921,2">
              <v:shape style="position:absolute;left:3771;top:3496;width:2921;height:2" coordorigin="3771,3496" coordsize="2921,0" path="m3771,3496l6692,3496e" filled="f" stroked="t" strokeweight=".939172pt" strokecolor="#545454">
                <v:path arrowok="t"/>
              </v:shape>
            </v:group>
            <v:group style="position:absolute;left:6635;top:3501;width:4621;height:2" coordorigin="6635,3501" coordsize="4621,2">
              <v:shape style="position:absolute;left:6635;top:3501;width:4621;height:2" coordorigin="6635,3501" coordsize="4621,0" path="m6635,3501l11256,3501e" filled="f" stroked="t" strokeweight=".704379pt" strokecolor="#747474">
                <v:path arrowok="t"/>
              </v:shape>
            </v:group>
            <v:group style="position:absolute;left:6795;top:3190;width:2;height:304" coordorigin="6795,3190" coordsize="2,304">
              <v:shape style="position:absolute;left:6795;top:3190;width:2;height:304" coordorigin="6795,3190" coordsize="0,304" path="m6795,3494l6795,3190e" filled="f" stroked="t" strokeweight=".234793pt" strokecolor="#838383">
                <v:path arrowok="t"/>
              </v:shape>
            </v:group>
            <v:group style="position:absolute;left:11176;top:3503;width:347;height:2" coordorigin="11176,3503" coordsize="347,2">
              <v:shape style="position:absolute;left:11176;top:3503;width:347;height:2" coordorigin="11176,3503" coordsize="347,0" path="m11176,3503l11524,3503e" filled="f" stroked="t" strokeweight=".939172pt" strokecolor="#878787">
                <v:path arrowok="t"/>
              </v:shape>
            </v:group>
            <v:group style="position:absolute;left:427;top:3769;width:10829;height:2" coordorigin="427,3769" coordsize="10829,2">
              <v:shape style="position:absolute;left:427;top:3769;width:10829;height:2" coordorigin="427,3769" coordsize="10829,0" path="m427,3769l11256,3769e" filled="f" stroked="t" strokeweight=".704379pt" strokecolor="#707070">
                <v:path arrowok="t"/>
              </v:shape>
            </v:group>
            <v:group style="position:absolute;left:2334;top:3484;width:2;height:313" coordorigin="2334,3484" coordsize="2,313">
              <v:shape style="position:absolute;left:2334;top:3484;width:2;height:313" coordorigin="2334,3484" coordsize="0,313" path="m2334,3798l2334,3484e" filled="f" stroked="t" strokeweight=".939172pt" strokecolor="#646464">
                <v:path arrowok="t"/>
              </v:shape>
            </v:group>
            <v:group style="position:absolute;left:8842;top:3772;width:714;height:2" coordorigin="8842,3772" coordsize="714,2">
              <v:shape style="position:absolute;left:8842;top:3772;width:714;height:2" coordorigin="8842,3772" coordsize="714,0" path="m8842,3772l9556,3772e" filled="f" stroked="t" strokeweight=".469586pt" strokecolor="#777777">
                <v:path arrowok="t"/>
              </v:shape>
            </v:group>
            <v:group style="position:absolute;left:10096;top:3774;width:301;height:2" coordorigin="10096,3774" coordsize="301,2">
              <v:shape style="position:absolute;left:10096;top:3774;width:301;height:2" coordorigin="10096,3774" coordsize="301,0" path="m10096,3774l10397,3774e" filled="f" stroked="t" strokeweight=".469586pt" strokecolor="#5B5B5B">
                <v:path arrowok="t"/>
              </v:shape>
            </v:group>
            <v:group style="position:absolute;left:11200;top:3774;width:329;height:2" coordorigin="11200,3774" coordsize="329,2">
              <v:shape style="position:absolute;left:11200;top:3774;width:329;height:2" coordorigin="11200,3774" coordsize="329,0" path="m11200,3774l11528,3774e" filled="f" stroked="t" strokeweight=".469586pt" strokecolor="#676767">
                <v:path arrowok="t"/>
              </v:shape>
            </v:group>
            <v:group style="position:absolute;left:2329;top:4011;width:4362;height:2" coordorigin="2329,4011" coordsize="4362,2">
              <v:shape style="position:absolute;left:2329;top:4011;width:4362;height:2" coordorigin="2329,4011" coordsize="4362,0" path="m2329,4011l6692,4011e" filled="f" stroked="t" strokeweight=".704379pt" strokecolor="#5B5B5B">
                <v:path arrowok="t"/>
              </v:shape>
            </v:group>
            <v:group style="position:absolute;left:6635;top:4011;width:188;height:2" coordorigin="6635,4011" coordsize="188,2">
              <v:shape style="position:absolute;left:6635;top:4011;width:188;height:2" coordorigin="6635,4011" coordsize="188,0" path="m6635,4011l6823,4011e" filled="f" stroked="t" strokeweight=".469586pt" strokecolor="#4F4F4F">
                <v:path arrowok="t"/>
              </v:shape>
            </v:group>
            <v:group style="position:absolute;left:6767;top:4014;width:4762;height:2" coordorigin="6767,4014" coordsize="4762,2">
              <v:shape style="position:absolute;left:6767;top:4014;width:4762;height:2" coordorigin="6767,4014" coordsize="4762,0" path="m6767,4014l11528,4014e" filled="f" stroked="t" strokeweight=".704379pt" strokecolor="#676767">
                <v:path arrowok="t"/>
              </v:shape>
            </v:group>
            <v:group style="position:absolute;left:2334;top:3727;width:2;height:788" coordorigin="2334,3727" coordsize="2,788">
              <v:shape style="position:absolute;left:2334;top:3727;width:2;height:788" coordorigin="2334,3727" coordsize="0,788" path="m2334,4515l2334,3727e" filled="f" stroked="t" strokeweight=".704379pt" strokecolor="#4F4F4F">
                <v:path arrowok="t"/>
              </v:shape>
            </v:group>
            <v:group style="position:absolute;left:4844;top:4007;width:2;height:280" coordorigin="4844,4007" coordsize="2,280">
              <v:shape style="position:absolute;left:4844;top:4007;width:2;height:280" coordorigin="4844,4007" coordsize="0,280" path="m4844,4287l4844,4007e" filled="f" stroked="t" strokeweight=".704379pt" strokecolor="#646464">
                <v:path arrowok="t"/>
              </v:shape>
            </v:group>
            <v:group style="position:absolute;left:7631;top:3992;width:2;height:266" coordorigin="7631,3992" coordsize="2,266">
              <v:shape style="position:absolute;left:7631;top:3992;width:2;height:266" coordorigin="7631,3992" coordsize="0,266" path="m7631,4258l7631,3992e" filled="f" stroked="t" strokeweight=".234793pt" strokecolor="#808080">
                <v:path arrowok="t"/>
              </v:shape>
            </v:group>
            <v:group style="position:absolute;left:11519;top:3964;width:2;height:323" coordorigin="11519,3964" coordsize="2,323">
              <v:shape style="position:absolute;left:11519;top:3964;width:2;height:323" coordorigin="11519,3964" coordsize="0,323" path="m11519,4287l11519,3964e" filled="f" stroked="t" strokeweight=".469586pt" strokecolor="#545454">
                <v:path arrowok="t"/>
              </v:shape>
            </v:group>
            <v:group style="position:absolute;left:4846;top:4230;width:2;height:285" coordorigin="4846,4230" coordsize="2,285">
              <v:shape style="position:absolute;left:4846;top:4230;width:2;height:285" coordorigin="4846,4230" coordsize="0,285" path="m4846,4515l4846,4230e" filled="f" stroked="t" strokeweight=".469586pt" strokecolor="#3F3F3F">
                <v:path arrowok="t"/>
              </v:shape>
            </v:group>
            <v:group style="position:absolute;left:4837;top:4496;width:5316;height:2" coordorigin="4837,4496" coordsize="5316,2">
              <v:shape style="position:absolute;left:4837;top:4496;width:5316;height:2" coordorigin="4837,4496" coordsize="5316,0" path="m4837,4496l10152,4496e" filled="f" stroked="t" strokeweight=".704379pt" strokecolor="#676767">
                <v:path arrowok="t"/>
              </v:shape>
            </v:group>
            <v:group style="position:absolute;left:7631;top:4258;width:2;height:237" coordorigin="7631,4258" coordsize="2,237">
              <v:shape style="position:absolute;left:7631;top:4258;width:2;height:237" coordorigin="7631,4258" coordsize="0,237" path="m7631,4496l7631,4258e" filled="f" stroked="t" strokeweight=".234793pt" strokecolor="#4B4B4B">
                <v:path arrowok="t"/>
              </v:shape>
            </v:group>
            <v:group style="position:absolute;left:10096;top:4496;width:301;height:2" coordorigin="10096,4496" coordsize="301,2">
              <v:shape style="position:absolute;left:10096;top:4496;width:301;height:2" coordorigin="10096,4496" coordsize="301,0" path="m10096,4496l10397,4496e" filled="f" stroked="t" strokeweight=".469586pt" strokecolor="#606060">
                <v:path arrowok="t"/>
              </v:shape>
            </v:group>
            <v:group style="position:absolute;left:10340;top:4496;width:939;height:2" coordorigin="10340,4496" coordsize="939,2">
              <v:shape style="position:absolute;left:10340;top:4496;width:939;height:2" coordorigin="10340,4496" coordsize="939,0" path="m10340,4496l11279,4496e" filled="f" stroked="t" strokeweight=".704379pt" strokecolor="#6B6B6B">
                <v:path arrowok="t"/>
              </v:shape>
            </v:group>
            <v:group style="position:absolute;left:11200;top:4496;width:329;height:2" coordorigin="11200,4496" coordsize="329,2">
              <v:shape style="position:absolute;left:11200;top:4496;width:329;height:2" coordorigin="11200,4496" coordsize="329,0" path="m11200,4496l11528,4496e" filled="f" stroked="t" strokeweight=".469586pt" strokecolor="#676767">
                <v:path arrowok="t"/>
              </v:shape>
            </v:group>
            <v:group style="position:absolute;left:2334;top:4458;width:2;height:323" coordorigin="2334,4458" coordsize="2,323">
              <v:shape style="position:absolute;left:2334;top:4458;width:2;height:323" coordorigin="2334,4458" coordsize="0,323" path="m2334,4780l2334,4458e" filled="f" stroked="t" strokeweight=".469586pt" strokecolor="#383838">
                <v:path arrowok="t"/>
              </v:shape>
            </v:group>
            <v:group style="position:absolute;left:4846;top:4458;width:2;height:532" coordorigin="4846,4458" coordsize="2,532">
              <v:shape style="position:absolute;left:4846;top:4458;width:2;height:532" coordorigin="4846,4458" coordsize="0,532" path="m4846,4989l4846,4458e" filled="f" stroked="t" strokeweight=".704379pt" strokecolor="#5B5B5B">
                <v:path arrowok="t"/>
              </v:shape>
            </v:group>
            <v:group style="position:absolute;left:4837;top:4735;width:6687;height:2" coordorigin="4837,4735" coordsize="6687,2">
              <v:shape style="position:absolute;left:4837;top:4735;width:6687;height:2" coordorigin="4837,4735" coordsize="6687,0" path="m4837,4735l11524,4735e" filled="f" stroked="t" strokeweight=".704379pt" strokecolor="#646464">
                <v:path arrowok="t"/>
              </v:shape>
            </v:group>
            <v:group style="position:absolute;left:2334;top:4723;width:2;height:508" coordorigin="2334,4723" coordsize="2,508">
              <v:shape style="position:absolute;left:2334;top:4723;width:2;height:508" coordorigin="2334,4723" coordsize="0,508" path="m2334,5231l2334,4723e" filled="f" stroked="t" strokeweight=".704379pt" strokecolor="#5B5B5B">
                <v:path arrowok="t"/>
              </v:shape>
            </v:group>
            <v:group style="position:absolute;left:4841;top:4975;width:6687;height:2" coordorigin="4841,4975" coordsize="6687,2">
              <v:shape style="position:absolute;left:4841;top:4975;width:6687;height:2" coordorigin="4841,4975" coordsize="6687,0" path="m4841,4975l11528,4975e" filled="f" stroked="t" strokeweight=".704379pt" strokecolor="#646464">
                <v:path arrowok="t"/>
              </v:shape>
            </v:group>
            <v:group style="position:absolute;left:2329;top:5215;width:8941;height:2" coordorigin="2329,5215" coordsize="8941,2">
              <v:shape style="position:absolute;left:2329;top:5215;width:8941;height:2" coordorigin="2329,5215" coordsize="8941,0" path="m2329,5215l11270,5215e" filled="f" stroked="t" strokeweight=".704379pt" strokecolor="#676767">
                <v:path arrowok="t"/>
              </v:shape>
            </v:group>
            <v:group style="position:absolute;left:4846;top:4932;width:2;height:309" coordorigin="4846,4932" coordsize="2,309">
              <v:shape style="position:absolute;left:4846;top:4932;width:2;height:309" coordorigin="4846,4932" coordsize="0,309" path="m4846,5241l4846,4932e" filled="f" stroked="t" strokeweight=".469586pt" strokecolor="#4F4F4F">
                <v:path arrowok="t"/>
              </v:shape>
            </v:group>
            <v:group style="position:absolute;left:10096;top:5217;width:301;height:2" coordorigin="10096,5217" coordsize="301,2">
              <v:shape style="position:absolute;left:10096;top:5217;width:301;height:2" coordorigin="10096,5217" coordsize="301,0" path="m10096,5217l10397,5217e" filled="f" stroked="t" strokeweight=".469586pt" strokecolor="#5B5B5B">
                <v:path arrowok="t"/>
              </v:shape>
            </v:group>
            <v:group style="position:absolute;left:11200;top:5217;width:329;height:2" coordorigin="11200,5217" coordsize="329,2">
              <v:shape style="position:absolute;left:11200;top:5217;width:329;height:2" coordorigin="11200,5217" coordsize="329,0" path="m11200,5217l11528,5217e" filled="f" stroked="t" strokeweight=".469586pt" strokecolor="#6B6B6B">
                <v:path arrowok="t"/>
              </v:shape>
            </v:group>
            <v:group style="position:absolute;left:427;top:5447;width:3329;height:2" coordorigin="427,5447" coordsize="3329,2">
              <v:shape style="position:absolute;left:427;top:5447;width:3329;height:2" coordorigin="427,5447" coordsize="3329,0" path="m427,5447l3757,5447e" filled="f" stroked="t" strokeweight=".704379pt" strokecolor="#646464">
                <v:path arrowok="t"/>
              </v:shape>
            </v:group>
            <v:group style="position:absolute;left:2331;top:5174;width:2;height:299" coordorigin="2331,5174" coordsize="2,299">
              <v:shape style="position:absolute;left:2331;top:5174;width:2;height:299" coordorigin="2331,5174" coordsize="0,299" path="m2331,5474l2331,5174e" filled="f" stroked="t" strokeweight=".469586pt" strokecolor="#444444">
                <v:path arrowok="t"/>
              </v:shape>
            </v:group>
            <v:group style="position:absolute;left:3658;top:5450;width:3630;height:2" coordorigin="3658,5450" coordsize="3630,2">
              <v:shape style="position:absolute;left:3658;top:5450;width:3630;height:2" coordorigin="3658,5450" coordsize="3630,0" path="m3658,5450l7288,5450e" filled="f" stroked="t" strokeweight=".469586pt" strokecolor="#5B5B5B">
                <v:path arrowok="t"/>
              </v:shape>
            </v:group>
            <v:group style="position:absolute;left:4846;top:5170;width:2;height:1040" coordorigin="4846,5170" coordsize="2,1040">
              <v:shape style="position:absolute;left:4846;top:5170;width:2;height:1040" coordorigin="4846,5170" coordsize="0,1040" path="m4846,6209l4846,5170e" filled="f" stroked="t" strokeweight=".704379pt" strokecolor="#545454">
                <v:path arrowok="t"/>
              </v:shape>
            </v:group>
            <v:group style="position:absolute;left:7095;top:5450;width:4438;height:2" coordorigin="7095,5450" coordsize="4438,2">
              <v:shape style="position:absolute;left:7095;top:5450;width:4438;height:2" coordorigin="7095,5450" coordsize="4438,0" path="m7095,5450l11533,5450e" filled="f" stroked="t" strokeweight=".704379pt" strokecolor="#6B6B6B">
                <v:path arrowok="t"/>
              </v:shape>
            </v:group>
            <v:group style="position:absolute;left:9960;top:5452;width:193;height:2" coordorigin="9960,5452" coordsize="193,2">
              <v:shape style="position:absolute;left:9960;top:5452;width:193;height:2" coordorigin="9960,5452" coordsize="193,0" path="m9960,5452l10152,5452e" filled="f" stroked="t" strokeweight=".469586pt" strokecolor="#575757">
                <v:path arrowok="t"/>
              </v:shape>
            </v:group>
            <v:group style="position:absolute;left:2334;top:5402;width:2;height:347" coordorigin="2334,5402" coordsize="2,347">
              <v:shape style="position:absolute;left:2334;top:5402;width:2;height:347" coordorigin="2334,5402" coordsize="0,347" path="m2334,5749l2334,5402e" filled="f" stroked="t" strokeweight=".939172pt" strokecolor="#5B5B5B">
                <v:path arrowok="t"/>
              </v:shape>
            </v:group>
            <v:group style="position:absolute;left:7631;top:5431;width:2;height:290" coordorigin="7631,5431" coordsize="2,290">
              <v:shape style="position:absolute;left:7631;top:5431;width:2;height:290" coordorigin="7631,5431" coordsize="0,290" path="m7631,5720l7631,5431e" filled="f" stroked="t" strokeweight=".234793pt" strokecolor="#808080">
                <v:path arrowok="t"/>
              </v:shape>
            </v:group>
            <v:group style="position:absolute;left:2334;top:5692;width:2;height:247" coordorigin="2334,5692" coordsize="2,247">
              <v:shape style="position:absolute;left:2334;top:5692;width:2;height:247" coordorigin="2334,5692" coordsize="0,247" path="m2334,5939l2334,5692e" filled="f" stroked="t" strokeweight=".469586pt" strokecolor="#3B3B3B">
                <v:path arrowok="t"/>
              </v:shape>
            </v:group>
            <v:group style="position:absolute;left:2329;top:5917;width:7823;height:2" coordorigin="2329,5917" coordsize="7823,2">
              <v:shape style="position:absolute;left:2329;top:5917;width:7823;height:2" coordorigin="2329,5917" coordsize="7823,0" path="m2329,5917l10152,5917e" filled="f" stroked="t" strokeweight=".704379pt" strokecolor="#606060">
                <v:path arrowok="t"/>
              </v:shape>
            </v:group>
            <v:group style="position:absolute;left:7631;top:5720;width:2;height:484" coordorigin="7631,5720" coordsize="2,484">
              <v:shape style="position:absolute;left:7631;top:5720;width:2;height:484" coordorigin="7631,5720" coordsize="0,484" path="m7631,6205l7631,5720e" filled="f" stroked="t" strokeweight=".234793pt" strokecolor="#646464">
                <v:path arrowok="t"/>
              </v:shape>
            </v:group>
            <v:group style="position:absolute;left:10096;top:5920;width:301;height:2" coordorigin="10096,5920" coordsize="301,2">
              <v:shape style="position:absolute;left:10096;top:5920;width:301;height:2" coordorigin="10096,5920" coordsize="301,0" path="m10096,5920l10397,5920e" filled="f" stroked="t" strokeweight=".469586pt" strokecolor="#676767">
                <v:path arrowok="t"/>
              </v:shape>
            </v:group>
            <v:group style="position:absolute;left:10317;top:5920;width:953;height:2" coordorigin="10317,5920" coordsize="953,2">
              <v:shape style="position:absolute;left:10317;top:5920;width:953;height:2" coordorigin="10317,5920" coordsize="953,0" path="m10317,5920l11270,5920e" filled="f" stroked="t" strokeweight=".704379pt" strokecolor="#707070">
                <v:path arrowok="t"/>
              </v:shape>
            </v:group>
            <v:group style="position:absolute;left:11200;top:5920;width:324;height:2" coordorigin="11200,5920" coordsize="324,2">
              <v:shape style="position:absolute;left:11200;top:5920;width:324;height:2" coordorigin="11200,5920" coordsize="324,0" path="m11200,5920l11524,5920e" filled="f" stroked="t" strokeweight=".469586pt" strokecolor="#5B5B5B">
                <v:path arrowok="t"/>
              </v:shape>
            </v:group>
            <v:group style="position:absolute;left:2334;top:5882;width:2;height:342" coordorigin="2334,5882" coordsize="2,342">
              <v:shape style="position:absolute;left:2334;top:5882;width:2;height:342" coordorigin="2334,5882" coordsize="0,342" path="m2334,6224l2334,5882e" filled="f" stroked="t" strokeweight=".939172pt" strokecolor="#5B5B5B">
                <v:path arrowok="t"/>
              </v:shape>
            </v:group>
            <v:group style="position:absolute;left:2324;top:6207;width:9204;height:2" coordorigin="2324,6207" coordsize="9204,2">
              <v:shape style="position:absolute;left:2324;top:6207;width:9204;height:2" coordorigin="2324,6207" coordsize="9204,0" path="m2324,6207l11528,6207e" filled="f" stroked="t" strokeweight=".704379pt" strokecolor="#646464">
                <v:path arrowok="t"/>
              </v:shape>
            </v:group>
            <v:group style="position:absolute;left:10096;top:6205;width:301;height:2" coordorigin="10096,6205" coordsize="301,2">
              <v:shape style="position:absolute;left:10096;top:6205;width:301;height:2" coordorigin="10096,6205" coordsize="301,0" path="m10096,6205l10397,6205e" filled="f" stroked="t" strokeweight=".469586pt" strokecolor="#484848">
                <v:path arrowok="t"/>
              </v:shape>
            </v:group>
            <v:group style="position:absolute;left:423;top:6442;width:11106;height:2" coordorigin="423,6442" coordsize="11106,2">
              <v:shape style="position:absolute;left:423;top:6442;width:11106;height:2" coordorigin="423,6442" coordsize="11106,0" path="m423,6442l11528,6442e" filled="f" stroked="t" strokeweight=".704379pt" strokecolor="#606060">
                <v:path arrowok="t"/>
              </v:shape>
            </v:group>
            <v:group style="position:absolute;left:2336;top:6167;width:2;height:323" coordorigin="2336,6167" coordsize="2,323">
              <v:shape style="position:absolute;left:2336;top:6167;width:2;height:323" coordorigin="2336,6167" coordsize="0,323" path="m2336,6489l2336,6167e" filled="f" stroked="t" strokeweight=".469586pt" strokecolor="#484848">
                <v:path arrowok="t"/>
              </v:shape>
            </v:group>
            <v:group style="position:absolute;left:2334;top:6418;width:2;height:522" coordorigin="2334,6418" coordsize="2,522">
              <v:shape style="position:absolute;left:2334;top:6418;width:2;height:522" coordorigin="2334,6418" coordsize="0,522" path="m2334,6940l2334,6418e" filled="f" stroked="t" strokeweight=".704379pt" strokecolor="#5B5B5B">
                <v:path arrowok="t"/>
              </v:shape>
            </v:group>
            <v:group style="position:absolute;left:423;top:6914;width:11106;height:2" coordorigin="423,6914" coordsize="11106,2">
              <v:shape style="position:absolute;left:423;top:6914;width:11106;height:2" coordorigin="423,6914" coordsize="11106,0" path="m423,6914l11528,6914e" filled="f" stroked="t" strokeweight=".704379pt" strokecolor="#646464">
                <v:path arrowok="t"/>
              </v:shape>
            </v:group>
            <v:group style="position:absolute;left:6612;top:6914;width:676;height:2" coordorigin="6612,6914" coordsize="676,2">
              <v:shape style="position:absolute;left:6612;top:6914;width:676;height:2" coordorigin="6612,6914" coordsize="676,0" path="m6612,6914l7288,6914e" filled="f" stroked="t" strokeweight=".469586pt" strokecolor="#575757">
                <v:path arrowok="t"/>
              </v:shape>
            </v:group>
            <v:group style="position:absolute;left:7603;top:6917;width:338;height:2" coordorigin="7603,6917" coordsize="338,2">
              <v:shape style="position:absolute;left:7603;top:6917;width:338;height:2" coordorigin="7603,6917" coordsize="338,0" path="m7603,6917l7941,6917e" filled="f" stroked="t" strokeweight=".469586pt" strokecolor="#444444">
                <v:path arrowok="t"/>
              </v:shape>
            </v:group>
            <v:group style="position:absolute;left:10096;top:6917;width:301;height:2" coordorigin="10096,6917" coordsize="301,2">
              <v:shape style="position:absolute;left:10096;top:6917;width:301;height:2" coordorigin="10096,6917" coordsize="301,0" path="m10096,6917l10397,6917e" filled="f" stroked="t" strokeweight=".469586pt" strokecolor="#575757">
                <v:path arrowok="t"/>
              </v:shape>
            </v:group>
            <v:group style="position:absolute;left:2334;top:6869;width:2;height:299" coordorigin="2334,6869" coordsize="2,299">
              <v:shape style="position:absolute;left:2334;top:6869;width:2;height:299" coordorigin="2334,6869" coordsize="0,299" path="m2334,7168l2334,6869e" filled="f" stroked="t" strokeweight=".469586pt" strokecolor="#3F3F3F">
                <v:path arrowok="t"/>
              </v:shape>
            </v:group>
            <v:group style="position:absolute;left:4846;top:6902;width:2;height:266" coordorigin="4846,6902" coordsize="2,266">
              <v:shape style="position:absolute;left:4846;top:6902;width:2;height:266" coordorigin="4846,6902" coordsize="0,266" path="m4846,7168l4846,6902e" filled="f" stroked="t" strokeweight=".939172pt" strokecolor="#676767">
                <v:path arrowok="t"/>
              </v:shape>
            </v:group>
            <v:group style="position:absolute;left:4841;top:7152;width:6429;height:2" coordorigin="4841,7152" coordsize="6429,2">
              <v:shape style="position:absolute;left:4841;top:7152;width:6429;height:2" coordorigin="4841,7152" coordsize="6429,0" path="m4841,7152l11270,7152e" filled="f" stroked="t" strokeweight=".704379pt" strokecolor="#676767">
                <v:path arrowok="t"/>
              </v:shape>
            </v:group>
            <v:group style="position:absolute;left:11200;top:7154;width:333;height:2" coordorigin="11200,7154" coordsize="333,2">
              <v:shape style="position:absolute;left:11200;top:7154;width:333;height:2" coordorigin="11200,7154" coordsize="333,0" path="m11200,7154l11533,7154e" filled="f" stroked="t" strokeweight=".469586pt" strokecolor="#606060">
                <v:path arrowok="t"/>
              </v:shape>
            </v:group>
            <v:group style="position:absolute;left:4846;top:7111;width:2;height:318" coordorigin="4846,7111" coordsize="2,318">
              <v:shape style="position:absolute;left:4846;top:7111;width:2;height:318" coordorigin="4846,7111" coordsize="0,318" path="m4846,7429l4846,7111e" filled="f" stroked="t" strokeweight=".469586pt" strokecolor="#4B4B4B">
                <v:path arrowok="t"/>
              </v:shape>
            </v:group>
            <v:group style="position:absolute;left:4841;top:7391;width:5311;height:2" coordorigin="4841,7391" coordsize="5311,2">
              <v:shape style="position:absolute;left:4841;top:7391;width:5311;height:2" coordorigin="4841,7391" coordsize="5311,0" path="m4841,7391l10152,7391e" filled="f" stroked="t" strokeweight=".704379pt" strokecolor="#676767">
                <v:path arrowok="t"/>
              </v:shape>
            </v:group>
            <v:group style="position:absolute;left:10096;top:7391;width:301;height:2" coordorigin="10096,7391" coordsize="301,2">
              <v:shape style="position:absolute;left:10096;top:7391;width:301;height:2" coordorigin="10096,7391" coordsize="301,0" path="m10096,7391l10397,7391e" filled="f" stroked="t" strokeweight=".469586pt" strokecolor="#646464">
                <v:path arrowok="t"/>
              </v:shape>
            </v:group>
            <v:group style="position:absolute;left:10317;top:7391;width:958;height:2" coordorigin="10317,7391" coordsize="958,2">
              <v:shape style="position:absolute;left:10317;top:7391;width:958;height:2" coordorigin="10317,7391" coordsize="958,0" path="m10317,7391l11275,7391e" filled="f" stroked="t" strokeweight=".704379pt" strokecolor="#707070">
                <v:path arrowok="t"/>
              </v:shape>
            </v:group>
            <v:group style="position:absolute;left:11200;top:7391;width:329;height:2" coordorigin="11200,7391" coordsize="329,2">
              <v:shape style="position:absolute;left:11200;top:7391;width:329;height:2" coordorigin="11200,7391" coordsize="329,0" path="m11200,7391l11528,7391e" filled="f" stroked="t" strokeweight=".469586pt" strokecolor="#676767">
                <v:path arrowok="t"/>
              </v:shape>
            </v:group>
            <v:group style="position:absolute;left:423;top:7648;width:3320;height:2" coordorigin="423,7648" coordsize="3320,2">
              <v:shape style="position:absolute;left:423;top:7648;width:3320;height:2" coordorigin="423,7648" coordsize="3320,0" path="m423,7648l3743,7648e" filled="f" stroked="t" strokeweight=".704379pt" strokecolor="#676767">
                <v:path arrowok="t"/>
              </v:shape>
            </v:group>
            <v:group style="position:absolute;left:2331;top:7111;width:2;height:2891" coordorigin="2331,7111" coordsize="2,2891">
              <v:shape style="position:absolute;left:2331;top:7111;width:2;height:2891" coordorigin="2331,7111" coordsize="0,2891" path="m2331,10002l2331,7111e" filled="f" stroked="t" strokeweight=".704379pt" strokecolor="#5B5B5B">
                <v:path arrowok="t"/>
              </v:shape>
            </v:group>
            <v:group style="position:absolute;left:3658;top:7650;width:174;height:2" coordorigin="3658,7650" coordsize="174,2">
              <v:shape style="position:absolute;left:3658;top:7650;width:174;height:2" coordorigin="3658,7650" coordsize="174,0" path="m3658,7650l3832,7650e" filled="f" stroked="t" strokeweight=".469586pt" strokecolor="#4B4B4B">
                <v:path arrowok="t"/>
              </v:shape>
            </v:group>
            <v:group style="position:absolute;left:3757;top:7650;width:7772;height:2" coordorigin="3757,7650" coordsize="7772,2">
              <v:shape style="position:absolute;left:3757;top:7650;width:7772;height:2" coordorigin="3757,7650" coordsize="7772,0" path="m3757,7650l11528,7650e" filled="f" stroked="t" strokeweight=".704379pt" strokecolor="#646464">
                <v:path arrowok="t"/>
              </v:shape>
            </v:group>
            <v:group style="position:absolute;left:4846;top:7372;width:2;height:290" coordorigin="4846,7372" coordsize="2,290">
              <v:shape style="position:absolute;left:4846;top:7372;width:2;height:290" coordorigin="4846,7372" coordsize="0,290" path="m4846,7662l4846,7372e" filled="f" stroked="t" strokeweight=".704379pt" strokecolor="#4F4F4F">
                <v:path arrowok="t"/>
              </v:shape>
            </v:group>
            <v:group style="position:absolute;left:9960;top:7650;width:193;height:2" coordorigin="9960,7650" coordsize="193,2">
              <v:shape style="position:absolute;left:9960;top:7650;width:193;height:2" coordorigin="9960,7650" coordsize="193,0" path="m9960,7650l10152,7650e" filled="f" stroked="t" strokeweight=".939172pt" strokecolor="#7C7C7C">
                <v:path arrowok="t"/>
              </v:shape>
            </v:group>
            <v:group style="position:absolute;left:11524;top:7368;width:2;height:309" coordorigin="11524,7368" coordsize="2,309">
              <v:shape style="position:absolute;left:11524;top:7368;width:2;height:309" coordorigin="11524,7368" coordsize="0,309" path="m11524,7676l11524,7368e" filled="f" stroked="t" strokeweight=".469586pt" strokecolor="#4B4B4B">
                <v:path arrowok="t"/>
              </v:shape>
            </v:group>
            <v:group style="position:absolute;left:432;top:4723;width:2;height:266" coordorigin="432,4723" coordsize="2,266">
              <v:shape style="position:absolute;left:432;top:4723;width:2;height:266" coordorigin="432,4723" coordsize="0,266" path="m432,4989l432,4723e" filled="f" stroked="t" strokeweight=".469586pt" strokecolor="#3F3F3F">
                <v:path arrowok="t"/>
              </v:shape>
            </v:group>
            <v:group style="position:absolute;left:432;top:5882;width:2;height:342" coordorigin="432,5882" coordsize="2,342">
              <v:shape style="position:absolute;left:432;top:5882;width:2;height:342" coordorigin="432,5882" coordsize="0,342" path="m432,6224l432,5882e" filled="f" stroked="t" strokeweight=".469586pt" strokecolor="#4B4B4B">
                <v:path arrowok="t"/>
              </v:shape>
            </v:group>
            <v:group style="position:absolute;left:430;top:3774;width:2;height:12575" coordorigin="430,3774" coordsize="2,12575">
              <v:shape style="position:absolute;left:430;top:3774;width:2;height:12575" coordorigin="430,3774" coordsize="0,12575" path="m430,16349l430,3774e" filled="f" stroked="t" strokeweight=".469586pt" strokecolor="#606060">
                <v:path arrowok="t"/>
              </v:shape>
            </v:group>
            <v:group style="position:absolute;left:432;top:323;width:2;height:16027" coordorigin="432,323" coordsize="2,16027">
              <v:shape style="position:absolute;left:432;top:323;width:2;height:16027" coordorigin="432,323" coordsize="0,16027" path="m432,16349l432,323e" filled="f" stroked="t" strokeweight=".704379pt" strokecolor="#606060">
                <v:path arrowok="t"/>
              </v:shape>
            </v:group>
            <v:group style="position:absolute;left:11521;top:7605;width:2;height:2858" coordorigin="11521,7605" coordsize="2,2858">
              <v:shape style="position:absolute;left:11521;top:7605;width:2;height:2858" coordorigin="11521,7605" coordsize="0,2858" path="m11521,10463l11521,7605e" filled="f" stroked="t" strokeweight=".704379pt" strokecolor="#676767">
                <v:path arrowok="t"/>
              </v:shape>
            </v:group>
            <v:group style="position:absolute;left:418;top:9034;width:11115;height:2" coordorigin="418,9034" coordsize="11115,2">
              <v:shape style="position:absolute;left:418;top:9034;width:11115;height:2" coordorigin="418,9034" coordsize="11115,0" path="m418,9034l11533,9034e" filled="f" stroked="t" strokeweight=".704379pt" strokecolor="#646464">
                <v:path arrowok="t"/>
              </v:shape>
            </v:group>
            <v:group style="position:absolute;left:2334;top:8763;width:2;height:299" coordorigin="2334,8763" coordsize="2,299">
              <v:shape style="position:absolute;left:2334;top:8763;width:2;height:299" coordorigin="2334,8763" coordsize="0,299" path="m2334,9062l2334,8763e" filled="f" stroked="t" strokeweight=".469586pt" strokecolor="#3B3B3B">
                <v:path arrowok="t"/>
              </v:shape>
            </v:group>
            <v:group style="position:absolute;left:6635;top:9034;width:188;height:2" coordorigin="6635,9034" coordsize="188,2">
              <v:shape style="position:absolute;left:6635;top:9034;width:188;height:2" coordorigin="6635,9034" coordsize="188,0" path="m6635,9034l6823,9034e" filled="f" stroked="t" strokeweight=".469586pt" strokecolor="#4B4B4B">
                <v:path arrowok="t"/>
              </v:shape>
            </v:group>
            <v:group style="position:absolute;left:413;top:9955;width:11115;height:2" coordorigin="413,9955" coordsize="11115,2">
              <v:shape style="position:absolute;left:413;top:9955;width:11115;height:2" coordorigin="413,9955" coordsize="11115,0" path="m413,9955l11528,9955e" filled="f" stroked="t" strokeweight=".704379pt" strokecolor="#646464">
                <v:path arrowok="t"/>
              </v:shape>
            </v:group>
            <v:group style="position:absolute;left:7603;top:9955;width:338;height:2" coordorigin="7603,9955" coordsize="338,2">
              <v:shape style="position:absolute;left:7603;top:9955;width:338;height:2" coordorigin="7603,9955" coordsize="338,0" path="m7603,9955l7941,9955e" filled="f" stroked="t" strokeweight=".469586pt" strokecolor="#444444">
                <v:path arrowok="t"/>
              </v:shape>
            </v:group>
            <v:group style="position:absolute;left:10096;top:9955;width:301;height:2" coordorigin="10096,9955" coordsize="301,2">
              <v:shape style="position:absolute;left:10096;top:9955;width:301;height:2" coordorigin="10096,9955" coordsize="301,0" path="m10096,9955l10397,9955e" filled="f" stroked="t" strokeweight=".469586pt" strokecolor="#545454">
                <v:path arrowok="t"/>
              </v:shape>
            </v:group>
            <v:group style="position:absolute;left:418;top:10195;width:11115;height:2" coordorigin="418,10195" coordsize="11115,2">
              <v:shape style="position:absolute;left:418;top:10195;width:11115;height:2" coordorigin="418,10195" coordsize="11115,0" path="m418,10195l11533,10195e" filled="f" stroked="t" strokeweight=".704379pt" strokecolor="#646464">
                <v:path arrowok="t"/>
              </v:shape>
            </v:group>
            <v:group style="position:absolute;left:2334;top:9931;width:2;height:290" coordorigin="2334,9931" coordsize="2,290">
              <v:shape style="position:absolute;left:2334;top:9931;width:2;height:290" coordorigin="2334,9931" coordsize="0,290" path="m2334,10221l2334,9931e" filled="f" stroked="t" strokeweight=".469586pt" strokecolor="#3F3F3F">
                <v:path arrowok="t"/>
              </v:shape>
            </v:group>
            <v:group style="position:absolute;left:418;top:10434;width:11087;height:2" coordorigin="418,10434" coordsize="11087,2">
              <v:shape style="position:absolute;left:418;top:10434;width:11087;height:2" coordorigin="418,10434" coordsize="11087,0" path="m418,10434l11505,10434e" filled="f" stroked="t" strokeweight=".704379pt" strokecolor="#676767">
                <v:path arrowok="t"/>
              </v:shape>
            </v:group>
            <v:group style="position:absolute;left:2334;top:10149;width:2;height:313" coordorigin="2334,10149" coordsize="2,313">
              <v:shape style="position:absolute;left:2334;top:10149;width:2;height:313" coordorigin="2334,10149" coordsize="0,313" path="m2334,10463l2334,10149e" filled="f" stroked="t" strokeweight=".939172pt" strokecolor="#5B5B5B">
                <v:path arrowok="t"/>
              </v:shape>
            </v:group>
            <v:group style="position:absolute;left:11186;top:10434;width:343;height:2" coordorigin="11186,10434" coordsize="343,2">
              <v:shape style="position:absolute;left:11186;top:10434;width:343;height:2" coordorigin="11186,10434" coordsize="343,0" path="m11186,10434l11528,10434e" filled="f" stroked="t" strokeweight=".939172pt" strokecolor="#838383">
                <v:path arrowok="t"/>
              </v:shape>
            </v:group>
            <v:group style="position:absolute;left:2334;top:10392;width:2;height:313" coordorigin="2334,10392" coordsize="2,313">
              <v:shape style="position:absolute;left:2334;top:10392;width:2;height:313" coordorigin="2334,10392" coordsize="0,313" path="m2334,10705l2334,10392e" filled="f" stroked="t" strokeweight=".469586pt" strokecolor="#4B4B4B">
                <v:path arrowok="t"/>
              </v:shape>
            </v:group>
            <v:group style="position:absolute;left:11524;top:10392;width:2;height:313" coordorigin="11524,10392" coordsize="2,313">
              <v:shape style="position:absolute;left:11524;top:10392;width:2;height:313" coordorigin="11524,10392" coordsize="0,313" path="m11524,10705l11524,10392e" filled="f" stroked="t" strokeweight=".469586pt" strokecolor="#5B5B5B">
                <v:path arrowok="t"/>
              </v:shape>
            </v:group>
            <v:group style="position:absolute;left:418;top:10914;width:6274;height:2" coordorigin="418,10914" coordsize="6274,2">
              <v:shape style="position:absolute;left:418;top:10914;width:6274;height:2" coordorigin="418,10914" coordsize="6274,0" path="m418,10914l6692,10914e" filled="f" stroked="t" strokeweight=".704379pt" strokecolor="#5B5B5B">
                <v:path arrowok="t"/>
              </v:shape>
            </v:group>
            <v:group style="position:absolute;left:2334;top:10648;width:2;height:551" coordorigin="2334,10648" coordsize="2,551">
              <v:shape style="position:absolute;left:2334;top:10648;width:2;height:551" coordorigin="2334,10648" coordsize="0,551" path="m2334,11199l2334,10648e" filled="f" stroked="t" strokeweight=".704379pt" strokecolor="#575757">
                <v:path arrowok="t"/>
              </v:shape>
            </v:group>
            <v:group style="position:absolute;left:6635;top:10914;width:188;height:2" coordorigin="6635,10914" coordsize="188,2">
              <v:shape style="position:absolute;left:6635;top:10914;width:188;height:2" coordorigin="6635,10914" coordsize="188,0" path="m6635,10914l6823,10914e" filled="f" stroked="t" strokeweight=".469586pt" strokecolor="#4B4B4B">
                <v:path arrowok="t"/>
              </v:shape>
            </v:group>
            <v:group style="position:absolute;left:6767;top:10916;width:3395;height:2" coordorigin="6767,10916" coordsize="3395,2">
              <v:shape style="position:absolute;left:6767;top:10916;width:3395;height:2" coordorigin="6767,10916" coordsize="3395,0" path="m6767,10916l10162,10916e" filled="f" stroked="t" strokeweight=".704379pt" strokecolor="#676767">
                <v:path arrowok="t"/>
              </v:shape>
            </v:group>
            <v:group style="position:absolute;left:10096;top:10914;width:301;height:2" coordorigin="10096,10914" coordsize="301,2">
              <v:shape style="position:absolute;left:10096;top:10914;width:301;height:2" coordorigin="10096,10914" coordsize="301,0" path="m10096,10914l10397,10914e" filled="f" stroked="t" strokeweight=".469586pt" strokecolor="#575757">
                <v:path arrowok="t"/>
              </v:shape>
            </v:group>
            <v:group style="position:absolute;left:10340;top:10916;width:1193;height:2" coordorigin="10340,10916" coordsize="1193,2">
              <v:shape style="position:absolute;left:10340;top:10916;width:1193;height:2" coordorigin="10340,10916" coordsize="1193,0" path="m10340,10916l11533,10916e" filled="f" stroked="t" strokeweight=".704379pt" strokecolor="#777777">
                <v:path arrowok="t"/>
              </v:shape>
            </v:group>
            <v:group style="position:absolute;left:11524;top:10648;width:2;height:294" coordorigin="11524,10648" coordsize="2,294">
              <v:shape style="position:absolute;left:11524;top:10648;width:2;height:294" coordorigin="11524,10648" coordsize="0,294" path="m11524,10942l11524,10648e" filled="f" stroked="t" strokeweight=".939172pt" strokecolor="#707070">
                <v:path arrowok="t"/>
              </v:shape>
            </v:group>
            <v:group style="position:absolute;left:413;top:11149;width:11096;height:2" coordorigin="413,11149" coordsize="11096,2">
              <v:shape style="position:absolute;left:413;top:11149;width:11096;height:2" coordorigin="413,11149" coordsize="11096,0" path="m413,11149l11510,11149e" filled="f" stroked="t" strokeweight=".704379pt" strokecolor="#646464">
                <v:path arrowok="t"/>
              </v:shape>
            </v:group>
            <v:group style="position:absolute;left:9223;top:11154;width:864;height:2" coordorigin="9223,11154" coordsize="864,2">
              <v:shape style="position:absolute;left:9223;top:11154;width:864;height:2" coordorigin="9223,11154" coordsize="864,0" path="m9223,11154l10087,11154e" filled="f" stroked="t" strokeweight=".939172pt" strokecolor="#777777">
                <v:path arrowok="t"/>
              </v:shape>
            </v:group>
            <v:group style="position:absolute;left:10096;top:11151;width:301;height:2" coordorigin="10096,11151" coordsize="301,2">
              <v:shape style="position:absolute;left:10096;top:11151;width:301;height:2" coordorigin="10096,11151" coordsize="301,0" path="m10096,11151l10397,11151e" filled="f" stroked="t" strokeweight=".469586pt" strokecolor="#5B5B5B">
                <v:path arrowok="t"/>
              </v:shape>
            </v:group>
            <v:group style="position:absolute;left:11200;top:11151;width:338;height:2" coordorigin="11200,11151" coordsize="338,2">
              <v:shape style="position:absolute;left:11200;top:11151;width:338;height:2" coordorigin="11200,11151" coordsize="338,0" path="m11200,11151l11538,11151e" filled="f" stroked="t" strokeweight=".469586pt" strokecolor="#6B6B6B">
                <v:path arrowok="t"/>
              </v:shape>
            </v:group>
            <v:group style="position:absolute;left:418;top:11386;width:6274;height:2" coordorigin="418,11386" coordsize="6274,2">
              <v:shape style="position:absolute;left:418;top:11386;width:6274;height:2" coordorigin="418,11386" coordsize="6274,0" path="m418,11386l6692,11386e" filled="f" stroked="t" strokeweight=".704379pt" strokecolor="#676767">
                <v:path arrowok="t"/>
              </v:shape>
            </v:group>
            <v:group style="position:absolute;left:991;top:11156;width:2;height:712" coordorigin="991,11156" coordsize="2,712">
              <v:shape style="position:absolute;left:991;top:11156;width:2;height:712" coordorigin="991,11156" coordsize="0,712" path="m991,11868l991,11156e" filled="f" stroked="t" strokeweight=".234793pt" strokecolor="#4F4F4F">
                <v:path arrowok="t"/>
              </v:shape>
            </v:group>
            <v:group style="position:absolute;left:2334;top:11127;width:2;height:290" coordorigin="2334,11127" coordsize="2,290">
              <v:shape style="position:absolute;left:2334;top:11127;width:2;height:290" coordorigin="2334,11127" coordsize="0,290" path="m2334,11417l2334,11127e" filled="f" stroked="t" strokeweight=".469586pt" strokecolor="#3F3F3F">
                <v:path arrowok="t"/>
              </v:shape>
            </v:group>
            <v:group style="position:absolute;left:6635;top:11389;width:188;height:2" coordorigin="6635,11389" coordsize="188,2">
              <v:shape style="position:absolute;left:6635;top:11389;width:188;height:2" coordorigin="6635,11389" coordsize="188,0" path="m6635,11389l6823,11389e" filled="f" stroked="t" strokeweight=".469586pt" strokecolor="#4F4F4F">
                <v:path arrowok="t"/>
              </v:shape>
            </v:group>
            <v:group style="position:absolute;left:6767;top:11389;width:4766;height:2" coordorigin="6767,11389" coordsize="4766,2">
              <v:shape style="position:absolute;left:6767;top:11389;width:4766;height:2" coordorigin="6767,11389" coordsize="4766,0" path="m6767,11389l11533,11389e" filled="f" stroked="t" strokeweight=".704379pt" strokecolor="#707070">
                <v:path arrowok="t"/>
              </v:shape>
            </v:group>
            <v:group style="position:absolute;left:7269;top:11146;width:2;height:1035" coordorigin="7269,11146" coordsize="2,1035">
              <v:shape style="position:absolute;left:7269;top:11146;width:2;height:1035" coordorigin="7269,11146" coordsize="0,1035" path="m7269,12181l7269,11146e" filled="f" stroked="t" strokeweight=".704379pt" strokecolor="#606060">
                <v:path arrowok="t"/>
              </v:shape>
            </v:group>
            <v:group style="position:absolute;left:2334;top:11346;width:2;height:1082" coordorigin="2334,11346" coordsize="2,1082">
              <v:shape style="position:absolute;left:2334;top:11346;width:2;height:1082" coordorigin="2334,11346" coordsize="0,1082" path="m2334,12428l2334,11346e" filled="f" stroked="t" strokeweight=".704379pt" strokecolor="#5B5B5B">
                <v:path arrowok="t"/>
              </v:shape>
            </v:group>
            <v:group style="position:absolute;left:991;top:11868;width:2;height:1396" coordorigin="991,11868" coordsize="2,1396">
              <v:shape style="position:absolute;left:991;top:11868;width:2;height:1396" coordorigin="991,11868" coordsize="0,1396" path="m991,13264l991,11868e" filled="f" stroked="t" strokeweight=".234793pt" strokecolor="#000000">
                <v:path arrowok="t"/>
              </v:shape>
            </v:group>
            <v:group style="position:absolute;left:11528;top:11839;width:2;height:342" coordorigin="11528,11839" coordsize="2,342">
              <v:shape style="position:absolute;left:11528;top:11839;width:2;height:342" coordorigin="11528,11839" coordsize="0,342" path="m11528,12181l11528,11839e" filled="f" stroked="t" strokeweight=".469586pt" strokecolor="#575757">
                <v:path arrowok="t"/>
              </v:shape>
            </v:group>
            <v:group style="position:absolute;left:1672;top:12124;width:2;height:147" coordorigin="1672,12124" coordsize="2,147">
              <v:shape style="position:absolute;left:1672;top:12124;width:2;height:147" coordorigin="1672,12124" coordsize="0,147" path="m1672,12271l1672,12124e" filled="f" stroked="t" strokeweight=".469586pt" strokecolor="#232323">
                <v:path arrowok="t"/>
              </v:shape>
            </v:group>
            <v:group style="position:absolute;left:7269;top:11697;width:2;height:878" coordorigin="7269,11697" coordsize="2,878">
              <v:shape style="position:absolute;left:7269;top:11697;width:2;height:878" coordorigin="7269,11697" coordsize="0,878" path="m7269,12575l7269,11697e" filled="f" stroked="t" strokeweight=".469586pt" strokecolor="#646464">
                <v:path arrowok="t"/>
              </v:shape>
            </v:group>
            <v:group style="position:absolute;left:2334;top:12371;width:2;height:261" coordorigin="2334,12371" coordsize="2,261">
              <v:shape style="position:absolute;left:2334;top:12371;width:2;height:261" coordorigin="2334,12371" coordsize="0,261" path="m2334,12632l2334,12371e" filled="f" stroked="t" strokeweight=".469586pt" strokecolor="#2F2F2F">
                <v:path arrowok="t"/>
              </v:shape>
            </v:group>
            <v:group style="position:absolute;left:7272;top:12215;width:2;height:1628" coordorigin="7272,12215" coordsize="2,1628">
              <v:shape style="position:absolute;left:7272;top:12215;width:2;height:1628" coordorigin="7272,12215" coordsize="0,1628" path="m7272,13843l7272,12215e" filled="f" stroked="t" strokeweight=".704379pt" strokecolor="#646464">
                <v:path arrowok="t"/>
              </v:shape>
            </v:group>
            <v:group style="position:absolute;left:423;top:12575;width:2;height:247" coordorigin="423,12575" coordsize="2,247">
              <v:shape style="position:absolute;left:423;top:12575;width:2;height:247" coordorigin="423,12575" coordsize="0,247" path="m423,12822l423,12575e" filled="f" stroked="t" strokeweight=".469586pt" strokecolor="#3F3F3F">
                <v:path arrowok="t"/>
              </v:shape>
            </v:group>
            <v:group style="position:absolute;left:11528;top:12575;width:2;height:247" coordorigin="11528,12575" coordsize="2,247">
              <v:shape style="position:absolute;left:11528;top:12575;width:2;height:247" coordorigin="11528,12575" coordsize="0,247" path="m11528,12822l11528,12575e" filled="f" stroked="t" strokeweight=".469586pt" strokecolor="#4F4F4F">
                <v:path arrowok="t"/>
              </v:shape>
            </v:group>
            <v:group style="position:absolute;left:1672;top:12765;width:2;height:133" coordorigin="1672,12765" coordsize="2,133">
              <v:shape style="position:absolute;left:1672;top:12765;width:2;height:133" coordorigin="1672,12765" coordsize="0,133" path="m1672,12898l1672,12765e" filled="f" stroked="t" strokeweight=".469586pt" strokecolor="#2F2F2F">
                <v:path arrowok="t"/>
              </v:shape>
            </v:group>
            <v:group style="position:absolute;left:9528;top:12737;width:2;height:204" coordorigin="9528,12737" coordsize="2,204">
              <v:shape style="position:absolute;left:9528;top:12737;width:2;height:204" coordorigin="9528,12737" coordsize="0,204" path="m9528,12941l9528,12737e" filled="f" stroked="t" strokeweight="1.173965pt" strokecolor="#3B38AF">
                <v:path arrowok="t"/>
              </v:shape>
            </v:group>
            <v:group style="position:absolute;left:418;top:13492;width:578;height:2" coordorigin="418,13492" coordsize="578,2">
              <v:shape style="position:absolute;left:418;top:13492;width:578;height:2" coordorigin="418,13492" coordsize="578,0" path="m418,13492l996,13492e" filled="f" stroked="t" strokeweight=".234793pt" strokecolor="#878787">
                <v:path arrowok="t"/>
              </v:shape>
            </v:group>
            <v:group style="position:absolute;left:991;top:13264;width:2;height:233" coordorigin="991,13264" coordsize="2,233">
              <v:shape style="position:absolute;left:991;top:13264;width:2;height:233" coordorigin="991,13264" coordsize="0,233" path="m991,13496l991,13264e" filled="f" stroked="t" strokeweight=".234793pt" strokecolor="#7C7C7C">
                <v:path arrowok="t"/>
              </v:shape>
            </v:group>
            <v:group style="position:absolute;left:991;top:13492;width:676;height:2" coordorigin="991,13492" coordsize="676,2">
              <v:shape style="position:absolute;left:991;top:13492;width:676;height:2" coordorigin="991,13492" coordsize="676,0" path="m991,13492l1667,13492e" filled="f" stroked="t" strokeweight=".234793pt" strokecolor="#5B5B5B">
                <v:path arrowok="t"/>
              </v:shape>
            </v:group>
            <v:group style="position:absolute;left:1667;top:13461;width:188;height:2" coordorigin="1667,13461" coordsize="188,2">
              <v:shape style="position:absolute;left:1667;top:13461;width:188;height:2" coordorigin="1667,13461" coordsize="188,0" path="m1667,13461l1855,13461e" filled="f" stroked="t" strokeweight=".234793pt" strokecolor="#878787">
                <v:path arrowok="t"/>
              </v:shape>
            </v:group>
            <v:group style="position:absolute;left:11209;top:13392;width:2;height:161" coordorigin="11209,13392" coordsize="2,161">
              <v:shape style="position:absolute;left:11209;top:13392;width:2;height:161" coordorigin="11209,13392" coordsize="0,161" path="m11209,13553l11209,13392e" filled="f" stroked="t" strokeweight=".939172pt" strokecolor="#909393">
                <v:path arrowok="t"/>
              </v:shape>
            </v:group>
            <v:group style="position:absolute;left:11533;top:5241;width:2;height:8279" coordorigin="11533,5241" coordsize="2,8279">
              <v:shape style="position:absolute;left:11533;top:5241;width:2;height:8279" coordorigin="11533,5241" coordsize="0,8279" path="m11533,13520l11533,5241e" filled="f" stroked="t" strokeweight=".939172pt" strokecolor="#646464">
                <v:path arrowok="t"/>
              </v:shape>
            </v:group>
            <v:group style="position:absolute;left:991;top:13492;width:2;height:1733" coordorigin="991,13492" coordsize="2,1733">
              <v:shape style="position:absolute;left:991;top:13492;width:2;height:1733" coordorigin="991,13492" coordsize="0,1733" path="m991,15224l991,13492e" filled="f" stroked="t" strokeweight=".234793pt" strokecolor="#000000">
                <v:path arrowok="t"/>
              </v:shape>
            </v:group>
            <v:group style="position:absolute;left:2331;top:12575;width:2;height:1054" coordorigin="2331,12575" coordsize="2,1054">
              <v:shape style="position:absolute;left:2331;top:12575;width:2;height:1054" coordorigin="2331,12575" coordsize="0,1054" path="m2331,13629l2331,12575e" filled="f" stroked="t" strokeweight=".704379pt" strokecolor="#5B5B5B">
                <v:path arrowok="t"/>
              </v:shape>
            </v:group>
            <v:group style="position:absolute;left:11228;top:13492;width:2;height:598" coordorigin="11228,13492" coordsize="2,598">
              <v:shape style="position:absolute;left:11228;top:13492;width:2;height:598" coordorigin="11228,13492" coordsize="0,598" path="m11228,14090l11228,13492e" filled="f" stroked="t" strokeweight=".704379pt" strokecolor="#838383">
                <v:path arrowok="t"/>
              </v:shape>
            </v:group>
            <v:group style="position:absolute;left:2334;top:13572;width:2;height:271" coordorigin="2334,13572" coordsize="2,271">
              <v:shape style="position:absolute;left:2334;top:13572;width:2;height:271" coordorigin="2334,13572" coordsize="0,271" path="m2334,13843l2334,13572e" filled="f" stroked="t" strokeweight=".469586pt" strokecolor="#484848">
                <v:path arrowok="t"/>
              </v:shape>
            </v:group>
            <v:group style="position:absolute;left:1669;top:11142;width:2;height:2810" coordorigin="1669,11142" coordsize="2,2810">
              <v:shape style="position:absolute;left:1669;top:11142;width:2;height:2810" coordorigin="1669,11142" coordsize="0,2810" path="m1669,13952l1669,11142e" filled="f" stroked="t" strokeweight=".704379pt" strokecolor="#575757">
                <v:path arrowok="t"/>
              </v:shape>
            </v:group>
            <v:group style="position:absolute;left:2334;top:13786;width:2;height:451" coordorigin="2334,13786" coordsize="2,451">
              <v:shape style="position:absolute;left:2334;top:13786;width:2;height:451" coordorigin="2334,13786" coordsize="0,451" path="m2334,14237l2334,13786e" filled="f" stroked="t" strokeweight=".704379pt" strokecolor="#5B5B5B">
                <v:path arrowok="t"/>
              </v:shape>
            </v:group>
            <v:group style="position:absolute;left:7274;top:13786;width:2;height:166" coordorigin="7274,13786" coordsize="2,166">
              <v:shape style="position:absolute;left:7274;top:13786;width:2;height:166" coordorigin="7274,13786" coordsize="0,166" path="m7274,13952l7274,13786e" filled="f" stroked="t" strokeweight=".469586pt" strokecolor="#484848">
                <v:path arrowok="t"/>
              </v:shape>
            </v:group>
            <v:group style="position:absolute;left:1672;top:13895;width:2;height:223" coordorigin="1672,13895" coordsize="2,223">
              <v:shape style="position:absolute;left:1672;top:13895;width:2;height:223" coordorigin="1672,13895" coordsize="0,223" path="m1672,14118l1672,13895e" filled="f" stroked="t" strokeweight=".469586pt" strokecolor="#343434">
                <v:path arrowok="t"/>
              </v:shape>
            </v:group>
            <v:group style="position:absolute;left:7274;top:13895;width:2;height:2459" coordorigin="7274,13895" coordsize="2,2459">
              <v:shape style="position:absolute;left:7274;top:13895;width:2;height:2459" coordorigin="7274,13895" coordsize="0,2459" path="m7274,16354l7274,13895e" filled="f" stroked="t" strokeweight=".704379pt" strokecolor="#606060">
                <v:path arrowok="t"/>
              </v:shape>
            </v:group>
            <v:group style="position:absolute;left:9446;top:13895;width:2;height:190" coordorigin="9446,13895" coordsize="2,190">
              <v:shape style="position:absolute;left:9446;top:13895;width:2;height:190" coordorigin="9446,13895" coordsize="0,190" path="m9446,14085l9446,13895e" filled="f" stroked="t" strokeweight=".704379pt" strokecolor="#8C908C">
                <v:path arrowok="t"/>
              </v:shape>
            </v:group>
            <v:group style="position:absolute;left:1672;top:14061;width:2;height:517" coordorigin="1672,14061" coordsize="2,517">
              <v:shape style="position:absolute;left:1672;top:14061;width:2;height:517" coordorigin="1672,14061" coordsize="0,517" path="m1672,14579l1672,14061e" filled="f" stroked="t" strokeweight=".704379pt" strokecolor="#5B5B5B">
                <v:path arrowok="t"/>
              </v:shape>
            </v:group>
            <v:group style="position:absolute;left:2334;top:14180;width:2;height:152" coordorigin="2334,14180" coordsize="2,152">
              <v:shape style="position:absolute;left:2334;top:14180;width:2;height:152" coordorigin="2334,14180" coordsize="0,152" path="m2334,14332l2334,14180e" filled="f" stroked="t" strokeweight=".469586pt" strokecolor="#343434">
                <v:path arrowok="t"/>
              </v:shape>
            </v:group>
            <v:group style="position:absolute;left:11533;top:14180;width:2;height:152" coordorigin="11533,14180" coordsize="2,152">
              <v:shape style="position:absolute;left:11533;top:14180;width:2;height:152" coordorigin="11533,14180" coordsize="0,152" path="m11533,14332l11533,14180e" filled="f" stroked="t" strokeweight=".469586pt" strokecolor="#5B5B5B">
                <v:path arrowok="t"/>
              </v:shape>
            </v:group>
            <v:group style="position:absolute;left:2334;top:14275;width:2;height:551" coordorigin="2334,14275" coordsize="2,551">
              <v:shape style="position:absolute;left:2334;top:14275;width:2;height:551" coordorigin="2334,14275" coordsize="0,551" path="m2334,14825l2334,14275e" filled="f" stroked="t" strokeweight=".704379pt" strokecolor="#575757">
                <v:path arrowok="t"/>
              </v:shape>
            </v:group>
            <v:group style="position:absolute;left:1672;top:14522;width:2;height:214" coordorigin="1672,14522" coordsize="2,214">
              <v:shape style="position:absolute;left:1672;top:14522;width:2;height:214" coordorigin="1672,14522" coordsize="0,214" path="m1672,14735l1672,14522e" filled="f" stroked="t" strokeweight=".469586pt" strokecolor="#383838">
                <v:path arrowok="t"/>
              </v:shape>
            </v:group>
            <v:group style="position:absolute;left:1674;top:14678;width:2;height:323" coordorigin="1674,14678" coordsize="2,323">
              <v:shape style="position:absolute;left:1674;top:14678;width:2;height:323" coordorigin="1674,14678" coordsize="0,323" path="m1674,15001l1674,14678e" filled="f" stroked="t" strokeweight=".939172pt" strokecolor="#646464">
                <v:path arrowok="t"/>
              </v:shape>
            </v:group>
            <v:group style="position:absolute;left:6652;top:14683;width:2;height:228" coordorigin="6652,14683" coordsize="2,228">
              <v:shape style="position:absolute;left:6652;top:14683;width:2;height:228" coordorigin="6652,14683" coordsize="0,228" path="m6652,14911l6652,14683e" filled="f" stroked="t" strokeweight=".469586pt" strokecolor="#4B4F93">
                <v:path arrowok="t"/>
              </v:shape>
            </v:group>
            <v:group style="position:absolute;left:2334;top:14769;width:2;height:214" coordorigin="2334,14769" coordsize="2,214">
              <v:shape style="position:absolute;left:2334;top:14769;width:2;height:214" coordorigin="2334,14769" coordsize="0,214" path="m2334,14982l2334,14769e" filled="f" stroked="t" strokeweight=".469586pt" strokecolor="#343434">
                <v:path arrowok="t"/>
              </v:shape>
            </v:group>
            <v:group style="position:absolute;left:3686;top:14797;width:2;height:157" coordorigin="3686,14797" coordsize="2,157">
              <v:shape style="position:absolute;left:3686;top:14797;width:2;height:157" coordorigin="3686,14797" coordsize="0,157" path="m3686,14954l3686,14797e" filled="f" stroked="t" strokeweight=".234793pt" strokecolor="#000000">
                <v:path arrowok="t"/>
              </v:shape>
            </v:group>
            <v:group style="position:absolute;left:1674;top:14925;width:2;height:328" coordorigin="1674,14925" coordsize="2,328">
              <v:shape style="position:absolute;left:1674;top:14925;width:2;height:328" coordorigin="1674,14925" coordsize="0,328" path="m1674,15253l1674,14925e" filled="f" stroked="t" strokeweight=".469586pt" strokecolor="#4B4B4B">
                <v:path arrowok="t"/>
              </v:shape>
            </v:group>
            <v:group style="position:absolute;left:2334;top:14925;width:2;height:1429" coordorigin="2334,14925" coordsize="2,1429">
              <v:shape style="position:absolute;left:2334;top:14925;width:2;height:1429" coordorigin="2334,14925" coordsize="0,1429" path="m2334,16354l2334,14925e" filled="f" stroked="t" strokeweight=".704379pt" strokecolor="#5B5B5B">
                <v:path arrowok="t"/>
              </v:shape>
            </v:group>
            <v:group style="position:absolute;left:991;top:15224;width:2;height:1120" coordorigin="991,15224" coordsize="2,1120">
              <v:shape style="position:absolute;left:991;top:15224;width:2;height:1120" coordorigin="991,15224" coordsize="0,1120" path="m991,16345l991,15224e" filled="f" stroked="t" strokeweight=".234793pt" strokecolor="#747474">
                <v:path arrowok="t"/>
              </v:shape>
            </v:group>
            <v:group style="position:absolute;left:418;top:16342;width:11124;height:2" coordorigin="418,16342" coordsize="11124,2">
              <v:shape style="position:absolute;left:418;top:16342;width:11124;height:2" coordorigin="418,16342" coordsize="11124,0" path="m418,16342l11542,16342e" filled="f" stroked="t" strokeweight=".704379pt" strokecolor="#747474">
                <v:path arrowok="t"/>
              </v:shape>
            </v:group>
            <v:group style="position:absolute;left:1672;top:15196;width:2;height:1158" coordorigin="1672,15196" coordsize="2,1158">
              <v:shape style="position:absolute;left:1672;top:15196;width:2;height:1158" coordorigin="1672,15196" coordsize="0,1158" path="m1672,16354l1672,15196e" filled="f" stroked="t" strokeweight=".704379pt" strokecolor="#606060">
                <v:path arrowok="t"/>
              </v:shape>
            </v:group>
            <v:group style="position:absolute;left:1588;top:10649;width:2;height:269" coordorigin="1588,10649" coordsize="2,269">
              <v:shape style="position:absolute;left:1588;top:10649;width:2;height:269" coordorigin="1588,10649" coordsize="0,269" path="m1588,10918l1588,10649e" filled="f" stroked="t" strokeweight=".65pt" strokecolor="#C4C8CA">
                <v:path arrowok="t"/>
              </v:shape>
            </v:group>
            <v:group style="position:absolute;left:6120;top:3194;width:192;height:2" coordorigin="6120,3194" coordsize="192,2">
              <v:shape style="position:absolute;left:6120;top:3194;width:192;height:2" coordorigin="6120,3194" coordsize="192,0" path="m6120,3194l6312,3194e" filled="f" stroked="t" strokeweight=".38pt" strokecolor="#585858">
                <v:path arrowok="t"/>
              </v:shape>
            </v:group>
            <w10:wrap type="none"/>
          </v:group>
        </w:pict>
      </w:r>
      <w:r>
        <w:rPr>
          <w:rFonts w:ascii="Courier New" w:hAnsi="Courier New" w:cs="Courier New" w:eastAsia="Courier New"/>
          <w:sz w:val="33"/>
          <w:szCs w:val="33"/>
          <w:color w:val="595959"/>
          <w:spacing w:val="-180"/>
          <w:w w:val="84"/>
          <w:position w:val="14"/>
        </w:rPr>
        <w:t>A</w:t>
      </w:r>
      <w:r>
        <w:rPr>
          <w:rFonts w:ascii="Arial" w:hAnsi="Arial" w:cs="Arial" w:eastAsia="Arial"/>
          <w:sz w:val="26"/>
          <w:szCs w:val="26"/>
          <w:color w:val="595959"/>
          <w:spacing w:val="-16"/>
          <w:w w:val="132"/>
          <w:position w:val="-1"/>
        </w:rPr>
        <w:t>I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69"/>
          <w:position w:val="-1"/>
        </w:rPr>
        <w:t>tf</w:t>
      </w:r>
      <w:r>
        <w:rPr>
          <w:rFonts w:ascii="Arial" w:hAnsi="Arial" w:cs="Arial" w:eastAsia="Arial"/>
          <w:sz w:val="26"/>
          <w:szCs w:val="26"/>
          <w:color w:val="3D3D3D"/>
          <w:spacing w:val="-42"/>
          <w:w w:val="70"/>
          <w:position w:val="-1"/>
        </w:rPr>
        <w:t>a</w:t>
      </w:r>
      <w:r>
        <w:rPr>
          <w:rFonts w:ascii="Courier New" w:hAnsi="Courier New" w:cs="Courier New" w:eastAsia="Courier New"/>
          <w:sz w:val="34"/>
          <w:szCs w:val="34"/>
          <w:color w:val="595959"/>
          <w:spacing w:val="0"/>
          <w:w w:val="69"/>
          <w:position w:val="14"/>
        </w:rPr>
        <w:t>d</w:t>
      </w:r>
      <w:r>
        <w:rPr>
          <w:rFonts w:ascii="Courier New" w:hAnsi="Courier New" w:cs="Courier New" w:eastAsia="Courier New"/>
          <w:sz w:val="34"/>
          <w:szCs w:val="34"/>
          <w:color w:val="595959"/>
          <w:spacing w:val="-13"/>
          <w:w w:val="100"/>
          <w:position w:val="14"/>
        </w:rPr>
        <w:t> </w:t>
      </w:r>
      <w:r>
        <w:rPr>
          <w:rFonts w:ascii="Courier New" w:hAnsi="Courier New" w:cs="Courier New" w:eastAsia="Courier New"/>
          <w:sz w:val="33"/>
          <w:szCs w:val="33"/>
          <w:color w:val="707070"/>
          <w:spacing w:val="-116"/>
          <w:w w:val="62"/>
          <w:position w:val="14"/>
        </w:rPr>
        <w:t>r</w:t>
      </w:r>
      <w:r>
        <w:rPr>
          <w:rFonts w:ascii="Courier New" w:hAnsi="Courier New" w:cs="Courier New" w:eastAsia="Courier New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right="-106"/>
        <w:jc w:val="left"/>
        <w:rPr>
          <w:rFonts w:ascii="Courier New" w:hAnsi="Courier New" w:cs="Courier New" w:eastAsia="Courier New"/>
          <w:sz w:val="33"/>
          <w:szCs w:val="3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3D3D3D"/>
          <w:w w:val="86"/>
          <w:position w:val="-1"/>
        </w:rPr>
        <w:t>öl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-30"/>
          <w:w w:val="100"/>
          <w:position w:val="-1"/>
        </w:rPr>
        <w:t> </w:t>
      </w:r>
      <w:r>
        <w:rPr>
          <w:rFonts w:ascii="Courier New" w:hAnsi="Courier New" w:cs="Courier New" w:eastAsia="Courier New"/>
          <w:sz w:val="33"/>
          <w:szCs w:val="33"/>
          <w:color w:val="3D3D3D"/>
          <w:spacing w:val="0"/>
          <w:w w:val="100"/>
          <w:position w:val="14"/>
        </w:rPr>
        <w:t>Ç</w:t>
      </w:r>
      <w:r>
        <w:rPr>
          <w:rFonts w:ascii="Courier New" w:hAnsi="Courier New" w:cs="Courier New" w:eastAsia="Courier New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58" w:after="0" w:line="240" w:lineRule="auto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595959"/>
          <w:spacing w:val="0"/>
          <w:w w:val="71"/>
        </w:rPr>
        <w:t>Amiri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60" w:right="260"/>
          <w:cols w:num="3" w:equalWidth="0">
            <w:col w:w="3302" w:space="498"/>
            <w:col w:w="359" w:space="172"/>
            <w:col w:w="726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00" w:lineRule="atLeast"/>
        <w:ind w:left="3397" w:right="522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2.241592pt;margin-top:-15.693611pt;width:46.378742pt;height:41.5pt;mso-position-horizontal-relative:page;mso-position-vertical-relative:paragraph;z-index:-10305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4"/>
                    <w:jc w:val="left"/>
                    <w:rPr>
                      <w:rFonts w:ascii="Arial" w:hAnsi="Arial" w:cs="Arial" w:eastAsia="Arial"/>
                      <w:sz w:val="83"/>
                      <w:szCs w:val="83"/>
                    </w:rPr>
                  </w:pPr>
                  <w:rPr/>
                  <w:r>
                    <w:rPr>
                      <w:rFonts w:ascii="Arial" w:hAnsi="Arial" w:cs="Arial" w:eastAsia="Arial"/>
                      <w:sz w:val="83"/>
                      <w:szCs w:val="83"/>
                      <w:color w:val="242424"/>
                      <w:spacing w:val="0"/>
                      <w:w w:val="201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BEL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6"/>
          <w:w w:val="12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7"/>
        </w:rPr>
        <w:t>OIY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1"/>
        </w:rPr>
        <w:t>BAŞKANL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5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5"/>
        </w:rPr>
        <w:t>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5" w:lineRule="exact"/>
        <w:ind w:left="865" w:right="-20"/>
        <w:jc w:val="left"/>
        <w:tabs>
          <w:tab w:pos="3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751968pt;margin-top:4.431880pt;width:50.916107pt;height:8.5pt;mso-position-horizontal-relative:page;mso-position-vertical-relative:paragraph;z-index:-10304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43434"/>
                      <w:spacing w:val="0"/>
                      <w:w w:val="92"/>
                    </w:rPr>
                    <w:t>BÜYÜKŞEHIR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14"/>
          <w:position w:val="9"/>
        </w:rPr>
        <w:t>IZMIR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605" w:right="5916"/>
        <w:jc w:val="center"/>
        <w:tabs>
          <w:tab w:pos="39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3"/>
          <w:szCs w:val="13"/>
          <w:color w:val="343434"/>
          <w:spacing w:val="0"/>
          <w:w w:val="125"/>
        </w:rPr>
        <w:t>BELEDIYESI</w:t>
      </w:r>
      <w:r>
        <w:rPr>
          <w:rFonts w:ascii="Arial" w:hAnsi="Arial" w:cs="Arial" w:eastAsia="Arial"/>
          <w:sz w:val="13"/>
          <w:szCs w:val="13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4" w:lineRule="exact"/>
        <w:ind w:left="122" w:right="-20"/>
        <w:jc w:val="left"/>
        <w:tabs>
          <w:tab w:pos="1340" w:val="left"/>
          <w:tab w:pos="3160" w:val="left"/>
          <w:tab w:pos="5520" w:val="left"/>
          <w:tab w:pos="7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3"/>
          <w:szCs w:val="23"/>
          <w:color w:val="464646"/>
          <w:spacing w:val="-4"/>
          <w:w w:val="114"/>
          <w:position w:val="-1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48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6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31.05.20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-8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7</w:t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8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"/>
          <w:w w:val="108"/>
          <w:position w:val="-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8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4"/>
          <w:position w:val="-1"/>
        </w:rPr>
        <w:t>!Bildi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1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6"/>
          <w:w w:val="127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51"/>
          <w:position w:val="-1"/>
        </w:rPr>
        <w:t>J</w:t>
      </w:r>
      <w:r>
        <w:rPr>
          <w:rFonts w:ascii="Arial" w:hAnsi="Arial" w:cs="Arial" w:eastAsia="Arial"/>
          <w:sz w:val="14"/>
          <w:szCs w:val="14"/>
          <w:color w:val="343434"/>
          <w:spacing w:val="9"/>
          <w:w w:val="5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5"/>
          <w:position w:val="-1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104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64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65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trel: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0232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293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88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5"/>
          <w:position w:val="-1"/>
        </w:rPr>
        <w:t>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31" w:right="-20"/>
        <w:jc w:val="left"/>
        <w:tabs>
          <w:tab w:pos="1340" w:val="left"/>
          <w:tab w:pos="3120" w:val="left"/>
          <w:tab w:pos="4380" w:val="left"/>
          <w:tab w:pos="5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w w:val="8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"/>
          <w:w w:val="105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4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7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3"/>
          <w:w w:val="7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6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31.05.2017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6"/>
        </w:rPr>
        <w:t>jKa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8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ıtNo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6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363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6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</w:rPr>
        <w:t>ı</w:t>
      </w:r>
      <w:r>
        <w:rPr>
          <w:rFonts w:ascii="Arial" w:hAnsi="Arial" w:cs="Arial" w:eastAsia="Arial"/>
          <w:sz w:val="23"/>
          <w:szCs w:val="23"/>
          <w:color w:val="343434"/>
          <w:spacing w:val="-54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3"/>
          <w:w w:val="76"/>
          <w:position w:val="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1"/>
          <w:position w:val="1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0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  <w:position w:val="1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636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</w:rPr>
        <w:t>Buca/Izmir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36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Doıtr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7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Fırat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Mah.63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no:2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1"/>
        </w:rPr>
        <w:t>Buca/İZMIR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62" w:lineRule="auto"/>
        <w:ind w:left="131" w:right="3457" w:firstLine="-9"/>
        <w:jc w:val="left"/>
        <w:tabs>
          <w:tab w:pos="1340" w:val="left"/>
          <w:tab w:pos="3640" w:val="left"/>
          <w:tab w:pos="6080" w:val="left"/>
          <w:tab w:pos="6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4"/>
        </w:rPr>
        <w:t>rr'angı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7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8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  <w:position w:val="1"/>
        </w:rPr>
        <w:t>E.K.D.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7"/>
          <w:position w:val="0"/>
        </w:rPr>
        <w:t>Kul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97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nım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365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Bcıoııarıne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Ah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1"/>
        </w:rPr>
        <w:t>şap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Çeli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08080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08080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08080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6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7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61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6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2"/>
          <w:w w:val="6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2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10"/>
          <w:position w:val="-1"/>
        </w:rPr>
        <w:t>:</w:t>
      </w:r>
      <w:r>
        <w:rPr>
          <w:rFonts w:ascii="Arial" w:hAnsi="Arial" w:cs="Arial" w:eastAsia="Arial"/>
          <w:sz w:val="23"/>
          <w:szCs w:val="23"/>
          <w:color w:val="343434"/>
          <w:spacing w:val="-4"/>
          <w:w w:val="11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  <w:position w:val="-1"/>
        </w:rPr>
        <w:t>8:20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84" w:lineRule="exact"/>
        <w:ind w:left="4411" w:right="6258"/>
        <w:jc w:val="center"/>
        <w:tabs>
          <w:tab w:pos="49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42"/>
          <w:szCs w:val="42"/>
          <w:color w:val="343434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151515"/>
          <w:spacing w:val="0"/>
          <w:w w:val="105"/>
          <w:i/>
          <w:position w:val="-1"/>
        </w:rPr>
        <w:t>l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122" w:right="-20"/>
        <w:jc w:val="left"/>
        <w:tabs>
          <w:tab w:pos="2200" w:val="left"/>
          <w:tab w:pos="3020" w:val="left"/>
          <w:tab w:pos="5720" w:val="left"/>
          <w:tab w:pos="7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rranaıı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37"/>
          <w:position w:val="0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7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51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Kemal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BAYT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87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KiN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BCBCBC"/>
          <w:spacing w:val="-3"/>
          <w:w w:val="100"/>
          <w:position w:val="2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Kiracı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Kemal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2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2"/>
        </w:rPr>
        <w:t>YTEKİN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1" w:after="0" w:line="240" w:lineRule="auto"/>
        <w:ind w:left="214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!Amiri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2"/>
        </w:rPr>
        <w:t>DÖNMEZ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04" w:lineRule="exact"/>
        <w:ind w:left="122" w:right="2484" w:firstLine="2045"/>
        <w:jc w:val="left"/>
        <w:tabs>
          <w:tab w:pos="2160" w:val="left"/>
          <w:tab w:pos="4740" w:val="left"/>
          <w:tab w:pos="7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5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0"/>
          <w:w w:val="15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5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5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7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19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7"/>
        </w:rPr>
        <w:t>18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5"/>
          <w:w w:val="97"/>
        </w:rPr>
        <w:t>:</w:t>
      </w:r>
      <w:r>
        <w:rPr>
          <w:rFonts w:ascii="Arial" w:hAnsi="Arial" w:cs="Arial" w:eastAsia="Arial"/>
          <w:sz w:val="22"/>
          <w:szCs w:val="22"/>
          <w:color w:val="343434"/>
          <w:spacing w:val="-9"/>
          <w:w w:val="14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6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5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</w:rPr>
        <w:t>18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5"/>
          <w:position w:val="0"/>
        </w:rPr>
        <w:t>48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136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412.616791pt;margin-top:.702075pt;width:49.935269pt;height:1.786054pt;mso-position-horizontal-relative:page;mso-position-vertical-relative:paragraph;z-index:-10307" coordorigin="8252,14" coordsize="999,36">
            <v:group style="position:absolute;left:8255;top:47;width:227;height:2" coordorigin="8255,47" coordsize="227,2">
              <v:shape style="position:absolute;left:8255;top:47;width:227;height:2" coordorigin="8255,47" coordsize="227,0" path="m8255,47l8482,47e" filled="f" stroked="t" strokeweight=".23666pt" strokecolor="#9C9C9C">
                <v:path arrowok="t"/>
              </v:shape>
            </v:group>
            <v:group style="position:absolute;left:8458;top:16;width:790;height:2" coordorigin="8458,16" coordsize="790,2">
              <v:shape style="position:absolute;left:8458;top:16;width:790;height:2" coordorigin="8458,16" coordsize="790,0" path="m8458,16l9249,16e" filled="f" stroked="t" strokeweight=".23666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4.326996pt;margin-top:2.369799pt;width:8.283101pt;height:.1pt;mso-position-horizontal-relative:page;mso-position-vertical-relative:paragraph;z-index:-10306" coordorigin="9287,47" coordsize="166,2">
            <v:shape style="position:absolute;left:9287;top:47;width:166;height:2" coordorigin="9287,47" coordsize="166,0" path="m9287,47l9452,47e" filled="f" stroked="t" strokeweight=".23666pt" strokecolor="#A0A0A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6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87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48"/>
          <w:position w:val="-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2"/>
        </w:rPr>
        <w:t>ekt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2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7" w:after="0" w:line="240" w:lineRule="auto"/>
        <w:ind w:left="4678" w:right="476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2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3"/>
        </w:rPr>
        <w:t>_Qcli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69" w:lineRule="auto"/>
        <w:ind w:left="2166" w:right="4417" w:firstLine="2537"/>
        <w:jc w:val="left"/>
        <w:tabs>
          <w:tab w:pos="4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"/>
          <w:w w:val="10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Jan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arma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</w:rPr>
        <w:t>Person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"/>
          <w:w w:val="10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7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4"/>
        </w:rPr>
        <w:t>Sa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5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ıs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97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8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7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5" w:lineRule="auto"/>
        <w:ind w:left="2166" w:right="2633" w:firstLine="-2064"/>
        <w:jc w:val="left"/>
        <w:tabs>
          <w:tab w:pos="2160" w:val="left"/>
          <w:tab w:pos="4680" w:val="left"/>
          <w:tab w:pos="7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959"/>
          <w:w w:val="82"/>
        </w:rPr>
        <w:t>!Y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w w:val="8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rdımcı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  <w:position w:val="1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3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214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rrardı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88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6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2"/>
        </w:rPr>
        <w:t>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192" w:lineRule="exact"/>
        <w:ind w:left="217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959"/>
          <w:w w:val="9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w w:val="91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5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11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1"/>
        </w:rPr>
        <w:t>Soya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61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2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Ami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1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380" w:right="100"/>
        </w:sectPr>
      </w:pPr>
      <w:rPr/>
    </w:p>
    <w:p>
      <w:pPr>
        <w:spacing w:before="0" w:after="0" w:line="234" w:lineRule="exact"/>
        <w:ind w:left="122" w:right="-73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9"/>
          <w:w w:val="114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13"/>
          <w:w w:val="39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77"/>
        </w:rPr>
        <w:t>ayın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20" w:lineRule="atLeast"/>
        <w:ind w:left="2567" w:right="3427" w:firstLine="-256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9"/>
          <w:w w:val="6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7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1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8"/>
        </w:rPr>
        <w:t>ında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şeki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6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yaııınakıa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6"/>
          <w:w w:val="9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1"/>
        </w:rPr>
        <w:t>lduıi,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</w:rPr>
        <w:t>göıilldti,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3"/>
        </w:rPr>
        <w:t>öndürınede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5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80" w:right="100"/>
          <w:cols w:num="2" w:equalWidth="0">
            <w:col w:w="1973" w:space="193"/>
            <w:col w:w="9274"/>
          </w:cols>
        </w:sectPr>
      </w:pPr>
      <w:rPr/>
    </w:p>
    <w:p>
      <w:pPr>
        <w:spacing w:before="0" w:after="0" w:line="192" w:lineRule="exact"/>
        <w:ind w:left="122" w:right="-20"/>
        <w:jc w:val="left"/>
        <w:tabs>
          <w:tab w:pos="4680" w:val="left"/>
          <w:tab w:pos="6580" w:val="left"/>
          <w:tab w:pos="8140" w:val="left"/>
          <w:tab w:pos="9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3"/>
        </w:rPr>
        <w:t>ls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2"/>
        </w:rPr>
        <w:t>IKöpük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>Kg,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3"/>
          <w:position w:val="-3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6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2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2"/>
        </w:rPr>
        <w:t>:0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2"/>
        </w:rPr>
        <w:t>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left="4727" w:right="-20"/>
        <w:jc w:val="left"/>
        <w:tabs>
          <w:tab w:pos="6600" w:val="left"/>
          <w:tab w:pos="8160" w:val="left"/>
          <w:tab w:pos="972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4"/>
        </w:rPr>
        <w:t>ı</w:t>
      </w:r>
      <w:r>
        <w:rPr>
          <w:rFonts w:ascii="Arial" w:hAnsi="Arial" w:cs="Arial" w:eastAsia="Arial"/>
          <w:sz w:val="23"/>
          <w:szCs w:val="23"/>
          <w:color w:val="343434"/>
          <w:spacing w:val="-54"/>
          <w:w w:val="100"/>
          <w:position w:val="4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4"/>
        </w:rPr>
      </w:r>
      <w:r>
        <w:rPr>
          <w:rFonts w:ascii="Arial" w:hAnsi="Arial" w:cs="Arial" w:eastAsia="Arial"/>
          <w:sz w:val="34"/>
          <w:szCs w:val="34"/>
          <w:color w:val="242424"/>
          <w:spacing w:val="0"/>
          <w:w w:val="59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242424"/>
          <w:spacing w:val="-53"/>
          <w:w w:val="59"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24242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242424"/>
          <w:spacing w:val="0"/>
          <w:w w:val="59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242424"/>
          <w:spacing w:val="-53"/>
          <w:w w:val="59"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24242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242424"/>
          <w:spacing w:val="0"/>
          <w:w w:val="100"/>
          <w:position w:val="1"/>
        </w:rPr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59"/>
          <w:position w:val="1"/>
        </w:rPr>
        <w:t>L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216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sonunda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7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1998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7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PEUGEOT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PARTNER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8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marka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otomobili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1"/>
        </w:rPr>
        <w:t>konso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1"/>
        </w:rPr>
        <w:t>elektir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6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1"/>
        </w:rPr>
        <w:t>tesisatı,şöfö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1"/>
        </w:rPr>
        <w:t>koltuğ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7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1"/>
        </w:rPr>
        <w:t>ve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8" w:lineRule="exact"/>
        <w:ind w:left="12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3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3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3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moto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-1"/>
        </w:rPr>
        <w:t>kısmı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-1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5"/>
          <w:position w:val="-1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5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5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-1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5"/>
          <w:position w:val="-1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5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-1"/>
        </w:rPr>
        <w:t>görmüştür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9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-1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6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-1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-1"/>
        </w:rPr>
        <w:t>5000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5"/>
          <w:position w:val="-1"/>
        </w:rPr>
        <w:t>ytl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13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6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5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halindeki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aracı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konso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direksiyo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bölümünde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28" w:lineRule="exact"/>
        <w:ind w:left="2166" w:right="791" w:firstLine="-2031"/>
        <w:jc w:val="left"/>
        <w:tabs>
          <w:tab w:pos="2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5"/>
          <w:position w:val="4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5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95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4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4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lektri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4"/>
          <w:position w:val="0"/>
        </w:rPr>
        <w:t>kablolarında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oldug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gorülmü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olup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arastırma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aracı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4"/>
          <w:position w:val="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4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9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aksamında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meydana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elekti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4"/>
          <w:position w:val="0"/>
        </w:rPr>
        <w:t>çıktığı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7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4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22" w:right="-20"/>
        <w:jc w:val="left"/>
        <w:tabs>
          <w:tab w:pos="2160" w:val="left"/>
          <w:tab w:pos="6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Sigorta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5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1"/>
        </w:rPr>
        <w:t>l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17"/>
          <w:szCs w:val="17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9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6"/>
          <w:position w:val="0"/>
        </w:rPr>
        <w:t>ir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3"/>
          <w:position w:val="0"/>
        </w:rPr>
        <w:t>eli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Öğreni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7"/>
          <w:w w:val="73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109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medi</w:t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6"/>
          <w:position w:val="0"/>
        </w:rPr>
        <w:t>ıl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"/>
          <w:w w:val="86"/>
          <w:position w:val="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86"/>
          <w:position w:val="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86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7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8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88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5"/>
          <w:position w:val="0"/>
        </w:rPr>
        <w:t>:Öğr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  <w:position w:val="0"/>
        </w:rPr>
        <w:t>nileınedi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51" w:lineRule="auto"/>
        <w:ind w:left="122" w:right="7225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sahibine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4"/>
        </w:rPr>
        <w:t>edildi.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136" w:right="-20"/>
        <w:jc w:val="left"/>
        <w:tabs>
          <w:tab w:pos="2180" w:val="left"/>
          <w:tab w:pos="6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707070"/>
          <w:spacing w:val="0"/>
          <w:w w:val="100"/>
          <w:position w:val="2"/>
        </w:rPr>
        <w:t>r.·</w:t>
      </w:r>
      <w:r>
        <w:rPr>
          <w:rFonts w:ascii="Times New Roman" w:hAnsi="Times New Roman" w:cs="Times New Roman" w:eastAsia="Times New Roman"/>
          <w:sz w:val="16"/>
          <w:szCs w:val="16"/>
          <w:color w:val="707070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07070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CBCBC"/>
          <w:spacing w:val="0"/>
          <w:w w:val="131"/>
          <w:position w:val="2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BCBCBC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-2"/>
          <w:w w:val="137"/>
          <w:position w:val="2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78"/>
          <w:position w:val="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2"/>
        </w:rPr>
        <w:t>Dönüşü</w:t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farilı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6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31.0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08080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808080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0"/>
        </w:rPr>
        <w:t>18:36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187" w:lineRule="exact"/>
        <w:ind w:left="250" w:right="-20"/>
        <w:jc w:val="left"/>
        <w:tabs>
          <w:tab w:pos="1020" w:val="left"/>
          <w:tab w:pos="1520" w:val="left"/>
          <w:tab w:pos="2140" w:val="left"/>
          <w:tab w:pos="8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33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0"/>
          <w:w w:val="13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.sa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3"/>
          <w:position w:val="-1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9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BUC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540" w:lineRule="exact"/>
        <w:ind w:left="229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7.249481pt;margin-top:23.905067pt;width:38.862937pt;height:8.5pt;mso-position-horizontal-relative:page;mso-position-vertical-relative:paragraph;z-index:-10303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464646"/>
                      <w:spacing w:val="0"/>
                      <w:w w:val="106"/>
                    </w:rPr>
                    <w:t>EkipAmiri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91"/>
          <w:szCs w:val="91"/>
          <w:color w:val="464646"/>
          <w:spacing w:val="0"/>
          <w:w w:val="45"/>
          <w:position w:val="-30"/>
        </w:rPr>
        <w:t>u::;.</w:t>
      </w:r>
      <w:r>
        <w:rPr>
          <w:rFonts w:ascii="Arial" w:hAnsi="Arial" w:cs="Arial" w:eastAsia="Arial"/>
          <w:sz w:val="91"/>
          <w:szCs w:val="91"/>
          <w:color w:val="464646"/>
          <w:spacing w:val="0"/>
          <w:w w:val="45"/>
          <w:position w:val="-30"/>
        </w:rPr>
        <w:t> </w:t>
      </w:r>
      <w:r>
        <w:rPr>
          <w:rFonts w:ascii="Arial" w:hAnsi="Arial" w:cs="Arial" w:eastAsia="Arial"/>
          <w:sz w:val="91"/>
          <w:szCs w:val="91"/>
          <w:color w:val="464646"/>
          <w:spacing w:val="6"/>
          <w:w w:val="45"/>
          <w:position w:val="-30"/>
        </w:rPr>
        <w:t> </w:t>
      </w:r>
      <w:r>
        <w:rPr>
          <w:rFonts w:ascii="Arial" w:hAnsi="Arial" w:cs="Arial" w:eastAsia="Arial"/>
          <w:sz w:val="91"/>
          <w:szCs w:val="91"/>
          <w:color w:val="343434"/>
          <w:spacing w:val="0"/>
          <w:w w:val="92"/>
          <w:position w:val="-30"/>
        </w:rPr>
        <w:t>;;</w:t>
      </w:r>
      <w:r>
        <w:rPr>
          <w:rFonts w:ascii="Arial" w:hAnsi="Arial" w:cs="Arial" w:eastAsia="Arial"/>
          <w:sz w:val="91"/>
          <w:szCs w:val="91"/>
          <w:color w:val="343434"/>
          <w:spacing w:val="-98"/>
          <w:w w:val="92"/>
          <w:position w:val="-30"/>
        </w:rPr>
        <w:t>:</w:t>
      </w:r>
      <w:r>
        <w:rPr>
          <w:rFonts w:ascii="Arial" w:hAnsi="Arial" w:cs="Arial" w:eastAsia="Arial"/>
          <w:sz w:val="91"/>
          <w:szCs w:val="91"/>
          <w:color w:val="2F334F"/>
          <w:spacing w:val="0"/>
          <w:w w:val="167"/>
          <w:position w:val="-30"/>
        </w:rPr>
        <w:t>t</w:t>
      </w:r>
      <w:r>
        <w:rPr>
          <w:rFonts w:ascii="Arial" w:hAnsi="Arial" w:cs="Arial" w:eastAsia="Arial"/>
          <w:sz w:val="91"/>
          <w:szCs w:val="91"/>
          <w:color w:val="2F334F"/>
          <w:spacing w:val="-45"/>
          <w:w w:val="167"/>
          <w:position w:val="-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9"/>
          <w:position w:val="2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2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80" w:right="100"/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15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595959"/>
          <w:spacing w:val="-15"/>
          <w:w w:val="111"/>
        </w:rPr>
        <w:t>·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71"/>
        </w:rPr>
        <w:t>;:;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65" w:lineRule="exact"/>
        <w:ind w:right="27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464646"/>
          <w:spacing w:val="0"/>
          <w:w w:val="94"/>
          <w:position w:val="-1"/>
        </w:rPr>
        <w:t>11)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right="-20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464646"/>
          <w:spacing w:val="0"/>
          <w:w w:val="121"/>
        </w:rPr>
        <w:t>&gt;.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37" w:after="0" w:line="240" w:lineRule="auto"/>
        <w:ind w:right="60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54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8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1"/>
          <w:w w:val="101"/>
        </w:rPr>
        <w:t>3</w:t>
      </w:r>
      <w:r>
        <w:rPr>
          <w:rFonts w:ascii="Arial" w:hAnsi="Arial" w:cs="Arial" w:eastAsia="Arial"/>
          <w:sz w:val="20"/>
          <w:szCs w:val="20"/>
          <w:color w:val="595959"/>
          <w:spacing w:val="-11"/>
          <w:w w:val="117"/>
        </w:rPr>
        <w:t>.</w:t>
      </w:r>
      <w:r>
        <w:rPr>
          <w:rFonts w:ascii="Arial" w:hAnsi="Arial" w:cs="Arial" w:eastAsia="Arial"/>
          <w:sz w:val="20"/>
          <w:szCs w:val="20"/>
          <w:color w:val="343434"/>
          <w:spacing w:val="-88"/>
          <w:w w:val="99"/>
        </w:rPr>
        <w:t>P</w:t>
      </w:r>
      <w:r>
        <w:rPr>
          <w:rFonts w:ascii="Arial" w:hAnsi="Arial" w:cs="Arial" w:eastAsia="Arial"/>
          <w:sz w:val="21"/>
          <w:szCs w:val="21"/>
          <w:color w:val="242424"/>
          <w:spacing w:val="0"/>
          <w:w w:val="106"/>
          <w:position w:val="5"/>
        </w:rPr>
        <w:t>M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8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-10"/>
          <w:w w:val="100"/>
        </w:rPr>
        <w:t>A</w:t>
      </w:r>
      <w:r>
        <w:rPr>
          <w:rFonts w:ascii="Arial" w:hAnsi="Arial" w:cs="Arial" w:eastAsia="Arial"/>
          <w:sz w:val="21"/>
          <w:szCs w:val="21"/>
          <w:color w:val="464646"/>
          <w:spacing w:val="-47"/>
          <w:w w:val="100"/>
          <w:position w:val="5"/>
        </w:rPr>
        <w:t>I</w:t>
      </w:r>
      <w:r>
        <w:rPr>
          <w:rFonts w:ascii="Arial" w:hAnsi="Arial" w:cs="Arial" w:eastAsia="Arial"/>
          <w:sz w:val="20"/>
          <w:szCs w:val="20"/>
          <w:color w:val="343434"/>
          <w:spacing w:val="-123"/>
          <w:w w:val="100"/>
          <w:position w:val="0"/>
        </w:rPr>
        <w:t>m</w:t>
      </w:r>
      <w:r>
        <w:rPr>
          <w:rFonts w:ascii="Arial" w:hAnsi="Arial" w:cs="Arial" w:eastAsia="Arial"/>
          <w:sz w:val="21"/>
          <w:szCs w:val="21"/>
          <w:color w:val="464646"/>
          <w:spacing w:val="0"/>
          <w:w w:val="100"/>
          <w:position w:val="5"/>
        </w:rPr>
        <w:t>r</w:t>
      </w:r>
      <w:r>
        <w:rPr>
          <w:rFonts w:ascii="Arial" w:hAnsi="Arial" w:cs="Arial" w:eastAsia="Arial"/>
          <w:sz w:val="21"/>
          <w:szCs w:val="21"/>
          <w:color w:val="464646"/>
          <w:spacing w:val="-12"/>
          <w:w w:val="100"/>
          <w:position w:val="5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0"/>
        </w:rPr>
        <w:t>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2" w:after="0" w:line="240" w:lineRule="auto"/>
        <w:ind w:left="753" w:right="-20"/>
        <w:jc w:val="left"/>
        <w:rPr>
          <w:rFonts w:ascii="Times New Roman" w:hAnsi="Times New Roman" w:cs="Times New Roman" w:eastAsia="Times New Roman"/>
          <w:sz w:val="62"/>
          <w:szCs w:val="6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2"/>
          <w:szCs w:val="62"/>
          <w:color w:val="3D4269"/>
          <w:spacing w:val="0"/>
          <w:w w:val="145"/>
        </w:rPr>
        <w:t>-</w:t>
      </w:r>
      <w:r>
        <w:rPr>
          <w:rFonts w:ascii="Times New Roman" w:hAnsi="Times New Roman" w:cs="Times New Roman" w:eastAsia="Times New Roman"/>
          <w:sz w:val="62"/>
          <w:szCs w:val="62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14" w:lineRule="exact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7"/>
        </w:rPr>
        <w:t>Ahmet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  <w:position w:val="-7"/>
        </w:rPr>
        <w:t>DÖNMEZ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left="448" w:right="-65"/>
        <w:jc w:val="center"/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343434"/>
          <w:spacing w:val="18"/>
          <w:w w:val="71"/>
        </w:rPr>
        <w:t>0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4"/>
          <w:i/>
        </w:rPr>
        <w:t>1</w:t>
      </w:r>
      <w:r>
        <w:rPr>
          <w:rFonts w:ascii="Arial" w:hAnsi="Arial" w:cs="Arial" w:eastAsia="Arial"/>
          <w:sz w:val="26"/>
          <w:szCs w:val="26"/>
          <w:color w:val="343434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52"/>
        </w:rPr>
        <w:t>Ha]iran;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6"/>
          <w:w w:val="52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343434"/>
          <w:spacing w:val="0"/>
          <w:w w:val="52"/>
        </w:rPr>
        <w:t>ZB1ı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620" w:right="15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itf•iy&lt;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8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939393"/>
          <w:spacing w:val="0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311" w:lineRule="exact"/>
        <w:ind w:right="-70"/>
        <w:jc w:val="left"/>
        <w:tabs>
          <w:tab w:pos="14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0.350708pt;margin-top:20.085394pt;width:3.303225pt;height:22.5pt;mso-position-horizontal-relative:page;mso-position-vertical-relative:paragraph;z-index:-10301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939393"/>
                      <w:spacing w:val="0"/>
                      <w:w w:val="52"/>
                    </w:rPr>
                    <w:t>.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707070"/>
          <w:spacing w:val="0"/>
          <w:w w:val="68"/>
          <w:position w:val="-2"/>
        </w:rPr>
        <w:t>j</w:t>
      </w:r>
      <w:r>
        <w:rPr>
          <w:rFonts w:ascii="Times New Roman" w:hAnsi="Times New Roman" w:cs="Times New Roman" w:eastAsia="Times New Roman"/>
          <w:sz w:val="28"/>
          <w:szCs w:val="28"/>
          <w:color w:val="707070"/>
          <w:spacing w:val="0"/>
          <w:w w:val="68"/>
          <w:position w:val="-2"/>
        </w:rPr>
        <w:t>)</w:t>
      </w:r>
      <w:r>
        <w:rPr>
          <w:rFonts w:ascii="Times New Roman" w:hAnsi="Times New Roman" w:cs="Times New Roman" w:eastAsia="Times New Roman"/>
          <w:sz w:val="28"/>
          <w:szCs w:val="28"/>
          <w:color w:val="707070"/>
          <w:spacing w:val="-30"/>
          <w:w w:val="68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0707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70707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0"/>
          <w:szCs w:val="30"/>
          <w:color w:val="56643F"/>
          <w:spacing w:val="0"/>
          <w:w w:val="68"/>
          <w:position w:val="-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56643F"/>
          <w:spacing w:val="25"/>
          <w:w w:val="68"/>
          <w:position w:val="-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0"/>
          <w:w w:val="24"/>
          <w:position w:val="-3"/>
        </w:rPr>
        <w:t>_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1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64646"/>
          <w:w w:val="71"/>
          <w:position w:val="-3"/>
        </w:rPr>
        <w:t>_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-32"/>
          <w:w w:val="71"/>
          <w:position w:val="-3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3D4269"/>
          <w:spacing w:val="-3"/>
          <w:w w:val="113"/>
          <w:position w:val="-3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3D4269"/>
          <w:spacing w:val="-104"/>
          <w:w w:val="114"/>
          <w:position w:val="-3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color w:val="939393"/>
          <w:spacing w:val="0"/>
          <w:w w:val="230"/>
          <w:position w:val="-2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939393"/>
          <w:spacing w:val="-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0"/>
          <w:w w:val="118"/>
          <w:position w:val="-3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80" w:right="100"/>
          <w:cols w:num="6" w:equalWidth="0">
            <w:col w:w="458" w:space="1874"/>
            <w:col w:w="399" w:space="1092"/>
            <w:col w:w="456" w:space="70"/>
            <w:col w:w="1289" w:space="2341"/>
            <w:col w:w="1623" w:space="218"/>
            <w:col w:w="1620"/>
          </w:cols>
        </w:sectPr>
      </w:pPr>
      <w:rPr/>
    </w:p>
    <w:p>
      <w:pPr>
        <w:spacing w:before="91" w:after="0" w:line="240" w:lineRule="auto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4"/>
        </w:rPr>
        <w:t>Çvş.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4" w:lineRule="exact"/>
        <w:ind w:left="241" w:right="-20"/>
        <w:jc w:val="left"/>
        <w:tabs>
          <w:tab w:pos="580" w:val="left"/>
          <w:tab w:pos="23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63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-48"/>
          <w:w w:val="45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D4269"/>
          <w:spacing w:val="0"/>
          <w:w w:val="261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3D4269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17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11"/>
          <w:w w:val="100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veAc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7"/>
          <w:w w:val="100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939393"/>
          <w:spacing w:val="0"/>
          <w:w w:val="100"/>
        </w:rPr>
        <w:t>,.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2" w:after="0" w:line="240" w:lineRule="auto"/>
        <w:ind w:right="-20"/>
        <w:jc w:val="left"/>
        <w:tabs>
          <w:tab w:pos="400" w:val="left"/>
          <w:tab w:pos="234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6.809723pt;margin-top:-2.748993pt;width:86.515965pt;height:25pt;mso-position-horizontal-relative:page;mso-position-vertical-relative:paragraph;z-index:-10302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tabs>
                      <w:tab w:pos="920" w:val="left"/>
                    </w:tabs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343434"/>
                      <w:spacing w:val="0"/>
                      <w:w w:val="317"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343434"/>
                      <w:spacing w:val="-70"/>
                      <w:w w:val="317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595959"/>
                      <w:spacing w:val="0"/>
                      <w:w w:val="72"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595959"/>
                      <w:spacing w:val="0"/>
                      <w:w w:val="72"/>
                      <w:position w:val="-1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595959"/>
                      <w:spacing w:val="3"/>
                      <w:w w:val="72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AAAAAA"/>
                      <w:spacing w:val="0"/>
                      <w:w w:val="100"/>
                      <w:position w:val="-1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AAAAAA"/>
                      <w:spacing w:val="0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AAAAAA"/>
                      <w:spacing w:val="2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808080"/>
                      <w:spacing w:val="-49"/>
                      <w:w w:val="118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AAAAAA"/>
                      <w:spacing w:val="0"/>
                      <w:w w:val="78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AAAAA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AAAAAA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464646"/>
                      <w:spacing w:val="0"/>
                      <w:w w:val="333"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464646"/>
                      <w:spacing w:val="-71"/>
                      <w:w w:val="333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464646"/>
                      <w:spacing w:val="0"/>
                      <w:w w:val="100"/>
                      <w:position w:val="-1"/>
                    </w:rPr>
                    <w:t>;,,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464646"/>
                      <w:spacing w:val="0"/>
                      <w:w w:val="100"/>
                      <w:position w:val="-1"/>
                    </w:rPr>
                    <w:t>     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464646"/>
                      <w:spacing w:val="0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707070"/>
                      <w:spacing w:val="0"/>
                      <w:w w:val="100"/>
                      <w:i/>
                      <w:position w:val="-1"/>
                    </w:rPr>
                    <w:t>)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707070"/>
                      <w:spacing w:val="-2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939393"/>
                      <w:spacing w:val="0"/>
                      <w:w w:val="178"/>
                      <w:position w:val="2"/>
                    </w:rPr>
                    <w:t>ı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3D4269"/>
          <w:w w:val="600"/>
        </w:rPr>
        <w:t>r</w:t>
      </w:r>
      <w:r>
        <w:rPr>
          <w:rFonts w:ascii="Arial" w:hAnsi="Arial" w:cs="Arial" w:eastAsia="Arial"/>
          <w:sz w:val="20"/>
          <w:szCs w:val="20"/>
          <w:color w:val="3D4269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D4269"/>
          <w:w w:val="100"/>
        </w:rPr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</w:rPr>
        <w:t>'"</w:t>
      </w:r>
      <w:r>
        <w:rPr>
          <w:rFonts w:ascii="Arial" w:hAnsi="Arial" w:cs="Arial" w:eastAsia="Arial"/>
          <w:sz w:val="20"/>
          <w:szCs w:val="20"/>
          <w:color w:val="595959"/>
          <w:spacing w:val="3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19"/>
        </w:rPr>
        <w:t>'!Jub&amp;</w:t>
      </w:r>
      <w:r>
        <w:rPr>
          <w:rFonts w:ascii="Arial" w:hAnsi="Arial" w:cs="Arial" w:eastAsia="Arial"/>
          <w:sz w:val="20"/>
          <w:szCs w:val="20"/>
          <w:color w:val="595959"/>
          <w:spacing w:val="3"/>
          <w:w w:val="119"/>
        </w:rPr>
        <w:t>O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5"/>
        </w:rPr>
        <w:t>dürü</w:t>
      </w:r>
      <w:r>
        <w:rPr>
          <w:rFonts w:ascii="Arial" w:hAnsi="Arial" w:cs="Arial" w:eastAsia="Arial"/>
          <w:sz w:val="20"/>
          <w:szCs w:val="20"/>
          <w:color w:val="343434"/>
          <w:spacing w:val="-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66"/>
        </w:rPr>
        <w:t>V.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66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11"/>
          <w:w w:val="66"/>
        </w:rPr>
        <w:t> </w:t>
      </w:r>
      <w:r>
        <w:rPr>
          <w:rFonts w:ascii="Arial" w:hAnsi="Arial" w:cs="Arial" w:eastAsia="Arial"/>
          <w:sz w:val="20"/>
          <w:szCs w:val="20"/>
          <w:color w:val="707070"/>
          <w:spacing w:val="0"/>
          <w:w w:val="142"/>
        </w:rPr>
        <w:t>·</w:t>
      </w:r>
      <w:r>
        <w:rPr>
          <w:rFonts w:ascii="Arial" w:hAnsi="Arial" w:cs="Arial" w:eastAsia="Arial"/>
          <w:sz w:val="20"/>
          <w:szCs w:val="20"/>
          <w:color w:val="707070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707070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78"/>
        </w:rPr>
        <w:t>,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35" w:after="0" w:line="130" w:lineRule="exact"/>
        <w:ind w:left="653" w:right="-20"/>
        <w:jc w:val="left"/>
        <w:tabs>
          <w:tab w:pos="1020" w:val="left"/>
          <w:tab w:pos="184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939393"/>
          <w:spacing w:val="0"/>
          <w:w w:val="64"/>
          <w:position w:val="-1"/>
        </w:rPr>
        <w:t>•</w:t>
      </w:r>
      <w:r>
        <w:rPr>
          <w:rFonts w:ascii="Arial" w:hAnsi="Arial" w:cs="Arial" w:eastAsia="Arial"/>
          <w:sz w:val="12"/>
          <w:szCs w:val="12"/>
          <w:color w:val="93939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2"/>
          <w:szCs w:val="12"/>
          <w:color w:val="939393"/>
          <w:spacing w:val="0"/>
          <w:w w:val="100"/>
          <w:position w:val="-1"/>
        </w:rPr>
      </w:r>
      <w:r>
        <w:rPr>
          <w:rFonts w:ascii="Arial" w:hAnsi="Arial" w:cs="Arial" w:eastAsia="Arial"/>
          <w:sz w:val="12"/>
          <w:szCs w:val="12"/>
          <w:color w:val="464646"/>
          <w:spacing w:val="0"/>
          <w:w w:val="100"/>
          <w:position w:val="-1"/>
        </w:rPr>
        <w:t>fll'</w:t>
      </w:r>
      <w:r>
        <w:rPr>
          <w:rFonts w:ascii="Arial" w:hAnsi="Arial" w:cs="Arial" w:eastAsia="Arial"/>
          <w:sz w:val="12"/>
          <w:szCs w:val="12"/>
          <w:color w:val="464646"/>
          <w:spacing w:val="0"/>
          <w:w w:val="100"/>
          <w:position w:val="-1"/>
        </w:rPr>
        <w:t>   </w:t>
      </w:r>
      <w:r>
        <w:rPr>
          <w:rFonts w:ascii="Arial" w:hAnsi="Arial" w:cs="Arial" w:eastAsia="Arial"/>
          <w:sz w:val="12"/>
          <w:szCs w:val="12"/>
          <w:color w:val="464646"/>
          <w:spacing w:val="17"/>
          <w:w w:val="100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939393"/>
          <w:spacing w:val="0"/>
          <w:w w:val="237"/>
          <w:position w:val="-1"/>
        </w:rPr>
        <w:t>'·..</w:t>
      </w:r>
      <w:r>
        <w:rPr>
          <w:rFonts w:ascii="Arial" w:hAnsi="Arial" w:cs="Arial" w:eastAsia="Arial"/>
          <w:sz w:val="12"/>
          <w:szCs w:val="12"/>
          <w:color w:val="93939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2"/>
          <w:szCs w:val="12"/>
          <w:color w:val="939393"/>
          <w:spacing w:val="0"/>
          <w:w w:val="100"/>
          <w:position w:val="-1"/>
        </w:rPr>
      </w:r>
      <w:r>
        <w:rPr>
          <w:rFonts w:ascii="Arial" w:hAnsi="Arial" w:cs="Arial" w:eastAsia="Arial"/>
          <w:sz w:val="12"/>
          <w:szCs w:val="12"/>
          <w:color w:val="939393"/>
          <w:spacing w:val="-15"/>
          <w:w w:val="227"/>
          <w:i/>
          <w:position w:val="-1"/>
        </w:rPr>
        <w:t>:</w:t>
      </w:r>
      <w:r>
        <w:rPr>
          <w:rFonts w:ascii="Arial" w:hAnsi="Arial" w:cs="Arial" w:eastAsia="Arial"/>
          <w:sz w:val="12"/>
          <w:szCs w:val="12"/>
          <w:color w:val="464646"/>
          <w:spacing w:val="-38"/>
          <w:w w:val="370"/>
          <w:position w:val="-1"/>
        </w:rPr>
        <w:t>,</w:t>
      </w:r>
      <w:r>
        <w:rPr>
          <w:rFonts w:ascii="Arial" w:hAnsi="Arial" w:cs="Arial" w:eastAsia="Arial"/>
          <w:sz w:val="12"/>
          <w:szCs w:val="12"/>
          <w:color w:val="707070"/>
          <w:spacing w:val="0"/>
          <w:w w:val="81"/>
          <w:position w:val="-1"/>
        </w:rPr>
        <w:t>,,</w:t>
      </w:r>
      <w:r>
        <w:rPr>
          <w:rFonts w:ascii="Arial" w:hAnsi="Arial" w:cs="Arial" w:eastAsia="Arial"/>
          <w:sz w:val="12"/>
          <w:szCs w:val="12"/>
          <w:color w:val="707070"/>
          <w:spacing w:val="0"/>
          <w:w w:val="100"/>
          <w:position w:val="-1"/>
        </w:rPr>
        <w:t>    </w:t>
      </w:r>
      <w:r>
        <w:rPr>
          <w:rFonts w:ascii="Arial" w:hAnsi="Arial" w:cs="Arial" w:eastAsia="Arial"/>
          <w:sz w:val="12"/>
          <w:szCs w:val="12"/>
          <w:color w:val="707070"/>
          <w:spacing w:val="6"/>
          <w:w w:val="100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343434"/>
          <w:spacing w:val="0"/>
          <w:w w:val="195"/>
          <w:position w:val="-1"/>
        </w:rPr>
        <w:t>'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left="824" w:right="-20"/>
        <w:jc w:val="left"/>
        <w:tabs>
          <w:tab w:pos="1560" w:val="left"/>
          <w:tab w:pos="228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16"/>
          <w:szCs w:val="16"/>
          <w:color w:val="AAAAAA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16"/>
          <w:szCs w:val="16"/>
          <w:color w:val="AAAAAA"/>
          <w:spacing w:val="42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808080"/>
          <w:spacing w:val="0"/>
          <w:w w:val="170"/>
          <w:position w:val="-2"/>
        </w:rPr>
        <w:t>4</w:t>
      </w:r>
      <w:r>
        <w:rPr>
          <w:rFonts w:ascii="Arial" w:hAnsi="Arial" w:cs="Arial" w:eastAsia="Arial"/>
          <w:sz w:val="16"/>
          <w:szCs w:val="16"/>
          <w:color w:val="808080"/>
          <w:spacing w:val="-9"/>
          <w:w w:val="169"/>
          <w:position w:val="-2"/>
        </w:rPr>
        <w:t>,</w:t>
      </w:r>
      <w:r>
        <w:rPr>
          <w:rFonts w:ascii="Arial" w:hAnsi="Arial" w:cs="Arial" w:eastAsia="Arial"/>
          <w:sz w:val="16"/>
          <w:szCs w:val="16"/>
          <w:color w:val="AAAAAA"/>
          <w:spacing w:val="-28"/>
          <w:w w:val="95"/>
          <w:position w:val="-2"/>
        </w:rPr>
        <w:t>•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47"/>
          <w:position w:val="-2"/>
        </w:rPr>
        <w:t>.</w:t>
      </w:r>
      <w:r>
        <w:rPr>
          <w:rFonts w:ascii="Arial" w:hAnsi="Arial" w:cs="Arial" w:eastAsia="Arial"/>
          <w:sz w:val="16"/>
          <w:szCs w:val="16"/>
          <w:color w:val="595959"/>
          <w:spacing w:val="-2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47"/>
          <w:position w:val="-2"/>
        </w:rPr>
        <w:t>,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00"/>
          <w:position w:val="-2"/>
        </w:rPr>
      </w:r>
      <w:r>
        <w:rPr>
          <w:rFonts w:ascii="Arial" w:hAnsi="Arial" w:cs="Arial" w:eastAsia="Arial"/>
          <w:sz w:val="16"/>
          <w:szCs w:val="16"/>
          <w:color w:val="939393"/>
          <w:spacing w:val="0"/>
          <w:w w:val="153"/>
          <w:position w:val="-2"/>
        </w:rPr>
        <w:t>.....</w:t>
      </w:r>
      <w:r>
        <w:rPr>
          <w:rFonts w:ascii="Arial" w:hAnsi="Arial" w:cs="Arial" w:eastAsia="Arial"/>
          <w:sz w:val="16"/>
          <w:szCs w:val="16"/>
          <w:color w:val="939393"/>
          <w:spacing w:val="-33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CACACA"/>
          <w:spacing w:val="10"/>
          <w:w w:val="147"/>
          <w:position w:val="-2"/>
        </w:rPr>
        <w:t>.</w:t>
      </w:r>
      <w:r>
        <w:rPr>
          <w:rFonts w:ascii="Arial" w:hAnsi="Arial" w:cs="Arial" w:eastAsia="Arial"/>
          <w:sz w:val="16"/>
          <w:szCs w:val="16"/>
          <w:color w:val="CACACA"/>
          <w:spacing w:val="-6"/>
          <w:w w:val="29"/>
          <w:position w:val="-2"/>
        </w:rPr>
        <w:t>.</w:t>
      </w:r>
      <w:r>
        <w:rPr>
          <w:rFonts w:ascii="Arial" w:hAnsi="Arial" w:cs="Arial" w:eastAsia="Arial"/>
          <w:sz w:val="7"/>
          <w:szCs w:val="7"/>
          <w:color w:val="AAAAAA"/>
          <w:spacing w:val="0"/>
          <w:w w:val="120"/>
          <w:position w:val="-2"/>
        </w:rPr>
        <w:t>"!</w:t>
      </w:r>
      <w:r>
        <w:rPr>
          <w:rFonts w:ascii="Arial" w:hAnsi="Arial" w:cs="Arial" w:eastAsia="Arial"/>
          <w:sz w:val="7"/>
          <w:szCs w:val="7"/>
          <w:color w:val="AAAAAA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7"/>
          <w:szCs w:val="7"/>
          <w:color w:val="AAAAAA"/>
          <w:spacing w:val="0"/>
          <w:w w:val="470"/>
          <w:position w:val="-2"/>
        </w:rPr>
        <w:t>'</w:t>
      </w:r>
      <w:r>
        <w:rPr>
          <w:rFonts w:ascii="Arial" w:hAnsi="Arial" w:cs="Arial" w:eastAsia="Arial"/>
          <w:sz w:val="7"/>
          <w:szCs w:val="7"/>
          <w:color w:val="AAAAAA"/>
          <w:spacing w:val="20"/>
          <w:w w:val="470"/>
          <w:position w:val="-2"/>
        </w:rPr>
        <w:t> </w:t>
      </w:r>
      <w:r>
        <w:rPr>
          <w:rFonts w:ascii="Arial" w:hAnsi="Arial" w:cs="Arial" w:eastAsia="Arial"/>
          <w:sz w:val="7"/>
          <w:szCs w:val="7"/>
          <w:color w:val="CACACA"/>
          <w:spacing w:val="0"/>
          <w:w w:val="201"/>
          <w:position w:val="-2"/>
        </w:rPr>
        <w:t>'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80" w:right="100"/>
          <w:cols w:num="2" w:equalWidth="0">
            <w:col w:w="5385" w:space="2973"/>
            <w:col w:w="3082"/>
          </w:cols>
        </w:sectPr>
      </w:pPr>
      <w:rPr/>
    </w:p>
    <w:p>
      <w:pPr>
        <w:spacing w:before="0" w:after="0" w:line="15" w:lineRule="exact"/>
        <w:ind w:left="4533" w:right="-20"/>
        <w:jc w:val="left"/>
        <w:tabs>
          <w:tab w:pos="104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44"/>
          <w:szCs w:val="144"/>
          <w:color w:val="3D4269"/>
          <w:spacing w:val="0"/>
          <w:w w:val="81"/>
          <w:i/>
          <w:position w:val="-115"/>
        </w:rPr>
        <w:t>:?i</w:t>
      </w:r>
      <w:r>
        <w:rPr>
          <w:rFonts w:ascii="Times New Roman" w:hAnsi="Times New Roman" w:cs="Times New Roman" w:eastAsia="Times New Roman"/>
          <w:sz w:val="144"/>
          <w:szCs w:val="144"/>
          <w:color w:val="3D4269"/>
          <w:spacing w:val="0"/>
          <w:w w:val="100"/>
          <w:i/>
          <w:position w:val="-115"/>
        </w:rPr>
        <w:tab/>
      </w:r>
      <w:r>
        <w:rPr>
          <w:rFonts w:ascii="Times New Roman" w:hAnsi="Times New Roman" w:cs="Times New Roman" w:eastAsia="Times New Roman"/>
          <w:sz w:val="144"/>
          <w:szCs w:val="144"/>
          <w:color w:val="3D4269"/>
          <w:spacing w:val="0"/>
          <w:w w:val="100"/>
          <w:i/>
          <w:position w:val="-115"/>
        </w:rPr>
      </w:r>
      <w:r>
        <w:rPr>
          <w:rFonts w:ascii="Arial" w:hAnsi="Arial" w:cs="Arial" w:eastAsia="Arial"/>
          <w:sz w:val="23"/>
          <w:szCs w:val="23"/>
          <w:color w:val="AAAAAA"/>
          <w:spacing w:val="0"/>
          <w:w w:val="81"/>
          <w:position w:val="-40"/>
        </w:rPr>
        <w:t>.,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13" w:lineRule="exact"/>
        <w:ind w:left="2881" w:right="-20"/>
        <w:jc w:val="left"/>
        <w:tabs>
          <w:tab w:pos="9100" w:val="left"/>
          <w:tab w:pos="9560" w:val="left"/>
          <w:tab w:pos="9900" w:val="left"/>
          <w:tab w:pos="105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3.969788pt;margin-top:2.247165pt;width:18.629205pt;height:21.5pt;mso-position-horizontal-relative:page;mso-position-vertical-relative:paragraph;z-index:-10300" type="#_x0000_t202" filled="f" stroked="f">
            <v:textbox inset="0,0,0,0">
              <w:txbxContent>
                <w:p>
                  <w:pPr>
                    <w:spacing w:before="0" w:after="0" w:line="430" w:lineRule="exact"/>
                    <w:ind w:right="-105"/>
                    <w:jc w:val="left"/>
                    <w:rPr>
                      <w:rFonts w:ascii="Times New Roman" w:hAnsi="Times New Roman" w:cs="Times New Roman" w:eastAsia="Times New Roman"/>
                      <w:sz w:val="43"/>
                      <w:szCs w:val="4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707070"/>
                      <w:spacing w:val="0"/>
                      <w:w w:val="43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707070"/>
                      <w:spacing w:val="25"/>
                      <w:w w:val="4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464646"/>
                      <w:spacing w:val="0"/>
                      <w:w w:val="60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464646"/>
                      <w:spacing w:val="-19"/>
                      <w:w w:val="6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464646"/>
                      <w:spacing w:val="-28"/>
                      <w:w w:val="61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2128A5"/>
          <w:spacing w:val="0"/>
          <w:w w:val="100"/>
          <w:position w:val="-17"/>
        </w:rPr>
        <w:t>\</w:t>
      </w:r>
      <w:r>
        <w:rPr>
          <w:rFonts w:ascii="Arial" w:hAnsi="Arial" w:cs="Arial" w:eastAsia="Arial"/>
          <w:sz w:val="28"/>
          <w:szCs w:val="28"/>
          <w:color w:val="2128A5"/>
          <w:spacing w:val="-75"/>
          <w:w w:val="100"/>
          <w:position w:val="-17"/>
        </w:rPr>
        <w:t> </w:t>
      </w:r>
      <w:r>
        <w:rPr>
          <w:rFonts w:ascii="Arial" w:hAnsi="Arial" w:cs="Arial" w:eastAsia="Arial"/>
          <w:sz w:val="28"/>
          <w:szCs w:val="28"/>
          <w:color w:val="2128A5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28"/>
          <w:szCs w:val="28"/>
          <w:color w:val="2128A5"/>
          <w:spacing w:val="0"/>
          <w:w w:val="100"/>
          <w:position w:val="-17"/>
        </w:rPr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179"/>
          <w:position w:val="-4"/>
        </w:rPr>
        <w:t>1</w:t>
      </w:r>
      <w:r>
        <w:rPr>
          <w:rFonts w:ascii="Arial" w:hAnsi="Arial" w:cs="Arial" w:eastAsia="Arial"/>
          <w:sz w:val="14"/>
          <w:szCs w:val="14"/>
          <w:color w:val="595959"/>
          <w:spacing w:val="-21"/>
          <w:w w:val="100"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464646"/>
          <w:spacing w:val="0"/>
          <w:w w:val="162"/>
          <w:position w:val="-4"/>
        </w:rPr>
        <w:t>\</w:t>
      </w:r>
      <w:r>
        <w:rPr>
          <w:rFonts w:ascii="Arial" w:hAnsi="Arial" w:cs="Arial" w:eastAsia="Arial"/>
          <w:sz w:val="13"/>
          <w:szCs w:val="13"/>
          <w:color w:val="464646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3"/>
          <w:szCs w:val="13"/>
          <w:color w:val="464646"/>
          <w:spacing w:val="0"/>
          <w:w w:val="100"/>
          <w:position w:val="-4"/>
        </w:rPr>
      </w:r>
      <w:r>
        <w:rPr>
          <w:rFonts w:ascii="Arial" w:hAnsi="Arial" w:cs="Arial" w:eastAsia="Arial"/>
          <w:sz w:val="13"/>
          <w:szCs w:val="13"/>
          <w:color w:val="939393"/>
          <w:spacing w:val="0"/>
          <w:w w:val="162"/>
          <w:position w:val="-4"/>
        </w:rPr>
        <w:t>·</w:t>
      </w:r>
      <w:r>
        <w:rPr>
          <w:rFonts w:ascii="Arial" w:hAnsi="Arial" w:cs="Arial" w:eastAsia="Arial"/>
          <w:sz w:val="13"/>
          <w:szCs w:val="13"/>
          <w:color w:val="939393"/>
          <w:spacing w:val="-18"/>
          <w:w w:val="162"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464646"/>
          <w:spacing w:val="0"/>
          <w:w w:val="100"/>
          <w:position w:val="-4"/>
        </w:rPr>
        <w:t>.</w:t>
      </w:r>
      <w:r>
        <w:rPr>
          <w:rFonts w:ascii="Arial" w:hAnsi="Arial" w:cs="Arial" w:eastAsia="Arial"/>
          <w:sz w:val="13"/>
          <w:szCs w:val="13"/>
          <w:color w:val="464646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3"/>
          <w:szCs w:val="13"/>
          <w:color w:val="46464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9"/>
          <w:szCs w:val="9"/>
          <w:color w:val="BCBCBC"/>
          <w:spacing w:val="0"/>
          <w:w w:val="80"/>
          <w:position w:val="-4"/>
        </w:rPr>
        <w:t>1</w:t>
      </w:r>
      <w:r>
        <w:rPr>
          <w:rFonts w:ascii="Times New Roman" w:hAnsi="Times New Roman" w:cs="Times New Roman" w:eastAsia="Times New Roman"/>
          <w:sz w:val="9"/>
          <w:szCs w:val="9"/>
          <w:color w:val="BCBCBC"/>
          <w:spacing w:val="-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CBCBC"/>
          <w:spacing w:val="0"/>
          <w:w w:val="60"/>
          <w:position w:val="-4"/>
        </w:rPr>
        <w:t>-,</w:t>
      </w:r>
      <w:r>
        <w:rPr>
          <w:rFonts w:ascii="Times New Roman" w:hAnsi="Times New Roman" w:cs="Times New Roman" w:eastAsia="Times New Roman"/>
          <w:sz w:val="9"/>
          <w:szCs w:val="9"/>
          <w:color w:val="BCBCBC"/>
          <w:spacing w:val="0"/>
          <w:w w:val="60"/>
          <w:position w:val="-4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BCBCBC"/>
          <w:spacing w:val="5"/>
          <w:w w:val="60"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07070"/>
          <w:spacing w:val="0"/>
          <w:w w:val="60"/>
          <w:position w:val="-4"/>
        </w:rPr>
        <w:t>t·</w:t>
      </w:r>
      <w:r>
        <w:rPr>
          <w:rFonts w:ascii="Times New Roman" w:hAnsi="Times New Roman" w:cs="Times New Roman" w:eastAsia="Times New Roman"/>
          <w:sz w:val="9"/>
          <w:szCs w:val="9"/>
          <w:color w:val="707070"/>
          <w:spacing w:val="-5"/>
          <w:w w:val="60"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07070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707070"/>
          <w:spacing w:val="0"/>
          <w:w w:val="100"/>
          <w:position w:val="-4"/>
        </w:rPr>
      </w:r>
      <w:r>
        <w:rPr>
          <w:rFonts w:ascii="Arial" w:hAnsi="Arial" w:cs="Arial" w:eastAsia="Arial"/>
          <w:sz w:val="27"/>
          <w:szCs w:val="27"/>
          <w:color w:val="BCBCBC"/>
          <w:spacing w:val="0"/>
          <w:w w:val="60"/>
          <w:position w:val="-26"/>
        </w:rPr>
        <w:t>..</w:t>
      </w:r>
      <w:r>
        <w:rPr>
          <w:rFonts w:ascii="Arial" w:hAnsi="Arial" w:cs="Arial" w:eastAsia="Arial"/>
          <w:sz w:val="27"/>
          <w:szCs w:val="27"/>
          <w:color w:val="BCBCBC"/>
          <w:spacing w:val="1"/>
          <w:w w:val="60"/>
          <w:position w:val="-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0"/>
          <w:w w:val="124"/>
          <w:i/>
          <w:position w:val="-4"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80" w:right="100"/>
        </w:sectPr>
      </w:pPr>
      <w:rPr/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8" w:lineRule="exact"/>
        <w:ind w:left="273" w:right="-69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-101"/>
          <w:w w:val="87"/>
          <w:position w:val="-6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58"/>
          <w:position w:val="-3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-34"/>
          <w:w w:val="58"/>
          <w:position w:val="-3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-14"/>
          <w:w w:val="86"/>
          <w:position w:val="-6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58"/>
          <w:position w:val="-3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278"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80"/>
          <w:position w:val="1"/>
        </w:rPr>
        <w:t>:ı: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110"/>
        <w:jc w:val="left"/>
        <w:tabs>
          <w:tab w:pos="380" w:val="left"/>
          <w:tab w:pos="142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46"/>
          <w:szCs w:val="46"/>
          <w:color w:val="242424"/>
          <w:spacing w:val="0"/>
          <w:w w:val="61"/>
          <w:position w:val="4"/>
        </w:rPr>
        <w:t>.</w:t>
      </w:r>
      <w:r>
        <w:rPr>
          <w:rFonts w:ascii="Arial" w:hAnsi="Arial" w:cs="Arial" w:eastAsia="Arial"/>
          <w:sz w:val="46"/>
          <w:szCs w:val="46"/>
          <w:color w:val="24242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46"/>
          <w:szCs w:val="46"/>
          <w:color w:val="242424"/>
          <w:spacing w:val="0"/>
          <w:w w:val="100"/>
          <w:position w:val="4"/>
        </w:rPr>
      </w:r>
      <w:r>
        <w:rPr>
          <w:rFonts w:ascii="Arial" w:hAnsi="Arial" w:cs="Arial" w:eastAsia="Arial"/>
          <w:sz w:val="33"/>
          <w:szCs w:val="33"/>
          <w:color w:val="343434"/>
          <w:spacing w:val="-157"/>
          <w:w w:val="88"/>
          <w:position w:val="1"/>
        </w:rPr>
        <w:t>ç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49"/>
          <w:position w:val="0"/>
        </w:rPr>
        <w:t>lt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-25"/>
          <w:w w:val="49"/>
          <w:position w:val="0"/>
        </w:rPr>
        <w:t>L</w:t>
      </w:r>
      <w:r>
        <w:rPr>
          <w:rFonts w:ascii="Arial" w:hAnsi="Arial" w:cs="Arial" w:eastAsia="Arial"/>
          <w:sz w:val="33"/>
          <w:szCs w:val="33"/>
          <w:color w:val="343434"/>
          <w:spacing w:val="-162"/>
          <w:w w:val="88"/>
          <w:position w:val="1"/>
        </w:rPr>
        <w:t>u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50"/>
          <w:position w:val="0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7"/>
          <w:szCs w:val="27"/>
          <w:color w:val="232177"/>
          <w:spacing w:val="10"/>
          <w:w w:val="240"/>
          <w:position w:val="0"/>
        </w:rPr>
        <w:t>,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79"/>
          <w:position w:val="0"/>
        </w:rPr>
        <w:t>B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464646"/>
          <w:spacing w:val="15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83"/>
          <w:position w:val="0"/>
        </w:rPr>
        <w:t>ge</w:t>
      </w:r>
      <w:r>
        <w:rPr>
          <w:rFonts w:ascii="Arial" w:hAnsi="Arial" w:cs="Arial" w:eastAsia="Arial"/>
          <w:sz w:val="22"/>
          <w:szCs w:val="22"/>
          <w:color w:val="464646"/>
          <w:spacing w:val="-25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9"/>
          <w:position w:val="0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59" w:lineRule="exact"/>
        <w:ind w:left="80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AAAAAA"/>
          <w:spacing w:val="0"/>
          <w:w w:val="100"/>
          <w:position w:val="-1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5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50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5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rı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53" w:lineRule="exact"/>
        <w:ind w:left="497" w:right="-20"/>
        <w:jc w:val="left"/>
        <w:tabs>
          <w:tab w:pos="11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134"/>
        </w:rPr>
        <w:t>.</w:t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808080"/>
          <w:spacing w:val="0"/>
          <w:w w:val="344"/>
        </w:rPr>
        <w:t>;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41" w:after="0" w:line="135" w:lineRule="exact"/>
        <w:ind w:left="511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2"/>
          <w:szCs w:val="12"/>
          <w:color w:val="595959"/>
          <w:spacing w:val="0"/>
          <w:w w:val="100"/>
          <w:position w:val="-1"/>
        </w:rPr>
        <w:t>i;.'</w:t>
      </w:r>
      <w:r>
        <w:rPr>
          <w:rFonts w:ascii="Arial" w:hAnsi="Arial" w:cs="Arial" w:eastAsia="Arial"/>
          <w:sz w:val="12"/>
          <w:szCs w:val="12"/>
          <w:color w:val="595959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808080"/>
          <w:spacing w:val="0"/>
          <w:w w:val="118"/>
          <w:position w:val="-1"/>
        </w:rPr>
        <w:t>f.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707070"/>
          <w:w w:val="106"/>
          <w:position w:val="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-32"/>
          <w:w w:val="106"/>
          <w:position w:val="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AAAAAA"/>
          <w:spacing w:val="-7"/>
          <w:w w:val="44"/>
          <w:position w:val="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16"/>
          <w:w w:val="66"/>
          <w:position w:val="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808080"/>
          <w:spacing w:val="0"/>
          <w:w w:val="19"/>
          <w:position w:val="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808080"/>
          <w:spacing w:val="-4"/>
          <w:w w:val="18"/>
          <w:position w:val="1"/>
        </w:rPr>
        <w:t>=</w:t>
      </w:r>
      <w:r>
        <w:rPr>
          <w:rFonts w:ascii="Times New Roman" w:hAnsi="Times New Roman" w:cs="Times New Roman" w:eastAsia="Times New Roman"/>
          <w:sz w:val="21"/>
          <w:szCs w:val="21"/>
          <w:color w:val="BCBCBC"/>
          <w:spacing w:val="0"/>
          <w:w w:val="82"/>
          <w:position w:val="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BCBCBC"/>
          <w:spacing w:val="-9"/>
          <w:w w:val="81"/>
          <w:position w:val="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808080"/>
          <w:spacing w:val="-13"/>
          <w:w w:val="175"/>
          <w:position w:val="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AAAAAA"/>
          <w:spacing w:val="0"/>
          <w:w w:val="62"/>
          <w:position w:val="1"/>
        </w:rPr>
        <w:t>··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80" w:right="100"/>
          <w:cols w:num="4" w:equalWidth="0">
            <w:col w:w="426" w:space="1366"/>
            <w:col w:w="2495" w:space="620"/>
            <w:col w:w="449" w:space="4109"/>
            <w:col w:w="1975"/>
          </w:cols>
        </w:sectPr>
      </w:pPr>
      <w:rPr/>
    </w:p>
    <w:p>
      <w:pPr>
        <w:spacing w:before="51" w:after="0" w:line="240" w:lineRule="auto"/>
        <w:ind w:left="1556" w:right="-20"/>
        <w:jc w:val="left"/>
        <w:tabs>
          <w:tab w:pos="3620" w:val="left"/>
          <w:tab w:pos="898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23.784334pt;margin-top:29.679413pt;width:560.765975pt;height:741.081835pt;mso-position-horizontal-relative:page;mso-position-vertical-relative:page;z-index:-10308" coordorigin="476,594" coordsize="11215,14822">
            <v:group style="position:absolute;left:492;top:620;width:2447;height:2" coordorigin="492,620" coordsize="2447,2">
              <v:shape style="position:absolute;left:492;top:620;width:2447;height:2" coordorigin="492,620" coordsize="2447,0" path="m492,620l2939,620e" filled="f" stroked="t" strokeweight=".70998pt" strokecolor="#5B5B5B">
                <v:path arrowok="t"/>
              </v:shape>
            </v:group>
            <v:group style="position:absolute;left:2532;top:615;width:2;height:777" coordorigin="2532,615" coordsize="2,777">
              <v:shape style="position:absolute;left:2532;top:615;width:2;height:777" coordorigin="2532,615" coordsize="0,777" path="m2532,1392l2532,615e" filled="f" stroked="t" strokeweight=".70998pt" strokecolor="#545454">
                <v:path arrowok="t"/>
              </v:shape>
            </v:group>
            <v:group style="position:absolute;left:3332;top:620;width:293;height:2" coordorigin="3332,620" coordsize="293,2">
              <v:shape style="position:absolute;left:3332;top:620;width:293;height:2" coordorigin="3332,620" coordsize="293,0" path="m3332,620l3626,620e" filled="f" stroked="t" strokeweight=".47332pt" strokecolor="#3B3B3B">
                <v:path arrowok="t"/>
              </v:shape>
            </v:group>
            <v:group style="position:absolute;left:3569;top:620;width:4023;height:2" coordorigin="3569,620" coordsize="4023,2">
              <v:shape style="position:absolute;left:3569;top:620;width:4023;height:2" coordorigin="3569,620" coordsize="4023,0" path="m3569,620l7592,620e" filled="f" stroked="t" strokeweight=".70998pt" strokecolor="#575757">
                <v:path arrowok="t"/>
              </v:shape>
            </v:group>
            <v:group style="position:absolute;left:7474;top:615;width:497;height:2" coordorigin="7474,615" coordsize="497,2">
              <v:shape style="position:absolute;left:7474;top:615;width:497;height:2" coordorigin="7474,615" coordsize="497,0" path="m7474,615l7971,615e" filled="f" stroked="t" strokeweight=".47332pt" strokecolor="#4B4B4B">
                <v:path arrowok="t"/>
              </v:shape>
            </v:group>
            <v:group style="position:absolute;left:8430;top:615;width:440;height:2" coordorigin="8430,615" coordsize="440,2">
              <v:shape style="position:absolute;left:8430;top:615;width:440;height:2" coordorigin="8430,615" coordsize="440,0" path="m8430,615l8870,615e" filled="f" stroked="t" strokeweight=".47332pt" strokecolor="#444444">
                <v:path arrowok="t"/>
              </v:shape>
            </v:group>
            <v:group style="position:absolute;left:492;top:617;width:11175;height:2" coordorigin="492,617" coordsize="11175,2">
              <v:shape style="position:absolute;left:492;top:617;width:11175;height:2" coordorigin="492,617" coordsize="11175,0" path="m492,617l11667,617e" filled="f" stroked="t" strokeweight=".70998pt" strokecolor="#5B5B5B">
                <v:path arrowok="t"/>
              </v:shape>
            </v:group>
            <v:group style="position:absolute;left:11667;top:601;width:2;height:3328" coordorigin="11667,601" coordsize="2,3328">
              <v:shape style="position:absolute;left:11667;top:601;width:2;height:3328" coordorigin="11667,601" coordsize="0,3328" path="m11667,3928l11667,601e" filled="f" stroked="t" strokeweight=".70998pt" strokecolor="#606060">
                <v:path arrowok="t"/>
              </v:shape>
            </v:group>
            <v:group style="position:absolute;left:2532;top:1335;width:2;height:300" coordorigin="2532,1335" coordsize="2,300">
              <v:shape style="position:absolute;left:2532;top:1335;width:2;height:300" coordorigin="2532,1335" coordsize="0,300" path="m2532,1635l2532,1335e" filled="f" stroked="t" strokeweight=".47332pt" strokecolor="#282828">
                <v:path arrowok="t"/>
              </v:shape>
            </v:group>
            <v:group style="position:absolute;left:9261;top:605;width:2;height:863" coordorigin="9261,605" coordsize="2,863">
              <v:shape style="position:absolute;left:9261;top:605;width:2;height:863" coordorigin="9261,605" coordsize="0,863" path="m9261,1468l9261,605e" filled="f" stroked="t" strokeweight=".94664pt" strokecolor="#5B5B5B">
                <v:path arrowok="t"/>
              </v:shape>
            </v:group>
            <v:group style="position:absolute;left:495;top:615;width:2;height:1735" coordorigin="495,615" coordsize="2,1735">
              <v:shape style="position:absolute;left:495;top:615;width:2;height:1735" coordorigin="495,615" coordsize="0,1735" path="m495,2350l495,615e" filled="f" stroked="t" strokeweight=".70998pt" strokecolor="#676767">
                <v:path arrowok="t"/>
              </v:shape>
            </v:group>
            <v:group style="position:absolute;left:9263;top:1411;width:2;height:224" coordorigin="9263,1411" coordsize="2,224">
              <v:shape style="position:absolute;left:9263;top:1411;width:2;height:224" coordorigin="9263,1411" coordsize="0,224" path="m9263,1635l9263,1411e" filled="f" stroked="t" strokeweight=".47332pt" strokecolor="#3B3B3B">
                <v:path arrowok="t"/>
              </v:shape>
            </v:group>
            <v:group style="position:absolute;left:488;top:2107;width:2901;height:2" coordorigin="488,2107" coordsize="2901,2">
              <v:shape style="position:absolute;left:488;top:2107;width:2901;height:2" coordorigin="488,2107" coordsize="2901,0" path="m488,2107l3389,2107e" filled="f" stroked="t" strokeweight=".70998pt" strokecolor="#575757">
                <v:path arrowok="t"/>
              </v:shape>
            </v:group>
            <v:group style="position:absolute;left:2532;top:1578;width:2;height:534" coordorigin="2532,1578" coordsize="2,534">
              <v:shape style="position:absolute;left:2532;top:1578;width:2;height:534" coordorigin="2532,1578" coordsize="0,534" path="m2532,2112l2532,1578e" filled="f" stroked="t" strokeweight=".70998pt" strokecolor="#4F4F4F">
                <v:path arrowok="t"/>
              </v:shape>
            </v:group>
            <v:group style="position:absolute;left:3332;top:2107;width:194;height:2" coordorigin="3332,2107" coordsize="194,2">
              <v:shape style="position:absolute;left:3332;top:2107;width:194;height:2" coordorigin="3332,2107" coordsize="194,0" path="m3332,2107l3526,2107e" filled="f" stroked="t" strokeweight=".47332pt" strokecolor="#2B2B2B">
                <v:path arrowok="t"/>
              </v:shape>
            </v:group>
            <v:group style="position:absolute;left:3469;top:2105;width:4061;height:2" coordorigin="3469,2105" coordsize="4061,2">
              <v:shape style="position:absolute;left:3469;top:2105;width:4061;height:2" coordorigin="3469,2105" coordsize="4061,0" path="m3469,2105l7531,2105e" filled="f" stroked="t" strokeweight=".70998pt" strokecolor="#575757">
                <v:path arrowok="t"/>
              </v:shape>
            </v:group>
            <v:group style="position:absolute;left:7474;top:2102;width:497;height:2" coordorigin="7474,2102" coordsize="497,2">
              <v:shape style="position:absolute;left:7474;top:2102;width:497;height:2" coordorigin="7474,2102" coordsize="497,0" path="m7474,2102l7971,2102e" filled="f" stroked="t" strokeweight=".47332pt" strokecolor="#383838">
                <v:path arrowok="t"/>
              </v:shape>
            </v:group>
            <v:group style="position:absolute;left:7914;top:2102;width:573;height:2" coordorigin="7914,2102" coordsize="573,2">
              <v:shape style="position:absolute;left:7914;top:2102;width:573;height:2" coordorigin="7914,2102" coordsize="573,0" path="m7914,2102l8487,2102e" filled="f" stroked="t" strokeweight=".70998pt" strokecolor="#5B5B5B">
                <v:path arrowok="t"/>
              </v:shape>
            </v:group>
            <v:group style="position:absolute;left:8430;top:2102;width:440;height:2" coordorigin="8430,2102" coordsize="440,2">
              <v:shape style="position:absolute;left:8430;top:2102;width:440;height:2" coordorigin="8430,2102" coordsize="440,0" path="m8430,2102l8870,2102e" filled="f" stroked="t" strokeweight=".47332pt" strokecolor="#3B3B3B">
                <v:path arrowok="t"/>
              </v:shape>
            </v:group>
            <v:group style="position:absolute;left:9263;top:1578;width:2;height:534" coordorigin="9263,1578" coordsize="2,534">
              <v:shape style="position:absolute;left:9263;top:1578;width:2;height:534" coordorigin="9263,1578" coordsize="0,534" path="m9263,2112l9263,1578e" filled="f" stroked="t" strokeweight=".70998pt" strokecolor="#575757">
                <v:path arrowok="t"/>
              </v:shape>
            </v:group>
            <v:group style="position:absolute;left:8813;top:2100;width:2864;height:2" coordorigin="8813,2100" coordsize="2864,2">
              <v:shape style="position:absolute;left:8813;top:2100;width:2864;height:2" coordorigin="8813,2100" coordsize="2864,0" path="m8813,2100l11677,2100e" filled="f" stroked="t" strokeweight=".70998pt" strokecolor="#606060">
                <v:path arrowok="t"/>
              </v:shape>
            </v:group>
            <v:group style="position:absolute;left:492;top:2326;width:4596;height:2" coordorigin="492,2326" coordsize="4596,2">
              <v:shape style="position:absolute;left:492;top:2326;width:4596;height:2" coordorigin="492,2326" coordsize="4596,0" path="m492,2326l5088,2326e" filled="f" stroked="t" strokeweight=".70998pt" strokecolor="#575757">
                <v:path arrowok="t"/>
              </v:shape>
            </v:group>
            <v:group style="position:absolute;left:4099;top:2322;width:1775;height:2" coordorigin="4099,2322" coordsize="1775,2">
              <v:shape style="position:absolute;left:4099;top:2322;width:1775;height:2" coordorigin="4099,2322" coordsize="1775,0" path="m4099,2322l5874,2322e" filled="f" stroked="t" strokeweight=".70998pt" strokecolor="#5B5B5B">
                <v:path arrowok="t"/>
              </v:shape>
            </v:group>
            <v:group style="position:absolute;left:5817;top:2322;width:1713;height:2" coordorigin="5817,2322" coordsize="1713,2">
              <v:shape style="position:absolute;left:5817;top:2322;width:1713;height:2" coordorigin="5817,2322" coordsize="1713,0" path="m5817,2322l7531,2322e" filled="f" stroked="t" strokeweight=".47332pt" strokecolor="#545454">
                <v:path arrowok="t"/>
              </v:shape>
            </v:group>
            <v:group style="position:absolute;left:7474;top:2319;width:4203;height:2" coordorigin="7474,2319" coordsize="4203,2">
              <v:shape style="position:absolute;left:7474;top:2319;width:4203;height:2" coordorigin="7474,2319" coordsize="4203,0" path="m7474,2319l11677,2319e" filled="f" stroked="t" strokeweight=".70998pt" strokecolor="#575757">
                <v:path arrowok="t"/>
              </v:shape>
            </v:group>
            <v:group style="position:absolute;left:497;top:2279;width:2;height:305" coordorigin="497,2279" coordsize="2,305">
              <v:shape style="position:absolute;left:497;top:2279;width:2;height:305" coordorigin="497,2279" coordsize="0,305" path="m497,2584l497,2279e" filled="f" stroked="t" strokeweight=".47332pt" strokecolor="#2F2F2F">
                <v:path arrowok="t"/>
              </v:shape>
            </v:group>
            <v:group style="position:absolute;left:492;top:2541;width:8472;height:2" coordorigin="492,2541" coordsize="8472,2">
              <v:shape style="position:absolute;left:492;top:2541;width:8472;height:2" coordorigin="492,2541" coordsize="8472,0" path="m492,2541l8965,2541e" filled="f" stroked="t" strokeweight=".70998pt" strokecolor="#575757">
                <v:path arrowok="t"/>
              </v:shape>
            </v:group>
            <v:group style="position:absolute;left:8813;top:2536;width:464;height:2" coordorigin="8813,2536" coordsize="464,2">
              <v:shape style="position:absolute;left:8813;top:2536;width:464;height:2" coordorigin="8813,2536" coordsize="464,0" path="m8813,2536l9277,2536e" filled="f" stroked="t" strokeweight=".47332pt" strokecolor="#484848">
                <v:path arrowok="t"/>
              </v:shape>
            </v:group>
            <v:group style="position:absolute;left:9220;top:2534;width:2452;height:2" coordorigin="9220,2534" coordsize="2452,2">
              <v:shape style="position:absolute;left:9220;top:2534;width:2452;height:2" coordorigin="9220,2534" coordsize="2452,0" path="m9220,2534l11672,2534e" filled="f" stroked="t" strokeweight=".70998pt" strokecolor="#606060">
                <v:path arrowok="t"/>
              </v:shape>
            </v:group>
            <v:group style="position:absolute;left:11670;top:2279;width:2;height:305" coordorigin="11670,2279" coordsize="2,305">
              <v:shape style="position:absolute;left:11670;top:2279;width:2;height:305" coordorigin="11670,2279" coordsize="0,305" path="m11670,2584l11670,2279e" filled="f" stroked="t" strokeweight=".70998pt" strokecolor="#4B4B4B">
                <v:path arrowok="t"/>
              </v:shape>
            </v:group>
            <v:group style="position:absolute;left:488;top:2760;width:3507;height:2" coordorigin="488,2760" coordsize="3507,2">
              <v:shape style="position:absolute;left:488;top:2760;width:3507;height:2" coordorigin="488,2760" coordsize="3507,0" path="m488,2760l3995,2760e" filled="f" stroked="t" strokeweight=".47332pt" strokecolor="#545454">
                <v:path arrowok="t"/>
              </v:shape>
            </v:group>
            <v:group style="position:absolute;left:3938;top:2758;width:5027;height:2" coordorigin="3938,2758" coordsize="5027,2">
              <v:shape style="position:absolute;left:3938;top:2758;width:5027;height:2" coordorigin="3938,2758" coordsize="5027,0" path="m3938,2758l8965,2758e" filled="f" stroked="t" strokeweight=".70998pt" strokecolor="#575757">
                <v:path arrowok="t"/>
              </v:shape>
            </v:group>
            <v:group style="position:absolute;left:8813;top:2756;width:464;height:2" coordorigin="8813,2756" coordsize="464,2">
              <v:shape style="position:absolute;left:8813;top:2756;width:464;height:2" coordorigin="8813,2756" coordsize="464,0" path="m8813,2756l9277,2756e" filled="f" stroked="t" strokeweight=".47332pt" strokecolor="#484848">
                <v:path arrowok="t"/>
              </v:shape>
            </v:group>
            <v:group style="position:absolute;left:9220;top:2753;width:2461;height:2" coordorigin="9220,2753" coordsize="2461,2">
              <v:shape style="position:absolute;left:9220;top:2753;width:2461;height:2" coordorigin="9220,2753" coordsize="2461,0" path="m9220,2753l11682,2753e" filled="f" stroked="t" strokeweight=".70998pt" strokecolor="#606060">
                <v:path arrowok="t"/>
              </v:shape>
            </v:group>
            <v:group style="position:absolute;left:488;top:2972;width:7999;height:2" coordorigin="488,2972" coordsize="7999,2">
              <v:shape style="position:absolute;left:488;top:2972;width:7999;height:2" coordorigin="488,2972" coordsize="7999,0" path="m488,2972l8487,2972e" filled="f" stroked="t" strokeweight=".70998pt" strokecolor="#575757">
                <v:path arrowok="t"/>
              </v:shape>
            </v:group>
            <v:group style="position:absolute;left:8430;top:2970;width:440;height:2" coordorigin="8430,2970" coordsize="440,2">
              <v:shape style="position:absolute;left:8430;top:2970;width:440;height:2" coordorigin="8430,2970" coordsize="440,0" path="m8430,2970l8870,2970e" filled="f" stroked="t" strokeweight=".47332pt" strokecolor="#3F3F3F">
                <v:path arrowok="t"/>
              </v:shape>
            </v:group>
            <v:group style="position:absolute;left:8813;top:2970;width:1486;height:2" coordorigin="8813,2970" coordsize="1486,2">
              <v:shape style="position:absolute;left:8813;top:2970;width:1486;height:2" coordorigin="8813,2970" coordsize="1486,0" path="m8813,2970l10299,2970e" filled="f" stroked="t" strokeweight=".70998pt" strokecolor="#5B5B5B">
                <v:path arrowok="t"/>
              </v:shape>
            </v:group>
            <v:group style="position:absolute;left:10228;top:2970;width:644;height:2" coordorigin="10228,2970" coordsize="644,2">
              <v:shape style="position:absolute;left:10228;top:2970;width:644;height:2" coordorigin="10228,2970" coordsize="644,0" path="m10228,2970l10872,2970e" filled="f" stroked="t" strokeweight=".47332pt" strokecolor="#484848">
                <v:path arrowok="t"/>
              </v:shape>
            </v:group>
            <v:group style="position:absolute;left:10815;top:2970;width:488;height:2" coordorigin="10815,2970" coordsize="488,2">
              <v:shape style="position:absolute;left:10815;top:2970;width:488;height:2" coordorigin="10815,2970" coordsize="488,0" path="m10815,2970l11303,2970e" filled="f" stroked="t" strokeweight=".70998pt" strokecolor="#646464">
                <v:path arrowok="t"/>
              </v:shape>
            </v:group>
            <v:group style="position:absolute;left:11246;top:2968;width:431;height:2" coordorigin="11246,2968" coordsize="431,2">
              <v:shape style="position:absolute;left:11246;top:2968;width:431;height:2" coordorigin="11246,2968" coordsize="431,0" path="m11246,2968l11677,2968e" filled="f" stroked="t" strokeweight=".47332pt" strokecolor="#4F4F4F">
                <v:path arrowok="t"/>
              </v:shape>
            </v:group>
            <v:group style="position:absolute;left:483;top:3194;width:2906;height:2" coordorigin="483,3194" coordsize="2906,2">
              <v:shape style="position:absolute;left:483;top:3194;width:2906;height:2" coordorigin="483,3194" coordsize="2906,0" path="m483,3194l3389,3194e" filled="f" stroked="t" strokeweight=".70998pt" strokecolor="#575757">
                <v:path arrowok="t"/>
              </v:shape>
            </v:group>
            <v:group style="position:absolute;left:3332;top:3194;width:194;height:2" coordorigin="3332,3194" coordsize="194,2">
              <v:shape style="position:absolute;left:3332;top:3194;width:194;height:2" coordorigin="3332,3194" coordsize="194,0" path="m3332,3194l3526,3194e" filled="f" stroked="t" strokeweight=".47332pt" strokecolor="#282828">
                <v:path arrowok="t"/>
              </v:shape>
            </v:group>
            <v:group style="position:absolute;left:3469;top:3194;width:156;height:2" coordorigin="3469,3194" coordsize="156,2">
              <v:shape style="position:absolute;left:3469;top:3194;width:156;height:2" coordorigin="3469,3194" coordsize="156,0" path="m3469,3194l3626,3194e" filled="f" stroked="t" strokeweight=".47332pt" strokecolor="#3F3F3F">
                <v:path arrowok="t"/>
              </v:shape>
            </v:group>
            <v:group style="position:absolute;left:3569;top:3192;width:4918;height:2" coordorigin="3569,3192" coordsize="4918,2">
              <v:shape style="position:absolute;left:3569;top:3192;width:4918;height:2" coordorigin="3569,3192" coordsize="4918,0" path="m3569,3192l8487,3192e" filled="f" stroked="t" strokeweight=".70998pt" strokecolor="#575757">
                <v:path arrowok="t"/>
              </v:shape>
            </v:group>
            <v:group style="position:absolute;left:8430;top:3189;width:440;height:2" coordorigin="8430,3189" coordsize="440,2">
              <v:shape style="position:absolute;left:8430;top:3189;width:440;height:2" coordorigin="8430,3189" coordsize="440,0" path="m8430,3189l8870,3189e" filled="f" stroked="t" strokeweight=".47332pt" strokecolor="#444444">
                <v:path arrowok="t"/>
              </v:shape>
            </v:group>
            <v:group style="position:absolute;left:8813;top:3189;width:1609;height:2" coordorigin="8813,3189" coordsize="1609,2">
              <v:shape style="position:absolute;left:8813;top:3189;width:1609;height:2" coordorigin="8813,3189" coordsize="1609,0" path="m8813,3189l10423,3189e" filled="f" stroked="t" strokeweight=".70998pt" strokecolor="#5B5B5B">
                <v:path arrowok="t"/>
              </v:shape>
            </v:group>
            <v:group style="position:absolute;left:10228;top:3189;width:644;height:2" coordorigin="10228,3189" coordsize="644,2">
              <v:shape style="position:absolute;left:10228;top:3189;width:644;height:2" coordorigin="10228,3189" coordsize="644,0" path="m10228,3189l10872,3189e" filled="f" stroked="t" strokeweight=".47332pt" strokecolor="#484848">
                <v:path arrowok="t"/>
              </v:shape>
            </v:group>
            <v:group style="position:absolute;left:10815;top:3189;width:861;height:2" coordorigin="10815,3189" coordsize="861,2">
              <v:shape style="position:absolute;left:10815;top:3189;width:861;height:2" coordorigin="10815,3189" coordsize="861,0" path="m10815,3189l11677,3189e" filled="f" stroked="t" strokeweight=".70998pt" strokecolor="#606060">
                <v:path arrowok="t"/>
              </v:shape>
            </v:group>
            <v:group style="position:absolute;left:495;top:2512;width:2;height:939" coordorigin="495,2512" coordsize="2,939">
              <v:shape style="position:absolute;left:495;top:2512;width:2;height:939" coordorigin="495,2512" coordsize="0,939" path="m495,3452l495,2512e" filled="f" stroked="t" strokeweight=".70998pt" strokecolor="#545454">
                <v:path arrowok="t"/>
              </v:shape>
            </v:group>
            <v:group style="position:absolute;left:3966;top:3194;width:2;height:229" coordorigin="3966,3194" coordsize="2,229">
              <v:shape style="position:absolute;left:3966;top:3194;width:2;height:229" coordorigin="3966,3194" coordsize="0,229" path="m3966,3423l3966,3194e" filled="f" stroked="t" strokeweight=".23666pt" strokecolor="#545454">
                <v:path arrowok="t"/>
              </v:shape>
            </v:group>
            <v:group style="position:absolute;left:7102;top:3185;width:2;height:267" coordorigin="7102,3185" coordsize="2,267">
              <v:shape style="position:absolute;left:7102;top:3185;width:2;height:267" coordorigin="7102,3185" coordsize="0,267" path="m7102,3452l7102,3185e" filled="f" stroked="t" strokeweight=".70998pt" strokecolor="#5B5B5B">
                <v:path arrowok="t"/>
              </v:shape>
            </v:group>
            <v:group style="position:absolute;left:497;top:3394;width:2;height:257" coordorigin="497,3394" coordsize="2,257">
              <v:shape style="position:absolute;left:497;top:3394;width:2;height:257" coordorigin="497,3394" coordsize="0,257" path="m497,3652l497,3394e" filled="f" stroked="t" strokeweight=".47332pt" strokecolor="#282828">
                <v:path arrowok="t"/>
              </v:shape>
            </v:group>
            <v:group style="position:absolute;left:3966;top:3423;width:2;height:200" coordorigin="3966,3423" coordsize="2,200">
              <v:shape style="position:absolute;left:3966;top:3423;width:2;height:200" coordorigin="3966,3423" coordsize="0,200" path="m3966,3623l3966,3423e" filled="f" stroked="t" strokeweight=".23666pt" strokecolor="#000000">
                <v:path arrowok="t"/>
              </v:shape>
            </v:group>
            <v:group style="position:absolute;left:4014;top:3614;width:2097;height:2" coordorigin="4014,3614" coordsize="2097,2">
              <v:shape style="position:absolute;left:4014;top:3614;width:2097;height:2" coordorigin="4014,3614" coordsize="2097,0" path="m4014,3614l6111,3614e" filled="f" stroked="t" strokeweight=".70998pt" strokecolor="#575757">
                <v:path arrowok="t"/>
              </v:shape>
            </v:group>
            <v:group style="position:absolute;left:7105;top:3394;width:2;height:257" coordorigin="7105,3394" coordsize="2,257">
              <v:shape style="position:absolute;left:7105;top:3394;width:2;height:257" coordorigin="7105,3394" coordsize="0,257" path="m7105,3652l7105,3394e" filled="f" stroked="t" strokeweight=".47332pt" strokecolor="#2B2B2B">
                <v:path arrowok="t"/>
              </v:shape>
            </v:group>
            <v:group style="position:absolute;left:497;top:3595;width:2;height:629" coordorigin="497,3595" coordsize="2,629">
              <v:shape style="position:absolute;left:497;top:3595;width:2;height:629" coordorigin="497,3595" coordsize="0,629" path="m497,4224l497,3595e" filled="f" stroked="t" strokeweight=".94664pt" strokecolor="#575757">
                <v:path arrowok="t"/>
              </v:shape>
            </v:group>
            <v:group style="position:absolute;left:488;top:3926;width:3512;height:2" coordorigin="488,3926" coordsize="3512,2">
              <v:shape style="position:absolute;left:488;top:3926;width:3512;height:2" coordorigin="488,3926" coordsize="3512,0" path="m488,3926l4000,3926e" filled="f" stroked="t" strokeweight=".70998pt" strokecolor="#575757">
                <v:path arrowok="t"/>
              </v:shape>
            </v:group>
            <v:group style="position:absolute;left:3966;top:3623;width:2;height:300" coordorigin="3966,3623" coordsize="2,300">
              <v:shape style="position:absolute;left:3966;top:3623;width:2;height:300" coordorigin="3966,3623" coordsize="0,300" path="m3966,3924l3966,3623e" filled="f" stroked="t" strokeweight=".23666pt" strokecolor="#383838">
                <v:path arrowok="t"/>
              </v:shape>
            </v:group>
            <v:group style="position:absolute;left:3938;top:3919;width:2480;height:2" coordorigin="3938,3919" coordsize="2480,2">
              <v:shape style="position:absolute;left:3938;top:3919;width:2480;height:2" coordorigin="3938,3919" coordsize="2480,0" path="m3938,3919l6418,3919e" filled="f" stroked="t" strokeweight="1.1833pt" strokecolor="#3F3F3F">
                <v:path arrowok="t"/>
              </v:shape>
            </v:group>
            <v:group style="position:absolute;left:5817;top:3921;width:5860;height:2" coordorigin="5817,3921" coordsize="5860,2">
              <v:shape style="position:absolute;left:5817;top:3921;width:5860;height:2" coordorigin="5817,3921" coordsize="5860,0" path="m5817,3921l11677,3921e" filled="f" stroked="t" strokeweight=".70998pt" strokecolor="#575757">
                <v:path arrowok="t"/>
              </v:shape>
            </v:group>
            <v:group style="position:absolute;left:7105;top:3595;width:2;height:338" coordorigin="7105,3595" coordsize="2,338">
              <v:shape style="position:absolute;left:7105;top:3595;width:2;height:338" coordorigin="7105,3595" coordsize="0,338" path="m7105,3933l7105,3595e" filled="f" stroked="t" strokeweight=".70998pt" strokecolor="#4F4F4F">
                <v:path arrowok="t"/>
              </v:shape>
            </v:group>
            <v:group style="position:absolute;left:7474;top:3924;width:497;height:2" coordorigin="7474,3924" coordsize="497,2">
              <v:shape style="position:absolute;left:7474;top:3924;width:497;height:2" coordorigin="7474,3924" coordsize="497,0" path="m7474,3924l7971,3924e" filled="f" stroked="t" strokeweight=".47332pt" strokecolor="#383838">
                <v:path arrowok="t"/>
              </v:shape>
            </v:group>
            <v:group style="position:absolute;left:2532;top:3914;width:2;height:310" coordorigin="2532,3914" coordsize="2,310">
              <v:shape style="position:absolute;left:2532;top:3914;width:2;height:310" coordorigin="2532,3914" coordsize="0,310" path="m2532,4224l2532,3914e" filled="f" stroked="t" strokeweight=".94664pt" strokecolor="#575757">
                <v:path arrowok="t"/>
              </v:shape>
            </v:group>
            <v:group style="position:absolute;left:483;top:4200;width:11194;height:2" coordorigin="483,4200" coordsize="11194,2">
              <v:shape style="position:absolute;left:483;top:4200;width:11194;height:2" coordorigin="483,4200" coordsize="11194,0" path="m483,4200l11677,4200e" filled="f" stroked="t" strokeweight=".70998pt" strokecolor="#5B5B5B">
                <v:path arrowok="t"/>
              </v:shape>
            </v:group>
            <v:group style="position:absolute;left:497;top:4152;width:2;height:286" coordorigin="497,4152" coordsize="2,286">
              <v:shape style="position:absolute;left:497;top:4152;width:2;height:286" coordorigin="497,4152" coordsize="0,286" path="m497,4438l497,4152e" filled="f" stroked="t" strokeweight=".47332pt" strokecolor="#3B3B3B">
                <v:path arrowok="t"/>
              </v:shape>
            </v:group>
            <v:group style="position:absolute;left:2532;top:4152;width:2;height:286" coordorigin="2532,4152" coordsize="2,286">
              <v:shape style="position:absolute;left:2532;top:4152;width:2;height:286" coordorigin="2532,4152" coordsize="0,286" path="m2532,4438l2532,4152e" filled="f" stroked="t" strokeweight=".47332pt" strokecolor="#3F3F3F">
                <v:path arrowok="t"/>
              </v:shape>
            </v:group>
            <v:group style="position:absolute;left:2528;top:4417;width:9154;height:2" coordorigin="2528,4417" coordsize="9154,2">
              <v:shape style="position:absolute;left:2528;top:4417;width:9154;height:2" coordorigin="2528,4417" coordsize="9154,0" path="m2528,4417l11682,4417e" filled="f" stroked="t" strokeweight=".70998pt" strokecolor="#575757">
                <v:path arrowok="t"/>
              </v:shape>
            </v:group>
            <v:group style="position:absolute;left:11672;top:4186;width:2;height:706" coordorigin="11672,4186" coordsize="2,706">
              <v:shape style="position:absolute;left:11672;top:4186;width:2;height:706" coordorigin="11672,4186" coordsize="0,706" path="m11672,4891l11672,4186e" filled="f" stroked="t" strokeweight=".70998pt" strokecolor="#646464">
                <v:path arrowok="t"/>
              </v:shape>
            </v:group>
            <v:group style="position:absolute;left:2537;top:4381;width:2;height:286" coordorigin="2537,4381" coordsize="2,286">
              <v:shape style="position:absolute;left:2537;top:4381;width:2;height:286" coordorigin="2537,4381" coordsize="0,286" path="m2537,4667l2537,4381e" filled="f" stroked="t" strokeweight=".70998pt" strokecolor="#484848">
                <v:path arrowok="t"/>
              </v:shape>
            </v:group>
            <v:group style="position:absolute;left:7957;top:4405;width:2;height:262" coordorigin="7957,4405" coordsize="2,262">
              <v:shape style="position:absolute;left:7957;top:4405;width:2;height:262" coordorigin="7957,4405" coordsize="0,262" path="m7957,4667l7957,4405e" filled="f" stroked="t" strokeweight=".47332pt" strokecolor="#484848">
                <v:path arrowok="t"/>
              </v:shape>
            </v:group>
            <v:group style="position:absolute;left:2532;top:4572;width:2;height:591" coordorigin="2532,4572" coordsize="2,591">
              <v:shape style="position:absolute;left:2532;top:4572;width:2;height:591" coordorigin="2532,4572" coordsize="0,591" path="m2532,5163l2532,4572e" filled="f" stroked="t" strokeweight=".94664pt" strokecolor="#5B5B5B">
                <v:path arrowok="t"/>
              </v:shape>
            </v:group>
            <v:group style="position:absolute;left:5055;top:4858;width:1392;height:2" coordorigin="5055,4858" coordsize="1392,2">
              <v:shape style="position:absolute;left:5055;top:4858;width:1392;height:2" coordorigin="5055,4858" coordsize="1392,0" path="m5055,4858l6447,4858e" filled="f" stroked="t" strokeweight=".23666pt" strokecolor="#1F1F1F">
                <v:path arrowok="t"/>
              </v:shape>
            </v:group>
            <v:group style="position:absolute;left:6447;top:4858;width:1056;height:2" coordorigin="6447,4858" coordsize="1056,2">
              <v:shape style="position:absolute;left:6447;top:4858;width:1056;height:2" coordorigin="6447,4858" coordsize="1056,0" path="m6447,4858l7502,4858e" filled="f" stroked="t" strokeweight=".23666pt" strokecolor="#000000">
                <v:path arrowok="t"/>
              </v:shape>
            </v:group>
            <v:group style="position:absolute;left:7502;top:4858;width:450;height:2" coordorigin="7502,4858" coordsize="450,2">
              <v:shape style="position:absolute;left:7502;top:4858;width:450;height:2" coordorigin="7502,4858" coordsize="450,0" path="m7502,4858l7952,4858e" filled="f" stroked="t" strokeweight=".23666pt" strokecolor="#676767">
                <v:path arrowok="t"/>
              </v:shape>
            </v:group>
            <v:group style="position:absolute;left:7954;top:4610;width:2;height:281" coordorigin="7954,4610" coordsize="2,281">
              <v:shape style="position:absolute;left:7954;top:4610;width:2;height:281" coordorigin="7954,4610" coordsize="0,281" path="m7954,4891l7954,4610e" filled="f" stroked="t" strokeweight=".70998pt" strokecolor="#606060">
                <v:path arrowok="t"/>
              </v:shape>
            </v:group>
            <v:group style="position:absolute;left:9462;top:4858;width:2196;height:2" coordorigin="9462,4858" coordsize="2196,2">
              <v:shape style="position:absolute;left:9462;top:4858;width:2196;height:2" coordorigin="9462,4858" coordsize="2196,0" path="m9462,4858l11658,4858e" filled="f" stroked="t" strokeweight=".23666pt" strokecolor="#000000">
                <v:path arrowok="t"/>
              </v:shape>
            </v:group>
            <v:group style="position:absolute;left:5060;top:5144;width:2471;height:2" coordorigin="5060,5144" coordsize="2471,2">
              <v:shape style="position:absolute;left:5060;top:5144;width:2471;height:2" coordorigin="5060,5144" coordsize="2471,0" path="m5060,5144l7531,5144e" filled="f" stroked="t" strokeweight=".70998pt" strokecolor="#575757">
                <v:path arrowok="t"/>
              </v:shape>
            </v:group>
            <v:group style="position:absolute;left:7474;top:5144;width:497;height:2" coordorigin="7474,5144" coordsize="497,2">
              <v:shape style="position:absolute;left:7474;top:5144;width:497;height:2" coordorigin="7474,5144" coordsize="497,0" path="m7474,5144l7971,5144e" filled="f" stroked="t" strokeweight=".47332pt" strokecolor="#3B3B3B">
                <v:path arrowok="t"/>
              </v:shape>
            </v:group>
            <v:group style="position:absolute;left:7895;top:5142;width:3787;height:2" coordorigin="7895,5142" coordsize="3787,2">
              <v:shape style="position:absolute;left:7895;top:5142;width:3787;height:2" coordorigin="7895,5142" coordsize="3787,0" path="m7895,5142l11682,5142e" filled="f" stroked="t" strokeweight=".70998pt" strokecolor="#676767">
                <v:path arrowok="t"/>
              </v:shape>
            </v:group>
            <v:group style="position:absolute;left:11672;top:4829;width:2;height:343" coordorigin="11672,4829" coordsize="2,343">
              <v:shape style="position:absolute;left:11672;top:4829;width:2;height:343" coordorigin="11672,4829" coordsize="0,343" path="m11672,5173l11672,4829e" filled="f" stroked="t" strokeweight=".47332pt" strokecolor="#4B4B4B">
                <v:path arrowok="t"/>
              </v:shape>
            </v:group>
            <v:group style="position:absolute;left:495;top:4381;width:2;height:1707" coordorigin="495,4381" coordsize="2,1707">
              <v:shape style="position:absolute;left:495;top:4381;width:2;height:1707" coordorigin="495,4381" coordsize="0,1707" path="m495,6088l495,4381e" filled="f" stroked="t" strokeweight=".70998pt" strokecolor="#4F4F4F">
                <v:path arrowok="t"/>
              </v:shape>
            </v:group>
            <v:group style="position:absolute;left:2532;top:5106;width:2;height:515" coordorigin="2532,5106" coordsize="2,515">
              <v:shape style="position:absolute;left:2532;top:5106;width:2;height:515" coordorigin="2532,5106" coordsize="0,515" path="m2532,5621l2532,5106e" filled="f" stroked="t" strokeweight=".47332pt" strokecolor="#343434">
                <v:path arrowok="t"/>
              </v:shape>
            </v:group>
            <v:group style="position:absolute;left:5067;top:4415;width:2;height:1006" coordorigin="5067,4415" coordsize="2,1006">
              <v:shape style="position:absolute;left:5067;top:4415;width:2;height:1006" coordorigin="5067,4415" coordsize="0,1006" path="m5067,5420l5067,4415e" filled="f" stroked="t" strokeweight=".70998pt" strokecolor="#4F4F4F">
                <v:path arrowok="t"/>
              </v:shape>
            </v:group>
            <v:group style="position:absolute;left:5055;top:5382;width:6626;height:2" coordorigin="5055,5382" coordsize="6626,2">
              <v:shape style="position:absolute;left:5055;top:5382;width:6626;height:2" coordorigin="5055,5382" coordsize="6626,0" path="m5055,5382l11682,5382e" filled="f" stroked="t" strokeweight=".70998pt" strokecolor="#575757">
                <v:path arrowok="t"/>
              </v:shape>
            </v:group>
            <v:group style="position:absolute;left:7474;top:5382;width:497;height:2" coordorigin="7474,5382" coordsize="497,2">
              <v:shape style="position:absolute;left:7474;top:5382;width:497;height:2" coordorigin="7474,5382" coordsize="497,0" path="m7474,5382l7971,5382e" filled="f" stroked="t" strokeweight=".47332pt" strokecolor="#444444">
                <v:path arrowok="t"/>
              </v:shape>
            </v:group>
            <v:group style="position:absolute;left:8430;top:5382;width:440;height:2" coordorigin="8430,5382" coordsize="440,2">
              <v:shape style="position:absolute;left:8430;top:5382;width:440;height:2" coordorigin="8430,5382" coordsize="440,0" path="m8430,5382l8870,5382e" filled="f" stroked="t" strokeweight=".47332pt" strokecolor="#3B3B3B">
                <v:path arrowok="t"/>
              </v:shape>
            </v:group>
            <v:group style="position:absolute;left:11672;top:5082;width:2;height:6770" coordorigin="11672,5082" coordsize="2,6770">
              <v:shape style="position:absolute;left:11672;top:5082;width:2;height:6770" coordorigin="11672,5082" coordsize="0,6770" path="m11672,11852l11672,5082e" filled="f" stroked="t" strokeweight=".70998pt" strokecolor="#646464">
                <v:path arrowok="t"/>
              </v:shape>
            </v:group>
            <v:group style="position:absolute;left:497;top:5363;width:2;height:257" coordorigin="497,5363" coordsize="2,257">
              <v:shape style="position:absolute;left:497;top:5363;width:2;height:257" coordorigin="497,5363" coordsize="0,257" path="m497,5621l497,5363e" filled="f" stroked="t" strokeweight=".47332pt" strokecolor="#383838">
                <v:path arrowok="t"/>
              </v:shape>
            </v:group>
            <v:group style="position:absolute;left:2528;top:5604;width:2404;height:2" coordorigin="2528,5604" coordsize="2404,2">
              <v:shape style="position:absolute;left:2528;top:5604;width:2404;height:2" coordorigin="2528,5604" coordsize="2404,0" path="m2528,5604l4932,5604e" filled="f" stroked="t" strokeweight=".70998pt" strokecolor="#5B5B5B">
                <v:path arrowok="t"/>
              </v:shape>
            </v:group>
            <v:group style="position:absolute;left:4875;top:5602;width:222;height:2" coordorigin="4875,5602" coordsize="222,2">
              <v:shape style="position:absolute;left:4875;top:5602;width:222;height:2" coordorigin="4875,5602" coordsize="222,0" path="m4875,5602l5098,5602e" filled="f" stroked="t" strokeweight=".47332pt" strokecolor="#3B3B3B">
                <v:path arrowok="t"/>
              </v:shape>
            </v:group>
            <v:group style="position:absolute;left:5069;top:5363;width:2;height:267" coordorigin="5069,5363" coordsize="2,267">
              <v:shape style="position:absolute;left:5069;top:5363;width:2;height:267" coordorigin="5069,5363" coordsize="0,267" path="m5069,5630l5069,5363e" filled="f" stroked="t" strokeweight=".47332pt" strokecolor="#2F2F2F">
                <v:path arrowok="t"/>
              </v:shape>
            </v:group>
            <v:group style="position:absolute;left:5027;top:5602;width:2504;height:2" coordorigin="5027,5602" coordsize="2504,2">
              <v:shape style="position:absolute;left:5027;top:5602;width:2504;height:2" coordorigin="5027,5602" coordsize="2504,0" path="m5027,5602l7531,5602e" filled="f" stroked="t" strokeweight=".47332pt" strokecolor="#545454">
                <v:path arrowok="t"/>
              </v:shape>
            </v:group>
            <v:group style="position:absolute;left:7474;top:5602;width:497;height:2" coordorigin="7474,5602" coordsize="497,2">
              <v:shape style="position:absolute;left:7474;top:5602;width:497;height:2" coordorigin="7474,5602" coordsize="497,0" path="m7474,5602l7971,5602e" filled="f" stroked="t" strokeweight=".47332pt" strokecolor="#343434">
                <v:path arrowok="t"/>
              </v:shape>
            </v:group>
            <v:group style="position:absolute;left:7914;top:5602;width:573;height:2" coordorigin="7914,5602" coordsize="573,2">
              <v:shape style="position:absolute;left:7914;top:5602;width:573;height:2" coordorigin="7914,5602" coordsize="573,0" path="m7914,5602l8487,5602e" filled="f" stroked="t" strokeweight=".94664pt" strokecolor="#5B5B5B">
                <v:path arrowok="t"/>
              </v:shape>
            </v:group>
            <v:group style="position:absolute;left:8430;top:5602;width:440;height:2" coordorigin="8430,5602" coordsize="440,2">
              <v:shape style="position:absolute;left:8430;top:5602;width:440;height:2" coordorigin="8430,5602" coordsize="440,0" path="m8430,5602l8870,5602e" filled="f" stroked="t" strokeweight=".47332pt" strokecolor="#3F3F3F">
                <v:path arrowok="t"/>
              </v:shape>
            </v:group>
            <v:group style="position:absolute;left:8813;top:5602;width:2868;height:2" coordorigin="8813,5602" coordsize="2868,2">
              <v:shape style="position:absolute;left:8813;top:5602;width:2868;height:2" coordorigin="8813,5602" coordsize="2868,0" path="m8813,5602l11682,5602e" filled="f" stroked="t" strokeweight=".70998pt" strokecolor="#606060">
                <v:path arrowok="t"/>
              </v:shape>
            </v:group>
            <v:group style="position:absolute;left:2532;top:5535;width:2;height:582" coordorigin="2532,5535" coordsize="2,582">
              <v:shape style="position:absolute;left:2532;top:5535;width:2;height:582" coordorigin="2532,5535" coordsize="0,582" path="m2532,6117l2532,5535e" filled="f" stroked="t" strokeweight=".94664pt" strokecolor="#575757">
                <v:path arrowok="t"/>
              </v:shape>
            </v:group>
            <v:group style="position:absolute;left:488;top:5833;width:7052;height:2" coordorigin="488,5833" coordsize="7052,2">
              <v:shape style="position:absolute;left:488;top:5833;width:7052;height:2" coordorigin="488,5833" coordsize="7052,0" path="m488,5833l7540,5833e" filled="f" stroked="t" strokeweight=".70998pt" strokecolor="#575757">
                <v:path arrowok="t"/>
              </v:shape>
            </v:group>
            <v:group style="position:absolute;left:7474;top:5830;width:497;height:2" coordorigin="7474,5830" coordsize="497,2">
              <v:shape style="position:absolute;left:7474;top:5830;width:497;height:2" coordorigin="7474,5830" coordsize="497,0" path="m7474,5830l7971,5830e" filled="f" stroked="t" strokeweight=".47332pt" strokecolor="#3F3F3F">
                <v:path arrowok="t"/>
              </v:shape>
            </v:group>
            <v:group style="position:absolute;left:7914;top:5830;width:573;height:2" coordorigin="7914,5830" coordsize="573,2">
              <v:shape style="position:absolute;left:7914;top:5830;width:573;height:2" coordorigin="7914,5830" coordsize="573,0" path="m7914,5830l8487,5830e" filled="f" stroked="t" strokeweight=".94664pt" strokecolor="#5B5B5B">
                <v:path arrowok="t"/>
              </v:shape>
            </v:group>
            <v:group style="position:absolute;left:8430;top:5830;width:440;height:2" coordorigin="8430,5830" coordsize="440,2">
              <v:shape style="position:absolute;left:8430;top:5830;width:440;height:2" coordorigin="8430,5830" coordsize="440,0" path="m8430,5830l8870,5830e" filled="f" stroked="t" strokeweight=".47332pt" strokecolor="#3B3B3B">
                <v:path arrowok="t"/>
              </v:shape>
            </v:group>
            <v:group style="position:absolute;left:8813;top:5830;width:2868;height:2" coordorigin="8813,5830" coordsize="2868,2">
              <v:shape style="position:absolute;left:8813;top:5830;width:2868;height:2" coordorigin="8813,5830" coordsize="2868,0" path="m8813,5830l11682,5830e" filled="f" stroked="t" strokeweight=".70998pt" strokecolor="#606060">
                <v:path arrowok="t"/>
              </v:shape>
            </v:group>
            <v:group style="position:absolute;left:7957;top:5826;width:2;height:453" coordorigin="7957,5826" coordsize="2,453">
              <v:shape style="position:absolute;left:7957;top:5826;width:2;height:453" coordorigin="7957,5826" coordsize="0,453" path="m7957,6279l7957,5826e" filled="f" stroked="t" strokeweight=".70998pt" strokecolor="#646464">
                <v:path arrowok="t"/>
              </v:shape>
            </v:group>
            <v:group style="position:absolute;left:2532;top:6059;width:2;height:210" coordorigin="2532,6059" coordsize="2,210">
              <v:shape style="position:absolute;left:2532;top:6059;width:2;height:210" coordorigin="2532,6059" coordsize="0,210" path="m2532,6269l2532,6059e" filled="f" stroked="t" strokeweight=".47332pt" strokecolor="#484848">
                <v:path arrowok="t"/>
              </v:shape>
            </v:group>
            <v:group style="position:absolute;left:2528;top:6257;width:4591;height:2" coordorigin="2528,6257" coordsize="4591,2">
              <v:shape style="position:absolute;left:2528;top:6257;width:4591;height:2" coordorigin="2528,6257" coordsize="4591,0" path="m2528,6257l7119,6257e" filled="f" stroked="t" strokeweight=".70998pt" strokecolor="#545454">
                <v:path arrowok="t"/>
              </v:shape>
            </v:group>
            <v:group style="position:absolute;left:5067;top:5559;width:2;height:920" coordorigin="5067,5559" coordsize="2,920">
              <v:shape style="position:absolute;left:5067;top:5559;width:2;height:920" coordorigin="5067,5559" coordsize="0,920" path="m5067,6479l5067,5559e" filled="f" stroked="t" strokeweight=".70998pt" strokecolor="#4F4F4F">
                <v:path arrowok="t"/>
              </v:shape>
            </v:group>
            <v:group style="position:absolute;left:7062;top:6255;width:469;height:2" coordorigin="7062,6255" coordsize="469,2">
              <v:shape style="position:absolute;left:7062;top:6255;width:469;height:2" coordorigin="7062,6255" coordsize="469,0" path="m7062,6255l7531,6255e" filled="f" stroked="t" strokeweight=".47332pt" strokecolor="#444444">
                <v:path arrowok="t"/>
              </v:shape>
            </v:group>
            <v:group style="position:absolute;left:7450;top:6255;width:549;height:2" coordorigin="7450,6255" coordsize="549,2">
              <v:shape style="position:absolute;left:7450;top:6255;width:549;height:2" coordorigin="7450,6255" coordsize="549,0" path="m7450,6255l7999,6255e" filled="f" stroked="t" strokeweight=".94664pt" strokecolor="#646464">
                <v:path arrowok="t"/>
              </v:shape>
            </v:group>
            <v:group style="position:absolute;left:7909;top:6255;width:577;height:2" coordorigin="7909,6255" coordsize="577,2">
              <v:shape style="position:absolute;left:7909;top:6255;width:577;height:2" coordorigin="7909,6255" coordsize="577,0" path="m7909,6255l8487,6255e" filled="f" stroked="t" strokeweight=".47332pt" strokecolor="#484848">
                <v:path arrowok="t"/>
              </v:shape>
            </v:group>
            <v:group style="position:absolute;left:8430;top:6255;width:440;height:2" coordorigin="8430,6255" coordsize="440,2">
              <v:shape style="position:absolute;left:8430;top:6255;width:440;height:2" coordorigin="8430,6255" coordsize="440,0" path="m8430,6255l8870,6255e" filled="f" stroked="t" strokeweight=".94664pt" strokecolor="#646464">
                <v:path arrowok="t"/>
              </v:shape>
            </v:group>
            <v:group style="position:absolute;left:8813;top:6252;width:464;height:2" coordorigin="8813,6252" coordsize="464,2">
              <v:shape style="position:absolute;left:8813;top:6252;width:464;height:2" coordorigin="8813,6252" coordsize="464,0" path="m8813,6252l9277,6252e" filled="f" stroked="t" strokeweight=".47332pt" strokecolor="#4B4B4B">
                <v:path arrowok="t"/>
              </v:shape>
            </v:group>
            <v:group style="position:absolute;left:9220;top:6252;width:1652;height:2" coordorigin="9220,6252" coordsize="1652,2">
              <v:shape style="position:absolute;left:9220;top:6252;width:1652;height:2" coordorigin="9220,6252" coordsize="1652,0" path="m9220,6252l10872,6252e" filled="f" stroked="t" strokeweight=".70998pt" strokecolor="#646464">
                <v:path arrowok="t"/>
              </v:shape>
            </v:group>
            <v:group style="position:absolute;left:10815;top:6255;width:488;height:2" coordorigin="10815,6255" coordsize="488,2">
              <v:shape style="position:absolute;left:10815;top:6255;width:488;height:2" coordorigin="10815,6255" coordsize="488,0" path="m10815,6255l11303,6255e" filled="f" stroked="t" strokeweight=".47332pt" strokecolor="#444444">
                <v:path arrowok="t"/>
              </v:shape>
            </v:group>
            <v:group style="position:absolute;left:11246;top:6255;width:435;height:2" coordorigin="11246,6255" coordsize="435,2">
              <v:shape style="position:absolute;left:11246;top:6255;width:435;height:2" coordorigin="11246,6255" coordsize="435,0" path="m11246,6255l11682,6255e" filled="f" stroked="t" strokeweight=".70998pt" strokecolor="#676767">
                <v:path arrowok="t"/>
              </v:shape>
            </v:group>
            <v:group style="position:absolute;left:2532;top:6212;width:2;height:296" coordorigin="2532,6212" coordsize="2,296">
              <v:shape style="position:absolute;left:2532;top:6212;width:2;height:296" coordorigin="2532,6212" coordsize="0,296" path="m2532,6507l2532,6212e" filled="f" stroked="t" strokeweight=".47332pt" strokecolor="#2F2F2F">
                <v:path arrowok="t"/>
              </v:shape>
            </v:group>
            <v:group style="position:absolute;left:2528;top:6472;width:9154;height:2" coordorigin="2528,6472" coordsize="9154,2">
              <v:shape style="position:absolute;left:2528;top:6472;width:9154;height:2" coordorigin="2528,6472" coordsize="9154,0" path="m2528,6472l11682,6472e" filled="f" stroked="t" strokeweight=".70998pt" strokecolor="#5B5B5B">
                <v:path arrowok="t"/>
              </v:shape>
            </v:group>
            <v:group style="position:absolute;left:7957;top:6207;width:2;height:272" coordorigin="7957,6207" coordsize="2,272">
              <v:shape style="position:absolute;left:7957;top:6207;width:2;height:272" coordorigin="7957,6207" coordsize="0,272" path="m7957,6479l7957,6207e" filled="f" stroked="t" strokeweight=".47332pt" strokecolor="#3F3F3F">
                <v:path arrowok="t"/>
              </v:shape>
            </v:group>
            <v:group style="position:absolute;left:497;top:6260;width:2;height:248" coordorigin="497,6260" coordsize="2,248">
              <v:shape style="position:absolute;left:497;top:6260;width:2;height:248" coordorigin="497,6260" coordsize="0,248" path="m497,6507l497,6260e" filled="f" stroked="t" strokeweight=".47332pt" strokecolor="#2B2B2B">
                <v:path arrowok="t"/>
              </v:shape>
            </v:group>
            <v:group style="position:absolute;left:488;top:6689;width:511;height:2" coordorigin="488,6689" coordsize="511,2">
              <v:shape style="position:absolute;left:488;top:6689;width:511;height:2" coordorigin="488,6689" coordsize="511,0" path="m488,6689l999,6689e" filled="f" stroked="t" strokeweight=".70998pt" strokecolor="#575757">
                <v:path arrowok="t"/>
              </v:shape>
            </v:group>
            <v:group style="position:absolute;left:495;top:6260;width:2;height:458" coordorigin="495,6260" coordsize="2,458">
              <v:shape style="position:absolute;left:495;top:6260;width:2;height:458" coordorigin="495,6260" coordsize="0,458" path="m495,6717l495,6260e" filled="f" stroked="t" strokeweight=".70998pt" strokecolor="#3F3F3F">
                <v:path arrowok="t"/>
              </v:shape>
            </v:group>
            <v:group style="position:absolute;left:942;top:6689;width:360;height:2" coordorigin="942,6689" coordsize="360,2">
              <v:shape style="position:absolute;left:942;top:6689;width:360;height:2" coordorigin="942,6689" coordsize="360,0" path="m942,6689l1302,6689e" filled="f" stroked="t" strokeweight=".47332pt" strokecolor="#484848">
                <v:path arrowok="t"/>
              </v:shape>
            </v:group>
            <v:group style="position:absolute;left:1212;top:6689;width:6380;height:2" coordorigin="1212,6689" coordsize="6380,2">
              <v:shape style="position:absolute;left:1212;top:6689;width:6380;height:2" coordorigin="1212,6689" coordsize="6380,0" path="m1212,6689l7592,6689e" filled="f" stroked="t" strokeweight=".70998pt" strokecolor="#575757">
                <v:path arrowok="t"/>
              </v:shape>
            </v:group>
            <v:group style="position:absolute;left:7474;top:6689;width:497;height:2" coordorigin="7474,6689" coordsize="497,2">
              <v:shape style="position:absolute;left:7474;top:6689;width:497;height:2" coordorigin="7474,6689" coordsize="497,0" path="m7474,6689l7971,6689e" filled="f" stroked="t" strokeweight=".47332pt" strokecolor="#484848">
                <v:path arrowok="t"/>
              </v:shape>
            </v:group>
            <v:group style="position:absolute;left:7914;top:6689;width:573;height:2" coordorigin="7914,6689" coordsize="573,2">
              <v:shape style="position:absolute;left:7914;top:6689;width:573;height:2" coordorigin="7914,6689" coordsize="573,0" path="m7914,6689l8487,6689e" filled="f" stroked="t" strokeweight=".94664pt" strokecolor="#646464">
                <v:path arrowok="t"/>
              </v:shape>
            </v:group>
            <v:group style="position:absolute;left:8430;top:6689;width:440;height:2" coordorigin="8430,6689" coordsize="440,2">
              <v:shape style="position:absolute;left:8430;top:6689;width:440;height:2" coordorigin="8430,6689" coordsize="440,0" path="m8430,6689l8870,6689e" filled="f" stroked="t" strokeweight=".47332pt" strokecolor="#3B3B3B">
                <v:path arrowok="t"/>
              </v:shape>
            </v:group>
            <v:group style="position:absolute;left:8813;top:6689;width:2868;height:2" coordorigin="8813,6689" coordsize="2868,2">
              <v:shape style="position:absolute;left:8813;top:6689;width:2868;height:2" coordorigin="8813,6689" coordsize="2868,0" path="m8813,6689l11682,6689e" filled="f" stroked="t" strokeweight=".70998pt" strokecolor="#606060">
                <v:path arrowok="t"/>
              </v:shape>
            </v:group>
            <v:group style="position:absolute;left:2532;top:6450;width:2;height:687" coordorigin="2532,6450" coordsize="2,687">
              <v:shape style="position:absolute;left:2532;top:6450;width:2;height:687" coordorigin="2532,6450" coordsize="0,687" path="m2532,7137l2532,6450e" filled="f" stroked="t" strokeweight=".94664pt" strokecolor="#575757">
                <v:path arrowok="t"/>
              </v:shape>
            </v:group>
            <v:group style="position:absolute;left:483;top:7111;width:10389;height:2" coordorigin="483,7111" coordsize="10389,2">
              <v:shape style="position:absolute;left:483;top:7111;width:10389;height:2" coordorigin="483,7111" coordsize="10389,0" path="m483,7111l10872,7111e" filled="f" stroked="t" strokeweight=".70998pt" strokecolor="#5B5B5B">
                <v:path arrowok="t"/>
              </v:shape>
            </v:group>
            <v:group style="position:absolute;left:10815;top:7113;width:488;height:2" coordorigin="10815,7113" coordsize="488,2">
              <v:shape style="position:absolute;left:10815;top:7113;width:488;height:2" coordorigin="10815,7113" coordsize="488,0" path="m10815,7113l11303,7113e" filled="f" stroked="t" strokeweight=".47332pt" strokecolor="#4F4F4F">
                <v:path arrowok="t"/>
              </v:shape>
            </v:group>
            <v:group style="position:absolute;left:11246;top:7113;width:435;height:2" coordorigin="11246,7113" coordsize="435,2">
              <v:shape style="position:absolute;left:11246;top:7113;width:435;height:2" coordorigin="11246,7113" coordsize="435,0" path="m11246,7113l11682,7113e" filled="f" stroked="t" strokeweight=".94664pt" strokecolor="#6B6B6B">
                <v:path arrowok="t"/>
              </v:shape>
            </v:group>
            <v:group style="position:absolute;left:495;top:6646;width:2;height:920" coordorigin="495,6646" coordsize="2,920">
              <v:shape style="position:absolute;left:495;top:6646;width:2;height:920" coordorigin="495,6646" coordsize="0,920" path="m495,7566l495,6646e" filled="f" stroked="t" strokeweight=".70998pt" strokecolor="#575757">
                <v:path arrowok="t"/>
              </v:shape>
            </v:group>
            <v:group style="position:absolute;left:2532;top:7065;width:2;height:501" coordorigin="2532,7065" coordsize="2,501">
              <v:shape style="position:absolute;left:2532;top:7065;width:2;height:501" coordorigin="2532,7065" coordsize="0,501" path="m2532,7566l2532,7065e" filled="f" stroked="t" strokeweight=".47332pt" strokecolor="#383838">
                <v:path arrowok="t"/>
              </v:shape>
            </v:group>
            <v:group style="position:absolute;left:5065;top:7065;width:2;height:286" coordorigin="5065,7065" coordsize="2,286">
              <v:shape style="position:absolute;left:5065;top:7065;width:2;height:286" coordorigin="5065,7065" coordsize="0,286" path="m5065,7351l5065,7065e" filled="f" stroked="t" strokeweight=".70998pt" strokecolor="#5B5B5B">
                <v:path arrowok="t"/>
              </v:shape>
            </v:group>
            <v:group style="position:absolute;left:5065;top:7332;width:2987;height:2" coordorigin="5065,7332" coordsize="2987,2">
              <v:shape style="position:absolute;left:5065;top:7332;width:2987;height:2" coordorigin="5065,7332" coordsize="2987,0" path="m5065,7332l8051,7332e" filled="f" stroked="t" strokeweight=".70998pt" strokecolor="#5B5B5B">
                <v:path arrowok="t"/>
              </v:shape>
            </v:group>
            <v:group style="position:absolute;left:7914;top:7332;width:573;height:2" coordorigin="7914,7332" coordsize="573,2">
              <v:shape style="position:absolute;left:7914;top:7332;width:573;height:2" coordorigin="7914,7332" coordsize="573,0" path="m7914,7332l8487,7332e" filled="f" stroked="t" strokeweight=".47332pt" strokecolor="#4B4B4B">
                <v:path arrowok="t"/>
              </v:shape>
            </v:group>
            <v:group style="position:absolute;left:8430;top:7332;width:847;height:2" coordorigin="8430,7332" coordsize="847,2">
              <v:shape style="position:absolute;left:8430;top:7332;width:847;height:2" coordorigin="8430,7332" coordsize="847,0" path="m8430,7332l9277,7332e" filled="f" stroked="t" strokeweight=".70998pt" strokecolor="#606060">
                <v:path arrowok="t"/>
              </v:shape>
            </v:group>
            <v:group style="position:absolute;left:9220;top:7332;width:270;height:2" coordorigin="9220,7332" coordsize="270,2">
              <v:shape style="position:absolute;left:9220;top:7332;width:270;height:2" coordorigin="9220,7332" coordsize="270,0" path="m9220,7332l9490,7332e" filled="f" stroked="t" strokeweight=".47332pt" strokecolor="#444444">
                <v:path arrowok="t"/>
              </v:shape>
            </v:group>
            <v:group style="position:absolute;left:9433;top:7335;width:2248;height:2" coordorigin="9433,7335" coordsize="2248,2">
              <v:shape style="position:absolute;left:9433;top:7335;width:2248;height:2" coordorigin="9433,7335" coordsize="2248,0" path="m9433,7335l11682,7335e" filled="f" stroked="t" strokeweight=".70998pt" strokecolor="#646464">
                <v:path arrowok="t"/>
              </v:shape>
            </v:group>
            <v:group style="position:absolute;left:5069;top:7294;width:2;height:272" coordorigin="5069,7294" coordsize="2,272">
              <v:shape style="position:absolute;left:5069;top:7294;width:2;height:272" coordorigin="5069,7294" coordsize="0,272" path="m5069,7566l5069,7294e" filled="f" stroked="t" strokeweight=".47332pt" strokecolor="#2B2B2B">
                <v:path arrowok="t"/>
              </v:shape>
            </v:group>
            <v:group style="position:absolute;left:5065;top:7552;width:5841;height:2" coordorigin="5065,7552" coordsize="5841,2">
              <v:shape style="position:absolute;left:5065;top:7552;width:5841;height:2" coordorigin="5065,7552" coordsize="5841,0" path="m5065,7552l10905,7552e" filled="f" stroked="t" strokeweight=".70998pt" strokecolor="#575757">
                <v:path arrowok="t"/>
              </v:shape>
            </v:group>
            <v:group style="position:absolute;left:10815;top:7552;width:488;height:2" coordorigin="10815,7552" coordsize="488,2">
              <v:shape style="position:absolute;left:10815;top:7552;width:488;height:2" coordorigin="10815,7552" coordsize="488,0" path="m10815,7552l11303,7552e" filled="f" stroked="t" strokeweight=".47332pt" strokecolor="#484848">
                <v:path arrowok="t"/>
              </v:shape>
            </v:group>
            <v:group style="position:absolute;left:11246;top:7552;width:435;height:2" coordorigin="11246,7552" coordsize="435,2">
              <v:shape style="position:absolute;left:11246;top:7552;width:435;height:2" coordorigin="11246,7552" coordsize="435,0" path="m11246,7552l11682,7552e" filled="f" stroked="t" strokeweight=".70998pt" strokecolor="#646464">
                <v:path arrowok="t"/>
              </v:shape>
            </v:group>
            <v:group style="position:absolute;left:488;top:7768;width:814;height:2" coordorigin="488,7768" coordsize="814,2">
              <v:shape style="position:absolute;left:488;top:7768;width:814;height:2" coordorigin="488,7768" coordsize="814,0" path="m488,7768l1302,7768e" filled="f" stroked="t" strokeweight=".94664pt" strokecolor="#676767">
                <v:path arrowok="t"/>
              </v:shape>
            </v:group>
            <v:group style="position:absolute;left:492;top:7509;width:2;height:305" coordorigin="492,7509" coordsize="2,305">
              <v:shape style="position:absolute;left:492;top:7509;width:2;height:305" coordorigin="492,7509" coordsize="0,305" path="m492,7814l492,7509e" filled="f" stroked="t" strokeweight=".47332pt" strokecolor="#383838">
                <v:path arrowok="t"/>
              </v:shape>
            </v:group>
            <v:group style="position:absolute;left:1245;top:7771;width:492;height:2" coordorigin="1245,7771" coordsize="492,2">
              <v:shape style="position:absolute;left:1245;top:7771;width:492;height:2" coordorigin="1245,7771" coordsize="492,0" path="m1245,7771l1737,7771e" filled="f" stroked="t" strokeweight=".47332pt" strokecolor="#484848">
                <v:path arrowok="t"/>
              </v:shape>
            </v:group>
            <v:group style="position:absolute;left:2532;top:7509;width:2;height:739" coordorigin="2532,7509" coordsize="2,739">
              <v:shape style="position:absolute;left:2532;top:7509;width:2;height:739" coordorigin="2532,7509" coordsize="0,739" path="m2532,8248l2532,7509e" filled="f" stroked="t" strokeweight=".94664pt" strokecolor="#5B5B5B">
                <v:path arrowok="t"/>
              </v:shape>
            </v:group>
            <v:group style="position:absolute;left:3332;top:7771;width:194;height:2" coordorigin="3332,7771" coordsize="194,2">
              <v:shape style="position:absolute;left:3332;top:7771;width:194;height:2" coordorigin="3332,7771" coordsize="194,0" path="m3332,7771l3526,7771e" filled="f" stroked="t" strokeweight=".47332pt" strokecolor="#2B2B2B">
                <v:path arrowok="t"/>
              </v:shape>
            </v:group>
            <v:group style="position:absolute;left:1680;top:7768;width:10001;height:2" coordorigin="1680,7768" coordsize="10001,2">
              <v:shape style="position:absolute;left:1680;top:7768;width:10001;height:2" coordorigin="1680,7768" coordsize="10001,0" path="m1680,7768l11682,7768e" filled="f" stroked="t" strokeweight=".70998pt" strokecolor="#5B5B5B">
                <v:path arrowok="t"/>
              </v:shape>
            </v:group>
            <v:group style="position:absolute;left:5069;top:7509;width:2;height:267" coordorigin="5069,7509" coordsize="2,267">
              <v:shape style="position:absolute;left:5069;top:7509;width:2;height:267" coordorigin="5069,7509" coordsize="0,267" path="m5069,7776l5069,7509e" filled="f" stroked="t" strokeweight=".70998pt" strokecolor="#4F4F4F">
                <v:path arrowok="t"/>
              </v:shape>
            </v:group>
            <v:group style="position:absolute;left:495;top:7742;width:2;height:863" coordorigin="495,7742" coordsize="2,863">
              <v:shape style="position:absolute;left:495;top:7742;width:2;height:863" coordorigin="495,7742" coordsize="0,863" path="m495,8605l495,7742e" filled="f" stroked="t" strokeweight=".70998pt" strokecolor="#4F4F4F">
                <v:path arrowok="t"/>
              </v:shape>
            </v:group>
            <v:group style="position:absolute;left:488;top:8579;width:9907;height:2" coordorigin="488,8579" coordsize="9907,2">
              <v:shape style="position:absolute;left:488;top:8579;width:9907;height:2" coordorigin="488,8579" coordsize="9907,0" path="m488,8579l10394,8579e" filled="f" stroked="t" strokeweight=".70998pt" strokecolor="#575757">
                <v:path arrowok="t"/>
              </v:shape>
            </v:group>
            <v:group style="position:absolute;left:2532;top:8190;width:2;height:415" coordorigin="2532,8190" coordsize="2,415">
              <v:shape style="position:absolute;left:2532;top:8190;width:2;height:415" coordorigin="2532,8190" coordsize="0,415" path="m2532,8605l2532,8190e" filled="f" stroked="t" strokeweight=".47332pt" strokecolor="#2F2F2F">
                <v:path arrowok="t"/>
              </v:shape>
            </v:group>
            <v:group style="position:absolute;left:10228;top:8576;width:644;height:2" coordorigin="10228,8576" coordsize="644,2">
              <v:shape style="position:absolute;left:10228;top:8576;width:644;height:2" coordorigin="10228,8576" coordsize="644,0" path="m10228,8576l10872,8576e" filled="f" stroked="t" strokeweight=".47332pt" strokecolor="#4F4F4F">
                <v:path arrowok="t"/>
              </v:shape>
            </v:group>
            <v:group style="position:absolute;left:10815;top:8576;width:866;height:2" coordorigin="10815,8576" coordsize="866,2">
              <v:shape style="position:absolute;left:10815;top:8576;width:866;height:2" coordorigin="10815,8576" coordsize="866,0" path="m10815,8576l11682,8576e" filled="f" stroked="t" strokeweight=".70998pt" strokecolor="#5B5B5B">
                <v:path arrowok="t"/>
              </v:shape>
            </v:group>
            <v:group style="position:absolute;left:492;top:8534;width:2;height:315" coordorigin="492,8534" coordsize="2,315">
              <v:shape style="position:absolute;left:492;top:8534;width:2;height:315" coordorigin="492,8534" coordsize="0,315" path="m492,8848l492,8534e" filled="f" stroked="t" strokeweight=".47332pt" strokecolor="#383838">
                <v:path arrowok="t"/>
              </v:shape>
            </v:group>
            <v:group style="position:absolute;left:2532;top:8534;width:2;height:558" coordorigin="2532,8534" coordsize="2,558">
              <v:shape style="position:absolute;left:2532;top:8534;width:2;height:558" coordorigin="2532,8534" coordsize="0,558" path="m2532,9091l2532,8534e" filled="f" stroked="t" strokeweight=".94664pt" strokecolor="#575757">
                <v:path arrowok="t"/>
              </v:shape>
            </v:group>
            <v:group style="position:absolute;left:488;top:9458;width:814;height:2" coordorigin="488,9458" coordsize="814,2">
              <v:shape style="position:absolute;left:488;top:9458;width:814;height:2" coordorigin="488,9458" coordsize="814,0" path="m488,9458l1302,9458e" filled="f" stroked="t" strokeweight=".70998pt" strokecolor="#646464">
                <v:path arrowok="t"/>
              </v:shape>
            </v:group>
            <v:group style="position:absolute;left:495;top:8791;width:2;height:1855" coordorigin="495,8791" coordsize="2,1855">
              <v:shape style="position:absolute;left:495;top:8791;width:2;height:1855" coordorigin="495,8791" coordsize="0,1855" path="m495,10646l495,8791e" filled="f" stroked="t" strokeweight=".70998pt" strokecolor="#4F4F4F">
                <v:path arrowok="t"/>
              </v:shape>
            </v:group>
            <v:group style="position:absolute;left:1245;top:9458;width:492;height:2" coordorigin="1245,9458" coordsize="492,2">
              <v:shape style="position:absolute;left:1245;top:9458;width:492;height:2" coordorigin="1245,9458" coordsize="492,0" path="m1245,9458l1737,9458e" filled="f" stroked="t" strokeweight=".47332pt" strokecolor="#484848">
                <v:path arrowok="t"/>
              </v:shape>
            </v:group>
            <v:group style="position:absolute;left:1680;top:9458;width:9192;height:2" coordorigin="1680,9458" coordsize="9192,2">
              <v:shape style="position:absolute;left:1680;top:9458;width:9192;height:2" coordorigin="1680,9458" coordsize="9192,0" path="m1680,9458l10872,9458e" filled="f" stroked="t" strokeweight=".70998pt" strokecolor="#575757">
                <v:path arrowok="t"/>
              </v:shape>
            </v:group>
            <v:group style="position:absolute;left:2532;top:9034;width:2;height:453" coordorigin="2532,9034" coordsize="2,453">
              <v:shape style="position:absolute;left:2532;top:9034;width:2;height:453" coordorigin="2532,9034" coordsize="0,453" path="m2532,9487l2532,9034e" filled="f" stroked="t" strokeweight=".47332pt" strokecolor="#3B3B3B">
                <v:path arrowok="t"/>
              </v:shape>
            </v:group>
            <v:group style="position:absolute;left:10815;top:9458;width:488;height:2" coordorigin="10815,9458" coordsize="488,2">
              <v:shape style="position:absolute;left:10815;top:9458;width:488;height:2" coordorigin="10815,9458" coordsize="488,0" path="m10815,9458l11303,9458e" filled="f" stroked="t" strokeweight=".47332pt" strokecolor="#4B4B4B">
                <v:path arrowok="t"/>
              </v:shape>
            </v:group>
            <v:group style="position:absolute;left:11246;top:9458;width:435;height:2" coordorigin="11246,9458" coordsize="435,2">
              <v:shape style="position:absolute;left:11246;top:9458;width:435;height:2" coordorigin="11246,9458" coordsize="435,0" path="m11246,9458l11682,9458e" filled="f" stroked="t" strokeweight=".70998pt" strokecolor="#676767">
                <v:path arrowok="t"/>
              </v:shape>
            </v:group>
            <v:group style="position:absolute;left:488;top:9797;width:11194;height:2" coordorigin="488,9797" coordsize="11194,2">
              <v:shape style="position:absolute;left:488;top:9797;width:11194;height:2" coordorigin="488,9797" coordsize="11194,0" path="m488,9797l11682,9797e" filled="f" stroked="t" strokeweight=".70998pt" strokecolor="#5B5B5B">
                <v:path arrowok="t"/>
              </v:shape>
            </v:group>
            <v:group style="position:absolute;left:2532;top:9416;width:2;height:858" coordorigin="2532,9416" coordsize="2,858">
              <v:shape style="position:absolute;left:2532;top:9416;width:2;height:858" coordorigin="2532,9416" coordsize="0,858" path="m2532,10274l2532,9416e" filled="f" stroked="t" strokeweight=".70998pt" strokecolor="#4F4F4F">
                <v:path arrowok="t"/>
              </v:shape>
            </v:group>
            <v:group style="position:absolute;left:10815;top:9797;width:544;height:2" coordorigin="10815,9797" coordsize="544,2">
              <v:shape style="position:absolute;left:10815;top:9797;width:544;height:2" coordorigin="10815,9797" coordsize="544,0" path="m10815,9797l11360,9797e" filled="f" stroked="t" strokeweight=".94664pt" strokecolor="#707070">
                <v:path arrowok="t"/>
              </v:shape>
            </v:group>
            <v:group style="position:absolute;left:483;top:10033;width:2906;height:2" coordorigin="483,10033" coordsize="2906,2">
              <v:shape style="position:absolute;left:483;top:10033;width:2906;height:2" coordorigin="483,10033" coordsize="2906,0" path="m483,10033l3389,10033e" filled="f" stroked="t" strokeweight=".70998pt" strokecolor="#5B5B5B">
                <v:path arrowok="t"/>
              </v:shape>
            </v:group>
            <v:group style="position:absolute;left:3332;top:10031;width:293;height:2" coordorigin="3332,10031" coordsize="293,2">
              <v:shape style="position:absolute;left:3332;top:10031;width:293;height:2" coordorigin="3332,10031" coordsize="293,0" path="m3332,10031l3626,10031e" filled="f" stroked="t" strokeweight=".47332pt" strokecolor="#444444">
                <v:path arrowok="t"/>
              </v:shape>
            </v:group>
            <v:group style="position:absolute;left:3569;top:10033;width:3550;height:2" coordorigin="3569,10033" coordsize="3550,2">
              <v:shape style="position:absolute;left:3569;top:10033;width:3550;height:2" coordorigin="3569,10033" coordsize="3550,0" path="m3569,10033l7119,10033e" filled="f" stroked="t" strokeweight=".70998pt" strokecolor="#5B5B5B">
                <v:path arrowok="t"/>
              </v:shape>
            </v:group>
            <v:group style="position:absolute;left:7062;top:10031;width:469;height:2" coordorigin="7062,10031" coordsize="469,2">
              <v:shape style="position:absolute;left:7062;top:10031;width:469;height:2" coordorigin="7062,10031" coordsize="469,0" path="m7062,10031l7531,10031e" filled="f" stroked="t" strokeweight=".47332pt" strokecolor="#383838">
                <v:path arrowok="t"/>
              </v:shape>
            </v:group>
            <v:group style="position:absolute;left:7474;top:10031;width:497;height:2" coordorigin="7474,10031" coordsize="497,2">
              <v:shape style="position:absolute;left:7474;top:10031;width:497;height:2" coordorigin="7474,10031" coordsize="497,0" path="m7474,10031l7971,10031e" filled="f" stroked="t" strokeweight=".94664pt" strokecolor="#606060">
                <v:path arrowok="t"/>
              </v:shape>
            </v:group>
            <v:group style="position:absolute;left:7914;top:10031;width:573;height:2" coordorigin="7914,10031" coordsize="573,2">
              <v:shape style="position:absolute;left:7914;top:10031;width:573;height:2" coordorigin="7914,10031" coordsize="573,0" path="m7914,10031l8487,10031e" filled="f" stroked="t" strokeweight=".47332pt" strokecolor="#484848">
                <v:path arrowok="t"/>
              </v:shape>
            </v:group>
            <v:group style="position:absolute;left:8430;top:10031;width:847;height:2" coordorigin="8430,10031" coordsize="847,2">
              <v:shape style="position:absolute;left:8430;top:10031;width:847;height:2" coordorigin="8430,10031" coordsize="847,0" path="m8430,10031l9277,10031e" filled="f" stroked="t" strokeweight=".70998pt" strokecolor="#5B5B5B">
                <v:path arrowok="t"/>
              </v:shape>
            </v:group>
            <v:group style="position:absolute;left:9220;top:10031;width:270;height:2" coordorigin="9220,10031" coordsize="270,2">
              <v:shape style="position:absolute;left:9220;top:10031;width:270;height:2" coordorigin="9220,10031" coordsize="270,0" path="m9220,10031l9490,10031e" filled="f" stroked="t" strokeweight=".47332pt" strokecolor="#3F3F3F">
                <v:path arrowok="t"/>
              </v:shape>
            </v:group>
            <v:group style="position:absolute;left:9433;top:10031;width:2248;height:2" coordorigin="9433,10031" coordsize="2248,2">
              <v:shape style="position:absolute;left:9433;top:10031;width:2248;height:2" coordorigin="9433,10031" coordsize="2248,0" path="m9433,10031l11682,10031e" filled="f" stroked="t" strokeweight=".70998pt" strokecolor="#676767">
                <v:path arrowok="t"/>
              </v:shape>
            </v:group>
            <v:group style="position:absolute;left:488;top:10512;width:3238;height:2" coordorigin="488,10512" coordsize="3238,2">
              <v:shape style="position:absolute;left:488;top:10512;width:3238;height:2" coordorigin="488,10512" coordsize="3238,0" path="m488,10512l3725,10512e" filled="f" stroked="t" strokeweight=".70998pt" strokecolor="#545454">
                <v:path arrowok="t"/>
              </v:shape>
            </v:group>
            <v:group style="position:absolute;left:2532;top:10216;width:2;height:319" coordorigin="2532,10216" coordsize="2,319">
              <v:shape style="position:absolute;left:2532;top:10216;width:2;height:319" coordorigin="2532,10216" coordsize="0,319" path="m2532,10536l2532,10216e" filled="f" stroked="t" strokeweight=".47332pt" strokecolor="#343434">
                <v:path arrowok="t"/>
              </v:shape>
            </v:group>
            <v:group style="position:absolute;left:3668;top:10512;width:327;height:2" coordorigin="3668,10512" coordsize="327,2">
              <v:shape style="position:absolute;left:3668;top:10512;width:327;height:2" coordorigin="3668,10512" coordsize="327,0" path="m3668,10512l3995,10512e" filled="f" stroked="t" strokeweight=".47332pt" strokecolor="#383838">
                <v:path arrowok="t"/>
              </v:shape>
            </v:group>
            <v:group style="position:absolute;left:3933;top:10510;width:5344;height:2" coordorigin="3933,10510" coordsize="5344,2">
              <v:shape style="position:absolute;left:3933;top:10510;width:5344;height:2" coordorigin="3933,10510" coordsize="5344,0" path="m3933,10510l9277,10510e" filled="f" stroked="t" strokeweight=".70998pt" strokecolor="#5B5B5B">
                <v:path arrowok="t"/>
              </v:shape>
            </v:group>
            <v:group style="position:absolute;left:9220;top:10507;width:270;height:2" coordorigin="9220,10507" coordsize="270,2">
              <v:shape style="position:absolute;left:9220;top:10507;width:270;height:2" coordorigin="9220,10507" coordsize="270,0" path="m9220,10507l9490,10507e" filled="f" stroked="t" strokeweight=".47332pt" strokecolor="#484848">
                <v:path arrowok="t"/>
              </v:shape>
            </v:group>
            <v:group style="position:absolute;left:9433;top:10510;width:2248;height:2" coordorigin="9433,10510" coordsize="2248,2">
              <v:shape style="position:absolute;left:9433;top:10510;width:2248;height:2" coordorigin="9433,10510" coordsize="2248,0" path="m9433,10510l11682,10510e" filled="f" stroked="t" strokeweight=".70998pt" strokecolor="#606060">
                <v:path arrowok="t"/>
              </v:shape>
            </v:group>
            <v:group style="position:absolute;left:11677;top:5840;width:2;height:9568" coordorigin="11677,5840" coordsize="2,9568">
              <v:shape style="position:absolute;left:11677;top:5840;width:2;height:9568" coordorigin="11677,5840" coordsize="0,9568" path="m11677,15408l11677,5840e" filled="f" stroked="t" strokeweight=".70998pt" strokecolor="#606060">
                <v:path arrowok="t"/>
              </v:shape>
            </v:group>
            <v:group style="position:absolute;left:904;top:10727;width:7966;height:2" coordorigin="904,10727" coordsize="7966,2">
              <v:shape style="position:absolute;left:904;top:10727;width:7966;height:2" coordorigin="904,10727" coordsize="7966,0" path="m904,10727l8870,10727e" filled="f" stroked="t" strokeweight=".70998pt" strokecolor="#575757">
                <v:path arrowok="t"/>
              </v:shape>
            </v:group>
            <v:group style="position:absolute;left:492;top:10464;width:2;height:181" coordorigin="492,10464" coordsize="2,181">
              <v:shape style="position:absolute;left:492;top:10464;width:2;height:181" coordorigin="492,10464" coordsize="0,181" path="m492,10646l492,10464e" filled="f" stroked="t" strokeweight=".47332pt" strokecolor="#444444">
                <v:path arrowok="t"/>
              </v:shape>
            </v:group>
            <v:group style="position:absolute;left:2532;top:10464;width:2;height:524" coordorigin="2532,10464" coordsize="2,524">
              <v:shape style="position:absolute;left:2532;top:10464;width:2;height:524" coordorigin="2532,10464" coordsize="0,524" path="m2532,10989l2532,10464e" filled="f" stroked="t" strokeweight=".94664pt" strokecolor="#545454">
                <v:path arrowok="t"/>
              </v:shape>
            </v:group>
            <v:group style="position:absolute;left:8813;top:10724;width:464;height:2" coordorigin="8813,10724" coordsize="464,2">
              <v:shape style="position:absolute;left:8813;top:10724;width:464;height:2" coordorigin="8813,10724" coordsize="464,0" path="m8813,10724l9277,10724e" filled="f" stroked="t" strokeweight=".47332pt" strokecolor="#444444">
                <v:path arrowok="t"/>
              </v:shape>
            </v:group>
            <v:group style="position:absolute;left:9220;top:10724;width:2461;height:2" coordorigin="9220,10724" coordsize="2461,2">
              <v:shape style="position:absolute;left:9220;top:10724;width:2461;height:2" coordorigin="9220,10724" coordsize="2461,0" path="m9220,10724l11682,10724e" filled="f" stroked="t" strokeweight=".70998pt" strokecolor="#646464">
                <v:path arrowok="t"/>
              </v:shape>
            </v:group>
            <v:group style="position:absolute;left:497;top:10789;width:2;height:191" coordorigin="497,10789" coordsize="2,191">
              <v:shape style="position:absolute;left:497;top:10789;width:2;height:191" coordorigin="497,10789" coordsize="0,191" path="m497,10979l497,10789e" filled="f" stroked="t" strokeweight=".94664pt" strokecolor="#676767">
                <v:path arrowok="t"/>
              </v:shape>
            </v:group>
            <v:group style="position:absolute;left:1283;top:10722;width:2;height:267" coordorigin="1283,10722" coordsize="2,267">
              <v:shape style="position:absolute;left:1283;top:10722;width:2;height:267" coordorigin="1283,10722" coordsize="0,267" path="m1283,10989l1283,10722e" filled="f" stroked="t" strokeweight=".94664pt" strokecolor="#5B5B5B">
                <v:path arrowok="t"/>
              </v:shape>
            </v:group>
            <v:group style="position:absolute;left:488;top:10960;width:7071;height:2" coordorigin="488,10960" coordsize="7071,2">
              <v:shape style="position:absolute;left:488;top:10960;width:7071;height:2" coordorigin="488,10960" coordsize="7071,0" path="m488,10960l7559,10960e" filled="f" stroked="t" strokeweight=".70998pt" strokecolor="#5B5B5B">
                <v:path arrowok="t"/>
              </v:shape>
            </v:group>
            <v:group style="position:absolute;left:1709;top:10727;width:2;height:234" coordorigin="1709,10727" coordsize="2,234">
              <v:shape style="position:absolute;left:1709;top:10727;width:2;height:234" coordorigin="1709,10727" coordsize="0,234" path="m1709,10960l1709,10727e" filled="f" stroked="t" strokeweight=".23666pt" strokecolor="#646464">
                <v:path arrowok="t"/>
              </v:shape>
            </v:group>
            <v:group style="position:absolute;left:7516;top:10712;width:2;height:4691" coordorigin="7516,10712" coordsize="2,4691">
              <v:shape style="position:absolute;left:7516;top:10712;width:2;height:4691" coordorigin="7516,10712" coordsize="0,4691" path="m7516,15403l7516,10712e" filled="f" stroked="t" strokeweight=".70998pt" strokecolor="#575757">
                <v:path arrowok="t"/>
              </v:shape>
            </v:group>
            <v:group style="position:absolute;left:7469;top:10960;width:502;height:2" coordorigin="7469,10960" coordsize="502,2">
              <v:shape style="position:absolute;left:7469;top:10960;width:502;height:2" coordorigin="7469,10960" coordsize="502,0" path="m7469,10960l7971,10960e" filled="f" stroked="t" strokeweight=".47332pt" strokecolor="#3F3F3F">
                <v:path arrowok="t"/>
              </v:shape>
            </v:group>
            <v:group style="position:absolute;left:7914;top:10960;width:573;height:2" coordorigin="7914,10960" coordsize="573,2">
              <v:shape style="position:absolute;left:7914;top:10960;width:573;height:2" coordorigin="7914,10960" coordsize="573,0" path="m7914,10960l8487,10960e" filled="f" stroked="t" strokeweight=".94664pt" strokecolor="#646464">
                <v:path arrowok="t"/>
              </v:shape>
            </v:group>
            <v:group style="position:absolute;left:8430;top:10960;width:440;height:2" coordorigin="8430,10960" coordsize="440,2">
              <v:shape style="position:absolute;left:8430;top:10960;width:440;height:2" coordorigin="8430,10960" coordsize="440,0" path="m8430,10960l8870,10960e" filled="f" stroked="t" strokeweight=".47332pt" strokecolor="#3B3B3B">
                <v:path arrowok="t"/>
              </v:shape>
            </v:group>
            <v:group style="position:absolute;left:8813;top:10960;width:2868;height:2" coordorigin="8813,10960" coordsize="2868,2">
              <v:shape style="position:absolute;left:8813;top:10960;width:2868;height:2" coordorigin="8813,10960" coordsize="2868,0" path="m8813,10960l11682,10960e" filled="f" stroked="t" strokeweight=".70998pt" strokecolor="#646464">
                <v:path arrowok="t"/>
              </v:shape>
            </v:group>
            <v:group style="position:absolute;left:497;top:10789;width:2;height:4615" coordorigin="497,10789" coordsize="2,4615">
              <v:shape style="position:absolute;left:497;top:10789;width:2;height:4615" coordorigin="497,10789" coordsize="0,4615" path="m497,15403l497,10789e" filled="f" stroked="t" strokeweight=".70998pt" strokecolor="#545454">
                <v:path arrowok="t"/>
              </v:shape>
            </v:group>
            <v:group style="position:absolute;left:1280;top:10917;width:2;height:510" coordorigin="1280,10917" coordsize="2,510">
              <v:shape style="position:absolute;left:1280;top:10917;width:2;height:510" coordorigin="1280,10917" coordsize="0,510" path="m1280,11427l1280,10917e" filled="f" stroked="t" strokeweight=".47332pt" strokecolor="#484848">
                <v:path arrowok="t"/>
              </v:shape>
            </v:group>
            <v:group style="position:absolute;left:1709;top:10946;width:2;height:453" coordorigin="1709,10946" coordsize="2,453">
              <v:shape style="position:absolute;left:1709;top:10946;width:2;height:453" coordorigin="1709,10946" coordsize="0,453" path="m1709,11399l1709,10946e" filled="f" stroked="t" strokeweight=".23666pt" strokecolor="#7C7C7C">
                <v:path arrowok="t"/>
              </v:shape>
            </v:group>
            <v:group style="position:absolute;left:2532;top:10917;width:2;height:510" coordorigin="2532,10917" coordsize="2,510">
              <v:shape style="position:absolute;left:2532;top:10917;width:2;height:510" coordorigin="2532,10917" coordsize="0,510" path="m2532,11427l2532,10917e" filled="f" stroked="t" strokeweight=".47332pt" strokecolor="#3F3F3F">
                <v:path arrowok="t"/>
              </v:shape>
            </v:group>
            <v:group style="position:absolute;left:1283;top:11370;width:2;height:658" coordorigin="1283,11370" coordsize="2,658">
              <v:shape style="position:absolute;left:1283;top:11370;width:2;height:658" coordorigin="1283,11370" coordsize="0,658" path="m1283,12028l1283,11370e" filled="f" stroked="t" strokeweight=".94664pt" strokecolor="#606060">
                <v:path arrowok="t"/>
              </v:shape>
            </v:group>
            <v:group style="position:absolute;left:1709;top:11399;width:2;height:1459" coordorigin="1709,11399" coordsize="2,1459">
              <v:shape style="position:absolute;left:1709;top:11399;width:2;height:1459" coordorigin="1709,11399" coordsize="0,1459" path="m1709,12858l1709,11399e" filled="f" stroked="t" strokeweight=".23666pt" strokecolor="#000000">
                <v:path arrowok="t"/>
              </v:shape>
            </v:group>
            <v:group style="position:absolute;left:2532;top:11370;width:2;height:701" coordorigin="2532,11370" coordsize="2,701">
              <v:shape style="position:absolute;left:2532;top:11370;width:2;height:701" coordorigin="2532,11370" coordsize="0,701" path="m2532,12071l2532,11370e" filled="f" stroked="t" strokeweight=".94664pt" strokecolor="#606060">
                <v:path arrowok="t"/>
              </v:shape>
            </v:group>
            <v:group style="position:absolute;left:11679;top:11794;width:2;height:234" coordorigin="11679,11794" coordsize="2,234">
              <v:shape style="position:absolute;left:11679;top:11794;width:2;height:234" coordorigin="11679,11794" coordsize="0,234" path="m11679,12028l11679,11794e" filled="f" stroked="t" strokeweight=".47332pt" strokecolor="#444444">
                <v:path arrowok="t"/>
              </v:shape>
            </v:group>
            <v:group style="position:absolute;left:497;top:11971;width:2;height:420" coordorigin="497,11971" coordsize="2,420">
              <v:shape style="position:absolute;left:497;top:11971;width:2;height:420" coordorigin="497,11971" coordsize="0,420" path="m497,12390l497,11971e" filled="f" stroked="t" strokeweight=".47332pt" strokecolor="#3B3B3B">
                <v:path arrowok="t"/>
              </v:shape>
            </v:group>
            <v:group style="position:absolute;left:1283;top:11971;width:2;height:420" coordorigin="1283,11971" coordsize="2,420">
              <v:shape style="position:absolute;left:1283;top:11971;width:2;height:420" coordorigin="1283,11971" coordsize="0,420" path="m1283,12390l1283,11971e" filled="f" stroked="t" strokeweight=".47332pt" strokecolor="#2B2B2B">
                <v:path arrowok="t"/>
              </v:shape>
            </v:group>
            <v:group style="position:absolute;left:2532;top:11971;width:2;height:420" coordorigin="2532,11971" coordsize="2,420">
              <v:shape style="position:absolute;left:2532;top:11971;width:2;height:420" coordorigin="2532,11971" coordsize="0,420" path="m2532,12390l2532,11971e" filled="f" stroked="t" strokeweight=".47332pt" strokecolor="#3F3F3F">
                <v:path arrowok="t"/>
              </v:shape>
            </v:group>
            <v:group style="position:absolute;left:7512;top:11971;width:2;height:420" coordorigin="7512,11971" coordsize="2,420">
              <v:shape style="position:absolute;left:7512;top:11971;width:2;height:420" coordorigin="7512,11971" coordsize="0,420" path="m7512,12390l7512,11971e" filled="f" stroked="t" strokeweight=".47332pt" strokecolor="#3B3B3B">
                <v:path arrowok="t"/>
              </v:shape>
            </v:group>
            <v:group style="position:absolute;left:1283;top:12333;width:2;height:615" coordorigin="1283,12333" coordsize="2,615">
              <v:shape style="position:absolute;left:1283;top:12333;width:2;height:615" coordorigin="1283,12333" coordsize="0,615" path="m1283,12948l1283,12333e" filled="f" stroked="t" strokeweight=".94664pt" strokecolor="#575757">
                <v:path arrowok="t"/>
              </v:shape>
            </v:group>
            <v:group style="position:absolute;left:2532;top:12333;width:2;height:768" coordorigin="2532,12333" coordsize="2,768">
              <v:shape style="position:absolute;left:2532;top:12333;width:2;height:768" coordorigin="2532,12333" coordsize="0,768" path="m2532,13101l2532,12333e" filled="f" stroked="t" strokeweight=".70998pt" strokecolor="#575757">
                <v:path arrowok="t"/>
              </v:shape>
            </v:group>
            <v:group style="position:absolute;left:9462;top:12591;width:2;height:38" coordorigin="9462,12591" coordsize="2,38">
              <v:shape style="position:absolute;left:9462;top:12591;width:2;height:38" coordorigin="9462,12591" coordsize="0,38" path="m9462,12629l9462,12591e" filled="f" stroked="t" strokeweight=".23666pt" strokecolor="#000000">
                <v:path arrowok="t"/>
              </v:shape>
            </v:group>
            <v:group style="position:absolute;left:11679;top:12600;width:2;height:234" coordorigin="11679,12600" coordsize="2,234">
              <v:shape style="position:absolute;left:11679;top:12600;width:2;height:234" coordorigin="11679,12600" coordsize="0,234" path="m11679,12834l11679,12600e" filled="f" stroked="t" strokeweight=".47332pt" strokecolor="#484848">
                <v:path arrowok="t"/>
              </v:shape>
            </v:group>
            <v:group style="position:absolute;left:7512;top:12777;width:2;height:319" coordorigin="7512,12777" coordsize="2,319">
              <v:shape style="position:absolute;left:7512;top:12777;width:2;height:319" coordorigin="7512,12777" coordsize="0,319" path="m7512,13096l7512,12777e" filled="f" stroked="t" strokeweight=".70998pt" strokecolor="#444444">
                <v:path arrowok="t"/>
              </v:shape>
            </v:group>
            <v:group style="position:absolute;left:8553;top:12874;width:317;height:2" coordorigin="8553,12874" coordsize="317,2">
              <v:shape style="position:absolute;left:8553;top:12874;width:317;height:2" coordorigin="8553,12874" coordsize="317,0" path="m8553,12874l8870,12874e" filled="f" stroked="t" strokeweight=".94664pt" strokecolor="#2B3BAF">
                <v:path arrowok="t"/>
              </v:shape>
            </v:group>
            <v:group style="position:absolute;left:11679;top:12777;width:2;height:110" coordorigin="11679,12777" coordsize="2,110">
              <v:shape style="position:absolute;left:11679;top:12777;width:2;height:110" coordorigin="11679,12777" coordsize="0,110" path="m11679,12886l11679,12777e" filled="f" stroked="t" strokeweight=".47332pt" strokecolor="#343434">
                <v:path arrowok="t"/>
              </v:shape>
            </v:group>
            <v:group style="position:absolute;left:478;top:13067;width:805;height:2" coordorigin="478,13067" coordsize="805,2">
              <v:shape style="position:absolute;left:478;top:13067;width:805;height:2" coordorigin="478,13067" coordsize="805,0" path="m478,13067l1283,13067e" filled="f" stroked="t" strokeweight=".23666pt" strokecolor="#2B2B2B">
                <v:path arrowok="t"/>
              </v:shape>
            </v:group>
            <v:group style="position:absolute;left:1285;top:12829;width:2;height:272" coordorigin="1285,12829" coordsize="2,272">
              <v:shape style="position:absolute;left:1285;top:12829;width:2;height:272" coordorigin="1285,12829" coordsize="0,272" path="m1285,13101l1285,12829e" filled="f" stroked="t" strokeweight=".70998pt" strokecolor="#444444">
                <v:path arrowok="t"/>
              </v:shape>
            </v:group>
            <v:group style="position:absolute;left:1240;top:13036;width:393;height:2" coordorigin="1240,13036" coordsize="393,2">
              <v:shape style="position:absolute;left:1240;top:13036;width:393;height:2" coordorigin="1240,13036" coordsize="393,0" path="m1240,13036l1633,13036e" filled="f" stroked="t" strokeweight=".23666pt" strokecolor="#676767">
                <v:path arrowok="t"/>
              </v:shape>
            </v:group>
            <v:group style="position:absolute;left:1709;top:12858;width:2;height:215" coordorigin="1709,12858" coordsize="2,215">
              <v:shape style="position:absolute;left:1709;top:12858;width:2;height:215" coordorigin="1709,12858" coordsize="0,215" path="m1709,13072l1709,12858e" filled="f" stroked="t" strokeweight=".23666pt" strokecolor="#484848">
                <v:path arrowok="t"/>
              </v:shape>
            </v:group>
            <v:group style="position:absolute;left:1709;top:13067;width:824;height:2" coordorigin="1709,13067" coordsize="824,2">
              <v:shape style="position:absolute;left:1709;top:13067;width:824;height:2" coordorigin="1709,13067" coordsize="824,0" path="m1709,13067l2532,13067e" filled="f" stroked="t" strokeweight=".23666pt" strokecolor="#3B3B3B">
                <v:path arrowok="t"/>
              </v:shape>
            </v:group>
            <v:group style="position:absolute;left:497;top:13039;width:2;height:410" coordorigin="497,13039" coordsize="2,410">
              <v:shape style="position:absolute;left:497;top:13039;width:2;height:410" coordorigin="497,13039" coordsize="0,410" path="m497,13449l497,13039e" filled="f" stroked="t" strokeweight=".47332pt" strokecolor="#343434">
                <v:path arrowok="t"/>
              </v:shape>
            </v:group>
            <v:group style="position:absolute;left:1283;top:13039;width:2;height:410" coordorigin="1283,13039" coordsize="2,410">
              <v:shape style="position:absolute;left:1283;top:13039;width:2;height:410" coordorigin="1283,13039" coordsize="0,410" path="m1283,13449l1283,13039e" filled="f" stroked="t" strokeweight=".47332pt" strokecolor="#2F2F2F">
                <v:path arrowok="t"/>
              </v:shape>
            </v:group>
            <v:group style="position:absolute;left:1709;top:13067;width:2;height:2141" coordorigin="1709,13067" coordsize="2,2141">
              <v:shape style="position:absolute;left:1709;top:13067;width:2;height:2141" coordorigin="1709,13067" coordsize="0,2141" path="m1709,15208l1709,13067e" filled="f" stroked="t" strokeweight=".23666pt" strokecolor="#000000">
                <v:path arrowok="t"/>
              </v:shape>
            </v:group>
            <v:group style="position:absolute;left:2532;top:13039;width:2;height:410" coordorigin="2532,13039" coordsize="2,410">
              <v:shape style="position:absolute;left:2532;top:13039;width:2;height:410" coordorigin="2532,13039" coordsize="0,410" path="m2532,13449l2532,13039e" filled="f" stroked="t" strokeweight=".47332pt" strokecolor="#343434">
                <v:path arrowok="t"/>
              </v:shape>
            </v:group>
            <v:group style="position:absolute;left:11274;top:12629;width:2;height:653" coordorigin="11274,12629" coordsize="2,653">
              <v:shape style="position:absolute;left:11274;top:12629;width:2;height:653" coordorigin="11274,12629" coordsize="0,653" path="m11274,13282l11274,12629e" filled="f" stroked="t" strokeweight=".70998pt" strokecolor="#707474">
                <v:path arrowok="t"/>
              </v:shape>
            </v:group>
            <v:group style="position:absolute;left:11677;top:13096;width:2;height:443" coordorigin="11677,13096" coordsize="2,443">
              <v:shape style="position:absolute;left:11677;top:13096;width:2;height:443" coordorigin="11677,13096" coordsize="0,443" path="m11677,13539l11677,13096e" filled="f" stroked="t" strokeweight=".94664pt" strokecolor="#747474">
                <v:path arrowok="t"/>
              </v:shape>
            </v:group>
            <v:group style="position:absolute;left:1283;top:13392;width:2;height:625" coordorigin="1283,13392" coordsize="2,625">
              <v:shape style="position:absolute;left:1283;top:13392;width:2;height:625" coordorigin="1283,13392" coordsize="0,625" path="m1283,14016l1283,13392e" filled="f" stroked="t" strokeweight=".70998pt" strokecolor="#545454">
                <v:path arrowok="t"/>
              </v:shape>
            </v:group>
            <v:group style="position:absolute;left:11274;top:13163;width:2;height:343" coordorigin="11274,13163" coordsize="2,343">
              <v:shape style="position:absolute;left:11274;top:13163;width:2;height:343" coordorigin="11274,13163" coordsize="0,343" path="m11274,13506l11274,13163e" filled="f" stroked="t" strokeweight="2.3666pt" strokecolor="#777C7C">
                <v:path arrowok="t"/>
              </v:shape>
            </v:group>
            <v:group style="position:absolute;left:11679;top:13530;width:2;height:348" coordorigin="11679,13530" coordsize="2,348">
              <v:shape style="position:absolute;left:11679;top:13530;width:2;height:348" coordorigin="11679,13530" coordsize="0,348" path="m11679,13878l11679,13530e" filled="f" stroked="t" strokeweight=".47332pt" strokecolor="#444444">
                <v:path arrowok="t"/>
              </v:shape>
            </v:group>
            <v:group style="position:absolute;left:7516;top:13716;width:2;height:219" coordorigin="7516,13716" coordsize="2,219">
              <v:shape style="position:absolute;left:7516;top:13716;width:2;height:219" coordorigin="7516,13716" coordsize="0,219" path="m7516,13935l7516,13716e" filled="f" stroked="t" strokeweight=".47332pt" strokecolor="#282828">
                <v:path arrowok="t"/>
              </v:shape>
            </v:group>
            <v:group style="position:absolute;left:2530;top:13392;width:2;height:625" coordorigin="2530,13392" coordsize="2,625">
              <v:shape style="position:absolute;left:2530;top:13392;width:2;height:625" coordorigin="2530,13392" coordsize="0,625" path="m2530,14016l2530,13392e" filled="f" stroked="t" strokeweight=".94664pt" strokecolor="#606060">
                <v:path arrowok="t"/>
              </v:shape>
            </v:group>
            <v:group style="position:absolute;left:7519;top:13878;width:2;height:1363" coordorigin="7519,13878" coordsize="2,1363">
              <v:shape style="position:absolute;left:7519;top:13878;width:2;height:1363" coordorigin="7519,13878" coordsize="0,1363" path="m7519,15241l7519,13878e" filled="f" stroked="t" strokeweight=".70998pt" strokecolor="#5B5B5B">
                <v:path arrowok="t"/>
              </v:shape>
            </v:group>
            <v:group style="position:absolute;left:497;top:13959;width:2;height:176" coordorigin="497,13959" coordsize="2,176">
              <v:shape style="position:absolute;left:497;top:13959;width:2;height:176" coordorigin="497,13959" coordsize="0,176" path="m497,14135l497,13959e" filled="f" stroked="t" strokeweight=".47332pt" strokecolor="#282828">
                <v:path arrowok="t"/>
              </v:shape>
            </v:group>
            <v:group style="position:absolute;left:1283;top:13959;width:2;height:491" coordorigin="1283,13959" coordsize="2,491">
              <v:shape style="position:absolute;left:1283;top:13959;width:2;height:491" coordorigin="1283,13959" coordsize="0,491" path="m1283,14450l1283,13959e" filled="f" stroked="t" strokeweight=".47332pt" strokecolor="#383838">
                <v:path arrowok="t"/>
              </v:shape>
            </v:group>
            <v:group style="position:absolute;left:2532;top:13959;width:2;height:491" coordorigin="2532,13959" coordsize="2,491">
              <v:shape style="position:absolute;left:2532;top:13959;width:2;height:491" coordorigin="2532,13959" coordsize="0,491" path="m2532,14450l2532,13959e" filled="f" stroked="t" strokeweight=".47332pt" strokecolor="#3F3F3F">
                <v:path arrowok="t"/>
              </v:shape>
            </v:group>
            <v:group style="position:absolute;left:497;top:14078;width:2;height:372" coordorigin="497,14078" coordsize="2,372">
              <v:shape style="position:absolute;left:497;top:14078;width:2;height:372" coordorigin="497,14078" coordsize="0,372" path="m497,14450l497,14078e" filled="f" stroked="t" strokeweight=".47332pt" strokecolor="#3F3F3F">
                <v:path arrowok="t"/>
              </v:shape>
            </v:group>
            <v:group style="position:absolute;left:1283;top:14393;width:2;height:458" coordorigin="1283,14393" coordsize="2,458">
              <v:shape style="position:absolute;left:1283;top:14393;width:2;height:458" coordorigin="1283,14393" coordsize="0,458" path="m1283,14850l1283,14393e" filled="f" stroked="t" strokeweight=".94664pt" strokecolor="#5B5B5B">
                <v:path arrowok="t"/>
              </v:shape>
            </v:group>
            <v:group style="position:absolute;left:497;top:14793;width:2;height:300" coordorigin="497,14793" coordsize="2,300">
              <v:shape style="position:absolute;left:497;top:14793;width:2;height:300" coordorigin="497,14793" coordsize="0,300" path="m497,15093l497,14793e" filled="f" stroked="t" strokeweight=".47332pt" strokecolor="#484848">
                <v:path arrowok="t"/>
              </v:shape>
            </v:group>
            <v:group style="position:absolute;left:1285;top:14793;width:2;height:300" coordorigin="1285,14793" coordsize="2,300">
              <v:shape style="position:absolute;left:1285;top:14793;width:2;height:300" coordorigin="1285,14793" coordsize="0,300" path="m1285,15093l1285,14793e" filled="f" stroked="t" strokeweight=".47332pt" strokecolor="#444444">
                <v:path arrowok="t"/>
              </v:shape>
            </v:group>
            <v:group style="position:absolute;left:2530;top:14393;width:2;height:701" coordorigin="2530,14393" coordsize="2,701">
              <v:shape style="position:absolute;left:2530;top:14393;width:2;height:701" coordorigin="2530,14393" coordsize="0,701" path="m2530,15093l2530,14393e" filled="f" stroked="t" strokeweight=".94664pt" strokecolor="#606060">
                <v:path arrowok="t"/>
              </v:shape>
            </v:group>
            <v:group style="position:absolute;left:3983;top:14793;width:2;height:234" coordorigin="3983,14793" coordsize="2,234">
              <v:shape style="position:absolute;left:3983;top:14793;width:2;height:234" coordorigin="3983,14793" coordsize="0,234" path="m3983,15027l3983,14793e" filled="f" stroked="t" strokeweight=".94664pt" strokecolor="#444BBC">
                <v:path arrowok="t"/>
              </v:shape>
            </v:group>
            <v:group style="position:absolute;left:497;top:15036;width:2;height:200" coordorigin="497,15036" coordsize="2,200">
              <v:shape style="position:absolute;left:497;top:15036;width:2;height:200" coordorigin="497,15036" coordsize="0,200" path="m497,15236l497,15036e" filled="f" stroked="t" strokeweight=".47332pt" strokecolor="#1F1F1F">
                <v:path arrowok="t"/>
              </v:shape>
            </v:group>
            <v:group style="position:absolute;left:1283;top:15036;width:2;height:200" coordorigin="1283,15036" coordsize="2,200">
              <v:shape style="position:absolute;left:1283;top:15036;width:2;height:200" coordorigin="1283,15036" coordsize="0,200" path="m1283,15236l1283,15036e" filled="f" stroked="t" strokeweight=".47332pt" strokecolor="#1F1F1F">
                <v:path arrowok="t"/>
              </v:shape>
            </v:group>
            <v:group style="position:absolute;left:2532;top:15036;width:2;height:367" coordorigin="2532,15036" coordsize="2,367">
              <v:shape style="position:absolute;left:2532;top:15036;width:2;height:367" coordorigin="2532,15036" coordsize="0,367" path="m2532,15403l2532,15036e" filled="f" stroked="t" strokeweight=".47332pt" strokecolor="#2F2F2F">
                <v:path arrowok="t"/>
              </v:shape>
            </v:group>
            <v:group style="position:absolute;left:3997;top:14884;width:2;height:315" coordorigin="3997,14884" coordsize="2,315">
              <v:shape style="position:absolute;left:3997;top:14884;width:2;height:315" coordorigin="3997,14884" coordsize="0,315" path="m3997,15198l3997,14884e" filled="f" stroked="t" strokeweight=".70998pt" strokecolor="#4848BC">
                <v:path arrowok="t"/>
              </v:shape>
            </v:group>
            <v:group style="position:absolute;left:488;top:15396;width:2901;height:2" coordorigin="488,15396" coordsize="2901,2">
              <v:shape style="position:absolute;left:488;top:15396;width:2901;height:2" coordorigin="488,15396" coordsize="2901,0" path="m488,15396l3389,15396e" filled="f" stroked="t" strokeweight=".70998pt" strokecolor="#707070">
                <v:path arrowok="t"/>
              </v:shape>
            </v:group>
            <v:group style="position:absolute;left:1287;top:15179;width:2;height:224" coordorigin="1287,15179" coordsize="2,224">
              <v:shape style="position:absolute;left:1287;top:15179;width:2;height:224" coordorigin="1287,15179" coordsize="0,224" path="m1287,15403l1287,15179e" filled="f" stroked="t" strokeweight=".70998pt" strokecolor="#5B5B5B">
                <v:path arrowok="t"/>
              </v:shape>
            </v:group>
            <v:group style="position:absolute;left:1709;top:15208;width:2;height:186" coordorigin="1709,15208" coordsize="2,186">
              <v:shape style="position:absolute;left:1709;top:15208;width:2;height:186" coordorigin="1709,15208" coordsize="0,186" path="m1709,15394l1709,15208e" filled="f" stroked="t" strokeweight=".23666pt" strokecolor="#777777">
                <v:path arrowok="t"/>
              </v:shape>
            </v:group>
            <v:group style="position:absolute;left:3332;top:15399;width:293;height:2" coordorigin="3332,15399" coordsize="293,2">
              <v:shape style="position:absolute;left:3332;top:15399;width:293;height:2" coordorigin="3332,15399" coordsize="293,0" path="m3332,15399l3626,15399e" filled="f" stroked="t" strokeweight=".47332pt" strokecolor="#545454">
                <v:path arrowok="t"/>
              </v:shape>
            </v:group>
            <v:group style="position:absolute;left:3569;top:15399;width:2362;height:2" coordorigin="3569,15399" coordsize="2362,2">
              <v:shape style="position:absolute;left:3569;top:15399;width:2362;height:2" coordorigin="3569,15399" coordsize="2362,0" path="m3569,15399l5931,15399e" filled="f" stroked="t" strokeweight=".70998pt" strokecolor="#7C7C7C">
                <v:path arrowok="t"/>
              </v:shape>
            </v:group>
            <v:group style="position:absolute;left:3966;top:15208;width:2;height:186" coordorigin="3966,15208" coordsize="2,186">
              <v:shape style="position:absolute;left:3966;top:15208;width:2;height:186" coordorigin="3966,15208" coordsize="0,186" path="m3966,15394l3966,15208e" filled="f" stroked="t" strokeweight=".23666pt" strokecolor="#777774">
                <v:path arrowok="t"/>
              </v:shape>
            </v:group>
            <v:group style="position:absolute;left:5817;top:15396;width:658;height:2" coordorigin="5817,15396" coordsize="658,2">
              <v:shape style="position:absolute;left:5817;top:15396;width:658;height:2" coordorigin="5817,15396" coordsize="658,0" path="m5817,15396l6475,15396e" filled="f" stroked="t" strokeweight=".47332pt" strokecolor="#646464">
                <v:path arrowok="t"/>
              </v:shape>
            </v:group>
            <v:group style="position:absolute;left:6418;top:15399;width:701;height:2" coordorigin="6418,15399" coordsize="701,2">
              <v:shape style="position:absolute;left:6418;top:15399;width:701;height:2" coordorigin="6418,15399" coordsize="701,0" path="m6418,15399l7119,15399e" filled="f" stroked="t" strokeweight=".94664pt" strokecolor="#777777">
                <v:path arrowok="t"/>
              </v:shape>
            </v:group>
            <v:group style="position:absolute;left:7062;top:15399;width:478;height:2" coordorigin="7062,15399" coordsize="478,2">
              <v:shape style="position:absolute;left:7062;top:15399;width:478;height:2" coordorigin="7062,15399" coordsize="478,0" path="m7062,15399l7540,15399e" filled="f" stroked="t" strokeweight=".47332pt" strokecolor="#4F4F4F">
                <v:path arrowok="t"/>
              </v:shape>
            </v:group>
            <v:group style="position:absolute;left:7521;top:15179;width:2;height:229" coordorigin="7521,15179" coordsize="2,229">
              <v:shape style="position:absolute;left:7521;top:15179;width:2;height:229" coordorigin="7521,15179" coordsize="0,229" path="m7521,15408l7521,15179e" filled="f" stroked="t" strokeweight=".47332pt" strokecolor="#444444">
                <v:path arrowok="t"/>
              </v:shape>
            </v:group>
            <v:group style="position:absolute;left:7469;top:15399;width:4213;height:2" coordorigin="7469,15399" coordsize="4213,2">
              <v:shape style="position:absolute;left:7469;top:15399;width:4213;height:2" coordorigin="7469,15399" coordsize="4213,0" path="m7469,15399l11682,15399e" filled="f" stroked="t" strokeweight=".70998pt" strokecolor="#747474">
                <v:path arrowok="t"/>
              </v:shape>
            </v:group>
            <v:group style="position:absolute;left:6107;top:3918;width:2;height:229" coordorigin="6107,3918" coordsize="2,229">
              <v:shape style="position:absolute;left:6107;top:3918;width:2;height:229" coordorigin="6107,3918" coordsize="0,229" path="m6107,4147l6107,3918e" filled="f" stroked="t" strokeweight="1.3852pt" strokecolor="#EDEDED">
                <v:path arrowok="t"/>
              </v:shape>
            </v:group>
            <v:group style="position:absolute;left:9963;top:13161;width:2;height:175" coordorigin="9963,13161" coordsize="2,175">
              <v:shape style="position:absolute;left:9963;top:13161;width:2;height:175" coordorigin="9963,13161" coordsize="0,175" path="m9963,13336l9963,13161e" filled="f" stroked="t" strokeweight="1.990525pt" strokecolor="#EDEDED">
                <v:path arrowok="t"/>
              </v:shape>
            </v:group>
            <v:group style="position:absolute;left:9703;top:13368;width:2;height:218" coordorigin="9703,13368" coordsize="2,218">
              <v:shape style="position:absolute;left:9703;top:13368;width:2;height:218" coordorigin="9703,13368" coordsize="0,218" path="m9703,13587l9703,13368e" filled="f" stroked="t" strokeweight="2.07224pt" strokecolor="#EDEDED">
                <v:path arrowok="t"/>
              </v:shape>
            </v:group>
            <v:group style="position:absolute;left:10722;top:13368;width:2;height:218" coordorigin="10722,13368" coordsize="2,218">
              <v:shape style="position:absolute;left:10722;top:13368;width:2;height:218" coordorigin="10722,13368" coordsize="0,218" path="m10722,13587l10722,13368e" filled="f" stroked="t" strokeweight=".7648pt" strokecolor="#EDEDED">
                <v:path arrowok="t"/>
              </v:shape>
            </v:group>
            <v:group style="position:absolute;left:11204;top:13462;width:2;height:95" coordorigin="11204,13462" coordsize="2,95">
              <v:shape style="position:absolute;left:11204;top:13462;width:2;height:95" coordorigin="11204,13462" coordsize="0,95" path="m11204,13557l11204,13462e" filled="f" stroked="t" strokeweight="1.44995pt" strokecolor="#EDEDED">
                <v:path arrowok="t"/>
              </v:shape>
            </v:group>
            <v:group style="position:absolute;left:10340;top:13584;width:2;height:121" coordorigin="10340,13584" coordsize="2,121">
              <v:shape style="position:absolute;left:10340;top:13584;width:2;height:121" coordorigin="10340,13584" coordsize="0,121" path="m10340,13705l10340,13584e" filled="f" stroked="t" strokeweight="2.13482pt" strokecolor="#EDEDED">
                <v:path arrowok="t"/>
              </v:shape>
            </v:group>
            <v:group style="position:absolute;left:10828;top:13705;width:134;height:314" coordorigin="10828,13705" coordsize="134,314">
              <v:shape style="position:absolute;left:10828;top:13705;width:134;height:314" coordorigin="10828,13705" coordsize="134,314" path="m10828,13705l10961,13705,10961,14019,10828,14019,10828,13705e" filled="t" fillcolor="#EDEDED" stroked="f">
                <v:path arrowok="t"/>
                <v:fill/>
              </v:shape>
            </v:group>
            <v:group style="position:absolute;left:10630;top:13926;width:131;height:283" coordorigin="10630,13926" coordsize="131,283">
              <v:shape style="position:absolute;left:10630;top:13926;width:131;height:283" coordorigin="10630,13926" coordsize="131,283" path="m10630,13926l10761,13926,10761,14209,10630,14209,10630,13926e" filled="t" fillcolor="#EDEDED" stroked="f">
                <v:path arrowok="t"/>
                <v:fill/>
              </v:shape>
            </v:group>
            <v:group style="position:absolute;left:1968;top:15068;width:2;height:256" coordorigin="1968,15068" coordsize="2,256">
              <v:shape style="position:absolute;left:1968;top:15068;width:2;height:256" coordorigin="1968,15068" coordsize="0,256" path="m1968,15323l1968,15068e" filled="f" stroked="t" strokeweight="4.30989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0"/>
          <w:w w:val="60"/>
          <w:position w:val="9"/>
        </w:rPr>
        <w:t>•,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0"/>
          <w:w w:val="100"/>
          <w:position w:val="9"/>
        </w:rPr>
      </w:r>
      <w:r>
        <w:rPr>
          <w:rFonts w:ascii="Arial" w:hAnsi="Arial" w:cs="Arial" w:eastAsia="Arial"/>
          <w:sz w:val="16"/>
          <w:szCs w:val="16"/>
          <w:color w:val="6B6DA5"/>
          <w:spacing w:val="0"/>
          <w:w w:val="100"/>
          <w:position w:val="0"/>
        </w:rPr>
        <w:t>\</w:t>
      </w:r>
      <w:r>
        <w:rPr>
          <w:rFonts w:ascii="Arial" w:hAnsi="Arial" w:cs="Arial" w:eastAsia="Arial"/>
          <w:sz w:val="16"/>
          <w:szCs w:val="16"/>
          <w:color w:val="6B6DA5"/>
          <w:spacing w:val="-42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6B6DA5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6"/>
          <w:szCs w:val="16"/>
          <w:color w:val="6B6DA5"/>
          <w:spacing w:val="0"/>
          <w:w w:val="100"/>
          <w:position w:val="0"/>
        </w:rPr>
      </w:r>
      <w:r>
        <w:rPr>
          <w:rFonts w:ascii="Arial" w:hAnsi="Arial" w:cs="Arial" w:eastAsia="Arial"/>
          <w:sz w:val="13"/>
          <w:szCs w:val="13"/>
          <w:color w:val="CACACA"/>
          <w:spacing w:val="0"/>
          <w:w w:val="216"/>
          <w:position w:val="0"/>
        </w:rPr>
        <w:t>'</w:t>
      </w:r>
      <w:r>
        <w:rPr>
          <w:rFonts w:ascii="Arial" w:hAnsi="Arial" w:cs="Arial" w:eastAsia="Arial"/>
          <w:sz w:val="13"/>
          <w:szCs w:val="13"/>
          <w:color w:val="CACACA"/>
          <w:spacing w:val="19"/>
          <w:w w:val="216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AAAAAA"/>
          <w:spacing w:val="0"/>
          <w:w w:val="102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80" w:right="1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2" w:lineRule="auto"/>
        <w:ind w:left="3948" w:right="424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87.955719pt;margin-top:13.023603pt;width:72.045571pt;height:25.410836pt;mso-position-horizontal-relative:page;mso-position-vertical-relative:paragraph;z-index:-10298" coordorigin="9759,260" coordsize="1441,508">
            <v:group style="position:absolute;left:9771;top:282;width:1417;height:2" coordorigin="9771,282" coordsize="1417,2">
              <v:shape style="position:absolute;left:9771;top:282;width:1417;height:2" coordorigin="9771,282" coordsize="1417,0" path="m9771,282l11188,282e" filled="f" stroked="t" strokeweight="1.177215pt" strokecolor="#777C80">
                <v:path arrowok="t"/>
              </v:shape>
            </v:group>
            <v:group style="position:absolute;left:10553;top:268;width:2;height:214" coordorigin="10553,268" coordsize="2,214">
              <v:shape style="position:absolute;left:10553;top:268;width:2;height:214" coordorigin="10553,268" coordsize="0,214" path="m10553,481l10553,268e" filled="f" stroked="t" strokeweight=".706329pt" strokecolor="#6B7070">
                <v:path arrowok="t"/>
              </v:shape>
            </v:group>
            <v:group style="position:absolute;left:9987;top:424;width:2;height:266" coordorigin="9987,424" coordsize="2,266">
              <v:shape style="position:absolute;left:9987;top:424;width:2;height:266" coordorigin="9987,424" coordsize="0,266" path="m9987,691l9987,424e" filled="f" stroked="t" strokeweight="4.237975pt" strokecolor="#838C90">
                <v:path arrowok="t"/>
              </v:shape>
            </v:group>
            <v:group style="position:absolute;left:9992;top:681;width:80;height:2" coordorigin="9992,681" coordsize="80,2">
              <v:shape style="position:absolute;left:9992;top:681;width:80;height:2" coordorigin="9992,681" coordsize="80,0" path="m9992,681l10072,681e" filled="f" stroked="t" strokeweight="2.118987pt" strokecolor="#808C90">
                <v:path arrowok="t"/>
              </v:shape>
            </v:group>
            <v:group style="position:absolute;left:10035;top:710;width:570;height:2" coordorigin="10035,710" coordsize="570,2">
              <v:shape style="position:absolute;left:10035;top:710;width:570;height:2" coordorigin="10035,710" coordsize="570,0" path="m10035,710l10604,710e" filled="f" stroked="t" strokeweight="3.531646pt" strokecolor="#8C9397">
                <v:path arrowok="t"/>
              </v:shape>
            </v:group>
            <v:group style="position:absolute;left:10562;top:481;width:2;height:247" coordorigin="10562,481" coordsize="2,247">
              <v:shape style="position:absolute;left:10562;top:481;width:2;height:247" coordorigin="10562,481" coordsize="0,247" path="m10562,729l10562,481e" filled="f" stroked="t" strokeweight="4.002532pt" strokecolor="#8C939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2.311401pt;margin-top:13.867435pt;width:19.445401pt;height:18pt;mso-position-horizontal-relative:page;mso-position-vertical-relative:paragraph;z-index:-10296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676767"/>
                      <w:spacing w:val="0"/>
                      <w:w w:val="388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5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10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LEDİ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8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3"/>
        </w:rPr>
        <w:t>Sİ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5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6"/>
        </w:rPr>
        <w:t>S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215"/>
        </w:rPr>
        <w:t>İ</w:t>
      </w:r>
      <w:r>
        <w:rPr>
          <w:rFonts w:ascii="Arial" w:hAnsi="Arial" w:cs="Arial" w:eastAsia="Arial"/>
          <w:sz w:val="20"/>
          <w:szCs w:val="20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0" w:lineRule="exact"/>
        <w:ind w:left="909"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86076pt;margin-top:-42.204151pt;width:450.660985pt;height:53.5pt;mso-position-horizontal-relative:page;mso-position-vertical-relative:paragraph;z-index:-10297" type="#_x0000_t202" filled="f" stroked="f">
            <v:textbox inset="0,0,0,0">
              <w:txbxContent>
                <w:p>
                  <w:pPr>
                    <w:spacing w:before="0" w:after="0" w:line="1070" w:lineRule="exact"/>
                    <w:ind w:right="-201"/>
                    <w:jc w:val="left"/>
                    <w:tabs>
                      <w:tab w:pos="8660" w:val="left"/>
                    </w:tabs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7"/>
                      <w:szCs w:val="107"/>
                      <w:color w:val="383838"/>
                      <w:spacing w:val="0"/>
                      <w:w w:val="376"/>
                      <w:position w:val="-1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07"/>
                      <w:szCs w:val="107"/>
                      <w:color w:val="38383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07"/>
                      <w:szCs w:val="107"/>
                      <w:color w:val="38383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828282"/>
                      <w:spacing w:val="0"/>
                      <w:w w:val="200"/>
                      <w:b/>
                      <w:bCs/>
                      <w:i/>
                      <w:position w:val="12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505052"/>
                      <w:spacing w:val="0"/>
                      <w:w w:val="116"/>
                      <w:b/>
                      <w:bCs/>
                      <w:i/>
                      <w:position w:val="12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1A1A1A"/>
          <w:spacing w:val="-5"/>
          <w:w w:val="100"/>
          <w:b/>
          <w:bCs/>
          <w:position w:val="-1"/>
        </w:rPr>
        <w:t>B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b/>
          <w:bCs/>
          <w:position w:val="-1"/>
        </w:rPr>
        <w:t>ÜYÜKŞEHIR</w:t>
      </w:r>
      <w:r>
        <w:rPr>
          <w:rFonts w:ascii="Arial" w:hAnsi="Arial" w:cs="Arial" w:eastAsia="Arial"/>
          <w:sz w:val="15"/>
          <w:szCs w:val="15"/>
          <w:color w:val="383838"/>
          <w:spacing w:val="-27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6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951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13"/>
          <w:position w:val="10"/>
        </w:rPr>
        <w:t>BELEDIYE</w:t>
      </w:r>
      <w:r>
        <w:rPr>
          <w:rFonts w:ascii="Arial" w:hAnsi="Arial" w:cs="Arial" w:eastAsia="Arial"/>
          <w:sz w:val="14"/>
          <w:szCs w:val="14"/>
          <w:color w:val="383838"/>
          <w:spacing w:val="9"/>
          <w:w w:val="113"/>
          <w:position w:val="10"/>
        </w:rPr>
        <w:t>S</w:t>
      </w:r>
      <w:r>
        <w:rPr>
          <w:rFonts w:ascii="Arial" w:hAnsi="Arial" w:cs="Arial" w:eastAsia="Arial"/>
          <w:sz w:val="14"/>
          <w:szCs w:val="14"/>
          <w:color w:val="505052"/>
          <w:spacing w:val="0"/>
          <w:w w:val="113"/>
          <w:position w:val="10"/>
        </w:rPr>
        <w:t>I</w:t>
      </w:r>
      <w:r>
        <w:rPr>
          <w:rFonts w:ascii="Arial" w:hAnsi="Arial" w:cs="Arial" w:eastAsia="Arial"/>
          <w:sz w:val="14"/>
          <w:szCs w:val="14"/>
          <w:color w:val="505052"/>
          <w:spacing w:val="-42"/>
          <w:w w:val="113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505052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505052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1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5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0" w:lineRule="auto"/>
        <w:ind w:left="447" w:right="3017" w:firstLine="-5"/>
        <w:jc w:val="left"/>
        <w:tabs>
          <w:tab w:pos="1770" w:val="left"/>
          <w:tab w:pos="1800" w:val="left"/>
          <w:tab w:pos="3440" w:val="left"/>
          <w:tab w:pos="4780" w:val="left"/>
          <w:tab w:pos="5780" w:val="left"/>
          <w:tab w:pos="7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4"/>
          <w:position w:val="2"/>
        </w:rPr>
        <w:t>Q_la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4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3"/>
          <w:w w:val="7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:31.05.2017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18"/>
          <w:w w:val="95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5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4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1"/>
          <w:position w:val="0"/>
        </w:rPr>
        <w:t>7: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2"/>
          <w:w w:val="102"/>
          <w:position w:val="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5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6"/>
          <w:position w:val="0"/>
        </w:rPr>
        <w:t>tr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6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6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23"/>
          <w:w w:val="100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-4"/>
          <w:w w:val="143"/>
          <w:position w:val="0"/>
        </w:rPr>
        <w:t>ı</w:t>
      </w:r>
      <w:r>
        <w:rPr>
          <w:rFonts w:ascii="Arial" w:hAnsi="Arial" w:cs="Arial" w:eastAsia="Arial"/>
          <w:sz w:val="25"/>
          <w:szCs w:val="25"/>
          <w:color w:val="383838"/>
          <w:spacing w:val="-7"/>
          <w:w w:val="170"/>
          <w:position w:val="0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70"/>
          <w:position w:val="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7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2"/>
        </w:rPr>
        <w:t>Kay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1"/>
          <w:position w:val="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1"/>
          <w:position w:val="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7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:31.0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4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0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No</w:t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3630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18"/>
          <w:w w:val="94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6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7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13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9"/>
          <w:position w:val="0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3"/>
          <w:w w:val="83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0"/>
        </w:rPr>
        <w:t>ai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Arkası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Camlı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Narlıde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20" w:lineRule="exact"/>
        <w:ind w:left="447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  <w:position w:val="-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İnönü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2"/>
        </w:rPr>
        <w:t>Malı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5"/>
          <w:w w:val="82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90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A1A0A0"/>
          <w:spacing w:val="5"/>
          <w:w w:val="44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8"/>
          <w:position w:val="-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7"/>
          <w:position w:val="-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4"/>
          <w:position w:val="-2"/>
        </w:rPr>
        <w:t>Üze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9"/>
          <w:w w:val="95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2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1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2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2"/>
        </w:rPr>
        <w:t>rlı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2"/>
          <w:position w:val="-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6"/>
          <w:w w:val="99"/>
          <w:position w:val="-2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85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2"/>
          <w:position w:val="-2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9"/>
          <w:w w:val="102"/>
          <w:position w:val="-2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0"/>
          <w:position w:val="-2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6"/>
          <w:w w:val="100"/>
          <w:position w:val="-2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MİR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424" w:right="-20"/>
        <w:jc w:val="left"/>
        <w:tabs>
          <w:tab w:pos="1780" w:val="left"/>
          <w:tab w:pos="4480" w:val="left"/>
          <w:tab w:pos="7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83838"/>
          <w:w w:val="50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8"/>
          <w:w w:val="5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4"/>
          <w:w w:val="88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5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88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5"/>
          <w:w w:val="91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Smıf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1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86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4"/>
          <w:w w:val="88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ihmal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12"/>
          <w:w w:val="101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52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3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2"/>
          <w:w w:val="102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78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86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2" w:after="0" w:line="169" w:lineRule="auto"/>
        <w:ind w:left="3927" w:right="3241" w:firstLine="-3485"/>
        <w:jc w:val="left"/>
        <w:tabs>
          <w:tab w:pos="3900" w:val="left"/>
          <w:tab w:pos="6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149368pt;margin-top:9.670567pt;width:57.811051pt;height:26pt;mso-position-horizontal-relative:page;mso-position-vertical-relative:paragraph;z-index:-1029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080" w:val="left"/>
                    </w:tabs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0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-77"/>
                      <w:w w:val="57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0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-77"/>
                      <w:w w:val="57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C3C3C3"/>
                      <w:spacing w:val="0"/>
                      <w:w w:val="57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50"/>
        </w:rPr>
        <w:t>IV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3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</w:rPr>
        <w:t>apının</w:t>
      </w:r>
      <w:r>
        <w:rPr>
          <w:rFonts w:ascii="Arial" w:hAnsi="Arial" w:cs="Arial" w:eastAsia="Arial"/>
          <w:sz w:val="16"/>
          <w:szCs w:val="16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8"/>
        </w:rPr>
        <w:t>Kul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91"/>
          <w:position w:val="-8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86"/>
          <w:position w:val="-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3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8"/>
        </w:rPr>
        <w:t>nım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92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2"/>
          <w:position w:val="0"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5"/>
          <w:w w:val="92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0"/>
        </w:rPr>
        <w:t>nar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92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9"/>
          <w:w w:val="92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0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6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1"/>
          <w:position w:val="0"/>
        </w:rPr>
        <w:t>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628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6"/>
          <w:szCs w:val="26"/>
          <w:color w:val="383838"/>
          <w:spacing w:val="0"/>
          <w:w w:val="52"/>
          <w:b/>
          <w:bCs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52"/>
          <w:b/>
          <w:bCs/>
          <w:position w:val="1"/>
        </w:rPr>
        <w:t>   </w:t>
      </w:r>
      <w:r>
        <w:rPr>
          <w:rFonts w:ascii="Arial" w:hAnsi="Arial" w:cs="Arial" w:eastAsia="Arial"/>
          <w:sz w:val="26"/>
          <w:szCs w:val="26"/>
          <w:color w:val="383838"/>
          <w:spacing w:val="34"/>
          <w:w w:val="52"/>
          <w:b/>
          <w:bCs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C3C3C3"/>
          <w:spacing w:val="0"/>
          <w:w w:val="100"/>
          <w:position w:val="1"/>
        </w:rPr>
        <w:t>-</w:t>
      </w:r>
      <w:r>
        <w:rPr>
          <w:rFonts w:ascii="Arial" w:hAnsi="Arial" w:cs="Arial" w:eastAsia="Arial"/>
          <w:sz w:val="26"/>
          <w:szCs w:val="26"/>
          <w:color w:val="C3C3C3"/>
          <w:spacing w:val="28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C3C3C3"/>
          <w:spacing w:val="0"/>
          <w:w w:val="90"/>
          <w:position w:val="1"/>
        </w:rPr>
        <w:t>.</w:t>
      </w:r>
      <w:r>
        <w:rPr>
          <w:rFonts w:ascii="Arial" w:hAnsi="Arial" w:cs="Arial" w:eastAsia="Arial"/>
          <w:sz w:val="26"/>
          <w:szCs w:val="26"/>
          <w:color w:val="C3C3C3"/>
          <w:spacing w:val="-47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C3C3C3"/>
          <w:spacing w:val="0"/>
          <w:w w:val="60"/>
          <w:position w:val="1"/>
        </w:rPr>
        <w:t>-</w:t>
      </w:r>
      <w:r>
        <w:rPr>
          <w:rFonts w:ascii="Arial" w:hAnsi="Arial" w:cs="Arial" w:eastAsia="Arial"/>
          <w:sz w:val="26"/>
          <w:szCs w:val="26"/>
          <w:color w:val="C3C3C3"/>
          <w:spacing w:val="0"/>
          <w:w w:val="60"/>
          <w:position w:val="1"/>
        </w:rPr>
        <w:t>  </w:t>
      </w:r>
      <w:r>
        <w:rPr>
          <w:rFonts w:ascii="Arial" w:hAnsi="Arial" w:cs="Arial" w:eastAsia="Arial"/>
          <w:sz w:val="26"/>
          <w:szCs w:val="26"/>
          <w:color w:val="C3C3C3"/>
          <w:spacing w:val="23"/>
          <w:w w:val="6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2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2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"/>
        </w:rPr>
        <w:t>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-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9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47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93" w:lineRule="exact"/>
        <w:ind w:left="66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2"/>
          <w:szCs w:val="32"/>
          <w:color w:val="505052"/>
          <w:spacing w:val="-4"/>
          <w:w w:val="91"/>
          <w:position w:val="-19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19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1"/>
          <w:position w:val="-1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2"/>
          <w:w w:val="91"/>
          <w:position w:val="-1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19"/>
        </w:rPr>
        <w:t>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91"/>
          <w:position w:val="-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9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9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9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29"/>
          <w:position w:val="-1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443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5"/>
          <w:w w:val="107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  <w:position w:val="0"/>
        </w:rPr>
        <w:t>ahi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8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7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0" w:after="0" w:line="226" w:lineRule="exact"/>
        <w:ind w:left="24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Çvş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"/>
        </w:rPr>
        <w:t>Utk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SERTT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2439" w:right="-20"/>
        <w:jc w:val="left"/>
        <w:tabs>
          <w:tab w:pos="4960" w:val="left"/>
          <w:tab w:pos="7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20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7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11"/>
          <w:w w:val="92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ık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17:4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8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70"/>
        </w:rPr>
        <w:t>ı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29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-11"/>
          <w:w w:val="17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96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3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9"/>
        </w:rPr>
        <w:t>43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80" w:bottom="280" w:left="0" w:right="320"/>
        </w:sectPr>
      </w:pPr>
      <w:rPr/>
    </w:p>
    <w:p>
      <w:pPr>
        <w:spacing w:before="0" w:after="0" w:line="210" w:lineRule="exact"/>
        <w:ind w:left="42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115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1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0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852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0" w:right="320"/>
          <w:cols w:num="2" w:equalWidth="0">
            <w:col w:w="902" w:space="1538"/>
            <w:col w:w="9160"/>
          </w:cols>
        </w:sectPr>
      </w:pPr>
      <w:rPr/>
    </w:p>
    <w:p>
      <w:pPr>
        <w:spacing w:before="0" w:after="0" w:line="261" w:lineRule="exact"/>
        <w:ind w:left="424" w:right="-20"/>
        <w:jc w:val="left"/>
        <w:tabs>
          <w:tab w:pos="4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2"/>
          <w:w w:val="68"/>
          <w:position w:val="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9"/>
          <w:w w:val="67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3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6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2"/>
          <w:w w:val="99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69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2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6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2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2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4942" w:right="445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2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9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16"/>
          <w:w w:val="10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2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30" w:lineRule="atLeast"/>
        <w:ind w:left="2453" w:right="4064" w:firstLine="2519"/>
        <w:jc w:val="left"/>
        <w:tabs>
          <w:tab w:pos="4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9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6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t-Jan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9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7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9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11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6"/>
          <w:w w:val="9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onel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88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6"/>
          <w:w w:val="10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1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1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59" w:lineRule="exact"/>
        <w:ind w:left="424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05052"/>
          <w:w w:val="68"/>
          <w:position w:val="-1"/>
        </w:rPr>
        <w:t>1:</w:t>
      </w:r>
      <w:r>
        <w:rPr>
          <w:rFonts w:ascii="Times New Roman" w:hAnsi="Times New Roman" w:cs="Times New Roman" w:eastAsia="Times New Roman"/>
          <w:sz w:val="15"/>
          <w:szCs w:val="15"/>
          <w:color w:val="505052"/>
          <w:w w:val="69"/>
          <w:position w:val="-1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505052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28282"/>
          <w:spacing w:val="-6"/>
          <w:w w:val="127"/>
          <w:position w:val="-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C3C3C3"/>
          <w:spacing w:val="0"/>
          <w:w w:val="190"/>
          <w:position w:val="-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471" w:right="-20"/>
        <w:jc w:val="left"/>
        <w:tabs>
          <w:tab w:pos="880" w:val="left"/>
          <w:tab w:pos="4960" w:val="left"/>
          <w:tab w:pos="7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9"/>
          <w:b/>
          <w:bCs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A1A0A0"/>
          <w:spacing w:val="0"/>
          <w:w w:val="89"/>
          <w:b/>
          <w:bCs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1A0A0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1A0A0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A1A0A0"/>
          <w:spacing w:val="-10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ncı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7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94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4"/>
          <w:position w:val="1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4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1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94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1"/>
          <w:w w:val="94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1"/>
        </w:rPr>
        <w:t>onel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yıs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245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8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2"/>
          <w:w w:val="82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8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82"/>
          <w:i/>
        </w:rPr>
        <w:t>O§_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"/>
          <w:w w:val="8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9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24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54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5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4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rdıma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245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4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1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8" w:lineRule="exact"/>
        <w:ind w:left="447" w:right="656" w:firstLine="37"/>
        <w:jc w:val="left"/>
        <w:tabs>
          <w:tab w:pos="2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21"/>
        </w:rPr>
        <w:t>tayı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2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2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cadde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4"/>
        </w:rPr>
        <w:t>ii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1"/>
          <w:w w:val="7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dumani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şekil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2"/>
          <w:w w:val="9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anınakta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4928" w:right="383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2"/>
          <w:w w:val="10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5"/>
          <w:w w:val="103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5"/>
        </w:rPr>
        <w:t>ııdi.irınc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0" w:lineRule="exact"/>
        <w:ind w:left="424" w:right="-20"/>
        <w:jc w:val="left"/>
        <w:tabs>
          <w:tab w:pos="2980" w:val="left"/>
          <w:tab w:pos="4960" w:val="left"/>
          <w:tab w:pos="6780" w:val="left"/>
          <w:tab w:pos="8400" w:val="left"/>
          <w:tab w:pos="9900" w:val="left"/>
          <w:tab w:pos="10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5"/>
          <w:w w:val="165"/>
          <w:position w:val="2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2"/>
        </w:rPr>
        <w:t>ndür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3"/>
          <w:position w:val="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9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9"/>
          <w:position w:val="0"/>
        </w:rPr>
        <w:t>Söndürıne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3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nı3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19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82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8"/>
          <w:position w:val="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0"/>
        </w:rPr>
        <w:t>pü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76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35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3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73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7"/>
          <w:w w:val="131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89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7"/>
          <w:w w:val="87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6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87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82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4"/>
          <w:w w:val="99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31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676767"/>
          <w:spacing w:val="0"/>
          <w:w w:val="52"/>
          <w:b/>
          <w:bCs/>
          <w:position w:val="-2"/>
        </w:rPr>
        <w:t>ı</w:t>
      </w:r>
      <w:r>
        <w:rPr>
          <w:rFonts w:ascii="Arial" w:hAnsi="Arial" w:cs="Arial" w:eastAsia="Arial"/>
          <w:sz w:val="26"/>
          <w:szCs w:val="26"/>
          <w:color w:val="676767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26"/>
          <w:szCs w:val="26"/>
          <w:color w:val="676767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9"/>
          <w:position w:val="1"/>
        </w:rPr>
        <w:t>C02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4963" w:right="-20"/>
        <w:jc w:val="left"/>
        <w:tabs>
          <w:tab w:pos="6840" w:val="left"/>
          <w:tab w:pos="8400" w:val="left"/>
          <w:tab w:pos="992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Courier New" w:hAnsi="Courier New" w:cs="Courier New" w:eastAsia="Courier New"/>
          <w:sz w:val="28"/>
          <w:szCs w:val="28"/>
          <w:color w:val="505052"/>
          <w:w w:val="54"/>
          <w:position w:val="3"/>
        </w:rPr>
        <w:t>o</w:t>
      </w:r>
      <w:r>
        <w:rPr>
          <w:rFonts w:ascii="Courier New" w:hAnsi="Courier New" w:cs="Courier New" w:eastAsia="Courier New"/>
          <w:sz w:val="28"/>
          <w:szCs w:val="28"/>
          <w:color w:val="505052"/>
          <w:spacing w:val="-74"/>
          <w:w w:val="54"/>
          <w:position w:val="3"/>
        </w:rPr>
        <w:t>.</w:t>
      </w:r>
      <w:r>
        <w:rPr>
          <w:rFonts w:ascii="Courier New" w:hAnsi="Courier New" w:cs="Courier New" w:eastAsia="Courier New"/>
          <w:sz w:val="28"/>
          <w:szCs w:val="28"/>
          <w:color w:val="383838"/>
          <w:spacing w:val="0"/>
          <w:w w:val="68"/>
          <w:position w:val="3"/>
        </w:rPr>
        <w:t>s</w:t>
      </w:r>
      <w:r>
        <w:rPr>
          <w:rFonts w:ascii="Courier New" w:hAnsi="Courier New" w:cs="Courier New" w:eastAsia="Courier New"/>
          <w:sz w:val="28"/>
          <w:szCs w:val="28"/>
          <w:color w:val="383838"/>
          <w:spacing w:val="0"/>
          <w:w w:val="100"/>
          <w:position w:val="3"/>
        </w:rPr>
        <w:tab/>
      </w:r>
      <w:r>
        <w:rPr>
          <w:rFonts w:ascii="Courier New" w:hAnsi="Courier New" w:cs="Courier New" w:eastAsia="Courier New"/>
          <w:sz w:val="28"/>
          <w:szCs w:val="28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26"/>
          <w:szCs w:val="26"/>
          <w:color w:val="676767"/>
          <w:spacing w:val="0"/>
          <w:w w:val="52"/>
          <w:b/>
          <w:bCs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676767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676767"/>
          <w:spacing w:val="0"/>
          <w:w w:val="52"/>
          <w:b/>
          <w:bCs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676767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676767"/>
          <w:spacing w:val="0"/>
          <w:w w:val="52"/>
          <w:b/>
          <w:bCs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28" w:lineRule="exact"/>
        <w:ind w:left="447" w:right="7422" w:firstLine="-24"/>
        <w:jc w:val="left"/>
        <w:tabs>
          <w:tab w:pos="2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8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8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</w:rPr>
        <w:t>ngında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86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</w:rPr>
        <w:t>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yoktu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8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6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6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6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4" w:after="0" w:line="240" w:lineRule="auto"/>
        <w:ind w:left="259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cadde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kenarın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1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baş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8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10"/>
          <w:w w:val="9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5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4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3" w:lineRule="auto"/>
        <w:ind w:left="2439" w:right="67" w:firstLine="-2015"/>
        <w:jc w:val="left"/>
        <w:tabs>
          <w:tab w:pos="2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8"/>
          <w:w w:val="9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tır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soıuştur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cadde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erinde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kişile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2"/>
        </w:rPr>
        <w:t>ce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3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söndi.irülnıcde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8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izmariti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maddeni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cadde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çıktı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89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1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4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8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naatin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0"/>
        </w:rPr>
        <w:t>arılm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1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12"/>
          <w:w w:val="7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tı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9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424" w:right="403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2"/>
          <w:w w:val="75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9"/>
          <w:w w:val="7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6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92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9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                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Sir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                                     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4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u w:val="single" w:color="5B5B5B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49"/>
          <w:w w:val="100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20"/>
          <w:w w:val="10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3" w:lineRule="auto"/>
        <w:ind w:left="443" w:right="9648" w:firstLine="-19"/>
        <w:jc w:val="both"/>
        <w:tabs>
          <w:tab w:pos="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2"/>
          <w:w w:val="73"/>
        </w:rPr>
        <w:t>!A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  <w:t>eç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Yaııgı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A1A0A0"/>
          <w:spacing w:val="0"/>
          <w:w w:val="15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1A0A0"/>
          <w:spacing w:val="-29"/>
          <w:w w:val="15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dild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10"/>
          <w:w w:val="9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443" w:right="420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-14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8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10"/>
          <w:w w:val="88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nl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88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5"/>
          <w:w w:val="8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               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tTarih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8"/>
          <w:w w:val="12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31.0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4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                   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4"/>
          <w:position w:val="2"/>
        </w:rPr>
        <w:t>!Saa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86"/>
          <w:position w:val="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52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29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20"/>
          <w:w w:val="12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5"/>
          <w:position w:val="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45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14"/>
          <w:w w:val="111"/>
          <w:position w:val="2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C3C3C3"/>
          <w:spacing w:val="-31"/>
          <w:w w:val="65"/>
          <w:position w:val="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80"/>
          <w:position w:val="2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5"/>
          <w:position w:val="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45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  <w:position w:val="2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537" w:right="-20"/>
        <w:jc w:val="left"/>
        <w:tabs>
          <w:tab w:pos="1320" w:val="left"/>
          <w:tab w:pos="1820" w:val="left"/>
          <w:tab w:pos="8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7"/>
          <w:position w:val="0"/>
        </w:rPr>
        <w:t>Ö</w:t>
      </w:r>
      <w:r>
        <w:rPr>
          <w:rFonts w:ascii="Arial" w:hAnsi="Arial" w:cs="Arial" w:eastAsia="Arial"/>
          <w:sz w:val="18"/>
          <w:szCs w:val="18"/>
          <w:color w:val="383838"/>
          <w:spacing w:val="-18"/>
          <w:w w:val="107"/>
          <w:position w:val="0"/>
        </w:rPr>
        <w:t>I</w:t>
      </w:r>
      <w:r>
        <w:rPr>
          <w:rFonts w:ascii="Arial" w:hAnsi="Arial" w:cs="Arial" w:eastAsia="Arial"/>
          <w:sz w:val="18"/>
          <w:szCs w:val="18"/>
          <w:color w:val="505052"/>
          <w:spacing w:val="0"/>
          <w:w w:val="60"/>
          <w:position w:val="0"/>
        </w:rPr>
        <w:t>O</w:t>
      </w:r>
      <w:r>
        <w:rPr>
          <w:rFonts w:ascii="Arial" w:hAnsi="Arial" w:cs="Arial" w:eastAsia="Arial"/>
          <w:sz w:val="18"/>
          <w:szCs w:val="18"/>
          <w:color w:val="50505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5050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12"/>
          <w:w w:val="131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1"/>
        </w:rPr>
        <w:t>iDE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KiP: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Narlıdere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Gıubu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2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46" w:lineRule="exact"/>
        <w:ind w:left="3386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82"/>
          <w:position w:val="-5"/>
        </w:rPr>
        <w:t>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0" w:right="320"/>
        </w:sectPr>
      </w:pPr>
      <w:rPr/>
    </w:p>
    <w:p>
      <w:pPr>
        <w:spacing w:before="0" w:after="0" w:line="209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9" w:lineRule="exact"/>
        <w:ind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6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Ko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052"/>
          <w:spacing w:val="9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176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0" w:right="320"/>
          <w:cols w:num="2" w:equalWidth="0">
            <w:col w:w="3298" w:space="271"/>
            <w:col w:w="8031"/>
          </w:cols>
        </w:sectPr>
      </w:pPr>
      <w:rPr/>
    </w:p>
    <w:p>
      <w:pPr>
        <w:spacing w:before="36" w:after="0" w:line="493" w:lineRule="exact"/>
        <w:ind w:left="2788" w:right="-20"/>
        <w:jc w:val="left"/>
        <w:tabs>
          <w:tab w:pos="3980" w:val="left"/>
          <w:tab w:pos="8920" w:val="left"/>
          <w:tab w:pos="10460" w:val="left"/>
        </w:tabs>
        <w:rPr>
          <w:rFonts w:ascii="Arial" w:hAnsi="Arial" w:cs="Arial" w:eastAsia="Arial"/>
          <w:sz w:val="50"/>
          <w:szCs w:val="50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676767"/>
          <w:w w:val="133"/>
          <w:b/>
          <w:bCs/>
          <w:position w:val="11"/>
        </w:rPr>
        <w:t>n</w:t>
      </w:r>
      <w:r>
        <w:rPr>
          <w:rFonts w:ascii="Times New Roman" w:hAnsi="Times New Roman" w:cs="Times New Roman" w:eastAsia="Times New Roman"/>
          <w:sz w:val="31"/>
          <w:szCs w:val="31"/>
          <w:color w:val="676767"/>
          <w:spacing w:val="-54"/>
          <w:w w:val="100"/>
          <w:b/>
          <w:bCs/>
          <w:position w:val="1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828282"/>
          <w:spacing w:val="0"/>
          <w:w w:val="64"/>
          <w:b/>
          <w:bCs/>
          <w:position w:val="1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828282"/>
          <w:spacing w:val="0"/>
          <w:w w:val="100"/>
          <w:b/>
          <w:bCs/>
          <w:position w:val="1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828282"/>
          <w:spacing w:val="0"/>
          <w:w w:val="100"/>
          <w:b/>
          <w:bCs/>
          <w:position w:val="11"/>
        </w:rPr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0"/>
          <w:w w:val="100"/>
          <w:b/>
          <w:bCs/>
          <w:position w:val="3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31"/>
          <w:w w:val="100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b/>
          <w:bCs/>
          <w:position w:val="3"/>
        </w:rPr>
        <w:t>BÖLGE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b/>
          <w:bCs/>
          <w:position w:val="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b/>
          <w:bCs/>
          <w:position w:val="3"/>
        </w:rPr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51"/>
          <w:b/>
          <w:bCs/>
          <w:position w:val="-2"/>
        </w:rPr>
        <w:t>O</w:t>
      </w:r>
      <w:r>
        <w:rPr>
          <w:rFonts w:ascii="Arial" w:hAnsi="Arial" w:cs="Arial" w:eastAsia="Arial"/>
          <w:sz w:val="28"/>
          <w:szCs w:val="28"/>
          <w:color w:val="383838"/>
          <w:spacing w:val="10"/>
          <w:w w:val="51"/>
          <w:b/>
          <w:bCs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51"/>
          <w:b/>
          <w:bCs/>
          <w:position w:val="-2"/>
        </w:rPr>
        <w:t>S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51"/>
          <w:b/>
          <w:bCs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51"/>
          <w:b/>
          <w:bCs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51"/>
          <w:position w:val="-2"/>
        </w:rPr>
        <w:t>Haiir4ıP</w:t>
      </w:r>
      <w:r>
        <w:rPr>
          <w:rFonts w:ascii="Arial" w:hAnsi="Arial" w:cs="Arial" w:eastAsia="Arial"/>
          <w:sz w:val="22"/>
          <w:szCs w:val="22"/>
          <w:color w:val="383838"/>
          <w:spacing w:val="-39"/>
          <w:w w:val="100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57"/>
          <w:b/>
          <w:bCs/>
          <w:position w:val="-2"/>
        </w:rPr>
        <w:t>llJ17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50"/>
          <w:szCs w:val="50"/>
          <w:color w:val="383838"/>
          <w:spacing w:val="0"/>
          <w:w w:val="100"/>
          <w:position w:val="-14"/>
        </w:rPr>
        <w:t>.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0" w:after="0" w:line="82" w:lineRule="exact"/>
        <w:ind w:left="461" w:right="-20"/>
        <w:jc w:val="left"/>
        <w:tabs>
          <w:tab w:pos="2500" w:val="left"/>
          <w:tab w:pos="3260" w:val="left"/>
          <w:tab w:pos="3640" w:val="left"/>
          <w:tab w:pos="5340" w:val="left"/>
        </w:tabs>
        <w:rPr>
          <w:rFonts w:ascii="Times New Roman" w:hAnsi="Times New Roman" w:cs="Times New Roman" w:eastAsia="Times New Roman"/>
          <w:sz w:val="125"/>
          <w:szCs w:val="12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0"/>
        </w:rPr>
        <w:t>itfaiyeci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0"/>
        </w:rPr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b/>
          <w:bCs/>
          <w:position w:val="0"/>
        </w:rPr>
        <w:t>3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b/>
          <w:bCs/>
          <w:position w:val="0"/>
        </w:rPr>
        <w:t>.</w:t>
      </w:r>
      <w:r>
        <w:rPr>
          <w:rFonts w:ascii="Arial" w:hAnsi="Arial" w:cs="Arial" w:eastAsia="Arial"/>
          <w:sz w:val="20"/>
          <w:szCs w:val="20"/>
          <w:color w:val="383838"/>
          <w:spacing w:val="11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100"/>
          <w:b/>
          <w:bCs/>
          <w:position w:val="0"/>
        </w:rPr>
        <w:t>P</w:t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100"/>
          <w:b/>
          <w:bCs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0"/>
          <w:w w:val="80"/>
          <w:b/>
          <w:bCs/>
          <w:position w:val="-5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0"/>
          <w:w w:val="100"/>
          <w:b/>
          <w:bCs/>
          <w:position w:val="-5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0"/>
          <w:w w:val="100"/>
          <w:b/>
          <w:bCs/>
          <w:position w:val="-5"/>
        </w:rPr>
      </w:r>
      <w:r>
        <w:rPr>
          <w:rFonts w:ascii="Arial" w:hAnsi="Arial" w:cs="Arial" w:eastAsia="Arial"/>
          <w:sz w:val="25"/>
          <w:szCs w:val="25"/>
          <w:color w:val="676767"/>
          <w:spacing w:val="0"/>
          <w:w w:val="81"/>
          <w:b/>
          <w:bCs/>
          <w:i/>
          <w:position w:val="-5"/>
        </w:rPr>
        <w:t>Wıl</w:t>
      </w:r>
      <w:r>
        <w:rPr>
          <w:rFonts w:ascii="Arial" w:hAnsi="Arial" w:cs="Arial" w:eastAsia="Arial"/>
          <w:sz w:val="25"/>
          <w:szCs w:val="25"/>
          <w:color w:val="676767"/>
          <w:spacing w:val="-28"/>
          <w:w w:val="100"/>
          <w:b/>
          <w:bCs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0"/>
          <w:w w:val="82"/>
          <w:b/>
          <w:bCs/>
          <w:position w:val="-5"/>
        </w:rPr>
        <w:t>LA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0"/>
          <w:w w:val="82"/>
          <w:b/>
          <w:bCs/>
          <w:position w:val="-5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20"/>
          <w:w w:val="82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b/>
          <w:bCs/>
          <w:position w:val="-5"/>
        </w:rPr>
        <w:t>AMİRİ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b/>
          <w:bCs/>
          <w:position w:val="-5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b/>
          <w:bCs/>
          <w:position w:val="-5"/>
        </w:rPr>
      </w:r>
      <w:r>
        <w:rPr>
          <w:rFonts w:ascii="Times New Roman" w:hAnsi="Times New Roman" w:cs="Times New Roman" w:eastAsia="Times New Roman"/>
          <w:sz w:val="125"/>
          <w:szCs w:val="125"/>
          <w:color w:val="676767"/>
          <w:spacing w:val="-132"/>
          <w:w w:val="18"/>
          <w:i/>
          <w:position w:val="-79"/>
        </w:rPr>
        <w:t>u</w:t>
      </w:r>
      <w:r>
        <w:rPr>
          <w:rFonts w:ascii="Times New Roman" w:hAnsi="Times New Roman" w:cs="Times New Roman" w:eastAsia="Times New Roman"/>
          <w:sz w:val="125"/>
          <w:szCs w:val="125"/>
          <w:color w:val="343B82"/>
          <w:spacing w:val="0"/>
          <w:w w:val="130"/>
          <w:i/>
          <w:position w:val="-79"/>
        </w:rPr>
        <w:t>!t</w:t>
      </w:r>
      <w:r>
        <w:rPr>
          <w:rFonts w:ascii="Times New Roman" w:hAnsi="Times New Roman" w:cs="Times New Roman" w:eastAsia="Times New Roman"/>
          <w:sz w:val="125"/>
          <w:szCs w:val="125"/>
          <w:color w:val="000000"/>
          <w:spacing w:val="0"/>
          <w:w w:val="100"/>
          <w:position w:val="0"/>
        </w:rPr>
      </w:r>
    </w:p>
    <w:p>
      <w:pPr>
        <w:spacing w:before="0" w:after="0" w:line="409" w:lineRule="exact"/>
        <w:ind w:left="-2016" w:right="-20"/>
        <w:jc w:val="left"/>
        <w:tabs>
          <w:tab w:pos="8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11"/>
          <w:szCs w:val="111"/>
          <w:color w:val="343B82"/>
          <w:spacing w:val="-1099"/>
          <w:w w:val="530"/>
          <w:position w:val="-57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97"/>
          <w:b/>
          <w:bCs/>
          <w:position w:val="7"/>
        </w:rPr>
        <w:t>Okta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38"/>
          <w:w w:val="98"/>
          <w:b/>
          <w:bCs/>
          <w:position w:val="7"/>
        </w:rPr>
        <w:t>y</w:t>
      </w:r>
      <w:r>
        <w:rPr>
          <w:rFonts w:ascii="Arial" w:hAnsi="Arial" w:cs="Arial" w:eastAsia="Arial"/>
          <w:sz w:val="111"/>
          <w:szCs w:val="111"/>
          <w:color w:val="444BA3"/>
          <w:spacing w:val="-78"/>
          <w:w w:val="22"/>
          <w:position w:val="-57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-84"/>
          <w:w w:val="86"/>
          <w:b/>
          <w:bCs/>
          <w:position w:val="7"/>
        </w:rPr>
        <w:t>Ç</w:t>
      </w:r>
      <w:r>
        <w:rPr>
          <w:rFonts w:ascii="Arial" w:hAnsi="Arial" w:cs="Arial" w:eastAsia="Arial"/>
          <w:sz w:val="111"/>
          <w:szCs w:val="111"/>
          <w:color w:val="343B82"/>
          <w:spacing w:val="-497"/>
          <w:w w:val="38"/>
          <w:position w:val="-57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3B3F5B"/>
          <w:spacing w:val="0"/>
          <w:w w:val="129"/>
          <w:b/>
          <w:bCs/>
          <w:position w:val="7"/>
        </w:rPr>
        <w:t>NAR</w:t>
      </w:r>
      <w:r>
        <w:rPr>
          <w:rFonts w:ascii="Times New Roman" w:hAnsi="Times New Roman" w:cs="Times New Roman" w:eastAsia="Times New Roman"/>
          <w:sz w:val="21"/>
          <w:szCs w:val="21"/>
          <w:color w:val="3B3F5B"/>
          <w:spacing w:val="0"/>
          <w:w w:val="100"/>
          <w:b/>
          <w:bCs/>
          <w:position w:val="7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F5B"/>
          <w:spacing w:val="0"/>
          <w:w w:val="100"/>
          <w:b/>
          <w:bCs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8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8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8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0" w:right="320"/>
        </w:sectPr>
      </w:pPr>
      <w:rPr/>
    </w:p>
    <w:p>
      <w:pPr>
        <w:spacing w:before="88" w:after="0" w:line="494" w:lineRule="exact"/>
        <w:ind w:right="-20"/>
        <w:jc w:val="right"/>
        <w:rPr>
          <w:rFonts w:ascii="Times New Roman" w:hAnsi="Times New Roman" w:cs="Times New Roman" w:eastAsia="Times New Roman"/>
          <w:sz w:val="43"/>
          <w:szCs w:val="43"/>
        </w:rPr>
      </w:pPr>
      <w:rPr/>
      <w:r>
        <w:rPr>
          <w:rFonts w:ascii="Times New Roman" w:hAnsi="Times New Roman" w:cs="Times New Roman" w:eastAsia="Times New Roman"/>
          <w:sz w:val="43"/>
          <w:szCs w:val="43"/>
          <w:color w:val="343B82"/>
          <w:spacing w:val="0"/>
          <w:w w:val="77"/>
          <w:position w:val="-1"/>
        </w:rPr>
        <w:t>..J.._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3" w:lineRule="exact"/>
        <w:ind w:right="-72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0"/>
          <w:szCs w:val="20"/>
          <w:color w:val="383838"/>
          <w:spacing w:val="0"/>
          <w:w w:val="126"/>
          <w:position w:val="-4"/>
        </w:rPr>
        <w:t>İt</w:t>
      </w:r>
      <w:r>
        <w:rPr>
          <w:rFonts w:ascii="Arial" w:hAnsi="Arial" w:cs="Arial" w:eastAsia="Arial"/>
          <w:sz w:val="20"/>
          <w:szCs w:val="20"/>
          <w:color w:val="383838"/>
          <w:spacing w:val="-24"/>
          <w:w w:val="126"/>
          <w:position w:val="-4"/>
        </w:rPr>
        <w:t>f</w:t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126"/>
          <w:position w:val="-4"/>
        </w:rPr>
        <w:t>.</w:t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126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676767"/>
          <w:spacing w:val="55"/>
          <w:w w:val="126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05052"/>
          <w:spacing w:val="0"/>
          <w:w w:val="100"/>
          <w:position w:val="-4"/>
        </w:rPr>
        <w:t>vş.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1126" w:right="959"/>
        <w:jc w:val="center"/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-33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1A0A0"/>
          <w:spacing w:val="-4"/>
          <w:w w:val="84"/>
          <w:b/>
          <w:bCs/>
          <w:i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43"/>
          <w:b/>
          <w:bCs/>
          <w:i/>
        </w:rPr>
        <w:t>to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100"/>
          <w:b/>
          <w:bCs/>
          <w:i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12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1A0A0"/>
          <w:spacing w:val="0"/>
          <w:w w:val="100"/>
          <w:b/>
          <w:bCs/>
        </w:rPr>
        <w:t>j</w:t>
      </w:r>
      <w:r>
        <w:rPr>
          <w:rFonts w:ascii="Times New Roman" w:hAnsi="Times New Roman" w:cs="Times New Roman" w:eastAsia="Times New Roman"/>
          <w:sz w:val="6"/>
          <w:szCs w:val="6"/>
          <w:color w:val="A1A0A0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6"/>
          <w:szCs w:val="6"/>
          <w:color w:val="A1A0A0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28282"/>
          <w:spacing w:val="0"/>
          <w:w w:val="241"/>
          <w:b/>
          <w:bCs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828282"/>
          <w:spacing w:val="13"/>
          <w:w w:val="241"/>
          <w:b/>
          <w:bCs/>
        </w:rPr>
        <w:t> </w:t>
      </w:r>
      <w:r>
        <w:rPr>
          <w:rFonts w:ascii="Arial" w:hAnsi="Arial" w:cs="Arial" w:eastAsia="Arial"/>
          <w:sz w:val="7"/>
          <w:szCs w:val="7"/>
          <w:color w:val="A1A0A0"/>
          <w:spacing w:val="0"/>
          <w:w w:val="53"/>
          <w:b/>
          <w:bCs/>
        </w:rPr>
        <w:t>4,.1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58" w:after="0" w:line="240" w:lineRule="auto"/>
        <w:ind w:left="-38" w:right="455"/>
        <w:jc w:val="center"/>
        <w:tabs>
          <w:tab w:pos="21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3"/>
          <w:szCs w:val="23"/>
          <w:color w:val="505052"/>
          <w:spacing w:val="0"/>
          <w:w w:val="162"/>
          <w:b/>
          <w:bCs/>
        </w:rPr>
        <w:t>Büle</w:t>
      </w:r>
      <w:r>
        <w:rPr>
          <w:rFonts w:ascii="Arial" w:hAnsi="Arial" w:cs="Arial" w:eastAsia="Arial"/>
          <w:sz w:val="23"/>
          <w:szCs w:val="23"/>
          <w:color w:val="505052"/>
          <w:spacing w:val="4"/>
          <w:w w:val="162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62"/>
          <w:b/>
          <w:bCs/>
        </w:rPr>
        <w:t>A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62"/>
          <w:b/>
          <w:bCs/>
        </w:rPr>
        <w:t>I</w:t>
      </w:r>
      <w:r>
        <w:rPr>
          <w:rFonts w:ascii="Arial" w:hAnsi="Arial" w:cs="Arial" w:eastAsia="Arial"/>
          <w:sz w:val="23"/>
          <w:szCs w:val="23"/>
          <w:color w:val="383838"/>
          <w:spacing w:val="3"/>
          <w:w w:val="162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505052"/>
          <w:spacing w:val="-39"/>
          <w:w w:val="44"/>
          <w:b/>
          <w:bCs/>
        </w:rPr>
        <w:t>-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85"/>
          <w:b/>
          <w:bCs/>
        </w:rPr>
        <w:t>i: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86"/>
          <w:b/>
          <w:bCs/>
        </w:rPr>
        <w:t>r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00"/>
          <w:b/>
          <w:bCs/>
        </w:rPr>
      </w:r>
      <w:r>
        <w:rPr>
          <w:rFonts w:ascii="Arial" w:hAnsi="Arial" w:cs="Arial" w:eastAsia="Arial"/>
          <w:sz w:val="24"/>
          <w:szCs w:val="24"/>
          <w:color w:val="828282"/>
          <w:spacing w:val="0"/>
          <w:w w:val="77"/>
        </w:rPr>
        <w:t>'</w:t>
      </w:r>
      <w:r>
        <w:rPr>
          <w:rFonts w:ascii="Arial" w:hAnsi="Arial" w:cs="Arial" w:eastAsia="Arial"/>
          <w:sz w:val="24"/>
          <w:szCs w:val="24"/>
          <w:color w:val="828282"/>
          <w:spacing w:val="-44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B3B3B3"/>
          <w:spacing w:val="0"/>
          <w:w w:val="98"/>
        </w:rPr>
        <w:t>·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37" w:after="0" w:line="47" w:lineRule="exact"/>
        <w:ind w:left="164" w:right="726"/>
        <w:jc w:val="center"/>
        <w:tabs>
          <w:tab w:pos="1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83838"/>
          <w:w w:val="97"/>
          <w:position w:val="-13"/>
        </w:rPr>
        <w:t>Itfai</w:t>
      </w:r>
      <w:r>
        <w:rPr>
          <w:rFonts w:ascii="Arial" w:hAnsi="Arial" w:cs="Arial" w:eastAsia="Arial"/>
          <w:sz w:val="18"/>
          <w:szCs w:val="18"/>
          <w:color w:val="383838"/>
          <w:spacing w:val="11"/>
          <w:w w:val="98"/>
          <w:position w:val="-13"/>
        </w:rPr>
        <w:t>y</w:t>
      </w:r>
      <w:r>
        <w:rPr>
          <w:rFonts w:ascii="Arial" w:hAnsi="Arial" w:cs="Arial" w:eastAsia="Arial"/>
          <w:sz w:val="18"/>
          <w:szCs w:val="18"/>
          <w:color w:val="676767"/>
          <w:spacing w:val="0"/>
          <w:w w:val="104"/>
          <w:position w:val="-13"/>
        </w:rPr>
        <w:t>e</w:t>
      </w:r>
      <w:r>
        <w:rPr>
          <w:rFonts w:ascii="Arial" w:hAnsi="Arial" w:cs="Arial" w:eastAsia="Arial"/>
          <w:sz w:val="18"/>
          <w:szCs w:val="18"/>
          <w:color w:val="676767"/>
          <w:spacing w:val="-34"/>
          <w:w w:val="104"/>
          <w:position w:val="-13"/>
        </w:rPr>
        <w:t>N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56"/>
          <w:position w:val="-13"/>
        </w:rPr>
        <w:t>: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13"/>
        </w:rPr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5"/>
          <w:i/>
          <w:position w:val="-13"/>
        </w:rPr>
        <w:t>(•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1100" w:bottom="0" w:left="0" w:right="320"/>
          <w:cols w:num="3" w:equalWidth="0">
            <w:col w:w="4647" w:space="933"/>
            <w:col w:w="670" w:space="2527"/>
            <w:col w:w="2823"/>
          </w:cols>
        </w:sectPr>
      </w:pPr>
      <w:rPr/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367" w:lineRule="exact"/>
        <w:ind w:left="2731" w:right="-94"/>
        <w:jc w:val="left"/>
        <w:tabs>
          <w:tab w:pos="878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383838"/>
          <w:w w:val="92"/>
          <w:b/>
          <w:bCs/>
          <w:position w:val="-4"/>
        </w:rPr>
        <w:t>ismail</w:t>
      </w:r>
      <w:r>
        <w:rPr>
          <w:rFonts w:ascii="Times New Roman" w:hAnsi="Times New Roman" w:cs="Times New Roman" w:eastAsia="Times New Roman"/>
          <w:sz w:val="36"/>
          <w:szCs w:val="36"/>
          <w:color w:val="383838"/>
          <w:spacing w:val="-41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00"/>
          <w:b/>
          <w:bCs/>
          <w:position w:val="-4"/>
        </w:rPr>
        <w:t>YAPlCI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-41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00"/>
          <w:b/>
          <w:bCs/>
          <w:position w:val="-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00"/>
          <w:b/>
          <w:bCs/>
          <w:position w:val="-4"/>
        </w:rPr>
      </w:r>
      <w:r>
        <w:rPr>
          <w:rFonts w:ascii="Arial" w:hAnsi="Arial" w:cs="Arial" w:eastAsia="Arial"/>
          <w:sz w:val="19"/>
          <w:szCs w:val="19"/>
          <w:color w:val="505052"/>
          <w:spacing w:val="0"/>
          <w:w w:val="198"/>
          <w:position w:val="-4"/>
        </w:rPr>
        <w:t>M</w:t>
      </w:r>
      <w:r>
        <w:rPr>
          <w:rFonts w:ascii="Arial" w:hAnsi="Arial" w:cs="Arial" w:eastAsia="Arial"/>
          <w:sz w:val="19"/>
          <w:szCs w:val="19"/>
          <w:color w:val="505052"/>
          <w:spacing w:val="-2"/>
          <w:w w:val="198"/>
          <w:position w:val="-4"/>
        </w:rPr>
        <w:t>ü</w:t>
      </w:r>
      <w:r>
        <w:rPr>
          <w:rFonts w:ascii="Arial" w:hAnsi="Arial" w:cs="Arial" w:eastAsia="Arial"/>
          <w:sz w:val="19"/>
          <w:szCs w:val="19"/>
          <w:color w:val="505052"/>
          <w:spacing w:val="-86"/>
          <w:w w:val="198"/>
          <w:position w:val="-4"/>
        </w:rPr>
        <w:t>d</w:t>
      </w:r>
      <w:r>
        <w:rPr>
          <w:rFonts w:ascii="Arial" w:hAnsi="Arial" w:cs="Arial" w:eastAsia="Arial"/>
          <w:sz w:val="11"/>
          <w:szCs w:val="11"/>
          <w:color w:val="A1A0A0"/>
          <w:spacing w:val="0"/>
          <w:w w:val="69"/>
          <w:position w:val="-9"/>
        </w:rPr>
        <w:t>•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09" w:lineRule="exact"/>
        <w:ind w:right="-68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05052"/>
          <w:spacing w:val="0"/>
          <w:w w:val="197"/>
          <w:position w:val="-1"/>
        </w:rPr>
        <w:t>ahaı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376" w:right="552"/>
        <w:jc w:val="center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B3B3B3"/>
          <w:spacing w:val="-2"/>
          <w:w w:val="25"/>
          <w:b/>
          <w:bCs/>
        </w:rPr>
        <w:t>"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63"/>
          <w:b/>
          <w:bCs/>
        </w:rPr>
        <w:t>f'ı&gt;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85" w:lineRule="exact"/>
        <w:ind w:left="-36" w:right="259"/>
        <w:jc w:val="center"/>
        <w:tabs>
          <w:tab w:pos="32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11"/>
          <w:szCs w:val="11"/>
          <w:color w:val="828282"/>
          <w:spacing w:val="0"/>
          <w:w w:val="298"/>
          <w:position w:val="-5"/>
        </w:rPr>
        <w:t>'</w:t>
      </w:r>
      <w:r>
        <w:rPr>
          <w:rFonts w:ascii="Arial" w:hAnsi="Arial" w:cs="Arial" w:eastAsia="Arial"/>
          <w:sz w:val="11"/>
          <w:szCs w:val="11"/>
          <w:color w:val="828282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1"/>
          <w:szCs w:val="11"/>
          <w:color w:val="828282"/>
          <w:spacing w:val="0"/>
          <w:w w:val="100"/>
          <w:position w:val="-5"/>
        </w:rPr>
      </w:r>
      <w:r>
        <w:rPr>
          <w:rFonts w:ascii="Arial" w:hAnsi="Arial" w:cs="Arial" w:eastAsia="Arial"/>
          <w:sz w:val="11"/>
          <w:szCs w:val="11"/>
          <w:color w:val="505052"/>
          <w:spacing w:val="-20"/>
          <w:w w:val="80"/>
          <w:position w:val="-5"/>
        </w:rPr>
        <w:t>1</w:t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80"/>
          <w:position w:val="-5"/>
        </w:rPr>
        <w:t>!1!</w:t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80"/>
          <w:position w:val="-5"/>
        </w:rPr>
        <w:t>  </w:t>
      </w:r>
      <w:r>
        <w:rPr>
          <w:rFonts w:ascii="Arial" w:hAnsi="Arial" w:cs="Arial" w:eastAsia="Arial"/>
          <w:sz w:val="11"/>
          <w:szCs w:val="11"/>
          <w:color w:val="383838"/>
          <w:spacing w:val="24"/>
          <w:w w:val="80"/>
          <w:position w:val="-5"/>
        </w:rPr>
        <w:t> </w:t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156"/>
          <w:position w:val="-5"/>
        </w:rPr>
        <w:t>...</w:t>
      </w:r>
      <w:r>
        <w:rPr>
          <w:rFonts w:ascii="Arial" w:hAnsi="Arial" w:cs="Arial" w:eastAsia="Arial"/>
          <w:sz w:val="11"/>
          <w:szCs w:val="11"/>
          <w:color w:val="383838"/>
          <w:spacing w:val="1"/>
          <w:w w:val="156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3"/>
          <w:b/>
          <w:bCs/>
          <w:position w:val="-5"/>
        </w:rPr>
        <w:t>t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1100" w:bottom="0" w:left="0" w:right="320"/>
          <w:cols w:num="3" w:equalWidth="0">
            <w:col w:w="9398" w:space="121"/>
            <w:col w:w="732" w:space="170"/>
            <w:col w:w="1179"/>
          </w:cols>
        </w:sectPr>
      </w:pPr>
      <w:rPr/>
    </w:p>
    <w:p>
      <w:pPr>
        <w:spacing w:before="0" w:after="0" w:line="275" w:lineRule="exact"/>
        <w:ind w:left="2693" w:right="-20"/>
        <w:jc w:val="left"/>
        <w:tabs>
          <w:tab w:pos="9380" w:val="left"/>
          <w:tab w:pos="10100" w:val="left"/>
          <w:tab w:pos="10760" w:val="left"/>
        </w:tabs>
        <w:rPr>
          <w:rFonts w:ascii="Arial" w:hAnsi="Arial" w:cs="Arial" w:eastAsia="Arial"/>
          <w:sz w:val="5"/>
          <w:szCs w:val="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5.59494pt;margin-top:3.889592pt;width:76.796431pt;height:11.5pt;mso-position-horizontal-relative:page;mso-position-vertical-relative:paragraph;z-index:-10293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tabs>
                      <w:tab w:pos="340" w:val="left"/>
                    </w:tabs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676767"/>
                      <w:spacing w:val="0"/>
                      <w:w w:val="55"/>
                    </w:rPr>
                    <w:t>rıt.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676767"/>
                      <w:spacing w:val="-26"/>
                      <w:w w:val="5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676767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676767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828282"/>
                      <w:spacing w:val="0"/>
                      <w:w w:val="55"/>
                    </w:rPr>
                    <w:t>ıl'&gt;\...,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828282"/>
                      <w:spacing w:val="14"/>
                      <w:w w:val="5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828282"/>
                      <w:spacing w:val="-15"/>
                      <w:w w:val="196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05052"/>
                      <w:spacing w:val="-10"/>
                      <w:w w:val="132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05052"/>
                      <w:spacing w:val="-46"/>
                      <w:w w:val="132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-16"/>
                      <w:w w:val="152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05052"/>
                      <w:spacing w:val="0"/>
                      <w:w w:val="85"/>
                    </w:rPr>
                    <w:t>ı;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05052"/>
                      <w:spacing w:val="0"/>
                      <w:w w:val="8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05052"/>
                      <w:spacing w:val="1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145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-2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1A0A0"/>
                      <w:spacing w:val="0"/>
                      <w:w w:val="7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A1A0A0"/>
                      <w:spacing w:val="-3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58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58"/>
                    </w:rPr>
                    <w:t>  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14"/>
                      <w:w w:val="5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83838"/>
                      <w:spacing w:val="0"/>
                      <w:w w:val="71"/>
                      <w:b/>
                      <w:bCs/>
                      <w:i/>
                    </w:rPr>
                    <w:t>&lt;ı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9"/>
          <w:b/>
          <w:bCs/>
          <w:position w:val="-1"/>
        </w:rPr>
        <w:t>Itfaiy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9"/>
          <w:b/>
          <w:bCs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383838"/>
          <w:spacing w:val="12"/>
          <w:w w:val="79"/>
          <w:b/>
          <w:bCs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9"/>
          <w:b/>
          <w:bCs/>
          <w:position w:val="-1"/>
        </w:rPr>
        <w:t>Bat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9"/>
          <w:b/>
          <w:bCs/>
          <w:position w:val="-1"/>
        </w:rPr>
        <w:t>ı</w:t>
      </w:r>
      <w:r>
        <w:rPr>
          <w:rFonts w:ascii="Arial" w:hAnsi="Arial" w:cs="Arial" w:eastAsia="Arial"/>
          <w:sz w:val="23"/>
          <w:szCs w:val="23"/>
          <w:color w:val="383838"/>
          <w:spacing w:val="18"/>
          <w:w w:val="79"/>
          <w:b/>
          <w:bCs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9"/>
          <w:b/>
          <w:bCs/>
          <w:position w:val="-1"/>
        </w:rPr>
        <w:t>Bölg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9"/>
          <w:b/>
          <w:bCs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383838"/>
          <w:spacing w:val="3"/>
          <w:w w:val="79"/>
          <w:b/>
          <w:bCs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9"/>
          <w:b/>
          <w:bCs/>
          <w:position w:val="-1"/>
        </w:rPr>
        <w:t>Arniri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15"/>
          <w:szCs w:val="15"/>
          <w:color w:val="676767"/>
          <w:spacing w:val="0"/>
          <w:w w:val="100"/>
          <w:b/>
          <w:bCs/>
          <w:position w:val="10"/>
        </w:rPr>
        <w:t>:</w:t>
      </w:r>
      <w:r>
        <w:rPr>
          <w:rFonts w:ascii="Arial" w:hAnsi="Arial" w:cs="Arial" w:eastAsia="Arial"/>
          <w:sz w:val="15"/>
          <w:szCs w:val="15"/>
          <w:color w:val="676767"/>
          <w:spacing w:val="0"/>
          <w:w w:val="100"/>
          <w:b/>
          <w:bCs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676767"/>
          <w:spacing w:val="19"/>
          <w:w w:val="100"/>
          <w:b/>
          <w:bCs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80"/>
          <w:b/>
          <w:bCs/>
          <w:position w:val="10"/>
        </w:rPr>
        <w:t>\lı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b/>
          <w:bCs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b/>
          <w:bCs/>
          <w:position w:val="10"/>
        </w:rPr>
      </w:r>
      <w:r>
        <w:rPr>
          <w:rFonts w:ascii="Arial" w:hAnsi="Arial" w:cs="Arial" w:eastAsia="Arial"/>
          <w:sz w:val="15"/>
          <w:szCs w:val="15"/>
          <w:color w:val="B3B3B3"/>
          <w:spacing w:val="0"/>
          <w:w w:val="74"/>
          <w:position w:val="10"/>
        </w:rPr>
        <w:t>.</w:t>
      </w:r>
      <w:r>
        <w:rPr>
          <w:rFonts w:ascii="Arial" w:hAnsi="Arial" w:cs="Arial" w:eastAsia="Arial"/>
          <w:sz w:val="15"/>
          <w:szCs w:val="15"/>
          <w:color w:val="B3B3B3"/>
          <w:spacing w:val="-9"/>
          <w:w w:val="74"/>
          <w:position w:val="10"/>
        </w:rPr>
        <w:t>.</w:t>
      </w:r>
      <w:r>
        <w:rPr>
          <w:rFonts w:ascii="Arial" w:hAnsi="Arial" w:cs="Arial" w:eastAsia="Arial"/>
          <w:sz w:val="15"/>
          <w:szCs w:val="15"/>
          <w:color w:val="676767"/>
          <w:spacing w:val="0"/>
          <w:w w:val="32"/>
          <w:position w:val="10"/>
        </w:rPr>
        <w:t>_</w:t>
      </w:r>
      <w:r>
        <w:rPr>
          <w:rFonts w:ascii="Arial" w:hAnsi="Arial" w:cs="Arial" w:eastAsia="Arial"/>
          <w:sz w:val="15"/>
          <w:szCs w:val="15"/>
          <w:color w:val="676767"/>
          <w:spacing w:val="0"/>
          <w:w w:val="100"/>
          <w:position w:val="10"/>
        </w:rPr>
        <w:t>    </w:t>
      </w:r>
      <w:r>
        <w:rPr>
          <w:rFonts w:ascii="Arial" w:hAnsi="Arial" w:cs="Arial" w:eastAsia="Arial"/>
          <w:sz w:val="15"/>
          <w:szCs w:val="15"/>
          <w:color w:val="676767"/>
          <w:spacing w:val="-11"/>
          <w:w w:val="100"/>
          <w:position w:val="10"/>
        </w:rPr>
        <w:t> </w:t>
      </w:r>
      <w:r>
        <w:rPr>
          <w:rFonts w:ascii="Arial" w:hAnsi="Arial" w:cs="Arial" w:eastAsia="Arial"/>
          <w:sz w:val="15"/>
          <w:szCs w:val="15"/>
          <w:color w:val="505052"/>
          <w:spacing w:val="0"/>
          <w:w w:val="65"/>
          <w:position w:val="10"/>
        </w:rPr>
        <w:t>"'</w:t>
      </w:r>
      <w:r>
        <w:rPr>
          <w:rFonts w:ascii="Arial" w:hAnsi="Arial" w:cs="Arial" w:eastAsia="Arial"/>
          <w:sz w:val="15"/>
          <w:szCs w:val="15"/>
          <w:color w:val="B3B3B3"/>
          <w:spacing w:val="0"/>
          <w:w w:val="65"/>
          <w:position w:val="10"/>
        </w:rPr>
        <w:t>..</w:t>
      </w:r>
      <w:r>
        <w:rPr>
          <w:rFonts w:ascii="Arial" w:hAnsi="Arial" w:cs="Arial" w:eastAsia="Arial"/>
          <w:sz w:val="15"/>
          <w:szCs w:val="15"/>
          <w:color w:val="B3B3B3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B3B3B3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4"/>
          <w:szCs w:val="14"/>
          <w:color w:val="828282"/>
          <w:spacing w:val="-11"/>
          <w:w w:val="65"/>
          <w:position w:val="10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676767"/>
          <w:spacing w:val="0"/>
          <w:w w:val="65"/>
          <w:position w:val="10"/>
        </w:rPr>
        <w:t>:&gt;;.</w:t>
      </w:r>
      <w:r>
        <w:rPr>
          <w:rFonts w:ascii="Times New Roman" w:hAnsi="Times New Roman" w:cs="Times New Roman" w:eastAsia="Times New Roman"/>
          <w:sz w:val="14"/>
          <w:szCs w:val="14"/>
          <w:color w:val="676767"/>
          <w:spacing w:val="0"/>
          <w:w w:val="65"/>
          <w:position w:val="10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676767"/>
          <w:spacing w:val="12"/>
          <w:w w:val="65"/>
          <w:position w:val="10"/>
        </w:rPr>
        <w:t> </w:t>
      </w:r>
      <w:r>
        <w:rPr>
          <w:rFonts w:ascii="Arial" w:hAnsi="Arial" w:cs="Arial" w:eastAsia="Arial"/>
          <w:sz w:val="5"/>
          <w:szCs w:val="5"/>
          <w:color w:val="383838"/>
          <w:spacing w:val="0"/>
          <w:w w:val="134"/>
          <w:b/>
          <w:bCs/>
          <w:position w:val="10"/>
        </w:rPr>
        <w:t>f</w:t>
      </w:r>
      <w:r>
        <w:rPr>
          <w:rFonts w:ascii="Arial" w:hAnsi="Arial" w:cs="Arial" w:eastAsia="Arial"/>
          <w:sz w:val="5"/>
          <w:szCs w:val="5"/>
          <w:color w:val="383838"/>
          <w:spacing w:val="-6"/>
          <w:w w:val="100"/>
          <w:b/>
          <w:bCs/>
          <w:position w:val="10"/>
        </w:rPr>
        <w:t> </w:t>
      </w:r>
      <w:r>
        <w:rPr>
          <w:rFonts w:ascii="Arial" w:hAnsi="Arial" w:cs="Arial" w:eastAsia="Arial"/>
          <w:sz w:val="5"/>
          <w:szCs w:val="5"/>
          <w:color w:val="383838"/>
          <w:spacing w:val="0"/>
          <w:w w:val="402"/>
          <w:b/>
          <w:bCs/>
          <w:position w:val="10"/>
        </w:rPr>
        <w:t>..</w:t>
      </w:r>
      <w:r>
        <w:rPr>
          <w:rFonts w:ascii="Arial" w:hAnsi="Arial" w:cs="Arial" w:eastAsia="Arial"/>
          <w:sz w:val="5"/>
          <w:szCs w:val="5"/>
          <w:color w:val="383838"/>
          <w:spacing w:val="0"/>
          <w:w w:val="402"/>
          <w:b/>
          <w:bCs/>
          <w:position w:val="10"/>
        </w:rPr>
        <w:t> </w:t>
      </w:r>
      <w:r>
        <w:rPr>
          <w:rFonts w:ascii="Arial" w:hAnsi="Arial" w:cs="Arial" w:eastAsia="Arial"/>
          <w:sz w:val="5"/>
          <w:szCs w:val="5"/>
          <w:color w:val="383838"/>
          <w:spacing w:val="0"/>
          <w:w w:val="402"/>
          <w:b/>
          <w:bCs/>
          <w:position w:val="10"/>
        </w:rPr>
        <w:t> </w:t>
      </w:r>
      <w:r>
        <w:rPr>
          <w:rFonts w:ascii="Arial" w:hAnsi="Arial" w:cs="Arial" w:eastAsia="Arial"/>
          <w:sz w:val="5"/>
          <w:szCs w:val="5"/>
          <w:color w:val="C3C3C3"/>
          <w:spacing w:val="0"/>
          <w:w w:val="402"/>
          <w:position w:val="10"/>
        </w:rPr>
        <w:t>'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right="1061"/>
        <w:jc w:val="right"/>
        <w:tabs>
          <w:tab w:pos="38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1.134186pt;margin-top:1.500425pt;width:4.865932pt;height:14.5pt;mso-position-horizontal-relative:page;mso-position-vertical-relative:paragraph;z-index:-10294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4"/>
                    <w:jc w:val="left"/>
                    <w:rPr>
                      <w:rFonts w:ascii="Arial" w:hAnsi="Arial" w:cs="Arial" w:eastAsia="Arial"/>
                      <w:sz w:val="29"/>
                      <w:szCs w:val="29"/>
                    </w:rPr>
                  </w:pPr>
                  <w:rPr/>
                  <w:r>
                    <w:rPr>
                      <w:rFonts w:ascii="Arial" w:hAnsi="Arial" w:cs="Arial" w:eastAsia="Arial"/>
                      <w:sz w:val="29"/>
                      <w:szCs w:val="29"/>
                      <w:color w:val="828282"/>
                      <w:spacing w:val="-23"/>
                      <w:w w:val="168"/>
                    </w:rPr>
                    <w:t>,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7"/>
          <w:szCs w:val="7"/>
          <w:color w:val="B3B3B3"/>
          <w:w w:val="136"/>
        </w:rPr>
        <w:t>••</w:t>
      </w:r>
      <w:r>
        <w:rPr>
          <w:rFonts w:ascii="Times New Roman" w:hAnsi="Times New Roman" w:cs="Times New Roman" w:eastAsia="Times New Roman"/>
          <w:sz w:val="7"/>
          <w:szCs w:val="7"/>
          <w:color w:val="B3B3B3"/>
          <w:w w:val="100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B3B3B3"/>
          <w:w w:val="100"/>
        </w:rPr>
      </w:r>
      <w:r>
        <w:rPr>
          <w:rFonts w:ascii="Times New Roman" w:hAnsi="Times New Roman" w:cs="Times New Roman" w:eastAsia="Times New Roman"/>
          <w:sz w:val="7"/>
          <w:szCs w:val="7"/>
          <w:color w:val="676767"/>
          <w:spacing w:val="0"/>
          <w:w w:val="132"/>
          <w:b/>
          <w:bCs/>
        </w:rPr>
        <w:t>t</w:t>
      </w:r>
      <w:r>
        <w:rPr>
          <w:rFonts w:ascii="Times New Roman" w:hAnsi="Times New Roman" w:cs="Times New Roman" w:eastAsia="Times New Roman"/>
          <w:sz w:val="7"/>
          <w:szCs w:val="7"/>
          <w:color w:val="676767"/>
          <w:spacing w:val="0"/>
          <w:w w:val="132"/>
          <w:b/>
          <w:bCs/>
        </w:rPr>
        <w:t>     </w:t>
      </w:r>
      <w:r>
        <w:rPr>
          <w:rFonts w:ascii="Times New Roman" w:hAnsi="Times New Roman" w:cs="Times New Roman" w:eastAsia="Times New Roman"/>
          <w:sz w:val="7"/>
          <w:szCs w:val="7"/>
          <w:color w:val="676767"/>
          <w:spacing w:val="9"/>
          <w:w w:val="132"/>
          <w:b/>
          <w:bCs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83838"/>
          <w:spacing w:val="0"/>
          <w:w w:val="476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383838"/>
          <w:spacing w:val="64"/>
          <w:w w:val="476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05052"/>
          <w:spacing w:val="0"/>
          <w:w w:val="287"/>
        </w:rPr>
        <w:t>,.</w:t>
      </w:r>
      <w:r>
        <w:rPr>
          <w:rFonts w:ascii="Times New Roman" w:hAnsi="Times New Roman" w:cs="Times New Roman" w:eastAsia="Times New Roman"/>
          <w:sz w:val="7"/>
          <w:szCs w:val="7"/>
          <w:color w:val="505052"/>
          <w:spacing w:val="0"/>
          <w:w w:val="287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05052"/>
          <w:spacing w:val="7"/>
          <w:w w:val="287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05052"/>
          <w:spacing w:val="-2"/>
          <w:w w:val="137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A1A0A0"/>
          <w:spacing w:val="0"/>
          <w:w w:val="86"/>
        </w:rPr>
        <w:t>....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0" w:after="0" w:line="9" w:lineRule="atLeast"/>
        <w:ind w:right="574"/>
        <w:jc w:val="right"/>
        <w:tabs>
          <w:tab w:pos="640" w:val="left"/>
          <w:tab w:pos="116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828282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82828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28282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828282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2"/>
          <w:szCs w:val="12"/>
          <w:color w:val="82828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28282"/>
          <w:spacing w:val="0"/>
          <w:w w:val="118"/>
        </w:rPr>
        <w:t>#</w:t>
      </w:r>
      <w:r>
        <w:rPr>
          <w:rFonts w:ascii="Times New Roman" w:hAnsi="Times New Roman" w:cs="Times New Roman" w:eastAsia="Times New Roman"/>
          <w:sz w:val="12"/>
          <w:szCs w:val="12"/>
          <w:color w:val="82828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828282"/>
          <w:spacing w:val="0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676767"/>
          <w:spacing w:val="-33"/>
          <w:w w:val="92"/>
          <w:b/>
          <w:bCs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-19"/>
          <w:w w:val="131"/>
          <w:position w:val="-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3B3B3"/>
          <w:spacing w:val="-27"/>
          <w:w w:val="43"/>
          <w:position w:val="-7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828282"/>
          <w:spacing w:val="-13"/>
          <w:w w:val="156"/>
          <w:b/>
          <w:bCs/>
          <w:position w:val="0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B3B3B3"/>
          <w:spacing w:val="-19"/>
          <w:w w:val="43"/>
          <w:position w:val="-7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828282"/>
          <w:spacing w:val="-63"/>
          <w:w w:val="157"/>
          <w:b/>
          <w:bCs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B3B3B3"/>
          <w:spacing w:val="-10"/>
          <w:w w:val="43"/>
          <w:position w:val="-7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0"/>
          <w:w w:val="166"/>
          <w:b/>
          <w:bCs/>
          <w:position w:val="0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0"/>
          <w:w w:val="100"/>
          <w:b/>
          <w:bCs/>
          <w:position w:val="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10"/>
          <w:szCs w:val="10"/>
          <w:color w:val="383838"/>
          <w:spacing w:val="0"/>
          <w:w w:val="132"/>
          <w:b/>
          <w:bCs/>
          <w:position w:val="0"/>
        </w:rPr>
        <w:t>t-p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1100" w:bottom="0" w:left="0" w:right="320"/>
        </w:sectPr>
      </w:pPr>
      <w:rPr/>
    </w:p>
    <w:p>
      <w:pPr>
        <w:spacing w:before="0" w:after="0" w:line="153" w:lineRule="exact"/>
        <w:ind w:left="46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0.365824pt;margin-top:31.853371pt;width:553.762036pt;height:755.507661pt;mso-position-horizontal-relative:page;mso-position-vertical-relative:page;z-index:-10299" coordorigin="407,637" coordsize="11075,15110">
            <v:group style="position:absolute;left:433;top:661;width:1370;height:2" coordorigin="433,661" coordsize="1370,2">
              <v:shape style="position:absolute;left:433;top:661;width:1370;height:2" coordorigin="433,661" coordsize="1370,0" path="m433,661l1803,661e" filled="f" stroked="t" strokeweight=".706329pt" strokecolor="#707070">
                <v:path arrowok="t"/>
              </v:shape>
            </v:group>
            <v:group style="position:absolute;left:431;top:642;width:2;height:818" coordorigin="431,642" coordsize="2,818">
              <v:shape style="position:absolute;left:431;top:642;width:2;height:818" coordorigin="431,642" coordsize="0,818" path="m431,1459l431,642e" filled="f" stroked="t" strokeweight=".470886pt" strokecolor="#AFAFAF">
                <v:path arrowok="t"/>
              </v:shape>
            </v:group>
            <v:group style="position:absolute;left:1747;top:668;width:716;height:2" coordorigin="1747,668" coordsize="716,2">
              <v:shape style="position:absolute;left:1747;top:668;width:716;height:2" coordorigin="1747,668" coordsize="716,0" path="m1747,668l2463,668e" filled="f" stroked="t" strokeweight=".706329pt" strokecolor="#707070">
                <v:path arrowok="t"/>
              </v:shape>
            </v:group>
            <v:group style="position:absolute;left:2439;top:661;width:2;height:589" coordorigin="2439,661" coordsize="2,589">
              <v:shape style="position:absolute;left:2439;top:661;width:2;height:589" coordorigin="2439,661" coordsize="0,589" path="m2439,1250l2439,661e" filled="f" stroked="t" strokeweight=".706329pt" strokecolor="#606060">
                <v:path arrowok="t"/>
              </v:shape>
            </v:group>
            <v:group style="position:absolute;left:2392;top:668;width:565;height:2" coordorigin="2392,668" coordsize="565,2">
              <v:shape style="position:absolute;left:2392;top:668;width:565;height:2" coordorigin="2392,668" coordsize="565,0" path="m2392,668l2957,668e" filled="f" stroked="t" strokeweight=".470886pt" strokecolor="#4F4F4F">
                <v:path arrowok="t"/>
              </v:shape>
            </v:group>
            <v:group style="position:absolute;left:2901;top:675;width:8547;height:2" coordorigin="2901,675" coordsize="8547,2">
              <v:shape style="position:absolute;left:2901;top:675;width:8547;height:2" coordorigin="2901,675" coordsize="8547,0" path="m2901,675l11447,675e" filled="f" stroked="t" strokeweight=".706329pt" strokecolor="#707070">
                <v:path arrowok="t"/>
              </v:shape>
            </v:group>
            <v:group style="position:absolute;left:3475;top:673;width:334;height:2" coordorigin="3475,673" coordsize="334,2">
              <v:shape style="position:absolute;left:3475;top:673;width:334;height:2" coordorigin="3475,673" coordsize="334,0" path="m3475,673l3809,673e" filled="f" stroked="t" strokeweight=".470886pt" strokecolor="#545454">
                <v:path arrowok="t"/>
              </v:shape>
            </v:group>
            <v:group style="position:absolute;left:7351;top:680;width:414;height:2" coordorigin="7351,680" coordsize="414,2">
              <v:shape style="position:absolute;left:7351;top:680;width:414;height:2" coordorigin="7351,680" coordsize="414,0" path="m7351,680l7765,680e" filled="f" stroked="t" strokeweight=".470886pt" strokecolor="#6B6B6B">
                <v:path arrowok="t"/>
              </v:shape>
            </v:group>
            <v:group style="position:absolute;left:8278;top:685;width:3169;height:2" coordorigin="8278,685" coordsize="3169,2">
              <v:shape style="position:absolute;left:8278;top:685;width:3169;height:2" coordorigin="8278,685" coordsize="3169,0" path="m8278,685l11447,685e" filled="f" stroked="t" strokeweight=".706329pt" strokecolor="#747474">
                <v:path arrowok="t"/>
              </v:shape>
            </v:group>
            <v:group style="position:absolute;left:9121;top:675;width:2;height:784" coordorigin="9121,675" coordsize="2,784">
              <v:shape style="position:absolute;left:9121;top:675;width:2;height:784" coordorigin="9121,675" coordsize="0,784" path="m9121,1459l9121,675e" filled="f" stroked="t" strokeweight=".706329pt" strokecolor="#5B5B5B">
                <v:path arrowok="t"/>
              </v:shape>
            </v:group>
            <v:group style="position:absolute;left:11160;top:685;width:287;height:2" coordorigin="11160,685" coordsize="287,2">
              <v:shape style="position:absolute;left:11160;top:685;width:287;height:2" coordorigin="11160,685" coordsize="287,0" path="m11160,685l11447,685e" filled="f" stroked="t" strokeweight=".470886pt" strokecolor="#4F4F4F">
                <v:path arrowok="t"/>
              </v:shape>
            </v:group>
            <v:group style="position:absolute;left:11445;top:680;width:2;height:1521" coordorigin="11445,680" coordsize="2,1521">
              <v:shape style="position:absolute;left:11445;top:680;width:2;height:1521" coordorigin="11445,680" coordsize="0,1521" path="m11445,2201l11445,680e" filled="f" stroked="t" strokeweight=".706329pt" strokecolor="#646464">
                <v:path arrowok="t"/>
              </v:shape>
            </v:group>
            <v:group style="position:absolute;left:2434;top:1193;width:2;height:266" coordorigin="2434,1193" coordsize="2,266">
              <v:shape style="position:absolute;left:2434;top:1193;width:2;height:266" coordorigin="2434,1193" coordsize="0,266" path="m2434,1459l2434,1193e" filled="f" stroked="t" strokeweight=".470886pt" strokecolor="#3F3F3F">
                <v:path arrowok="t"/>
              </v:shape>
            </v:group>
            <v:group style="position:absolute;left:429;top:1222;width:2;height:1383" coordorigin="429,1222" coordsize="2,1383">
              <v:shape style="position:absolute;left:429;top:1222;width:2;height:1383" coordorigin="429,1222" coordsize="0,1383" path="m429,2605l429,1222e" filled="f" stroked="t" strokeweight=".706329pt" strokecolor="#808080">
                <v:path arrowok="t"/>
              </v:shape>
            </v:group>
            <v:group style="position:absolute;left:9121;top:1402;width:2;height:276" coordorigin="9121,1402" coordsize="2,276">
              <v:shape style="position:absolute;left:9121;top:1402;width:2;height:276" coordorigin="9121,1402" coordsize="0,276" path="m9121,1678l9121,1402e" filled="f" stroked="t" strokeweight=".470886pt" strokecolor="#444444">
                <v:path arrowok="t"/>
              </v:shape>
            </v:group>
            <v:group style="position:absolute;left:424;top:2168;width:2957;height:2" coordorigin="424,2168" coordsize="2957,2">
              <v:shape style="position:absolute;left:424;top:2168;width:2957;height:2" coordorigin="424,2168" coordsize="2957,0" path="m424,2168l3381,2168e" filled="f" stroked="t" strokeweight=".706329pt" strokecolor="#575757">
                <v:path arrowok="t"/>
              </v:shape>
            </v:group>
            <v:group style="position:absolute;left:2437;top:1402;width:2;height:780" coordorigin="2437,1402" coordsize="2,780">
              <v:shape style="position:absolute;left:2437;top:1402;width:2;height:780" coordorigin="2437,1402" coordsize="0,780" path="m2437,2182l2437,1402e" filled="f" stroked="t" strokeweight=".706329pt" strokecolor="#575757">
                <v:path arrowok="t"/>
              </v:shape>
            </v:group>
            <v:group style="position:absolute;left:3324;top:2173;width:207;height:2" coordorigin="3324,2173" coordsize="207,2">
              <v:shape style="position:absolute;left:3324;top:2173;width:207;height:2" coordorigin="3324,2173" coordsize="207,0" path="m3324,2173l3532,2173e" filled="f" stroked="t" strokeweight=".470886pt" strokecolor="#3F3F3F">
                <v:path arrowok="t"/>
              </v:shape>
            </v:group>
            <v:group style="position:absolute;left:3475;top:2177;width:7977;height:2" coordorigin="3475,2177" coordsize="7977,2">
              <v:shape style="position:absolute;left:3475;top:2177;width:7977;height:2" coordorigin="3475,2177" coordsize="7977,0" path="m3475,2177l11452,2177e" filled="f" stroked="t" strokeweight=".706329pt" strokecolor="#676767">
                <v:path arrowok="t"/>
              </v:shape>
            </v:group>
            <v:group style="position:absolute;left:9121;top:1621;width:2;height:566" coordorigin="9121,1621" coordsize="2,566">
              <v:shape style="position:absolute;left:9121;top:1621;width:2;height:566" coordorigin="9121,1621" coordsize="0,566" path="m9121,2187l9121,1621e" filled="f" stroked="t" strokeweight=".706329pt" strokecolor="#646464">
                <v:path arrowok="t"/>
              </v:shape>
            </v:group>
            <v:group style="position:absolute;left:419;top:2403;width:1384;height:2" coordorigin="419,2403" coordsize="1384,2">
              <v:shape style="position:absolute;left:419;top:2403;width:1384;height:2" coordorigin="419,2403" coordsize="1384,0" path="m419,2403l1803,2403e" filled="f" stroked="t" strokeweight=".470886pt" strokecolor="#4F4F4F">
                <v:path arrowok="t"/>
              </v:shape>
            </v:group>
            <v:group style="position:absolute;left:1747;top:2413;width:6018;height:2" coordorigin="1747,2413" coordsize="6018,2">
              <v:shape style="position:absolute;left:1747;top:2413;width:6018;height:2" coordorigin="1747,2413" coordsize="6018,0" path="m1747,2413l7765,2413e" filled="f" stroked="t" strokeweight=".706329pt" strokecolor="#606060">
                <v:path arrowok="t"/>
              </v:shape>
            </v:group>
            <v:group style="position:absolute;left:7628;top:2420;width:3833;height:2" coordorigin="7628,2420" coordsize="3833,2">
              <v:shape style="position:absolute;left:7628;top:2420;width:3833;height:2" coordorigin="7628,2420" coordsize="3833,0" path="m7628,2420l11461,2420e" filled="f" stroked="t" strokeweight=".706329pt" strokecolor="#747474">
                <v:path arrowok="t"/>
              </v:shape>
            </v:group>
            <v:group style="position:absolute;left:11447;top:2130;width:2;height:309" coordorigin="11447,2130" coordsize="2,309">
              <v:shape style="position:absolute;left:11447;top:2130;width:2;height:309" coordorigin="11447,2130" coordsize="0,309" path="m11447,2439l11447,2130e" filled="f" stroked="t" strokeweight=".470886pt" strokecolor="#484848">
                <v:path arrowok="t"/>
              </v:shape>
            </v:group>
            <v:group style="position:absolute;left:424;top:2643;width:1497;height:2" coordorigin="424,2643" coordsize="1497,2">
              <v:shape style="position:absolute;left:424;top:2643;width:1497;height:2" coordorigin="424,2643" coordsize="1497,0" path="m424,2643l1921,2643e" filled="f" stroked="t" strokeweight=".706329pt" strokecolor="#5B5B5B">
                <v:path arrowok="t"/>
              </v:shape>
            </v:group>
            <v:group style="position:absolute;left:1747;top:2655;width:8071;height:2" coordorigin="1747,2655" coordsize="8071,2">
              <v:shape style="position:absolute;left:1747;top:2655;width:8071;height:2" coordorigin="1747,2655" coordsize="8071,0" path="m1747,2655l9818,2655e" filled="f" stroked="t" strokeweight=".706329pt" strokecolor="#646464">
                <v:path arrowok="t"/>
              </v:shape>
            </v:group>
            <v:group style="position:absolute;left:9743;top:2657;width:1474;height:2" coordorigin="9743,2657" coordsize="1474,2">
              <v:shape style="position:absolute;left:9743;top:2657;width:1474;height:2" coordorigin="9743,2657" coordsize="1474,0" path="m9743,2657l11217,2657e" filled="f" stroked="t" strokeweight=".706329pt" strokecolor="#777777">
                <v:path arrowok="t"/>
              </v:shape>
            </v:group>
            <v:group style="position:absolute;left:11160;top:2662;width:297;height:2" coordorigin="11160,2662" coordsize="297,2">
              <v:shape style="position:absolute;left:11160;top:2662;width:297;height:2" coordorigin="11160,2662" coordsize="297,0" path="m11160,2662l11457,2662e" filled="f" stroked="t" strokeweight=".470886pt" strokecolor="#545454">
                <v:path arrowok="t"/>
              </v:shape>
            </v:group>
            <v:group style="position:absolute;left:11447;top:2367;width:2;height:551" coordorigin="11447,2367" coordsize="2,551">
              <v:shape style="position:absolute;left:11447;top:2367;width:2;height:551" coordorigin="11447,2367" coordsize="0,551" path="m11447,2919l11447,2367e" filled="f" stroked="t" strokeweight=".706329pt" strokecolor="#606060">
                <v:path arrowok="t"/>
              </v:shape>
            </v:group>
            <v:group style="position:absolute;left:424;top:2895;width:10793;height:2" coordorigin="424,2895" coordsize="10793,2">
              <v:shape style="position:absolute;left:424;top:2895;width:10793;height:2" coordorigin="424,2895" coordsize="10793,0" path="m424,2895l11217,2895e" filled="f" stroked="t" strokeweight=".706329pt" strokecolor="#676767">
                <v:path arrowok="t"/>
              </v:shape>
            </v:group>
            <v:group style="position:absolute;left:6729;top:2895;width:259;height:2" coordorigin="6729,2895" coordsize="259,2">
              <v:shape style="position:absolute;left:6729;top:2895;width:259;height:2" coordorigin="6729,2895" coordsize="259,0" path="m6729,2895l6988,2895e" filled="f" stroked="t" strokeweight=".470886pt" strokecolor="#5B5B5B">
                <v:path arrowok="t"/>
              </v:shape>
            </v:group>
            <v:group style="position:absolute;left:7059;top:2898;width:1041;height:2" coordorigin="7059,2898" coordsize="1041,2">
              <v:shape style="position:absolute;left:7059;top:2898;width:1041;height:2" coordorigin="7059,2898" coordsize="1041,0" path="m7059,2898l8099,2898e" filled="f" stroked="t" strokeweight=".470886pt" strokecolor="#7C7C7C">
                <v:path arrowok="t"/>
              </v:shape>
            </v:group>
            <v:group style="position:absolute;left:8278;top:2898;width:429;height:2" coordorigin="8278,2898" coordsize="429,2">
              <v:shape style="position:absolute;left:8278;top:2898;width:429;height:2" coordorigin="8278,2898" coordsize="429,0" path="m8278,2898l8707,2898e" filled="f" stroked="t" strokeweight=".470886pt" strokecolor="#6B6B6B">
                <v:path arrowok="t"/>
              </v:shape>
            </v:group>
            <v:group style="position:absolute;left:9743;top:2898;width:273;height:2" coordorigin="9743,2898" coordsize="273,2">
              <v:shape style="position:absolute;left:9743;top:2898;width:273;height:2" coordorigin="9743,2898" coordsize="273,0" path="m9743,2898l10016,2898e" filled="f" stroked="t" strokeweight=".470886pt" strokecolor="#747474">
                <v:path arrowok="t"/>
              </v:shape>
            </v:group>
            <v:group style="position:absolute;left:9959;top:2900;width:113;height:2" coordorigin="9959,2900" coordsize="113,2">
              <v:shape style="position:absolute;left:9959;top:2900;width:113;height:2" coordorigin="9959,2900" coordsize="113,0" path="m9959,2900l10072,2900e" filled="f" stroked="t" strokeweight=".470886pt" strokecolor="#545454">
                <v:path arrowok="t"/>
              </v:shape>
            </v:group>
            <v:group style="position:absolute;left:11160;top:2900;width:292;height:2" coordorigin="11160,2900" coordsize="292,2">
              <v:shape style="position:absolute;left:11160;top:2900;width:292;height:2" coordorigin="11160,2900" coordsize="292,0" path="m11160,2900l11452,2900e" filled="f" stroked="t" strokeweight=".470886pt" strokecolor="#606060">
                <v:path arrowok="t"/>
              </v:shape>
            </v:group>
            <v:group style="position:absolute;left:419;top:3123;width:1474;height:2" coordorigin="419,3123" coordsize="1474,2">
              <v:shape style="position:absolute;left:419;top:3123;width:1474;height:2" coordorigin="419,3123" coordsize="1474,0" path="m419,3123l1893,3123e" filled="f" stroked="t" strokeweight=".706329pt" strokecolor="#606060">
                <v:path arrowok="t"/>
              </v:shape>
            </v:group>
            <v:group style="position:absolute;left:560;top:3135;width:10030;height:2" coordorigin="560,3135" coordsize="10030,2">
              <v:shape style="position:absolute;left:560;top:3135;width:10030;height:2" coordorigin="560,3135" coordsize="10030,0" path="m560,3135l10590,3135e" filled="f" stroked="t" strokeweight=".706329pt" strokecolor="#6B6B6B">
                <v:path arrowok="t"/>
              </v:shape>
            </v:group>
            <v:group style="position:absolute;left:6729;top:3133;width:259;height:2" coordorigin="6729,3133" coordsize="259,2">
              <v:shape style="position:absolute;left:6729;top:3133;width:259;height:2" coordorigin="6729,3133" coordsize="259,0" path="m6729,3133l6988,3133e" filled="f" stroked="t" strokeweight=".470886pt" strokecolor="#646464">
                <v:path arrowok="t"/>
              </v:shape>
            </v:group>
            <v:group style="position:absolute;left:9743;top:3138;width:330;height:2" coordorigin="9743,3138" coordsize="330,2">
              <v:shape style="position:absolute;left:9743;top:3138;width:330;height:2" coordorigin="9743,3138" coordsize="330,0" path="m9743,3138l10072,3138e" filled="f" stroked="t" strokeweight=".470886pt" strokecolor="#676767">
                <v:path arrowok="t"/>
              </v:shape>
            </v:group>
            <v:group style="position:absolute;left:10204;top:3140;width:1253;height:2" coordorigin="10204,3140" coordsize="1253,2">
              <v:shape style="position:absolute;left:10204;top:3140;width:1253;height:2" coordorigin="10204,3140" coordsize="1253,0" path="m10204,3140l11457,3140e" filled="f" stroked="t" strokeweight=".706329pt" strokecolor="#878787">
                <v:path arrowok="t"/>
              </v:shape>
            </v:group>
            <v:group style="position:absolute;left:11447;top:2848;width:2;height:314" coordorigin="11447,2848" coordsize="2,314">
              <v:shape style="position:absolute;left:11447;top:2848;width:2;height:314" coordorigin="11447,2848" coordsize="0,314" path="m11447,3161l11447,2848e" filled="f" stroked="t" strokeweight=".470886pt" strokecolor="#4B4B4B">
                <v:path arrowok="t"/>
              </v:shape>
            </v:group>
            <v:group style="position:absolute;left:414;top:3366;width:6569;height:2" coordorigin="414,3366" coordsize="6569,2">
              <v:shape style="position:absolute;left:414;top:3366;width:6569;height:2" coordorigin="414,3366" coordsize="6569,0" path="m414,3366l6983,3366e" filled="f" stroked="t" strokeweight=".706329pt" strokecolor="#777777">
                <v:path arrowok="t"/>
              </v:shape>
            </v:group>
            <v:group style="position:absolute;left:6729;top:3371;width:259;height:2" coordorigin="6729,3371" coordsize="259,2">
              <v:shape style="position:absolute;left:6729;top:3371;width:259;height:2" coordorigin="6729,3371" coordsize="259,0" path="m6729,3371l6988,3371e" filled="f" stroked="t" strokeweight=".470886pt" strokecolor="#838383">
                <v:path arrowok="t"/>
              </v:shape>
            </v:group>
            <v:group style="position:absolute;left:6931;top:3375;width:4525;height:2" coordorigin="6931,3375" coordsize="4525,2">
              <v:shape style="position:absolute;left:6931;top:3375;width:4525;height:2" coordorigin="6931,3375" coordsize="4525,0" path="m6931,3375l11457,3375e" filled="f" stroked="t" strokeweight=".706329pt" strokecolor="#9C9C9C">
                <v:path arrowok="t"/>
              </v:shape>
            </v:group>
            <v:group style="position:absolute;left:11452;top:3090;width:2;height:5952" coordorigin="11452,3090" coordsize="2,5952">
              <v:shape style="position:absolute;left:11452;top:3090;width:2;height:5952" coordorigin="11452,3090" coordsize="0,5952" path="m11452,9042l11452,3090e" filled="f" stroked="t" strokeweight=".706329pt" strokecolor="#676767">
                <v:path arrowok="t"/>
              </v:shape>
            </v:group>
            <v:group style="position:absolute;left:3908;top:3361;width:2;height:475" coordorigin="3908,3361" coordsize="2,475">
              <v:shape style="position:absolute;left:3908;top:3361;width:2;height:475" coordorigin="3908,3361" coordsize="0,475" path="m3908,3836l3908,3361e" filled="f" stroked="t" strokeweight=".941772pt" strokecolor="#545454">
                <v:path arrowok="t"/>
              </v:shape>
            </v:group>
            <v:group style="position:absolute;left:6971;top:3366;width:2;height:765" coordorigin="6971,3366" coordsize="2,765">
              <v:shape style="position:absolute;left:6971;top:3366;width:2;height:765" coordorigin="6971,3366" coordsize="0,765" path="m6971,4131l6971,3366e" filled="f" stroked="t" strokeweight=".706329pt" strokecolor="#747474">
                <v:path arrowok="t"/>
              </v:shape>
            </v:group>
            <v:group style="position:absolute;left:6955;top:3808;width:1351;height:2" coordorigin="6955,3808" coordsize="1351,2">
              <v:shape style="position:absolute;left:6955;top:3808;width:1351;height:2" coordorigin="6955,3808" coordsize="1351,0" path="m6955,3808l8306,3808e" filled="f" stroked="t" strokeweight=".235443pt" strokecolor="#878787">
                <v:path arrowok="t"/>
              </v:shape>
            </v:group>
            <v:group style="position:absolute;left:3904;top:3817;width:1973;height:2" coordorigin="3904,3817" coordsize="1973,2">
              <v:shape style="position:absolute;left:3904;top:3817;width:1973;height:2" coordorigin="3904,3817" coordsize="1973,0" path="m3904,3817l5877,3817e" filled="f" stroked="t" strokeweight=".706329pt" strokecolor="#6B6B6B">
                <v:path arrowok="t"/>
              </v:shape>
            </v:group>
            <v:group style="position:absolute;left:8306;top:3808;width:2882;height:2" coordorigin="8306,3808" coordsize="2882,2">
              <v:shape style="position:absolute;left:8306;top:3808;width:2882;height:2" coordorigin="8306,3808" coordsize="2882,0" path="m8306,3808l11188,3808e" filled="f" stroked="t" strokeweight=".235443pt" strokecolor="#000000">
                <v:path arrowok="t"/>
              </v:shape>
            </v:group>
            <v:group style="position:absolute;left:11188;top:3808;width:264;height:2" coordorigin="11188,3808" coordsize="264,2">
              <v:shape style="position:absolute;left:11188;top:3808;width:264;height:2" coordorigin="11188,3808" coordsize="264,0" path="m11188,3808l11452,3808e" filled="f" stroked="t" strokeweight=".235443pt" strokecolor="#6B6B6B">
                <v:path arrowok="t"/>
              </v:shape>
            </v:group>
            <v:group style="position:absolute;left:3908;top:3779;width:2;height:352" coordorigin="3908,3779" coordsize="2,352">
              <v:shape style="position:absolute;left:3908;top:3779;width:2;height:352" coordorigin="3908,3779" coordsize="0,352" path="m3908,4131l3908,3779e" filled="f" stroked="t" strokeweight=".470886pt" strokecolor="#383838">
                <v:path arrowok="t"/>
              </v:shape>
            </v:group>
            <v:group style="position:absolute;left:414;top:4112;width:452;height:2" coordorigin="414,4112" coordsize="452,2">
              <v:shape style="position:absolute;left:414;top:4112;width:452;height:2" coordorigin="414,4112" coordsize="452,0" path="m414,4112l866,4112e" filled="f" stroked="t" strokeweight=".470886pt" strokecolor="#484848">
                <v:path arrowok="t"/>
              </v:shape>
            </v:group>
            <v:group style="position:absolute;left:810;top:4119;width:2571;height:2" coordorigin="810,4119" coordsize="2571,2">
              <v:shape style="position:absolute;left:810;top:4119;width:2571;height:2" coordorigin="810,4119" coordsize="2571,0" path="m810,4119l3381,4119e" filled="f" stroked="t" strokeweight=".706329pt" strokecolor="#606060">
                <v:path arrowok="t"/>
              </v:shape>
            </v:group>
            <v:group style="position:absolute;left:3324;top:4122;width:207;height:2" coordorigin="3324,4122" coordsize="207,2">
              <v:shape style="position:absolute;left:3324;top:4122;width:207;height:2" coordorigin="3324,4122" coordsize="207,0" path="m3324,4122l3532,4122e" filled="f" stroked="t" strokeweight=".470886pt" strokecolor="#343434">
                <v:path arrowok="t"/>
              </v:shape>
            </v:group>
            <v:group style="position:absolute;left:3475;top:4119;width:3555;height:2" coordorigin="3475,4119" coordsize="3555,2">
              <v:shape style="position:absolute;left:3475;top:4119;width:3555;height:2" coordorigin="3475,4119" coordsize="3555,0" path="m3475,4119l7030,4119e" filled="f" stroked="t" strokeweight=".941772pt" strokecolor="#4B4B4B">
                <v:path arrowok="t"/>
              </v:shape>
            </v:group>
            <v:group style="position:absolute;left:6927;top:4129;width:4530;height:2" coordorigin="6927,4129" coordsize="4530,2">
              <v:shape style="position:absolute;left:6927;top:4129;width:4530;height:2" coordorigin="6927,4129" coordsize="4530,0" path="m6927,4129l11457,4129e" filled="f" stroked="t" strokeweight=".706329pt" strokecolor="#777777">
                <v:path arrowok="t"/>
              </v:shape>
            </v:group>
            <v:group style="position:absolute;left:419;top:4395;width:2962;height:2" coordorigin="419,4395" coordsize="2962,2">
              <v:shape style="position:absolute;left:419;top:4395;width:2962;height:2" coordorigin="419,4395" coordsize="2962,0" path="m419,4395l3381,4395e" filled="f" stroked="t" strokeweight=".706329pt" strokecolor="#575757">
                <v:path arrowok="t"/>
              </v:shape>
            </v:group>
            <v:group style="position:absolute;left:2434;top:4112;width:2;height:333" coordorigin="2434,4112" coordsize="2,333">
              <v:shape style="position:absolute;left:2434;top:4112;width:2;height:333" coordorigin="2434,4112" coordsize="0,333" path="m2434,4445l2434,4112e" filled="f" stroked="t" strokeweight=".470886pt" strokecolor="#545454">
                <v:path arrowok="t"/>
              </v:shape>
            </v:group>
            <v:group style="position:absolute;left:3324;top:4397;width:207;height:2" coordorigin="3324,4397" coordsize="207,2">
              <v:shape style="position:absolute;left:3324;top:4397;width:207;height:2" coordorigin="3324,4397" coordsize="207,0" path="m3324,4397l3532,4397e" filled="f" stroked="t" strokeweight=".470886pt" strokecolor="#444444">
                <v:path arrowok="t"/>
              </v:shape>
            </v:group>
            <v:group style="position:absolute;left:3475;top:4397;width:6324;height:2" coordorigin="3475,4397" coordsize="6324,2">
              <v:shape style="position:absolute;left:3475;top:4397;width:6324;height:2" coordorigin="3475,4397" coordsize="6324,0" path="m3475,4397l9799,4397e" filled="f" stroked="t" strokeweight=".706329pt" strokecolor="#707070">
                <v:path arrowok="t"/>
              </v:shape>
            </v:group>
            <v:group style="position:absolute;left:9743;top:4400;width:273;height:2" coordorigin="9743,4400" coordsize="273,2">
              <v:shape style="position:absolute;left:9743;top:4400;width:273;height:2" coordorigin="9743,4400" coordsize="273,0" path="m9743,4400l10016,4400e" filled="f" stroked="t" strokeweight=".470886pt" strokecolor="#707070">
                <v:path arrowok="t"/>
              </v:shape>
            </v:group>
            <v:group style="position:absolute;left:9959;top:4400;width:1257;height:2" coordorigin="9959,4400" coordsize="1257,2">
              <v:shape style="position:absolute;left:9959;top:4400;width:1257;height:2" coordorigin="9959,4400" coordsize="1257,0" path="m9959,4400l11217,4400e" filled="f" stroked="t" strokeweight=".706329pt" strokecolor="#878787">
                <v:path arrowok="t"/>
              </v:shape>
            </v:group>
            <v:group style="position:absolute;left:11160;top:4402;width:301;height:2" coordorigin="11160,4402" coordsize="301,2">
              <v:shape style="position:absolute;left:11160;top:4402;width:301;height:2" coordorigin="11160,4402" coordsize="301,0" path="m11160,4402l11461,4402e" filled="f" stroked="t" strokeweight=".470886pt" strokecolor="#606060">
                <v:path arrowok="t"/>
              </v:shape>
            </v:group>
            <v:group style="position:absolute;left:2434;top:4350;width:2;height:551" coordorigin="2434,4350" coordsize="2,551">
              <v:shape style="position:absolute;left:2434;top:4350;width:2;height:551" coordorigin="2434,4350" coordsize="0,551" path="m2434,4901l2434,4350e" filled="f" stroked="t" strokeweight=".706329pt" strokecolor="#606060">
                <v:path arrowok="t"/>
              </v:shape>
            </v:group>
            <v:group style="position:absolute;left:2425;top:4637;width:7374;height:2" coordorigin="2425,4637" coordsize="7374,2">
              <v:shape style="position:absolute;left:2425;top:4637;width:7374;height:2" coordorigin="2425,4637" coordsize="7374,0" path="m2425,4637l9799,4637e" filled="f" stroked="t" strokeweight=".706329pt" strokecolor="#6B6B6B">
                <v:path arrowok="t"/>
              </v:shape>
            </v:group>
            <v:group style="position:absolute;left:9743;top:4640;width:273;height:2" coordorigin="9743,4640" coordsize="273,2">
              <v:shape style="position:absolute;left:9743;top:4640;width:273;height:2" coordorigin="9743,4640" coordsize="273,0" path="m9743,4640l10016,4640e" filled="f" stroked="t" strokeweight=".470886pt" strokecolor="#7C7C7C">
                <v:path arrowok="t"/>
              </v:shape>
            </v:group>
            <v:group style="position:absolute;left:8452;top:4637;width:2764;height:2" coordorigin="8452,4637" coordsize="2764,2">
              <v:shape style="position:absolute;left:8452;top:4637;width:2764;height:2" coordorigin="8452,4637" coordsize="2764,0" path="m8452,4637l11217,4637e" filled="f" stroked="t" strokeweight=".706329pt" strokecolor="#808080">
                <v:path arrowok="t"/>
              </v:shape>
            </v:group>
            <v:group style="position:absolute;left:11160;top:4640;width:297;height:2" coordorigin="11160,4640" coordsize="297,2">
              <v:shape style="position:absolute;left:11160;top:4640;width:297;height:2" coordorigin="11160,4640" coordsize="297,0" path="m11160,4640l11457,4640e" filled="f" stroked="t" strokeweight=".470886pt" strokecolor="#676767">
                <v:path arrowok="t"/>
              </v:shape>
            </v:group>
            <v:group style="position:absolute;left:433;top:1222;width:2;height:14518" coordorigin="433,1222" coordsize="2,14518">
              <v:shape style="position:absolute;left:433;top:1222;width:2;height:14518" coordorigin="433,1222" coordsize="0,14518" path="m433,15740l433,1222e" filled="f" stroked="t" strokeweight=".706329pt" strokecolor="#676767">
                <v:path arrowok="t"/>
              </v:shape>
            </v:group>
            <v:group style="position:absolute;left:4949;top:4630;width:2;height:2158" coordorigin="4949,4630" coordsize="2,2158">
              <v:shape style="position:absolute;left:4949;top:4630;width:2;height:2158" coordorigin="4949,4630" coordsize="0,2158" path="m4949,6789l4949,4630e" filled="f" stroked="t" strokeweight=".706329pt" strokecolor="#545454">
                <v:path arrowok="t"/>
              </v:shape>
            </v:group>
            <v:group style="position:absolute;left:4940;top:5118;width:2830;height:2" coordorigin="4940,5118" coordsize="2830,2">
              <v:shape style="position:absolute;left:4940;top:5118;width:2830;height:2" coordorigin="4940,5118" coordsize="2830,0" path="m4940,5118l7770,5118e" filled="f" stroked="t" strokeweight=".470886pt" strokecolor="#747474">
                <v:path arrowok="t"/>
              </v:shape>
            </v:group>
            <v:group style="position:absolute;left:7737;top:4621;width:2;height:252" coordorigin="7737,4621" coordsize="2,252">
              <v:shape style="position:absolute;left:7737;top:4621;width:2;height:252" coordorigin="7737,4621" coordsize="0,252" path="m7737,4873l7737,4621e" filled="f" stroked="t" strokeweight=".235443pt" strokecolor="#707070">
                <v:path arrowok="t"/>
              </v:shape>
            </v:group>
            <v:group style="position:absolute;left:2434;top:4844;width:2;height:276" coordorigin="2434,4844" coordsize="2,276">
              <v:shape style="position:absolute;left:2434;top:4844;width:2;height:276" coordorigin="2434,4844" coordsize="0,276" path="m2434,5120l2434,4844e" filled="f" stroked="t" strokeweight=".470886pt" strokecolor="#444444">
                <v:path arrowok="t"/>
              </v:shape>
            </v:group>
            <v:group style="position:absolute;left:7737;top:4873;width:2;height:223" coordorigin="7737,4873" coordsize="2,223">
              <v:shape style="position:absolute;left:7737;top:4873;width:2;height:223" coordorigin="7737,4873" coordsize="0,223" path="m7737,5096l7737,4873e" filled="f" stroked="t" strokeweight=".235443pt" strokecolor="#000000">
                <v:path arrowok="t"/>
              </v:shape>
            </v:group>
            <v:group style="position:absolute;left:7708;top:5118;width:3508;height:2" coordorigin="7708,5118" coordsize="3508,2">
              <v:shape style="position:absolute;left:7708;top:5118;width:3508;height:2" coordorigin="7708,5118" coordsize="3508,0" path="m7708,5118l11217,5118e" filled="f" stroked="t" strokeweight=".470886pt" strokecolor="#878787">
                <v:path arrowok="t"/>
              </v:shape>
            </v:group>
            <v:group style="position:absolute;left:9959;top:5118;width:537;height:2" coordorigin="9959,5118" coordsize="537,2">
              <v:shape style="position:absolute;left:9959;top:5118;width:537;height:2" coordorigin="9959,5118" coordsize="537,0" path="m9959,5118l10496,5118e" filled="f" stroked="t" strokeweight=".706329pt" strokecolor="#9C9C9C">
                <v:path arrowok="t"/>
              </v:shape>
            </v:group>
            <v:group style="position:absolute;left:11160;top:5122;width:301;height:2" coordorigin="11160,5122" coordsize="301,2">
              <v:shape style="position:absolute;left:11160;top:5122;width:301;height:2" coordorigin="11160,5122" coordsize="301,0" path="m11160,5122l11461,5122e" filled="f" stroked="t" strokeweight=".235443pt" strokecolor="#5B5B5B">
                <v:path arrowok="t"/>
              </v:shape>
            </v:group>
            <v:group style="position:absolute;left:4949;top:5360;width:4869;height:2" coordorigin="4949,5360" coordsize="4869,2">
              <v:shape style="position:absolute;left:4949;top:5360;width:4869;height:2" coordorigin="4949,5360" coordsize="4869,0" path="m4949,5360l9818,5360e" filled="f" stroked="t" strokeweight=".706329pt" strokecolor="#707070">
                <v:path arrowok="t"/>
              </v:shape>
            </v:group>
            <v:group style="position:absolute;left:9743;top:5362;width:273;height:2" coordorigin="9743,5362" coordsize="273,2">
              <v:shape style="position:absolute;left:9743;top:5362;width:273;height:2" coordorigin="9743,5362" coordsize="273,0" path="m9743,5362l10016,5362e" filled="f" stroked="t" strokeweight=".470886pt" strokecolor="#676767">
                <v:path arrowok="t"/>
              </v:shape>
            </v:group>
            <v:group style="position:absolute;left:9959;top:5360;width:1257;height:2" coordorigin="9959,5360" coordsize="1257,2">
              <v:shape style="position:absolute;left:9959;top:5360;width:1257;height:2" coordorigin="9959,5360" coordsize="1257,0" path="m9959,5360l11217,5360e" filled="f" stroked="t" strokeweight=".706329pt" strokecolor="#838383">
                <v:path arrowok="t"/>
              </v:shape>
            </v:group>
            <v:group style="position:absolute;left:11160;top:5362;width:297;height:2" coordorigin="11160,5362" coordsize="297,2">
              <v:shape style="position:absolute;left:11160;top:5362;width:297;height:2" coordorigin="11160,5362" coordsize="297,0" path="m11160,5362l11457,5362e" filled="f" stroked="t" strokeweight=".470886pt" strokecolor="#4F4F4F">
                <v:path arrowok="t"/>
              </v:shape>
            </v:group>
            <v:group style="position:absolute;left:424;top:2610;width:2;height:6617" coordorigin="424,2610" coordsize="2,6617">
              <v:shape style="position:absolute;left:424;top:2610;width:2;height:6617" coordorigin="424,2610" coordsize="0,6617" path="m424,9227l424,2610e" filled="f" stroked="t" strokeweight=".706329pt" strokecolor="#646464">
                <v:path arrowok="t"/>
              </v:shape>
            </v:group>
            <v:group style="position:absolute;left:2432;top:5063;width:2;height:585" coordorigin="2432,5063" coordsize="2,585">
              <v:shape style="position:absolute;left:2432;top:5063;width:2;height:585" coordorigin="2432,5063" coordsize="0,585" path="m2432,5648l2432,5063e" filled="f" stroked="t" strokeweight=".706329pt" strokecolor="#676767">
                <v:path arrowok="t"/>
              </v:shape>
            </v:group>
            <v:group style="position:absolute;left:4944;top:5600;width:5071;height:2" coordorigin="4944,5600" coordsize="5071,2">
              <v:shape style="position:absolute;left:4944;top:5600;width:5071;height:2" coordorigin="4944,5600" coordsize="5071,0" path="m4944,5600l10016,5600e" filled="f" stroked="t" strokeweight=".706329pt" strokecolor="#6B6B6B">
                <v:path arrowok="t"/>
              </v:shape>
            </v:group>
            <v:group style="position:absolute;left:9959;top:5600;width:113;height:2" coordorigin="9959,5600" coordsize="113,2">
              <v:shape style="position:absolute;left:9959;top:5600;width:113;height:2" coordorigin="9959,5600" coordsize="113,0" path="m9959,5600l10072,5600e" filled="f" stroked="t" strokeweight=".470886pt" strokecolor="#646464">
                <v:path arrowok="t"/>
              </v:shape>
            </v:group>
            <v:group style="position:absolute;left:10016;top:5600;width:1201;height:2" coordorigin="10016,5600" coordsize="1201,2">
              <v:shape style="position:absolute;left:10016;top:5600;width:1201;height:2" coordorigin="10016,5600" coordsize="1201,0" path="m10016,5600l11217,5600e" filled="f" stroked="t" strokeweight=".706329pt" strokecolor="#838383">
                <v:path arrowok="t"/>
              </v:shape>
            </v:group>
            <v:group style="position:absolute;left:11160;top:5600;width:297;height:2" coordorigin="11160,5600" coordsize="297,2">
              <v:shape style="position:absolute;left:11160;top:5600;width:297;height:2" coordorigin="11160,5600" coordsize="297,0" path="m11160,5600l11457,5600e" filled="f" stroked="t" strokeweight=".470886pt" strokecolor="#545454">
                <v:path arrowok="t"/>
              </v:shape>
            </v:group>
            <v:group style="position:absolute;left:2434;top:5591;width:2;height:261" coordorigin="2434,5591" coordsize="2,261">
              <v:shape style="position:absolute;left:2434;top:5591;width:2;height:261" coordorigin="2434,5591" coordsize="0,261" path="m2434,5852l2434,5591e" filled="f" stroked="t" strokeweight=".470886pt" strokecolor="#484848">
                <v:path arrowok="t"/>
              </v:shape>
            </v:group>
            <v:group style="position:absolute;left:2425;top:5838;width:1384;height:2" coordorigin="2425,5838" coordsize="1384,2">
              <v:shape style="position:absolute;left:2425;top:5838;width:1384;height:2" coordorigin="2425,5838" coordsize="1384,0" path="m2425,5838l3809,5838e" filled="f" stroked="t" strokeweight=".706329pt" strokecolor="#575757">
                <v:path arrowok="t"/>
              </v:shape>
            </v:group>
            <v:group style="position:absolute;left:3753;top:5838;width:174;height:2" coordorigin="3753,5838" coordsize="174,2">
              <v:shape style="position:absolute;left:3753;top:5838;width:174;height:2" coordorigin="3753,5838" coordsize="174,0" path="m3753,5838l3927,5838e" filled="f" stroked="t" strokeweight=".470886pt" strokecolor="#3B3B3B">
                <v:path arrowok="t"/>
              </v:shape>
            </v:group>
            <v:group style="position:absolute;left:3871;top:5840;width:7591;height:2" coordorigin="3871,5840" coordsize="7591,2">
              <v:shape style="position:absolute;left:3871;top:5840;width:7591;height:2" coordorigin="3871,5840" coordsize="7591,0" path="m3871,5840l11461,5840e" filled="f" stroked="t" strokeweight=".706329pt" strokecolor="#747474">
                <v:path arrowok="t"/>
              </v:shape>
            </v:group>
            <v:group style="position:absolute;left:9700;top:5843;width:396;height:2" coordorigin="9700,5843" coordsize="396,2">
              <v:shape style="position:absolute;left:9700;top:5843;width:396;height:2" coordorigin="9700,5843" coordsize="396,0" path="m9700,5843l10096,5843e" filled="f" stroked="t" strokeweight=".941772pt" strokecolor="#878787">
                <v:path arrowok="t"/>
              </v:shape>
            </v:group>
            <v:group style="position:absolute;left:914;top:6075;width:2896;height:2" coordorigin="914,6075" coordsize="2896,2">
              <v:shape style="position:absolute;left:914;top:6075;width:2896;height:2" coordorigin="914,6075" coordsize="2896,0" path="m914,6075l3809,6075e" filled="f" stroked="t" strokeweight=".706329pt" strokecolor="#575757">
                <v:path arrowok="t"/>
              </v:shape>
            </v:group>
            <v:group style="position:absolute;left:2432;top:5795;width:2;height:585" coordorigin="2432,5795" coordsize="2,585">
              <v:shape style="position:absolute;left:2432;top:5795;width:2;height:585" coordorigin="2432,5795" coordsize="0,585" path="m2432,6380l2432,5795e" filled="f" stroked="t" strokeweight=".706329pt" strokecolor="#5B5B5B">
                <v:path arrowok="t"/>
              </v:shape>
            </v:group>
            <v:group style="position:absolute;left:3753;top:6075;width:174;height:2" coordorigin="3753,6075" coordsize="174,2">
              <v:shape style="position:absolute;left:3753;top:6075;width:174;height:2" coordorigin="3753,6075" coordsize="174,0" path="m3753,6075l3927,6075e" filled="f" stroked="t" strokeweight=".470886pt" strokecolor="#4B4B4B">
                <v:path arrowok="t"/>
              </v:shape>
            </v:group>
            <v:group style="position:absolute;left:3871;top:6078;width:7586;height:2" coordorigin="3871,6078" coordsize="7586,2">
              <v:shape style="position:absolute;left:3871;top:6078;width:7586;height:2" coordorigin="3871,6078" coordsize="7586,0" path="m3871,6078l11457,6078e" filled="f" stroked="t" strokeweight=".706329pt" strokecolor="#747474">
                <v:path arrowok="t"/>
              </v:shape>
            </v:group>
            <v:group style="position:absolute;left:4951;top:4630;width:2;height:2158" coordorigin="4951,4630" coordsize="2,2158">
              <v:shape style="position:absolute;left:4951;top:4630;width:2;height:2158" coordorigin="4951,4630" coordsize="0,2158" path="m4951,6789l4951,4630e" filled="f" stroked="t" strokeweight=".706329pt" strokecolor="#575757">
                <v:path arrowok="t"/>
              </v:shape>
            </v:group>
            <v:group style="position:absolute;left:9959;top:6075;width:113;height:2" coordorigin="9959,6075" coordsize="113,2">
              <v:shape style="position:absolute;left:9959;top:6075;width:113;height:2" coordorigin="9959,6075" coordsize="113,0" path="m9959,6075l10072,6075e" filled="f" stroked="t" strokeweight=".470886pt" strokecolor="#606060">
                <v:path arrowok="t"/>
              </v:shape>
            </v:group>
            <v:group style="position:absolute;left:7737;top:6075;width:2;height:708" coordorigin="7737,6075" coordsize="2,708">
              <v:shape style="position:absolute;left:7737;top:6075;width:2;height:708" coordorigin="7737,6075" coordsize="0,708" path="m7737,6784l7737,6075e" filled="f" stroked="t" strokeweight=".235443pt" strokecolor="#878787">
                <v:path arrowok="t"/>
              </v:shape>
            </v:group>
            <v:group style="position:absolute;left:2434;top:6323;width:2;height:261" coordorigin="2434,6323" coordsize="2,261">
              <v:shape style="position:absolute;left:2434;top:6323;width:2;height:261" coordorigin="2434,6323" coordsize="0,261" path="m2434,6584l2434,6323e" filled="f" stroked="t" strokeweight=".470886pt" strokecolor="#484848">
                <v:path arrowok="t"/>
              </v:shape>
            </v:group>
            <v:group style="position:absolute;left:2425;top:6544;width:1107;height:2" coordorigin="2425,6544" coordsize="1107,2">
              <v:shape style="position:absolute;left:2425;top:6544;width:1107;height:2" coordorigin="2425,6544" coordsize="1107,0" path="m2425,6544l3532,6544e" filled="f" stroked="t" strokeweight=".706329pt" strokecolor="#4B4B4B">
                <v:path arrowok="t"/>
              </v:shape>
            </v:group>
            <v:group style="position:absolute;left:3475;top:6546;width:3310;height:2" coordorigin="3475,6546" coordsize="3310,2">
              <v:shape style="position:absolute;left:3475;top:6546;width:3310;height:2" coordorigin="3475,6546" coordsize="3310,0" path="m3475,6546l6785,6546e" filled="f" stroked="t" strokeweight=".706329pt" strokecolor="#6B6B6B">
                <v:path arrowok="t"/>
              </v:shape>
            </v:group>
            <v:group style="position:absolute;left:6729;top:6546;width:259;height:2" coordorigin="6729,6546" coordsize="259,2">
              <v:shape style="position:absolute;left:6729;top:6546;width:259;height:2" coordorigin="6729,6546" coordsize="259,0" path="m6729,6546l6988,6546e" filled="f" stroked="t" strokeweight=".470886pt" strokecolor="#676767">
                <v:path arrowok="t"/>
              </v:shape>
            </v:group>
            <v:group style="position:absolute;left:6931;top:6544;width:4530;height:2" coordorigin="6931,6544" coordsize="4530,2">
              <v:shape style="position:absolute;left:6931;top:6544;width:4530;height:2" coordorigin="6931,6544" coordsize="4530,0" path="m6931,6544l11461,6544e" filled="f" stroked="t" strokeweight=".706329pt" strokecolor="#777777">
                <v:path arrowok="t"/>
              </v:shape>
            </v:group>
            <v:group style="position:absolute;left:2425;top:6784;width:2557;height:2" coordorigin="2425,6784" coordsize="2557,2">
              <v:shape style="position:absolute;left:2425;top:6784;width:2557;height:2" coordorigin="2425,6784" coordsize="2557,0" path="m2425,6784l4982,6784e" filled="f" stroked="t" strokeweight=".706329pt" strokecolor="#575757">
                <v:path arrowok="t"/>
              </v:shape>
            </v:group>
            <v:group style="position:absolute;left:4911;top:6784;width:1874;height:2" coordorigin="4911,6784" coordsize="1874,2">
              <v:shape style="position:absolute;left:4911;top:6784;width:1874;height:2" coordorigin="4911,6784" coordsize="1874,0" path="m4911,6784l6785,6784e" filled="f" stroked="t" strokeweight=".706329pt" strokecolor="#707070">
                <v:path arrowok="t"/>
              </v:shape>
            </v:group>
            <v:group style="position:absolute;left:6729;top:6784;width:259;height:2" coordorigin="6729,6784" coordsize="259,2">
              <v:shape style="position:absolute;left:6729;top:6784;width:259;height:2" coordorigin="6729,6784" coordsize="259,0" path="m6729,6784l6988,6784e" filled="f" stroked="t" strokeweight=".470886pt" strokecolor="#4B4B4B">
                <v:path arrowok="t"/>
              </v:shape>
            </v:group>
            <v:group style="position:absolute;left:6931;top:6781;width:4530;height:2" coordorigin="6931,6781" coordsize="4530,2">
              <v:shape style="position:absolute;left:6931;top:6781;width:4530;height:2" coordorigin="6931,6781" coordsize="4530,0" path="m6931,6781l11461,6781e" filled="f" stroked="t" strokeweight=".706329pt" strokecolor="#777777">
                <v:path arrowok="t"/>
              </v:shape>
            </v:group>
            <v:group style="position:absolute;left:11454;top:6522;width:2;height:290" coordorigin="11454,6522" coordsize="2,290">
              <v:shape style="position:absolute;left:11454;top:6522;width:2;height:290" coordorigin="11454,6522" coordsize="0,290" path="m11454,6812l11454,6522e" filled="f" stroked="t" strokeweight=".706329pt" strokecolor="#5B5B5B">
                <v:path arrowok="t"/>
              </v:shape>
            </v:group>
            <v:group style="position:absolute;left:419;top:7024;width:11019;height:2" coordorigin="419,7024" coordsize="11019,2">
              <v:shape style="position:absolute;left:419;top:7024;width:11019;height:2" coordorigin="419,7024" coordsize="11019,0" path="m419,7024l11438,7024e" filled="f" stroked="t" strokeweight=".706329pt" strokecolor="#747474">
                <v:path arrowok="t"/>
              </v:shape>
            </v:group>
            <v:group style="position:absolute;left:9743;top:7026;width:273;height:2" coordorigin="9743,7026" coordsize="273,2">
              <v:shape style="position:absolute;left:9743;top:7026;width:273;height:2" coordorigin="9743,7026" coordsize="273,0" path="m9743,7026l10016,7026e" filled="f" stroked="t" strokeweight=".470886pt" strokecolor="#747474">
                <v:path arrowok="t"/>
              </v:shape>
            </v:group>
            <v:group style="position:absolute;left:9959;top:7024;width:1479;height:2" coordorigin="9959,7024" coordsize="1479,2">
              <v:shape style="position:absolute;left:9959;top:7024;width:1479;height:2" coordorigin="9959,7024" coordsize="1479,0" path="m9959,7024l11438,7024e" filled="f" stroked="t" strokeweight=".706329pt" strokecolor="#878787">
                <v:path arrowok="t"/>
              </v:shape>
            </v:group>
            <v:group style="position:absolute;left:11160;top:7026;width:301;height:2" coordorigin="11160,7026" coordsize="301,2">
              <v:shape style="position:absolute;left:11160;top:7026;width:301;height:2" coordorigin="11160,7026" coordsize="301,0" path="m11160,7026l11461,7026e" filled="f" stroked="t" strokeweight=".470886pt" strokecolor="#606060">
                <v:path arrowok="t"/>
              </v:shape>
            </v:group>
            <v:group style="position:absolute;left:414;top:7492;width:4690;height:2" coordorigin="414,7492" coordsize="4690,2">
              <v:shape style="position:absolute;left:414;top:7492;width:4690;height:2" coordorigin="414,7492" coordsize="4690,0" path="m414,7492l5104,7492e" filled="f" stroked="t" strokeweight=".706329pt" strokecolor="#676767">
                <v:path arrowok="t"/>
              </v:shape>
            </v:group>
            <v:group style="position:absolute;left:3753;top:7492;width:174;height:2" coordorigin="3753,7492" coordsize="174,2">
              <v:shape style="position:absolute;left:3753;top:7492;width:174;height:2" coordorigin="3753,7492" coordsize="174,0" path="m3753,7492l3927,7492e" filled="f" stroked="t" strokeweight=".470886pt" strokecolor="#4B4B4B">
                <v:path arrowok="t"/>
              </v:shape>
            </v:group>
            <v:group style="position:absolute;left:4657;top:7495;width:669;height:2" coordorigin="4657,7495" coordsize="669,2">
              <v:shape style="position:absolute;left:4657;top:7495;width:669;height:2" coordorigin="4657,7495" coordsize="669,0" path="m4657,7495l5326,7495e" filled="f" stroked="t" strokeweight=".470886pt" strokecolor="#707070">
                <v:path arrowok="t"/>
              </v:shape>
            </v:group>
            <v:group style="position:absolute;left:5269;top:7492;width:6159;height:2" coordorigin="5269,7492" coordsize="6159,2">
              <v:shape style="position:absolute;left:5269;top:7492;width:6159;height:2" coordorigin="5269,7492" coordsize="6159,0" path="m5269,7492l11428,7492e" filled="f" stroked="t" strokeweight=".706329pt" strokecolor="#838383">
                <v:path arrowok="t"/>
              </v:shape>
            </v:group>
            <v:group style="position:absolute;left:5622;top:7495;width:396;height:2" coordorigin="5622,7495" coordsize="396,2">
              <v:shape style="position:absolute;left:5622;top:7495;width:396;height:2" coordorigin="5622,7495" coordsize="396,0" path="m5622,7495l6018,7495e" filled="f" stroked="t" strokeweight=".470886pt" strokecolor="#6B6B6B">
                <v:path arrowok="t"/>
              </v:shape>
            </v:group>
            <v:group style="position:absolute;left:9743;top:7492;width:273;height:2" coordorigin="9743,7492" coordsize="273,2">
              <v:shape style="position:absolute;left:9743;top:7492;width:273;height:2" coordorigin="9743,7492" coordsize="273,0" path="m9743,7492l10016,7492e" filled="f" stroked="t" strokeweight=".470886pt" strokecolor="#808080">
                <v:path arrowok="t"/>
              </v:shape>
            </v:group>
            <v:group style="position:absolute;left:9959;top:7492;width:113;height:2" coordorigin="9959,7492" coordsize="113,2">
              <v:shape style="position:absolute;left:9959;top:7492;width:113;height:2" coordorigin="9959,7492" coordsize="113,0" path="m9959,7492l10072,7492e" filled="f" stroked="t" strokeweight=".470886pt" strokecolor="#676767">
                <v:path arrowok="t"/>
              </v:shape>
            </v:group>
            <v:group style="position:absolute;left:11160;top:7492;width:306;height:2" coordorigin="11160,7492" coordsize="306,2">
              <v:shape style="position:absolute;left:11160;top:7492;width:306;height:2" coordorigin="11160,7492" coordsize="306,0" path="m11160,7492l11466,7492e" filled="f" stroked="t" strokeweight=".470886pt" strokecolor="#646464">
                <v:path arrowok="t"/>
              </v:shape>
            </v:group>
            <v:group style="position:absolute;left:2439;top:6527;width:2;height:7849" coordorigin="2439,6527" coordsize="2,7849">
              <v:shape style="position:absolute;left:2439;top:6527;width:2;height:7849" coordorigin="2439,6527" coordsize="0,7849" path="m2439,14376l2439,6527e" filled="f" stroked="t" strokeweight=".706329pt" strokecolor="#646464">
                <v:path arrowok="t"/>
              </v:shape>
            </v:group>
            <v:group style="position:absolute;left:4954;top:7483;width:2;height:528" coordorigin="4954,7483" coordsize="2,528">
              <v:shape style="position:absolute;left:4954;top:7483;width:2;height:528" coordorigin="4954,7483" coordsize="0,528" path="m4954,8010l4954,7483e" filled="f" stroked="t" strokeweight=".941772pt" strokecolor="#646464">
                <v:path arrowok="t"/>
              </v:shape>
            </v:group>
            <v:group style="position:absolute;left:4944;top:7735;width:6517;height:2" coordorigin="4944,7735" coordsize="6517,2">
              <v:shape style="position:absolute;left:4944;top:7735;width:6517;height:2" coordorigin="4944,7735" coordsize="6517,0" path="m4944,7735l11461,7735e" filled="f" stroked="t" strokeweight=".706329pt" strokecolor="#777777">
                <v:path arrowok="t"/>
              </v:shape>
            </v:group>
            <v:group style="position:absolute;left:9959;top:7968;width:113;height:2" coordorigin="9959,7968" coordsize="113,2">
              <v:shape style="position:absolute;left:9959;top:7968;width:113;height:2" coordorigin="9959,7968" coordsize="113,0" path="m9959,7968l10072,7968e" filled="f" stroked="t" strokeweight=".470886pt" strokecolor="#838383">
                <v:path arrowok="t"/>
              </v:shape>
            </v:group>
            <v:group style="position:absolute;left:4949;top:7970;width:6512;height:2" coordorigin="4949,7970" coordsize="6512,2">
              <v:shape style="position:absolute;left:4949;top:7970;width:6512;height:2" coordorigin="4949,7970" coordsize="6512,0" path="m4949,7970l11461,7970e" filled="f" stroked="t" strokeweight=".706329pt" strokecolor="#838383">
                <v:path arrowok="t"/>
              </v:shape>
            </v:group>
            <v:group style="position:absolute;left:414;top:8215;width:11052;height:2" coordorigin="414,8215" coordsize="11052,2">
              <v:shape style="position:absolute;left:414;top:8215;width:11052;height:2" coordorigin="414,8215" coordsize="11052,0" path="m414,8215l11466,8215e" filled="f" stroked="t" strokeweight=".706329pt" strokecolor="#747474">
                <v:path arrowok="t"/>
              </v:shape>
            </v:group>
            <v:group style="position:absolute;left:3753;top:8215;width:174;height:2" coordorigin="3753,8215" coordsize="174,2">
              <v:shape style="position:absolute;left:3753;top:8215;width:174;height:2" coordorigin="3753,8215" coordsize="174,0" path="m3753,8215l3927,8215e" filled="f" stroked="t" strokeweight=".470886pt" strokecolor="#3B3B3B">
                <v:path arrowok="t"/>
              </v:shape>
            </v:group>
            <v:group style="position:absolute;left:4954;top:7953;width:2;height:271" coordorigin="4954,7953" coordsize="2,271">
              <v:shape style="position:absolute;left:4954;top:7953;width:2;height:271" coordorigin="4954,7953" coordsize="0,271" path="m4954,8224l4954,7953e" filled="f" stroked="t" strokeweight=".706329pt" strokecolor="#545454">
                <v:path arrowok="t"/>
              </v:shape>
            </v:group>
            <v:group style="position:absolute;left:424;top:8930;width:5594;height:2" coordorigin="424,8930" coordsize="5594,2">
              <v:shape style="position:absolute;left:424;top:8930;width:5594;height:2" coordorigin="424,8930" coordsize="5594,0" path="m424,8930l6018,8930e" filled="f" stroked="t" strokeweight=".706329pt" strokecolor="#6B6B6B">
                <v:path arrowok="t"/>
              </v:shape>
            </v:group>
            <v:group style="position:absolute;left:5349;top:8925;width:6117;height:2" coordorigin="5349,8925" coordsize="6117,2">
              <v:shape style="position:absolute;left:5349;top:8925;width:6117;height:2" coordorigin="5349,8925" coordsize="6117,0" path="m5349,8925l11466,8925e" filled="f" stroked="t" strokeweight=".706329pt" strokecolor="#878787">
                <v:path arrowok="t"/>
              </v:shape>
            </v:group>
            <v:group style="position:absolute;left:9832;top:8923;width:372;height:2" coordorigin="9832,8923" coordsize="372,2">
              <v:shape style="position:absolute;left:9832;top:8923;width:372;height:2" coordorigin="9832,8923" coordsize="372,0" path="m9832,8923l10204,8923e" filled="f" stroked="t" strokeweight=".941772pt" strokecolor="#9C9C9C">
                <v:path arrowok="t"/>
              </v:shape>
            </v:group>
            <v:group style="position:absolute;left:11457;top:8880;width:2;height:319" coordorigin="11457,8880" coordsize="2,319">
              <v:shape style="position:absolute;left:11457;top:8880;width:2;height:319" coordorigin="11457,8880" coordsize="0,319" path="m11457,9199l11457,8880e" filled="f" stroked="t" strokeweight=".470886pt" strokecolor="#606060">
                <v:path arrowok="t"/>
              </v:shape>
            </v:group>
            <v:group style="position:absolute;left:11464;top:9056;width:2;height:3437" coordorigin="11464,9056" coordsize="2,3437">
              <v:shape style="position:absolute;left:11464;top:9056;width:2;height:3437" coordorigin="11464,9056" coordsize="0,3437" path="m11464,12493l11464,9056e" filled="f" stroked="t" strokeweight=".706329pt" strokecolor="#6B6B6B">
                <v:path arrowok="t"/>
              </v:shape>
            </v:group>
            <v:group style="position:absolute;left:424;top:9860;width:443;height:2" coordorigin="424,9860" coordsize="443,2">
              <v:shape style="position:absolute;left:424;top:9860;width:443;height:2" coordorigin="424,9860" coordsize="443,0" path="m424,9860l866,9860e" filled="f" stroked="t" strokeweight=".941772pt" strokecolor="#676767">
                <v:path arrowok="t"/>
              </v:shape>
            </v:group>
            <v:group style="position:absolute;left:810;top:9860;width:424;height:2" coordorigin="810,9860" coordsize="424,2">
              <v:shape style="position:absolute;left:810;top:9860;width:424;height:2" coordorigin="810,9860" coordsize="424,0" path="m810,9860l1234,9860e" filled="f" stroked="t" strokeweight=".470886pt" strokecolor="#444444">
                <v:path arrowok="t"/>
              </v:shape>
            </v:group>
            <v:group style="position:absolute;left:1177;top:9860;width:2632;height:2" coordorigin="1177,9860" coordsize="2632,2">
              <v:shape style="position:absolute;left:1177;top:9860;width:2632;height:2" coordorigin="1177,9860" coordsize="2632,0" path="m1177,9860l3809,9860e" filled="f" stroked="t" strokeweight=".706329pt" strokecolor="#5B5B5B">
                <v:path arrowok="t"/>
              </v:shape>
            </v:group>
            <v:group style="position:absolute;left:3753;top:9860;width:174;height:2" coordorigin="3753,9860" coordsize="174,2">
              <v:shape style="position:absolute;left:3753;top:9860;width:174;height:2" coordorigin="3753,9860" coordsize="174,0" path="m3753,9860l3927,9860e" filled="f" stroked="t" strokeweight=".470886pt" strokecolor="#383838">
                <v:path arrowok="t"/>
              </v:shape>
            </v:group>
            <v:group style="position:absolute;left:6729;top:9855;width:259;height:2" coordorigin="6729,9855" coordsize="259,2">
              <v:shape style="position:absolute;left:6729;top:9855;width:259;height:2" coordorigin="6729,9855" coordsize="259,0" path="m6729,9855l6988,9855e" filled="f" stroked="t" strokeweight=".470886pt" strokecolor="#646464">
                <v:path arrowok="t"/>
              </v:shape>
            </v:group>
            <v:group style="position:absolute;left:3871;top:9855;width:7346;height:2" coordorigin="3871,9855" coordsize="7346,2">
              <v:shape style="position:absolute;left:3871;top:9855;width:7346;height:2" coordorigin="3871,9855" coordsize="7346,0" path="m3871,9855l11217,9855e" filled="f" stroked="t" strokeweight=".706329pt" strokecolor="#747474">
                <v:path arrowok="t"/>
              </v:shape>
            </v:group>
            <v:group style="position:absolute;left:9743;top:9850;width:330;height:2" coordorigin="9743,9850" coordsize="330,2">
              <v:shape style="position:absolute;left:9743;top:9850;width:330;height:2" coordorigin="9743,9850" coordsize="330,0" path="m9743,9850l10072,9850e" filled="f" stroked="t" strokeweight=".470886pt" strokecolor="#777777">
                <v:path arrowok="t"/>
              </v:shape>
            </v:group>
            <v:group style="position:absolute;left:11160;top:9850;width:306;height:2" coordorigin="11160,9850" coordsize="306,2">
              <v:shape style="position:absolute;left:11160;top:9850;width:306;height:2" coordorigin="11160,9850" coordsize="306,0" path="m11160,9850l11466,9850e" filled="f" stroked="t" strokeweight=".470886pt" strokecolor="#606060">
                <v:path arrowok="t"/>
              </v:shape>
            </v:group>
            <v:group style="position:absolute;left:419;top:10102;width:3310;height:2" coordorigin="419,10102" coordsize="3310,2">
              <v:shape style="position:absolute;left:419;top:10102;width:3310;height:2" coordorigin="419,10102" coordsize="3310,0" path="m419,10102l3729,10102e" filled="f" stroked="t" strokeweight=".706329pt" strokecolor="#5B5B5B">
                <v:path arrowok="t"/>
              </v:shape>
            </v:group>
            <v:group style="position:absolute;left:3753;top:10097;width:174;height:2" coordorigin="3753,10097" coordsize="174,2">
              <v:shape style="position:absolute;left:3753;top:10097;width:174;height:2" coordorigin="3753,10097" coordsize="174,0" path="m3753,10097l3927,10097e" filled="f" stroked="t" strokeweight=".470886pt" strokecolor="#444444">
                <v:path arrowok="t"/>
              </v:shape>
            </v:group>
            <v:group style="position:absolute;left:4747;top:10100;width:579;height:2" coordorigin="4747,10100" coordsize="579,2">
              <v:shape style="position:absolute;left:4747;top:10100;width:579;height:2" coordorigin="4747,10100" coordsize="579,0" path="m4747,10100l5326,10100e" filled="f" stroked="t" strokeweight=".470886pt" strokecolor="#777777">
                <v:path arrowok="t"/>
              </v:shape>
            </v:group>
            <v:group style="position:absolute;left:9959;top:10088;width:113;height:2" coordorigin="9959,10088" coordsize="113,2">
              <v:shape style="position:absolute;left:9959;top:10088;width:113;height:2" coordorigin="9959,10088" coordsize="113,0" path="m9959,10088l10072,10088e" filled="f" stroked="t" strokeweight=".470886pt" strokecolor="#646464">
                <v:path arrowok="t"/>
              </v:shape>
            </v:group>
            <v:group style="position:absolute;left:3475;top:10093;width:7741;height:2" coordorigin="3475,10093" coordsize="7741,2">
              <v:shape style="position:absolute;left:3475;top:10093;width:7741;height:2" coordorigin="3475,10093" coordsize="7741,0" path="m3475,10093l11217,10093e" filled="f" stroked="t" strokeweight=".706329pt" strokecolor="#777777">
                <v:path arrowok="t"/>
              </v:shape>
            </v:group>
            <v:group style="position:absolute;left:11160;top:10088;width:311;height:2" coordorigin="11160,10088" coordsize="311,2">
              <v:shape style="position:absolute;left:11160;top:10088;width:311;height:2" coordorigin="11160,10088" coordsize="311,0" path="m11160,10088l11471,10088e" filled="f" stroked="t" strokeweight=".470886pt" strokecolor="#575757">
                <v:path arrowok="t"/>
              </v:shape>
            </v:group>
            <v:group style="position:absolute;left:424;top:10340;width:2957;height:2" coordorigin="424,10340" coordsize="2957,2">
              <v:shape style="position:absolute;left:424;top:10340;width:2957;height:2" coordorigin="424,10340" coordsize="2957,0" path="m424,10340l3381,10340e" filled="f" stroked="t" strokeweight=".706329pt" strokecolor="#5B5B5B">
                <v:path arrowok="t"/>
              </v:shape>
            </v:group>
            <v:group style="position:absolute;left:3324;top:10340;width:207;height:2" coordorigin="3324,10340" coordsize="207,2">
              <v:shape style="position:absolute;left:3324;top:10340;width:207;height:2" coordorigin="3324,10340" coordsize="207,0" path="m3324,10340l3532,10340e" filled="f" stroked="t" strokeweight=".470886pt" strokecolor="#343434">
                <v:path arrowok="t"/>
              </v:shape>
            </v:group>
            <v:group style="position:absolute;left:3475;top:10337;width:2204;height:2" coordorigin="3475,10337" coordsize="2204,2">
              <v:shape style="position:absolute;left:3475;top:10337;width:2204;height:2" coordorigin="3475,10337" coordsize="2204,0" path="m3475,10337l5679,10337e" filled="f" stroked="t" strokeweight=".706329pt" strokecolor="#707070">
                <v:path arrowok="t"/>
              </v:shape>
            </v:group>
            <v:group style="position:absolute;left:5622;top:10335;width:396;height:2" coordorigin="5622,10335" coordsize="396,2">
              <v:shape style="position:absolute;left:5622;top:10335;width:396;height:2" coordorigin="5622,10335" coordsize="396,0" path="m5622,10335l6018,10335e" filled="f" stroked="t" strokeweight=".470886pt" strokecolor="#6B6B6B">
                <v:path arrowok="t"/>
              </v:shape>
            </v:group>
            <v:group style="position:absolute;left:5961;top:10330;width:5255;height:2" coordorigin="5961,10330" coordsize="5255,2">
              <v:shape style="position:absolute;left:5961;top:10330;width:5255;height:2" coordorigin="5961,10330" coordsize="5255,0" path="m5961,10330l11217,10330e" filled="f" stroked="t" strokeweight=".706329pt" strokecolor="#7C7C7C">
                <v:path arrowok="t"/>
              </v:shape>
            </v:group>
            <v:group style="position:absolute;left:11160;top:10325;width:306;height:2" coordorigin="11160,10325" coordsize="306,2">
              <v:shape style="position:absolute;left:11160;top:10325;width:306;height:2" coordorigin="11160,10325" coordsize="306,0" path="m11160,10325l11466,10325e" filled="f" stroked="t" strokeweight=".470886pt" strokecolor="#5B5B5B">
                <v:path arrowok="t"/>
              </v:shape>
            </v:group>
            <v:group style="position:absolute;left:782;top:10815;width:3178;height:2" coordorigin="782,10815" coordsize="3178,2">
              <v:shape style="position:absolute;left:782;top:10815;width:3178;height:2" coordorigin="782,10815" coordsize="3178,0" path="m782,10815l3960,10815e" filled="f" stroked="t" strokeweight=".706329pt" strokecolor="#606060">
                <v:path arrowok="t"/>
              </v:shape>
            </v:group>
            <v:group style="position:absolute;left:3324;top:10815;width:207;height:2" coordorigin="3324,10815" coordsize="207,2">
              <v:shape style="position:absolute;left:3324;top:10815;width:207;height:2" coordorigin="3324,10815" coordsize="207,0" path="m3324,10815l3532,10815e" filled="f" stroked="t" strokeweight=".470886pt" strokecolor="#2F2F2F">
                <v:path arrowok="t"/>
              </v:shape>
            </v:group>
            <v:group style="position:absolute;left:3753;top:10810;width:207;height:2" coordorigin="3753,10810" coordsize="207,2">
              <v:shape style="position:absolute;left:3753;top:10810;width:207;height:2" coordorigin="3753,10810" coordsize="207,0" path="m3753,10810l3960,10810e" filled="f" stroked="t" strokeweight=".470886pt" strokecolor="#3F3F3F">
                <v:path arrowok="t"/>
              </v:shape>
            </v:group>
            <v:group style="position:absolute;left:6729;top:10806;width:259;height:2" coordorigin="6729,10806" coordsize="259,2">
              <v:shape style="position:absolute;left:6729;top:10806;width:259;height:2" coordorigin="6729,10806" coordsize="259,0" path="m6729,10806l6988,10806e" filled="f" stroked="t" strokeweight=".470886pt" strokecolor="#747474">
                <v:path arrowok="t"/>
              </v:shape>
            </v:group>
            <v:group style="position:absolute;left:7021;top:10801;width:899;height:2" coordorigin="7021,10801" coordsize="899,2">
              <v:shape style="position:absolute;left:7021;top:10801;width:899;height:2" coordorigin="7021,10801" coordsize="899,0" path="m7021,10801l7920,10801e" filled="f" stroked="t" strokeweight=".706329pt" strokecolor="#939393">
                <v:path arrowok="t"/>
              </v:shape>
            </v:group>
            <v:group style="position:absolute;left:7708;top:10803;width:626;height:2" coordorigin="7708,10803" coordsize="626,2">
              <v:shape style="position:absolute;left:7708;top:10803;width:626;height:2" coordorigin="7708,10803" coordsize="626,0" path="m7708,10803l8335,10803e" filled="f" stroked="t" strokeweight=".706329pt" strokecolor="#808080">
                <v:path arrowok="t"/>
              </v:shape>
            </v:group>
            <v:group style="position:absolute;left:9743;top:10801;width:273;height:2" coordorigin="9743,10801" coordsize="273,2">
              <v:shape style="position:absolute;left:9743;top:10801;width:273;height:2" coordorigin="9743,10801" coordsize="273,0" path="m9743,10801l10016,10801e" filled="f" stroked="t" strokeweight=".470886pt" strokecolor="#747474">
                <v:path arrowok="t"/>
              </v:shape>
            </v:group>
            <v:group style="position:absolute;left:3871;top:10803;width:7600;height:2" coordorigin="3871,10803" coordsize="7600,2">
              <v:shape style="position:absolute;left:3871;top:10803;width:7600;height:2" coordorigin="3871,10803" coordsize="7600,0" path="m3871,10803l11471,10803e" filled="f" stroked="t" strokeweight=".706329pt" strokecolor="#7C7C7C">
                <v:path arrowok="t"/>
              </v:shape>
            </v:group>
            <v:group style="position:absolute;left:424;top:11053;width:6607;height:2" coordorigin="424,11053" coordsize="6607,2">
              <v:shape style="position:absolute;left:424;top:11053;width:6607;height:2" coordorigin="424,11053" coordsize="6607,0" path="m424,11053l7030,11053e" filled="f" stroked="t" strokeweight=".706329pt" strokecolor="#6B6B6B">
                <v:path arrowok="t"/>
              </v:shape>
            </v:group>
            <v:group style="position:absolute;left:5538;top:11043;width:5938;height:2" coordorigin="5538,11043" coordsize="5938,2">
              <v:shape style="position:absolute;left:5538;top:11043;width:5938;height:2" coordorigin="5538,11043" coordsize="5938,0" path="m5538,11043l11475,11043e" filled="f" stroked="t" strokeweight=".706329pt" strokecolor="#838383">
                <v:path arrowok="t"/>
              </v:shape>
            </v:group>
            <v:group style="position:absolute;left:1787;top:11043;width:2;height:4687" coordorigin="1787,11043" coordsize="2,4687">
              <v:shape style="position:absolute;left:1787;top:11043;width:2;height:4687" coordorigin="1787,11043" coordsize="0,4687" path="m1787,15731l1787,11043e" filled="f" stroked="t" strokeweight=".706329pt" strokecolor="#646464">
                <v:path arrowok="t"/>
              </v:shape>
            </v:group>
            <v:group style="position:absolute;left:424;top:11291;width:7186;height:2" coordorigin="424,11291" coordsize="7186,2">
              <v:shape style="position:absolute;left:424;top:11291;width:7186;height:2" coordorigin="424,11291" coordsize="7186,0" path="m424,11291l7610,11291e" filled="f" stroked="t" strokeweight=".706329pt" strokecolor="#6B6B6B">
                <v:path arrowok="t"/>
              </v:shape>
            </v:group>
            <v:group style="position:absolute;left:7388;top:11034;width:2;height:3908" coordorigin="7388,11034" coordsize="2,3908">
              <v:shape style="position:absolute;left:7388;top:11034;width:2;height:3908" coordorigin="7388,11034" coordsize="0,3908" path="m7388,14942l7388,11034e" filled="f" stroked="t" strokeweight=".706329pt" strokecolor="#747474">
                <v:path arrowok="t"/>
              </v:shape>
            </v:group>
            <v:group style="position:absolute;left:7242;top:11281;width:4229;height:2" coordorigin="7242,11281" coordsize="4229,2">
              <v:shape style="position:absolute;left:7242;top:11281;width:4229;height:2" coordorigin="7242,11281" coordsize="4229,0" path="m7242,11281l11471,11281e" filled="f" stroked="t" strokeweight=".706329pt" strokecolor="#838383">
                <v:path arrowok="t"/>
              </v:shape>
            </v:group>
            <v:group style="position:absolute;left:1215;top:11043;width:2;height:2933" coordorigin="1215,11043" coordsize="2,2933">
              <v:shape style="position:absolute;left:1215;top:11043;width:2;height:2933" coordorigin="1215,11043" coordsize="0,2933" path="m1215,13976l1215,11043e" filled="f" stroked="t" strokeweight=".706329pt" strokecolor="#545454">
                <v:path arrowok="t"/>
              </v:shape>
            </v:group>
            <v:group style="position:absolute;left:2442;top:11747;width:2;height:361" coordorigin="2442,11747" coordsize="2,361">
              <v:shape style="position:absolute;left:2442;top:11747;width:2;height:361" coordorigin="2442,11747" coordsize="0,361" path="m2442,12108l2442,11747e" filled="f" stroked="t" strokeweight=".470886pt" strokecolor="#5B5B5B">
                <v:path arrowok="t"/>
              </v:shape>
            </v:group>
            <v:group style="position:absolute;left:3911;top:12222;width:2;height:342" coordorigin="3911,12222" coordsize="2,342">
              <v:shape style="position:absolute;left:3911;top:12222;width:2;height:342" coordorigin="3911,12222" coordsize="0,342" path="m3911,12565l3911,12222e" filled="f" stroked="t" strokeweight="1.412658pt" strokecolor="#606074">
                <v:path arrowok="t"/>
              </v:shape>
            </v:group>
            <v:group style="position:absolute;left:2444;top:12436;width:2;height:223" coordorigin="2444,12436" coordsize="2,223">
              <v:shape style="position:absolute;left:2444;top:12436;width:2;height:223" coordorigin="2444,12436" coordsize="0,223" path="m2444,12660l2444,12436e" filled="f" stroked="t" strokeweight=".470886pt" strokecolor="#4F4F4F">
                <v:path arrowok="t"/>
              </v:shape>
            </v:group>
            <v:group style="position:absolute;left:7391;top:12127;width:2;height:1298" coordorigin="7391,12127" coordsize="2,1298">
              <v:shape style="position:absolute;left:7391;top:12127;width:2;height:1298" coordorigin="7391,12127" coordsize="0,1298" path="m7391,13425l7391,12127e" filled="f" stroked="t" strokeweight=".470886pt" strokecolor="#777777">
                <v:path arrowok="t"/>
              </v:shape>
            </v:group>
            <v:group style="position:absolute;left:11468;top:9056;width:2;height:5600" coordorigin="11468,9056" coordsize="2,5600">
              <v:shape style="position:absolute;left:11468;top:9056;width:2;height:5600" coordorigin="11468,9056" coordsize="0,5600" path="m11468,14656l11468,9056e" filled="f" stroked="t" strokeweight=".470886pt" strokecolor="#676767">
                <v:path arrowok="t"/>
              </v:shape>
            </v:group>
            <v:group style="position:absolute;left:429;top:13366;width:2020;height:2" coordorigin="429,13366" coordsize="2020,2">
              <v:shape style="position:absolute;left:429;top:13366;width:2020;height:2" coordorigin="429,13366" coordsize="2020,0" path="m429,13366l2449,13366e" filled="f" stroked="t" strokeweight=".470886pt" strokecolor="#646464">
                <v:path arrowok="t"/>
              </v:shape>
            </v:group>
            <v:group style="position:absolute;left:2420;top:13525;width:509;height:2" coordorigin="2420,13525" coordsize="509,2">
              <v:shape style="position:absolute;left:2420;top:13525;width:509;height:2" coordorigin="2420,13525" coordsize="509,0" path="m2420,13525l2929,13525e" filled="f" stroked="t" strokeweight=".235443pt" strokecolor="#707070">
                <v:path arrowok="t"/>
              </v:shape>
            </v:group>
            <v:group style="position:absolute;left:1789;top:13496;width:2;height:266" coordorigin="1789,13496" coordsize="2,266">
              <v:shape style="position:absolute;left:1789;top:13496;width:2;height:266" coordorigin="1789,13496" coordsize="0,266" path="m1789,13763l1789,13496e" filled="f" stroked="t" strokeweight=".470886pt" strokecolor="#3B3B3B">
                <v:path arrowok="t"/>
              </v:shape>
            </v:group>
            <v:group style="position:absolute;left:438;top:13705;width:2;height:271" coordorigin="438,13705" coordsize="2,271">
              <v:shape style="position:absolute;left:438;top:13705;width:2;height:271" coordorigin="438,13705" coordsize="0,271" path="m438,13976l438,13705e" filled="f" stroked="t" strokeweight=".470886pt" strokecolor="#444444">
                <v:path arrowok="t"/>
              </v:shape>
            </v:group>
            <v:group style="position:absolute;left:7391;top:13705;width:2;height:271" coordorigin="7391,13705" coordsize="2,271">
              <v:shape style="position:absolute;left:7391;top:13705;width:2;height:271" coordorigin="7391,13705" coordsize="0,271" path="m7391,13976l7391,13705e" filled="f" stroked="t" strokeweight=".470886pt" strokecolor="#6B6B6B">
                <v:path arrowok="t"/>
              </v:shape>
            </v:group>
            <v:group style="position:absolute;left:1220;top:13919;width:2;height:185" coordorigin="1220,13919" coordsize="2,185">
              <v:shape style="position:absolute;left:1220;top:13919;width:2;height:185" coordorigin="1220,13919" coordsize="0,185" path="m1220,14105l1220,13919e" filled="f" stroked="t" strokeweight=".470886pt" strokecolor="#383838">
                <v:path arrowok="t"/>
              </v:shape>
            </v:group>
            <v:group style="position:absolute;left:1220;top:14048;width:2;height:532" coordorigin="1220,14048" coordsize="2,532">
              <v:shape style="position:absolute;left:1220;top:14048;width:2;height:532" coordorigin="1220,14048" coordsize="0,532" path="m1220,14580l1220,14048e" filled="f" stroked="t" strokeweight=".941772pt" strokecolor="#5B5B5B">
                <v:path arrowok="t"/>
              </v:shape>
            </v:group>
            <v:group style="position:absolute;left:7393;top:14014;width:2;height:233" coordorigin="7393,14014" coordsize="2,233">
              <v:shape style="position:absolute;left:7393;top:14014;width:2;height:233" coordorigin="7393,14014" coordsize="0,233" path="m7393,14247l7393,14014e" filled="f" stroked="t" strokeweight=".941772pt" strokecolor="#878787">
                <v:path arrowok="t"/>
              </v:shape>
            </v:group>
            <v:group style="position:absolute;left:1789;top:14157;width:2;height:219" coordorigin="1789,14157" coordsize="2,219">
              <v:shape style="position:absolute;left:1789;top:14157;width:2;height:219" coordorigin="1789,14157" coordsize="0,219" path="m1789,14376l1789,14157e" filled="f" stroked="t" strokeweight=".470886pt" strokecolor="#343434">
                <v:path arrowok="t"/>
              </v:shape>
            </v:group>
            <v:group style="position:absolute;left:11191;top:13686;width:2;height:713" coordorigin="11191,13686" coordsize="2,713">
              <v:shape style="position:absolute;left:11191;top:13686;width:2;height:713" coordorigin="11191,13686" coordsize="0,713" path="m11191,14400l11191,13686e" filled="f" stroked="t" strokeweight="2.118987pt" strokecolor="#3F3F3F">
                <v:path arrowok="t"/>
              </v:shape>
            </v:group>
            <v:group style="position:absolute;left:440;top:14319;width:2;height:1421" coordorigin="440,14319" coordsize="2,1421">
              <v:shape style="position:absolute;left:440;top:14319;width:2;height:1421" coordorigin="440,14319" coordsize="0,1421" path="m440,15740l440,14319e" filled="f" stroked="t" strokeweight=".706329pt" strokecolor="#676767">
                <v:path arrowok="t"/>
              </v:shape>
            </v:group>
            <v:group style="position:absolute;left:2449;top:14319;width:2;height:133" coordorigin="2449,14319" coordsize="2,133">
              <v:shape style="position:absolute;left:2449;top:14319;width:2;height:133" coordorigin="2449,14319" coordsize="0,133" path="m2449,14452l2449,14319e" filled="f" stroked="t" strokeweight=".470886pt" strokecolor="#4B4B4B">
                <v:path arrowok="t"/>
              </v:shape>
            </v:group>
            <v:group style="position:absolute;left:7393;top:14319;width:2;height:133" coordorigin="7393,14319" coordsize="2,133">
              <v:shape style="position:absolute;left:7393;top:14319;width:2;height:133" coordorigin="7393,14319" coordsize="0,133" path="m7393,14452l7393,14319e" filled="f" stroked="t" strokeweight=".470886pt" strokecolor="#484848">
                <v:path arrowok="t"/>
              </v:shape>
            </v:group>
            <v:group style="position:absolute;left:11160;top:14262;width:2;height:138" coordorigin="11160,14262" coordsize="2,138">
              <v:shape style="position:absolute;left:11160;top:14262;width:2;height:138" coordorigin="11160,14262" coordsize="0,138" path="m11160,14400l11160,14262e" filled="f" stroked="t" strokeweight="1.177215pt" strokecolor="#3B3B3B">
                <v:path arrowok="t"/>
              </v:shape>
            </v:group>
            <v:group style="position:absolute;left:1789;top:14395;width:2;height:185" coordorigin="1789,14395" coordsize="2,185">
              <v:shape style="position:absolute;left:1789;top:14395;width:2;height:185" coordorigin="1789,14395" coordsize="0,185" path="m1789,14580l1789,14395e" filled="f" stroked="t" strokeweight=".941772pt" strokecolor="#777777">
                <v:path arrowok="t"/>
              </v:shape>
            </v:group>
            <v:group style="position:absolute;left:7398;top:14395;width:2;height:1322" coordorigin="7398,14395" coordsize="2,1322">
              <v:shape style="position:absolute;left:7398;top:14395;width:2;height:1322" coordorigin="7398,14395" coordsize="0,1322" path="m7398,15716l7398,14395e" filled="f" stroked="t" strokeweight=".706329pt" strokecolor="#747474">
                <v:path arrowok="t"/>
              </v:shape>
            </v:group>
            <v:group style="position:absolute;left:1220;top:14523;width:2;height:266" coordorigin="1220,14523" coordsize="2,266">
              <v:shape style="position:absolute;left:1220;top:14523;width:2;height:266" coordorigin="1220,14523" coordsize="0,266" path="m1220,14789l1220,14523e" filled="f" stroked="t" strokeweight=".470886pt" strokecolor="#2F2F2F">
                <v:path arrowok="t"/>
              </v:shape>
            </v:group>
            <v:group style="position:absolute;left:1220;top:14732;width:2;height:1003" coordorigin="1220,14732" coordsize="2,1003">
              <v:shape style="position:absolute;left:1220;top:14732;width:2;height:1003" coordorigin="1220,14732" coordsize="0,1003" path="m1220,15735l1220,14732e" filled="f" stroked="t" strokeweight=".706329pt" strokecolor="#5B5B5B">
                <v:path arrowok="t"/>
              </v:shape>
            </v:group>
            <v:group style="position:absolute;left:1789;top:14732;width:2;height:209" coordorigin="1789,14732" coordsize="2,209">
              <v:shape style="position:absolute;left:1789;top:14732;width:2;height:209" coordorigin="1789,14732" coordsize="0,209" path="m1789,14942l1789,14732e" filled="f" stroked="t" strokeweight=".470886pt" strokecolor="#5B5B5B">
                <v:path arrowok="t"/>
              </v:shape>
            </v:group>
            <v:group style="position:absolute;left:2446;top:14395;width:2;height:547" coordorigin="2446,14395" coordsize="2,547">
              <v:shape style="position:absolute;left:2446;top:14395;width:2;height:547" coordorigin="2446,14395" coordsize="0,547" path="m2446,14942l2446,14395e" filled="f" stroked="t" strokeweight=".706329pt" strokecolor="#707070">
                <v:path arrowok="t"/>
              </v:shape>
            </v:group>
            <v:group style="position:absolute;left:443;top:14884;width:2;height:143" coordorigin="443,14884" coordsize="2,143">
              <v:shape style="position:absolute;left:443;top:14884;width:2;height:143" coordorigin="443,14884" coordsize="0,143" path="m443,15027l443,14884e" filled="f" stroked="t" strokeweight=".470886pt" strokecolor="#4B4B4B">
                <v:path arrowok="t"/>
              </v:shape>
            </v:group>
            <v:group style="position:absolute;left:1789;top:14884;width:2;height:143" coordorigin="1789,14884" coordsize="2,143">
              <v:shape style="position:absolute;left:1789;top:14884;width:2;height:143" coordorigin="1789,14884" coordsize="0,143" path="m1789,15027l1789,14884e" filled="f" stroked="t" strokeweight=".470886pt" strokecolor="#3F3F3F">
                <v:path arrowok="t"/>
              </v:shape>
            </v:group>
            <v:group style="position:absolute;left:2449;top:14884;width:2;height:143" coordorigin="2449,14884" coordsize="2,143">
              <v:shape style="position:absolute;left:2449;top:14884;width:2;height:143" coordorigin="2449,14884" coordsize="0,143" path="m2449,15027l2449,14884e" filled="f" stroked="t" strokeweight=".470886pt" strokecolor="#484848">
                <v:path arrowok="t"/>
              </v:shape>
            </v:group>
            <v:group style="position:absolute;left:2449;top:14970;width:2;height:761" coordorigin="2449,14970" coordsize="2,761">
              <v:shape style="position:absolute;left:2449;top:14970;width:2;height:761" coordorigin="2449,14970" coordsize="0,761" path="m2449,15731l2449,14970e" filled="f" stroked="t" strokeweight=".706329pt" strokecolor="#606060">
                <v:path arrowok="t"/>
              </v:shape>
            </v:group>
            <v:group style="position:absolute;left:438;top:15726;width:3489;height:2" coordorigin="438,15726" coordsize="3489,2">
              <v:shape style="position:absolute;left:438;top:15726;width:3489;height:2" coordorigin="438,15726" coordsize="3489,0" path="m438,15726l3927,15726e" filled="f" stroked="t" strokeweight=".706329pt" strokecolor="#707070">
                <v:path arrowok="t"/>
              </v:shape>
            </v:group>
            <v:group style="position:absolute;left:3631;top:15719;width:3739;height:2" coordorigin="3631,15719" coordsize="3739,2">
              <v:shape style="position:absolute;left:3631;top:15719;width:3739;height:2" coordorigin="3631,15719" coordsize="3739,0" path="m3631,15719l7369,15719e" filled="f" stroked="t" strokeweight=".706329pt" strokecolor="#838383">
                <v:path arrowok="t"/>
              </v:shape>
            </v:group>
            <v:group style="position:absolute;left:6729;top:15712;width:259;height:2" coordorigin="6729,15712" coordsize="259,2">
              <v:shape style="position:absolute;left:6729;top:15712;width:259;height:2" coordorigin="6729,15712" coordsize="259,0" path="m6729,15712l6988,15712e" filled="f" stroked="t" strokeweight=".470886pt" strokecolor="#838383">
                <v:path arrowok="t"/>
              </v:shape>
            </v:group>
            <v:group style="position:absolute;left:3631;top:15707;width:7845;height:2" coordorigin="3631,15707" coordsize="7845,2">
              <v:shape style="position:absolute;left:3631;top:15707;width:7845;height:2" coordorigin="3631,15707" coordsize="7845,0" path="m3631,15707l11475,15707e" filled="f" stroked="t" strokeweight=".706329pt" strokecolor="#878787">
                <v:path arrowok="t"/>
              </v:shape>
            </v:group>
            <v:group style="position:absolute;left:11473;top:9874;width:2;height:5838" coordorigin="11473,9874" coordsize="2,5838">
              <v:shape style="position:absolute;left:11473;top:9874;width:2;height:5838" coordorigin="11473,9874" coordsize="0,5838" path="m11473,15712l11473,9874e" filled="f" stroked="t" strokeweight=".470886pt" strokecolor="#67676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right="-118"/>
        <w:jc w:val="left"/>
        <w:rPr>
          <w:rFonts w:ascii="Arial" w:hAnsi="Arial" w:cs="Arial" w:eastAsia="Arial"/>
          <w:sz w:val="52"/>
          <w:szCs w:val="52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343B82"/>
          <w:spacing w:val="0"/>
          <w:w w:val="100"/>
          <w:b/>
          <w:bCs/>
          <w:position w:val="5"/>
        </w:rPr>
        <w:t>rJ)</w:t>
      </w:r>
      <w:r>
        <w:rPr>
          <w:rFonts w:ascii="Arial" w:hAnsi="Arial" w:cs="Arial" w:eastAsia="Arial"/>
          <w:sz w:val="32"/>
          <w:szCs w:val="32"/>
          <w:color w:val="343B82"/>
          <w:spacing w:val="-9"/>
          <w:w w:val="100"/>
          <w:b/>
          <w:bCs/>
          <w:position w:val="5"/>
        </w:rPr>
        <w:t> </w:t>
      </w:r>
      <w:r>
        <w:rPr>
          <w:rFonts w:ascii="Arial" w:hAnsi="Arial" w:cs="Arial" w:eastAsia="Arial"/>
          <w:sz w:val="52"/>
          <w:szCs w:val="52"/>
          <w:color w:val="1C2F89"/>
          <w:spacing w:val="0"/>
          <w:w w:val="59"/>
          <w:b/>
          <w:bCs/>
          <w:i/>
          <w:position w:val="5"/>
        </w:rPr>
        <w:t>lob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101" w:lineRule="exact"/>
        <w:ind w:right="626"/>
        <w:jc w:val="right"/>
        <w:tabs>
          <w:tab w:pos="8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381"/>
        </w:rPr>
        <w:t>;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-82"/>
          <w:w w:val="38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28282"/>
          <w:spacing w:val="0"/>
          <w:w w:val="59"/>
        </w:rPr>
        <w:t>,._</w:t>
      </w:r>
      <w:r>
        <w:rPr>
          <w:rFonts w:ascii="Times New Roman" w:hAnsi="Times New Roman" w:cs="Times New Roman" w:eastAsia="Times New Roman"/>
          <w:sz w:val="16"/>
          <w:szCs w:val="16"/>
          <w:color w:val="828282"/>
          <w:spacing w:val="23"/>
          <w:w w:val="5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12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828282"/>
          <w:spacing w:val="0"/>
          <w:w w:val="14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28282"/>
          <w:spacing w:val="14"/>
          <w:w w:val="14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142"/>
          <w:i/>
        </w:rPr>
        <w:t>f.: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0"/>
          <w:w w:val="142"/>
          <w:i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676767"/>
          <w:spacing w:val="-20"/>
          <w:w w:val="142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0"/>
          <w:w w:val="191"/>
          <w:i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60" w:lineRule="exact"/>
        <w:ind w:right="-20"/>
        <w:jc w:val="left"/>
        <w:tabs>
          <w:tab w:pos="428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Erma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KILIÇ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828282"/>
          <w:spacing w:val="0"/>
          <w:w w:val="82"/>
          <w:position w:val="9"/>
        </w:rPr>
        <w:t>....</w:t>
      </w:r>
      <w:r>
        <w:rPr>
          <w:rFonts w:ascii="Times New Roman" w:hAnsi="Times New Roman" w:cs="Times New Roman" w:eastAsia="Times New Roman"/>
          <w:sz w:val="14"/>
          <w:szCs w:val="14"/>
          <w:color w:val="828282"/>
          <w:spacing w:val="-1"/>
          <w:w w:val="82"/>
          <w:position w:val="9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3B3B3"/>
          <w:spacing w:val="0"/>
          <w:w w:val="61"/>
          <w:b/>
          <w:bCs/>
          <w:position w:val="9"/>
        </w:rPr>
        <w:t>..</w:t>
      </w:r>
      <w:r>
        <w:rPr>
          <w:rFonts w:ascii="Times New Roman" w:hAnsi="Times New Roman" w:cs="Times New Roman" w:eastAsia="Times New Roman"/>
          <w:sz w:val="14"/>
          <w:szCs w:val="14"/>
          <w:color w:val="B3B3B3"/>
          <w:spacing w:val="-17"/>
          <w:w w:val="61"/>
          <w:b/>
          <w:bCs/>
          <w:position w:val="9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828282"/>
          <w:spacing w:val="-8"/>
          <w:w w:val="103"/>
          <w:b/>
          <w:bCs/>
          <w:position w:val="9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1A0A0"/>
          <w:spacing w:val="0"/>
          <w:w w:val="60"/>
          <w:b/>
          <w:bCs/>
          <w:position w:val="9"/>
        </w:rPr>
        <w:t>..</w:t>
      </w:r>
      <w:r>
        <w:rPr>
          <w:rFonts w:ascii="Times New Roman" w:hAnsi="Times New Roman" w:cs="Times New Roman" w:eastAsia="Times New Roman"/>
          <w:sz w:val="14"/>
          <w:szCs w:val="14"/>
          <w:color w:val="A1A0A0"/>
          <w:spacing w:val="-2"/>
          <w:w w:val="60"/>
          <w:b/>
          <w:bCs/>
          <w:position w:val="9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03"/>
          <w:b/>
          <w:bCs/>
          <w:position w:val="9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-18"/>
          <w:w w:val="100"/>
          <w:b/>
          <w:bCs/>
          <w:position w:val="9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28282"/>
          <w:spacing w:val="5"/>
          <w:w w:val="47"/>
          <w:b/>
          <w:bCs/>
          <w:position w:val="9"/>
        </w:rPr>
        <w:t>6</w:t>
      </w:r>
      <w:r>
        <w:rPr>
          <w:rFonts w:ascii="Times New Roman" w:hAnsi="Times New Roman" w:cs="Times New Roman" w:eastAsia="Times New Roman"/>
          <w:sz w:val="14"/>
          <w:szCs w:val="14"/>
          <w:color w:val="676767"/>
          <w:spacing w:val="-8"/>
          <w:w w:val="161"/>
          <w:b/>
          <w:bCs/>
          <w:position w:val="9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828282"/>
          <w:spacing w:val="0"/>
          <w:w w:val="94"/>
          <w:b/>
          <w:bCs/>
          <w:position w:val="9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828282"/>
          <w:spacing w:val="-24"/>
          <w:w w:val="100"/>
          <w:b/>
          <w:bCs/>
          <w:position w:val="9"/>
        </w:rPr>
        <w:t> </w:t>
      </w:r>
      <w:r>
        <w:rPr>
          <w:rFonts w:ascii="Arial" w:hAnsi="Arial" w:cs="Arial" w:eastAsia="Arial"/>
          <w:sz w:val="27"/>
          <w:szCs w:val="27"/>
          <w:color w:val="B3B3B3"/>
          <w:spacing w:val="0"/>
          <w:w w:val="92"/>
          <w:position w:val="0"/>
        </w:rPr>
        <w:t>..</w:t>
      </w:r>
      <w:r>
        <w:rPr>
          <w:rFonts w:ascii="Arial" w:hAnsi="Arial" w:cs="Arial" w:eastAsia="Arial"/>
          <w:sz w:val="27"/>
          <w:szCs w:val="27"/>
          <w:color w:val="B3B3B3"/>
          <w:spacing w:val="-35"/>
          <w:w w:val="100"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676767"/>
          <w:spacing w:val="0"/>
          <w:w w:val="100"/>
          <w:b/>
          <w:bCs/>
          <w:position w:val="9"/>
        </w:rPr>
        <w:t>'</w:t>
      </w:r>
      <w:r>
        <w:rPr>
          <w:rFonts w:ascii="Arial" w:hAnsi="Arial" w:cs="Arial" w:eastAsia="Arial"/>
          <w:sz w:val="12"/>
          <w:szCs w:val="12"/>
          <w:color w:val="676767"/>
          <w:spacing w:val="0"/>
          <w:w w:val="100"/>
          <w:b/>
          <w:bCs/>
          <w:position w:val="9"/>
        </w:rPr>
        <w:t>J</w:t>
      </w:r>
      <w:r>
        <w:rPr>
          <w:rFonts w:ascii="Arial" w:hAnsi="Arial" w:cs="Arial" w:eastAsia="Arial"/>
          <w:sz w:val="12"/>
          <w:szCs w:val="12"/>
          <w:color w:val="676767"/>
          <w:spacing w:val="26"/>
          <w:w w:val="100"/>
          <w:b/>
          <w:bCs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2"/>
          <w:b/>
          <w:bCs/>
          <w:i/>
          <w:position w:val="9"/>
        </w:rPr>
        <w:t>,J'.,</w:t>
      </w:r>
      <w:r>
        <w:rPr>
          <w:rFonts w:ascii="Arial" w:hAnsi="Arial" w:cs="Arial" w:eastAsia="Arial"/>
          <w:sz w:val="14"/>
          <w:szCs w:val="14"/>
          <w:color w:val="383838"/>
          <w:spacing w:val="-22"/>
          <w:w w:val="103"/>
          <w:b/>
          <w:bCs/>
          <w:i/>
          <w:position w:val="9"/>
        </w:rPr>
        <w:t>;</w:t>
      </w:r>
      <w:r>
        <w:rPr>
          <w:rFonts w:ascii="Arial" w:hAnsi="Arial" w:cs="Arial" w:eastAsia="Arial"/>
          <w:sz w:val="14"/>
          <w:szCs w:val="14"/>
          <w:color w:val="676767"/>
          <w:spacing w:val="0"/>
          <w:w w:val="20"/>
          <w:b/>
          <w:bCs/>
          <w:i/>
          <w:position w:val="9"/>
        </w:rPr>
        <w:t>·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25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İtf.</w:t>
      </w:r>
      <w:r>
        <w:rPr>
          <w:rFonts w:ascii="Arial" w:hAnsi="Arial" w:cs="Arial" w:eastAsia="Arial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0" w:right="320"/>
          <w:cols w:num="3" w:equalWidth="0">
            <w:col w:w="827" w:space="1994"/>
            <w:col w:w="957" w:space="1656"/>
            <w:col w:w="6166"/>
          </w:cols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668" w:right="416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70858pt;margin-top:-14.173927pt;width:39.631682pt;height:44pt;mso-position-horizontal-relative:page;mso-position-vertical-relative:paragraph;z-index:-10285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82828"/>
                      <w:spacing w:val="0"/>
                      <w:w w:val="162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İZ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-4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BE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5"/>
          <w:w w:val="103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-4"/>
          <w:w w:val="107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4"/>
        </w:rPr>
        <w:t>DİYESİ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1"/>
        </w:rPr>
        <w:t>BAŞKANLlCii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60" w:lineRule="exact"/>
        <w:ind w:left="89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82828"/>
          <w:spacing w:val="0"/>
          <w:w w:val="122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622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  <w:b/>
          <w:bCs/>
        </w:rPr>
        <w:t>BÜVÜKSEHIR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670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282828"/>
          <w:spacing w:val="0"/>
          <w:w w:val="115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6" w:right="-20"/>
        <w:jc w:val="left"/>
        <w:tabs>
          <w:tab w:pos="1480" w:val="left"/>
          <w:tab w:pos="3160" w:val="left"/>
          <w:tab w:pos="554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31.05.20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9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7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  <w:position w:val="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2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7:32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054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477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76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0"/>
        </w:rPr>
        <w:t>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16" w:right="-20"/>
        <w:jc w:val="left"/>
        <w:tabs>
          <w:tab w:pos="1500" w:val="left"/>
          <w:tab w:pos="3160" w:val="left"/>
          <w:tab w:pos="452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ayıt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1"/>
        </w:rPr>
        <w:t>31.05.20ı7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1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4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3629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Poyracı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1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Poyracı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Bahçeli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36" w:lineRule="auto"/>
        <w:ind w:left="116" w:right="1716"/>
        <w:jc w:val="left"/>
        <w:tabs>
          <w:tab w:pos="1480" w:val="left"/>
          <w:tab w:pos="3640" w:val="left"/>
          <w:tab w:pos="4600" w:val="left"/>
          <w:tab w:pos="6740" w:val="left"/>
          <w:tab w:pos="7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</w:t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EKD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1"/>
          <w:position w:val="-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-8"/>
        </w:rPr>
        <w:t>ul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94"/>
          <w:position w:val="-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8"/>
          <w:position w:val="-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  <w:position w:val="-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0"/>
          <w:position w:val="-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8"/>
        </w:rPr>
        <w:t>:Depo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left="364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2.826965pt;margin-top:.257628pt;width:3.74504pt;height:26pt;mso-position-horizontal-relative:page;mso-position-vertical-relative:paragraph;z-index:-1028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74777B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88"/>
          <w:position w:val="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  <w:position w:val="2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96"/>
          <w:position w:val="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arnıc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2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424242"/>
          <w:spacing w:val="2"/>
          <w:w w:val="100"/>
          <w:position w:val="1"/>
        </w:rPr>
        <w:t>D</w:t>
      </w:r>
      <w:r>
        <w:rPr>
          <w:rFonts w:ascii="Arial" w:hAnsi="Arial" w:cs="Arial" w:eastAsia="Arial"/>
          <w:sz w:val="18"/>
          <w:szCs w:val="18"/>
          <w:color w:val="282828"/>
          <w:spacing w:val="-16"/>
          <w:w w:val="100"/>
          <w:position w:val="1"/>
        </w:rPr>
        <w:t>i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  <w:position w:val="1"/>
        </w:rPr>
        <w:t>ıter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2" w:after="0" w:line="3" w:lineRule="atLeast"/>
        <w:ind w:left="4479" w:right="-20"/>
        <w:jc w:val="left"/>
        <w:tabs>
          <w:tab w:pos="5060" w:val="left"/>
          <w:tab w:pos="598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282828"/>
          <w:spacing w:val="0"/>
          <w:w w:val="51"/>
          <w:position w:val="-7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282828"/>
          <w:spacing w:val="-11"/>
          <w:w w:val="51"/>
          <w:position w:val="-7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28282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282828"/>
          <w:spacing w:val="0"/>
          <w:w w:val="51"/>
          <w:position w:val="-7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282828"/>
          <w:spacing w:val="-11"/>
          <w:w w:val="51"/>
          <w:position w:val="-7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28282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282828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DADADA"/>
          <w:spacing w:val="5"/>
          <w:w w:val="51"/>
          <w:position w:val="0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51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1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2"/>
        </w:rPr>
        <w:t>ı8:00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20" w:bottom="280" w:left="280" w:right="340"/>
        </w:sectPr>
      </w:pPr>
      <w:rPr/>
    </w:p>
    <w:p>
      <w:pPr>
        <w:spacing w:before="13" w:after="0" w:line="240" w:lineRule="auto"/>
        <w:ind w:left="11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88" w:lineRule="atLeast"/>
        <w:ind w:left="1857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1"/>
        </w:rPr>
        <w:t>X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310" w:lineRule="auto"/>
        <w:ind w:right="2389"/>
        <w:jc w:val="left"/>
        <w:tabs>
          <w:tab w:pos="3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Hatice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3"/>
        </w:rPr>
        <w:t>ÇE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1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9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acı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4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3"/>
          <w:w w:val="9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4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SEVGiLi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4" w:lineRule="exact"/>
        <w:ind w:right="-20"/>
        <w:jc w:val="left"/>
        <w:tabs>
          <w:tab w:pos="256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7:33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7:36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80" w:right="340"/>
          <w:cols w:num="2" w:equalWidth="0">
            <w:col w:w="1181" w:space="954"/>
            <w:col w:w="9165"/>
          </w:cols>
        </w:sectPr>
      </w:pPr>
      <w:rPr/>
    </w:p>
    <w:p>
      <w:pPr>
        <w:spacing w:before="0" w:after="0" w:line="234" w:lineRule="exact"/>
        <w:ind w:left="107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1"/>
        </w:rPr>
        <w:t>635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121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4695" w:right="436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82828"/>
          <w:w w:val="80"/>
        </w:rPr>
        <w:t>1</w:t>
      </w:r>
      <w:r>
        <w:rPr>
          <w:rFonts w:ascii="Arial" w:hAnsi="Arial" w:cs="Arial" w:eastAsia="Arial"/>
          <w:sz w:val="18"/>
          <w:szCs w:val="18"/>
          <w:color w:val="28282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63" w:lineRule="auto"/>
        <w:ind w:left="2149" w:right="3993" w:firstLine="2563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Doğa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20" w:lineRule="exact"/>
        <w:ind w:left="2159" w:right="2354" w:firstLine="-2043"/>
        <w:jc w:val="left"/>
        <w:tabs>
          <w:tab w:pos="460" w:val="left"/>
          <w:tab w:pos="470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27"/>
          <w:i/>
          <w:position w:val="1"/>
        </w:rPr>
        <w:t>'i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3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40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4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8"/>
          <w:w w:val="14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2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>A.</w:t>
      </w:r>
      <w:r>
        <w:rPr>
          <w:rFonts w:ascii="Arial" w:hAnsi="Arial" w:cs="Arial" w:eastAsia="Arial"/>
          <w:sz w:val="20"/>
          <w:szCs w:val="20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left="2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80" w:right="340"/>
        </w:sectPr>
      </w:pPr>
      <w:rPr/>
    </w:p>
    <w:p>
      <w:pPr>
        <w:spacing w:before="25" w:after="0" w:line="240" w:lineRule="auto"/>
        <w:ind w:left="11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7" w:lineRule="auto"/>
        <w:ind w:right="85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9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dep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kısmını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7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görUldü.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80" w:right="340"/>
          <w:cols w:num="2" w:equalWidth="0">
            <w:col w:w="1562" w:space="573"/>
            <w:col w:w="9165"/>
          </w:cols>
        </w:sectPr>
      </w:pPr>
      <w:rPr/>
    </w:p>
    <w:p>
      <w:pPr>
        <w:spacing w:before="14" w:after="0" w:line="240" w:lineRule="auto"/>
        <w:ind w:left="4678" w:right="375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116" w:right="-20"/>
        <w:jc w:val="left"/>
        <w:tabs>
          <w:tab w:pos="2460" w:val="left"/>
          <w:tab w:pos="4700" w:val="left"/>
          <w:tab w:pos="6600" w:val="left"/>
          <w:tab w:pos="8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Söndtirme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62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92"/>
          <w:position w:val="0"/>
        </w:rPr>
        <w:t>le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9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4"/>
          <w:w w:val="92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92"/>
          <w:position w:val="0"/>
        </w:rPr>
        <w:t>öndünn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yapılm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tır.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4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4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2" w:lineRule="exact"/>
        <w:ind w:left="5615" w:right="-20"/>
        <w:jc w:val="left"/>
        <w:tabs>
          <w:tab w:pos="6600" w:val="left"/>
          <w:tab w:pos="81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</w:r>
      <w:r>
        <w:rPr>
          <w:rFonts w:ascii="Arial" w:hAnsi="Arial" w:cs="Arial" w:eastAsia="Arial"/>
          <w:sz w:val="41"/>
          <w:szCs w:val="41"/>
          <w:color w:val="282828"/>
          <w:spacing w:val="0"/>
          <w:w w:val="65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28282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282828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595959"/>
          <w:spacing w:val="0"/>
          <w:w w:val="79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2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tetki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dep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bisiklet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depoda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16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</w:rPr>
        <w:t>\.Ullanılmaya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eşyala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5000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beşbin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zaraı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6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gelmiştir.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2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bahçeli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arkasındaki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bağımsı2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0" w:lineRule="auto"/>
        <w:ind w:left="2154" w:right="64" w:firstLine="-2033"/>
        <w:jc w:val="both"/>
        <w:tabs>
          <w:tab w:pos="2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20ı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kırmızı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renklimondial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bisiklette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bisikletin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aksamının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nedenle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eskime,gevşeme,yıpranma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depoda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atıl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vaziyetteki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eşyala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</w:rPr>
        <w:t>çıktıı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68" w:lineRule="auto"/>
        <w:ind w:left="126" w:right="3826" w:firstLine="-5"/>
        <w:jc w:val="left"/>
        <w:tabs>
          <w:tab w:pos="2140" w:val="left"/>
          <w:tab w:pos="4380" w:val="left"/>
          <w:tab w:pos="504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9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u w:val="single" w:color="3F3F3F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u w:val="single" w:color="3F3F3F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u w:val="single" w:color="3F3F3F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4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8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edel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5" w:lineRule="exact"/>
        <w:ind w:left="111" w:right="-20"/>
        <w:jc w:val="left"/>
        <w:tabs>
          <w:tab w:pos="460" w:val="left"/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261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56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2"/>
          <w:w w:val="55"/>
          <w:position w:val="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2"/>
          <w:position w:val="0"/>
        </w:rPr>
        <w:t>çiv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32"/>
          <w:position w:val="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282828"/>
          <w:spacing w:val="0"/>
          <w:w w:val="132"/>
          <w:position w:val="0"/>
        </w:rPr>
        <w:t>ci</w:t>
      </w:r>
      <w:r>
        <w:rPr>
          <w:rFonts w:ascii="Times New Roman" w:hAnsi="Times New Roman" w:cs="Times New Roman" w:eastAsia="Times New Roman"/>
          <w:sz w:val="24"/>
          <w:szCs w:val="24"/>
          <w:color w:val="282828"/>
          <w:spacing w:val="33"/>
          <w:w w:val="13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'y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1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135" w:right="-20"/>
        <w:jc w:val="left"/>
        <w:tabs>
          <w:tab w:pos="214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lra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:31.05.2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9"/>
          <w:position w:val="1"/>
        </w:rPr>
        <w:t>!Saa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5"/>
          <w:w w:val="99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8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4"/>
          <w:position w:val="1"/>
        </w:rPr>
        <w:t>ı8:ıo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24" w:lineRule="exact"/>
        <w:ind w:left="226" w:right="-20"/>
        <w:jc w:val="left"/>
        <w:tabs>
          <w:tab w:pos="1020" w:val="left"/>
          <w:tab w:pos="154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  <w:position w:val="-1"/>
        </w:rPr>
        <w:t>KJiDE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80" w:right="340"/>
        </w:sectPr>
      </w:pPr>
      <w:rPr/>
    </w:p>
    <w:p>
      <w:pPr>
        <w:spacing w:before="35" w:after="0" w:line="240" w:lineRule="auto"/>
        <w:ind w:left="2312" w:right="-82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3777" w:right="-20"/>
        <w:jc w:val="left"/>
        <w:tabs>
          <w:tab w:pos="5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363D7C"/>
          <w:spacing w:val="0"/>
          <w:w w:val="78"/>
          <w:b/>
          <w:bCs/>
          <w:i/>
          <w:position w:val="-7"/>
        </w:rPr>
        <w:t>J</w:t>
      </w:r>
      <w:r>
        <w:rPr>
          <w:rFonts w:ascii="Arial" w:hAnsi="Arial" w:cs="Arial" w:eastAsia="Arial"/>
          <w:sz w:val="16"/>
          <w:szCs w:val="16"/>
          <w:color w:val="363D7C"/>
          <w:spacing w:val="0"/>
          <w:w w:val="100"/>
          <w:b/>
          <w:bCs/>
          <w:i/>
          <w:position w:val="-7"/>
        </w:rPr>
        <w:tab/>
      </w:r>
      <w:r>
        <w:rPr>
          <w:rFonts w:ascii="Arial" w:hAnsi="Arial" w:cs="Arial" w:eastAsia="Arial"/>
          <w:sz w:val="16"/>
          <w:szCs w:val="16"/>
          <w:color w:val="363D7C"/>
          <w:spacing w:val="0"/>
          <w:w w:val="100"/>
          <w:b/>
          <w:bCs/>
          <w:i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6" w:after="0" w:line="240" w:lineRule="auto"/>
        <w:ind w:left="2497" w:right="2317"/>
        <w:jc w:val="center"/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74777B"/>
          <w:spacing w:val="0"/>
          <w:w w:val="134"/>
        </w:rPr>
        <w:t>ııret</w:t>
      </w:r>
      <w:r>
        <w:rPr>
          <w:rFonts w:ascii="Times New Roman" w:hAnsi="Times New Roman" w:cs="Times New Roman" w:eastAsia="Times New Roman"/>
          <w:sz w:val="30"/>
          <w:szCs w:val="30"/>
          <w:color w:val="74777B"/>
          <w:spacing w:val="-30"/>
          <w:w w:val="134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74777B"/>
          <w:spacing w:val="-10"/>
          <w:w w:val="72"/>
        </w:rPr>
        <w:t>J</w:t>
      </w:r>
      <w:r>
        <w:rPr>
          <w:rFonts w:ascii="Times New Roman" w:hAnsi="Times New Roman" w:cs="Times New Roman" w:eastAsia="Times New Roman"/>
          <w:sz w:val="33"/>
          <w:szCs w:val="33"/>
          <w:color w:val="74777B"/>
          <w:spacing w:val="0"/>
          <w:w w:val="124"/>
        </w:rPr>
        <w:t>1:Jl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</w:rPr>
      </w:r>
    </w:p>
    <w:p>
      <w:pPr>
        <w:spacing w:before="96" w:after="0" w:line="207" w:lineRule="atLeast"/>
        <w:ind w:left="2507" w:right="-20"/>
        <w:jc w:val="left"/>
        <w:tabs>
          <w:tab w:pos="3100" w:val="left"/>
          <w:tab w:pos="36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</w:rPr>
        <w:t>3.</w:t>
      </w:r>
      <w:r>
        <w:rPr>
          <w:rFonts w:ascii="Arial" w:hAnsi="Arial" w:cs="Arial" w:eastAsia="Arial"/>
          <w:sz w:val="19"/>
          <w:szCs w:val="19"/>
          <w:color w:val="282828"/>
          <w:spacing w:val="-3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85878C"/>
          <w:spacing w:val="0"/>
          <w:w w:val="77"/>
        </w:rPr>
        <w:t>&lt;</w:t>
      </w:r>
      <w:r>
        <w:rPr>
          <w:rFonts w:ascii="Arial" w:hAnsi="Arial" w:cs="Arial" w:eastAsia="Arial"/>
          <w:sz w:val="13"/>
          <w:szCs w:val="13"/>
          <w:color w:val="85878C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85878C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9EA0A1"/>
          <w:spacing w:val="0"/>
          <w:w w:val="100"/>
        </w:rPr>
        <w:t>::rı</w:t>
      </w:r>
      <w:r>
        <w:rPr>
          <w:rFonts w:ascii="Arial" w:hAnsi="Arial" w:cs="Arial" w:eastAsia="Arial"/>
          <w:sz w:val="23"/>
          <w:szCs w:val="23"/>
          <w:color w:val="9EA0A1"/>
          <w:spacing w:val="5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61"/>
        </w:rPr>
        <w:t>P</w:t>
      </w:r>
      <w:r>
        <w:rPr>
          <w:rFonts w:ascii="Arial" w:hAnsi="Arial" w:cs="Arial" w:eastAsia="Arial"/>
          <w:sz w:val="19"/>
          <w:szCs w:val="19"/>
          <w:color w:val="424242"/>
          <w:spacing w:val="-30"/>
          <w:w w:val="62"/>
        </w:rPr>
        <w:t>-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79"/>
        </w:rPr>
        <w:t>.</w:t>
      </w:r>
      <w:r>
        <w:rPr>
          <w:rFonts w:ascii="Arial" w:hAnsi="Arial" w:cs="Arial" w:eastAsia="Arial"/>
          <w:sz w:val="19"/>
          <w:szCs w:val="19"/>
          <w:color w:val="282828"/>
          <w:spacing w:val="-2"/>
          <w:w w:val="80"/>
        </w:rPr>
        <w:t>r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9"/>
        </w:rPr>
        <w:t>n</w:t>
      </w:r>
      <w:r>
        <w:rPr>
          <w:rFonts w:ascii="Arial" w:hAnsi="Arial" w:cs="Arial" w:eastAsia="Arial"/>
          <w:sz w:val="19"/>
          <w:szCs w:val="19"/>
          <w:color w:val="424242"/>
          <w:spacing w:val="-11"/>
          <w:w w:val="109"/>
        </w:rPr>
        <w:t>i</w:t>
      </w:r>
      <w:r>
        <w:rPr>
          <w:rFonts w:ascii="Arial" w:hAnsi="Arial" w:cs="Arial" w:eastAsia="Arial"/>
          <w:sz w:val="19"/>
          <w:szCs w:val="19"/>
          <w:color w:val="282828"/>
          <w:spacing w:val="3"/>
          <w:w w:val="142"/>
        </w:rPr>
        <w:t>ı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51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6" w:lineRule="exact"/>
        <w:ind w:left="877" w:right="1412"/>
        <w:jc w:val="center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9"/>
          <w:szCs w:val="29"/>
          <w:color w:val="282828"/>
          <w:spacing w:val="0"/>
          <w:w w:val="61"/>
          <w:b/>
          <w:bCs/>
          <w:position w:val="-1"/>
        </w:rPr>
        <w:t>1</w:t>
      </w:r>
      <w:r>
        <w:rPr>
          <w:rFonts w:ascii="Arial" w:hAnsi="Arial" w:cs="Arial" w:eastAsia="Arial"/>
          <w:sz w:val="29"/>
          <w:szCs w:val="29"/>
          <w:color w:val="282828"/>
          <w:spacing w:val="22"/>
          <w:w w:val="61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282828"/>
          <w:spacing w:val="0"/>
          <w:w w:val="61"/>
          <w:position w:val="-1"/>
        </w:rPr>
        <w:t>2</w:t>
      </w:r>
      <w:r>
        <w:rPr>
          <w:rFonts w:ascii="Times New Roman" w:hAnsi="Times New Roman" w:cs="Times New Roman" w:eastAsia="Times New Roman"/>
          <w:sz w:val="32"/>
          <w:szCs w:val="32"/>
          <w:color w:val="282828"/>
          <w:spacing w:val="19"/>
          <w:w w:val="61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60"/>
          <w:position w:val="-1"/>
        </w:rPr>
        <w:t>Hafiflıfil</w:t>
      </w:r>
      <w:r>
        <w:rPr>
          <w:rFonts w:ascii="Arial" w:hAnsi="Arial" w:cs="Arial" w:eastAsia="Arial"/>
          <w:sz w:val="20"/>
          <w:szCs w:val="20"/>
          <w:color w:val="282828"/>
          <w:spacing w:val="-40"/>
          <w:w w:val="100"/>
          <w:position w:val="-1"/>
        </w:rPr>
        <w:t> </w:t>
      </w:r>
      <w:r>
        <w:rPr>
          <w:rFonts w:ascii="Arial" w:hAnsi="Arial" w:cs="Arial" w:eastAsia="Arial"/>
          <w:sz w:val="29"/>
          <w:szCs w:val="29"/>
          <w:color w:val="282828"/>
          <w:spacing w:val="0"/>
          <w:w w:val="62"/>
          <w:b/>
          <w:bCs/>
          <w:position w:val="-1"/>
        </w:rPr>
        <w:t>nl17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left="-101" w:right="431"/>
        <w:jc w:val="center"/>
        <w:tabs>
          <w:tab w:pos="1220" w:val="left"/>
          <w:tab w:pos="1700" w:val="left"/>
        </w:tabs>
        <w:rPr>
          <w:rFonts w:ascii="Times New Roman" w:hAnsi="Times New Roman" w:cs="Times New Roman" w:eastAsia="Times New Roman"/>
          <w:sz w:val="69"/>
          <w:szCs w:val="69"/>
        </w:rPr>
      </w:pPr>
      <w:rPr/>
      <w:r>
        <w:rPr>
          <w:rFonts w:ascii="Times New Roman" w:hAnsi="Times New Roman" w:cs="Times New Roman" w:eastAsia="Times New Roman"/>
          <w:sz w:val="108"/>
          <w:szCs w:val="108"/>
          <w:color w:val="1F2A9E"/>
          <w:spacing w:val="-21"/>
          <w:w w:val="115"/>
          <w:position w:val="-76"/>
        </w:rPr>
        <w:t>c</w:t>
      </w:r>
      <w:r>
        <w:rPr>
          <w:rFonts w:ascii="Arial" w:hAnsi="Arial" w:cs="Arial" w:eastAsia="Arial"/>
          <w:sz w:val="31"/>
          <w:szCs w:val="31"/>
          <w:color w:val="1F2A9E"/>
          <w:spacing w:val="0"/>
          <w:w w:val="430"/>
          <w:position w:val="-60"/>
        </w:rPr>
        <w:t>-</w:t>
      </w:r>
      <w:r>
        <w:rPr>
          <w:rFonts w:ascii="Arial" w:hAnsi="Arial" w:cs="Arial" w:eastAsia="Arial"/>
          <w:sz w:val="31"/>
          <w:szCs w:val="31"/>
          <w:color w:val="1F2A9E"/>
          <w:spacing w:val="0"/>
          <w:w w:val="100"/>
          <w:position w:val="-60"/>
        </w:rPr>
        <w:tab/>
      </w:r>
      <w:r>
        <w:rPr>
          <w:rFonts w:ascii="Arial" w:hAnsi="Arial" w:cs="Arial" w:eastAsia="Arial"/>
          <w:sz w:val="31"/>
          <w:szCs w:val="31"/>
          <w:color w:val="1F2A9E"/>
          <w:spacing w:val="0"/>
          <w:w w:val="100"/>
          <w:position w:val="-60"/>
        </w:rPr>
      </w:r>
      <w:r>
        <w:rPr>
          <w:rFonts w:ascii="Arial" w:hAnsi="Arial" w:cs="Arial" w:eastAsia="Arial"/>
          <w:sz w:val="31"/>
          <w:szCs w:val="31"/>
          <w:color w:val="85878C"/>
          <w:spacing w:val="0"/>
          <w:w w:val="201"/>
          <w:i/>
          <w:position w:val="-60"/>
        </w:rPr>
        <w:t>l</w:t>
      </w:r>
      <w:r>
        <w:rPr>
          <w:rFonts w:ascii="Arial" w:hAnsi="Arial" w:cs="Arial" w:eastAsia="Arial"/>
          <w:sz w:val="31"/>
          <w:szCs w:val="31"/>
          <w:color w:val="85878C"/>
          <w:spacing w:val="0"/>
          <w:w w:val="100"/>
          <w:i/>
          <w:position w:val="-60"/>
        </w:rPr>
        <w:tab/>
      </w:r>
      <w:r>
        <w:rPr>
          <w:rFonts w:ascii="Arial" w:hAnsi="Arial" w:cs="Arial" w:eastAsia="Arial"/>
          <w:sz w:val="31"/>
          <w:szCs w:val="31"/>
          <w:color w:val="85878C"/>
          <w:spacing w:val="0"/>
          <w:w w:val="100"/>
          <w:i/>
          <w:position w:val="-60"/>
        </w:rPr>
      </w:r>
      <w:r>
        <w:rPr>
          <w:rFonts w:ascii="Times New Roman" w:hAnsi="Times New Roman" w:cs="Times New Roman" w:eastAsia="Times New Roman"/>
          <w:sz w:val="69"/>
          <w:szCs w:val="69"/>
          <w:color w:val="85878C"/>
          <w:spacing w:val="0"/>
          <w:w w:val="28"/>
          <w:i/>
          <w:position w:val="-60"/>
        </w:rPr>
        <w:t>ı</w:t>
      </w:r>
      <w:r>
        <w:rPr>
          <w:rFonts w:ascii="Times New Roman" w:hAnsi="Times New Roman" w:cs="Times New Roman" w:eastAsia="Times New Roman"/>
          <w:sz w:val="69"/>
          <w:szCs w:val="69"/>
          <w:color w:val="85878C"/>
          <w:spacing w:val="-116"/>
          <w:w w:val="100"/>
          <w:i/>
          <w:position w:val="-60"/>
        </w:rPr>
        <w:t> </w:t>
      </w:r>
      <w:r>
        <w:rPr>
          <w:rFonts w:ascii="Times New Roman" w:hAnsi="Times New Roman" w:cs="Times New Roman" w:eastAsia="Times New Roman"/>
          <w:sz w:val="69"/>
          <w:szCs w:val="69"/>
          <w:color w:val="363D7C"/>
          <w:spacing w:val="0"/>
          <w:w w:val="61"/>
          <w:i/>
          <w:position w:val="-60"/>
        </w:rPr>
        <w:t>J</w:t>
      </w:r>
      <w:r>
        <w:rPr>
          <w:rFonts w:ascii="Times New Roman" w:hAnsi="Times New Roman" w:cs="Times New Roman" w:eastAsia="Times New Roman"/>
          <w:sz w:val="69"/>
          <w:szCs w:val="69"/>
          <w:color w:val="363D7C"/>
          <w:spacing w:val="-132"/>
          <w:w w:val="61"/>
          <w:i/>
          <w:position w:val="-60"/>
        </w:rPr>
        <w:t>t</w:t>
      </w:r>
      <w:r>
        <w:rPr>
          <w:rFonts w:ascii="Times New Roman" w:hAnsi="Times New Roman" w:cs="Times New Roman" w:eastAsia="Times New Roman"/>
          <w:sz w:val="69"/>
          <w:szCs w:val="69"/>
          <w:color w:val="575E7E"/>
          <w:spacing w:val="-74"/>
          <w:w w:val="81"/>
          <w:i/>
          <w:position w:val="-60"/>
        </w:rPr>
        <w:t>:</w:t>
      </w:r>
      <w:r>
        <w:rPr>
          <w:rFonts w:ascii="Times New Roman" w:hAnsi="Times New Roman" w:cs="Times New Roman" w:eastAsia="Times New Roman"/>
          <w:sz w:val="69"/>
          <w:szCs w:val="69"/>
          <w:color w:val="B5B5B6"/>
          <w:spacing w:val="38"/>
          <w:w w:val="33"/>
          <w:i/>
          <w:position w:val="-60"/>
        </w:rPr>
        <w:t>-</w:t>
      </w:r>
      <w:r>
        <w:rPr>
          <w:rFonts w:ascii="Times New Roman" w:hAnsi="Times New Roman" w:cs="Times New Roman" w:eastAsia="Times New Roman"/>
          <w:sz w:val="69"/>
          <w:szCs w:val="69"/>
          <w:color w:val="363D7C"/>
          <w:spacing w:val="0"/>
          <w:w w:val="81"/>
          <w:i/>
          <w:position w:val="-60"/>
        </w:rPr>
        <w:t>c;</w:t>
      </w:r>
      <w:r>
        <w:rPr>
          <w:rFonts w:ascii="Times New Roman" w:hAnsi="Times New Roman" w:cs="Times New Roman" w:eastAsia="Times New Roman"/>
          <w:sz w:val="69"/>
          <w:szCs w:val="69"/>
          <w:color w:val="363D7C"/>
          <w:spacing w:val="0"/>
          <w:w w:val="82"/>
          <w:i/>
          <w:position w:val="-60"/>
        </w:rPr>
        <w:t>.</w:t>
      </w:r>
      <w:r>
        <w:rPr>
          <w:rFonts w:ascii="Times New Roman" w:hAnsi="Times New Roman" w:cs="Times New Roman" w:eastAsia="Times New Roman"/>
          <w:sz w:val="69"/>
          <w:szCs w:val="6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1100" w:bottom="0" w:left="280" w:right="340"/>
          <w:cols w:num="2" w:equalWidth="0">
            <w:col w:w="6323" w:space="1449"/>
            <w:col w:w="3528"/>
          </w:cols>
        </w:sectPr>
      </w:pPr>
      <w:rPr/>
    </w:p>
    <w:p>
      <w:pPr>
        <w:spacing w:before="0" w:after="0" w:line="133" w:lineRule="atLeast"/>
        <w:ind w:left="140" w:right="-20"/>
        <w:jc w:val="left"/>
        <w:tabs>
          <w:tab w:pos="2620" w:val="left"/>
          <w:tab w:pos="3940" w:val="left"/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9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9"/>
        </w:rPr>
      </w:r>
      <w:r>
        <w:rPr>
          <w:rFonts w:ascii="Arial" w:hAnsi="Arial" w:cs="Arial" w:eastAsia="Arial"/>
          <w:sz w:val="21"/>
          <w:szCs w:val="21"/>
          <w:color w:val="74777B"/>
          <w:spacing w:val="0"/>
          <w:w w:val="100"/>
          <w:position w:val="1"/>
        </w:rPr>
        <w:t>Itfd</w:t>
      </w:r>
      <w:r>
        <w:rPr>
          <w:rFonts w:ascii="Arial" w:hAnsi="Arial" w:cs="Arial" w:eastAsia="Arial"/>
          <w:sz w:val="21"/>
          <w:szCs w:val="21"/>
          <w:color w:val="74777B"/>
          <w:spacing w:val="0"/>
          <w:w w:val="100"/>
          <w:position w:val="1"/>
        </w:rPr>
        <w:t>i</w:t>
      </w:r>
      <w:r>
        <w:rPr>
          <w:rFonts w:ascii="Arial" w:hAnsi="Arial" w:cs="Arial" w:eastAsia="Arial"/>
          <w:sz w:val="21"/>
          <w:szCs w:val="21"/>
          <w:color w:val="74777B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74777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85878C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85878C"/>
          <w:spacing w:val="-5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85878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85878C"/>
          <w:spacing w:val="0"/>
          <w:w w:val="100"/>
          <w:position w:val="1"/>
        </w:rPr>
      </w:r>
      <w:r>
        <w:rPr>
          <w:rFonts w:ascii="Arial" w:hAnsi="Arial" w:cs="Arial" w:eastAsia="Arial"/>
          <w:sz w:val="21"/>
          <w:szCs w:val="21"/>
          <w:color w:val="74777B"/>
          <w:spacing w:val="-6"/>
          <w:w w:val="98"/>
          <w:position w:val="1"/>
        </w:rPr>
        <w:t>o</w:t>
      </w:r>
      <w:r>
        <w:rPr>
          <w:rFonts w:ascii="Arial" w:hAnsi="Arial" w:cs="Arial" w:eastAsia="Arial"/>
          <w:sz w:val="21"/>
          <w:szCs w:val="21"/>
          <w:color w:val="595959"/>
          <w:spacing w:val="-15"/>
          <w:w w:val="129"/>
          <w:position w:val="1"/>
        </w:rPr>
        <w:t>l</w:t>
      </w:r>
      <w:r>
        <w:rPr>
          <w:rFonts w:ascii="Arial" w:hAnsi="Arial" w:cs="Arial" w:eastAsia="Arial"/>
          <w:sz w:val="21"/>
          <w:szCs w:val="21"/>
          <w:color w:val="74777B"/>
          <w:spacing w:val="0"/>
          <w:w w:val="96"/>
          <w:position w:val="1"/>
        </w:rPr>
        <w:t>ge</w:t>
      </w:r>
      <w:r>
        <w:rPr>
          <w:rFonts w:ascii="Arial" w:hAnsi="Arial" w:cs="Arial" w:eastAsia="Arial"/>
          <w:sz w:val="21"/>
          <w:szCs w:val="21"/>
          <w:color w:val="74777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1"/>
          <w:szCs w:val="21"/>
          <w:color w:val="74777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iJ;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nf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1"/>
          <w:position w:val="0"/>
        </w:rPr>
        <w:t>iı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6"/>
          <w:w w:val="112"/>
          <w:position w:val="0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9EA0A1"/>
          <w:spacing w:val="0"/>
          <w:w w:val="102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1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8"/>
          <w:w w:val="171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4777B"/>
          <w:spacing w:val="-13"/>
          <w:w w:val="171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5B5B6"/>
          <w:spacing w:val="0"/>
          <w:w w:val="108"/>
          <w:position w:val="0"/>
        </w:rPr>
        <w:t>,,</w:t>
      </w:r>
      <w:r>
        <w:rPr>
          <w:rFonts w:ascii="Times New Roman" w:hAnsi="Times New Roman" w:cs="Times New Roman" w:eastAsia="Times New Roman"/>
          <w:sz w:val="19"/>
          <w:szCs w:val="19"/>
          <w:color w:val="B5B5B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EA0A1"/>
          <w:spacing w:val="0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45" w:lineRule="exact"/>
        <w:ind w:right="421"/>
        <w:jc w:val="right"/>
        <w:tabs>
          <w:tab w:pos="1460" w:val="left"/>
          <w:tab w:pos="236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403.442505pt;margin-top:7.581548pt;width:154.408344pt;height:14.831643pt;mso-position-horizontal-relative:page;mso-position-vertical-relative:paragraph;z-index:-10289" coordorigin="8069,152" coordsize="3088,297">
            <v:group style="position:absolute;left:8081;top:338;width:1083;height:2" coordorigin="8081,338" coordsize="1083,2">
              <v:shape style="position:absolute;left:8081;top:338;width:1083;height:2" coordorigin="8081,338" coordsize="1083,0" path="m8081,338l9164,338e" filled="f" stroked="t" strokeweight="1.193264pt" strokecolor="#3F4887">
                <v:path arrowok="t"/>
              </v:shape>
            </v:group>
            <v:group style="position:absolute;left:9140;top:348;width:153;height:2" coordorigin="9140,348" coordsize="153,2">
              <v:shape style="position:absolute;left:9140;top:348;width:153;height:2" coordorigin="9140,348" coordsize="153,0" path="m9140,348l9293,348e" filled="f" stroked="t" strokeweight="4.29575pt" strokecolor="#2F3880">
                <v:path arrowok="t"/>
              </v:shape>
            </v:group>
            <v:group style="position:absolute;left:9255;top:185;width:2;height:230" coordorigin="9255,185" coordsize="2,230">
              <v:shape style="position:absolute;left:9255;top:185;width:2;height:230" coordorigin="9255,185" coordsize="0,230" path="m9255,415l9255,185e" filled="f" stroked="t" strokeweight="3.341139pt" strokecolor="#38447C">
                <v:path arrowok="t"/>
              </v:shape>
            </v:group>
            <v:group style="position:absolute;left:9140;top:338;width:1995;height:2" coordorigin="9140,338" coordsize="1995,2">
              <v:shape style="position:absolute;left:9140;top:338;width:1995;height:2" coordorigin="9140,338" coordsize="1995,0" path="m9140,338l11136,338e" filled="f" stroked="t" strokeweight="2.147875pt" strokecolor="#3F4B9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7"/>
          <w:szCs w:val="27"/>
          <w:color w:val="74777B"/>
          <w:spacing w:val="0"/>
          <w:w w:val="100"/>
          <w:position w:val="-14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575E7E"/>
          <w:spacing w:val="0"/>
          <w:w w:val="100"/>
          <w:position w:val="-14"/>
        </w:rPr>
        <w:t>O</w:t>
      </w:r>
      <w:r>
        <w:rPr>
          <w:rFonts w:ascii="Times New Roman" w:hAnsi="Times New Roman" w:cs="Times New Roman" w:eastAsia="Times New Roman"/>
          <w:sz w:val="27"/>
          <w:szCs w:val="27"/>
          <w:color w:val="575E7E"/>
          <w:spacing w:val="-11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75E7E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75E7E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27"/>
          <w:szCs w:val="27"/>
          <w:color w:val="74777B"/>
          <w:spacing w:val="-20"/>
          <w:w w:val="107"/>
          <w:position w:val="-14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575E7E"/>
          <w:spacing w:val="0"/>
          <w:w w:val="275"/>
          <w:position w:val="-14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575E7E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75E7E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27"/>
          <w:szCs w:val="27"/>
          <w:color w:val="B5B5B6"/>
          <w:spacing w:val="0"/>
          <w:w w:val="161"/>
          <w:position w:val="-14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1100" w:bottom="0" w:left="280" w:right="340"/>
        </w:sectPr>
      </w:pPr>
      <w:rPr/>
    </w:p>
    <w:p>
      <w:pPr>
        <w:spacing w:before="0" w:after="0" w:line="261" w:lineRule="exact"/>
        <w:ind w:left="4756" w:right="-101"/>
        <w:jc w:val="left"/>
        <w:tabs>
          <w:tab w:pos="5380" w:val="left"/>
          <w:tab w:pos="632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v:group style="position:absolute;margin-left:264.904572pt;margin-top:3.445252pt;width:10.023417pt;height:.1pt;mso-position-horizontal-relative:page;mso-position-vertical-relative:paragraph;z-index:-10291" coordorigin="5298,69" coordsize="200,2">
            <v:shape style="position:absolute;left:5298;top:69;width:200;height:2" coordorigin="5298,69" coordsize="200,0" path="m5298,69l5499,69e" filled="f" stroked="t" strokeweight=".238653pt" strokecolor="#000000">
              <v:path arrowok="t"/>
            </v:shape>
          </v:group>
          <w10:wrap type="none"/>
        </w:pict>
      </w:r>
      <w:r>
        <w:rPr/>
        <w:pict>
          <v:group style="position:absolute;margin-left:263.472656pt;margin-top:8.232962pt;width:8.352847pt;height:.1pt;mso-position-horizontal-relative:page;mso-position-vertical-relative:paragraph;z-index:-10290" coordorigin="5269,165" coordsize="167,2">
            <v:shape style="position:absolute;left:5269;top:165;width:167;height:2" coordorigin="5269,165" coordsize="167,0" path="m5269,165l5437,165e" filled="f" stroked="t" strokeweight=".715958pt" strokecolor="#4F548C">
              <v:path arrowok="t"/>
            </v:shape>
          </v:group>
          <w10:wrap type="none"/>
        </w:pict>
      </w:r>
      <w:r>
        <w:rPr/>
        <w:pict>
          <v:group style="position:absolute;margin-left:195.217972pt;margin-top:15.414527pt;width:39.61636pt;height:.1pt;mso-position-horizontal-relative:page;mso-position-vertical-relative:paragraph;z-index:-10288" coordorigin="3904,308" coordsize="792,2">
            <v:shape style="position:absolute;left:3904;top:308;width:792;height:2" coordorigin="3904,308" coordsize="792,0" path="m3904,308l4697,308e" filled="f" stroked="t" strokeweight=".238653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41"/>
          <w:szCs w:val="41"/>
          <w:color w:val="363D7C"/>
          <w:spacing w:val="0"/>
          <w:w w:val="52"/>
          <w:position w:val="-12"/>
        </w:rPr>
        <w:t>-*=</w:t>
      </w:r>
      <w:r>
        <w:rPr>
          <w:rFonts w:ascii="Arial" w:hAnsi="Arial" w:cs="Arial" w:eastAsia="Arial"/>
          <w:sz w:val="41"/>
          <w:szCs w:val="41"/>
          <w:color w:val="363D7C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41"/>
          <w:szCs w:val="41"/>
          <w:color w:val="363D7C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20"/>
          <w:szCs w:val="20"/>
          <w:color w:val="525799"/>
          <w:spacing w:val="0"/>
          <w:w w:val="100"/>
          <w:position w:val="0"/>
        </w:rPr>
        <w:t>&gt;-</w:t>
      </w:r>
      <w:r>
        <w:rPr>
          <w:rFonts w:ascii="Times New Roman" w:hAnsi="Times New Roman" w:cs="Times New Roman" w:eastAsia="Times New Roman"/>
          <w:sz w:val="20"/>
          <w:szCs w:val="20"/>
          <w:color w:val="525799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25799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D7C"/>
          <w:spacing w:val="0"/>
          <w:w w:val="100"/>
          <w:position w:val="0"/>
        </w:rPr>
        <w:t>?-::..</w:t>
      </w:r>
      <w:r>
        <w:rPr>
          <w:rFonts w:ascii="Times New Roman" w:hAnsi="Times New Roman" w:cs="Times New Roman" w:eastAsia="Times New Roman"/>
          <w:sz w:val="20"/>
          <w:szCs w:val="20"/>
          <w:color w:val="363D7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D7C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2"/>
          <w:szCs w:val="32"/>
          <w:color w:val="525799"/>
          <w:spacing w:val="-16"/>
          <w:w w:val="66"/>
          <w:position w:val="-8"/>
        </w:rPr>
        <w:t>_</w:t>
      </w:r>
      <w:r>
        <w:rPr>
          <w:rFonts w:ascii="Times New Roman" w:hAnsi="Times New Roman" w:cs="Times New Roman" w:eastAsia="Times New Roman"/>
          <w:sz w:val="32"/>
          <w:szCs w:val="32"/>
          <w:color w:val="363D7C"/>
          <w:spacing w:val="0"/>
          <w:w w:val="203"/>
          <w:position w:val="-8"/>
        </w:rPr>
        <w:t>.,-</w:t>
      </w:r>
      <w:r>
        <w:rPr>
          <w:rFonts w:ascii="Times New Roman" w:hAnsi="Times New Roman" w:cs="Times New Roman" w:eastAsia="Times New Roman"/>
          <w:sz w:val="32"/>
          <w:szCs w:val="32"/>
          <w:color w:val="363D7C"/>
          <w:spacing w:val="-16"/>
          <w:w w:val="203"/>
          <w:position w:val="-8"/>
        </w:rPr>
        <w:t>-</w:t>
      </w:r>
      <w:r>
        <w:rPr>
          <w:rFonts w:ascii="Times New Roman" w:hAnsi="Times New Roman" w:cs="Times New Roman" w:eastAsia="Times New Roman"/>
          <w:sz w:val="32"/>
          <w:szCs w:val="32"/>
          <w:color w:val="151F75"/>
          <w:spacing w:val="0"/>
          <w:w w:val="66"/>
          <w:position w:val="-8"/>
        </w:rPr>
        <w:t>)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2" w:after="0" w:line="259" w:lineRule="exact"/>
        <w:ind w:right="-99"/>
        <w:jc w:val="left"/>
        <w:tabs>
          <w:tab w:pos="54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85878C"/>
          <w:spacing w:val="0"/>
          <w:w w:val="81"/>
          <w:position w:val="-16"/>
        </w:rPr>
        <w:t>.</w:t>
      </w:r>
      <w:r>
        <w:rPr>
          <w:rFonts w:ascii="Arial" w:hAnsi="Arial" w:cs="Arial" w:eastAsia="Arial"/>
          <w:sz w:val="29"/>
          <w:szCs w:val="29"/>
          <w:color w:val="85878C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29"/>
          <w:szCs w:val="29"/>
          <w:color w:val="85878C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18"/>
          <w:szCs w:val="18"/>
          <w:color w:val="363D7C"/>
          <w:spacing w:val="0"/>
          <w:w w:val="209"/>
          <w:i/>
          <w:position w:val="1"/>
        </w:rPr>
        <w:t>'L</w:t>
      </w:r>
      <w:r>
        <w:rPr>
          <w:rFonts w:ascii="Times New Roman" w:hAnsi="Times New Roman" w:cs="Times New Roman" w:eastAsia="Times New Roman"/>
          <w:sz w:val="18"/>
          <w:szCs w:val="18"/>
          <w:color w:val="363D7C"/>
          <w:spacing w:val="2"/>
          <w:w w:val="209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4777B"/>
          <w:spacing w:val="0"/>
          <w:w w:val="93"/>
          <w:position w:val="1"/>
        </w:rPr>
        <w:t>&lt;"</w:t>
      </w:r>
      <w:r>
        <w:rPr>
          <w:rFonts w:ascii="Times New Roman" w:hAnsi="Times New Roman" w:cs="Times New Roman" w:eastAsia="Times New Roman"/>
          <w:sz w:val="21"/>
          <w:szCs w:val="21"/>
          <w:color w:val="5D7559"/>
          <w:spacing w:val="2"/>
          <w:w w:val="105"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13"/>
          <w:w w:val="110"/>
          <w:position w:val="1"/>
        </w:rPr>
        <w:t>·</w:t>
      </w:r>
      <w:r>
        <w:rPr>
          <w:rFonts w:ascii="Arial" w:hAnsi="Arial" w:cs="Arial" w:eastAsia="Arial"/>
          <w:sz w:val="29"/>
          <w:szCs w:val="29"/>
          <w:color w:val="595959"/>
          <w:spacing w:val="2"/>
          <w:w w:val="48"/>
          <w:position w:val="-16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3B41A8"/>
          <w:spacing w:val="0"/>
          <w:w w:val="54"/>
          <w:position w:val="1"/>
        </w:rPr>
        <w:t>.::..</w:t>
      </w:r>
      <w:r>
        <w:rPr>
          <w:rFonts w:ascii="Times New Roman" w:hAnsi="Times New Roman" w:cs="Times New Roman" w:eastAsia="Times New Roman"/>
          <w:sz w:val="21"/>
          <w:szCs w:val="21"/>
          <w:color w:val="3B41A8"/>
          <w:spacing w:val="20"/>
          <w:w w:val="100"/>
          <w:position w:val="1"/>
        </w:rPr>
        <w:t> </w:t>
      </w:r>
      <w:r>
        <w:rPr>
          <w:rFonts w:ascii="Arial" w:hAnsi="Arial" w:cs="Arial" w:eastAsia="Arial"/>
          <w:sz w:val="29"/>
          <w:szCs w:val="29"/>
          <w:color w:val="9EA0A1"/>
          <w:spacing w:val="0"/>
          <w:w w:val="84"/>
          <w:position w:val="-16"/>
        </w:rPr>
        <w:t>'</w:t>
      </w:r>
      <w:r>
        <w:rPr>
          <w:rFonts w:ascii="Arial" w:hAnsi="Arial" w:cs="Arial" w:eastAsia="Arial"/>
          <w:sz w:val="29"/>
          <w:szCs w:val="29"/>
          <w:color w:val="9EA0A1"/>
          <w:spacing w:val="-53"/>
          <w:w w:val="84"/>
          <w:position w:val="-16"/>
        </w:rPr>
        <w:t>'</w:t>
      </w:r>
      <w:r>
        <w:rPr>
          <w:rFonts w:ascii="Arial" w:hAnsi="Arial" w:cs="Arial" w:eastAsia="Arial"/>
          <w:sz w:val="29"/>
          <w:szCs w:val="29"/>
          <w:color w:val="B5B5B6"/>
          <w:spacing w:val="0"/>
          <w:w w:val="44"/>
          <w:position w:val="-16"/>
        </w:rPr>
        <w:t>·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2" w:after="0" w:line="18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9EA0A1"/>
          <w:spacing w:val="0"/>
          <w:w w:val="100"/>
          <w:position w:val="-5"/>
        </w:rPr>
        <w:t>·"</w:t>
      </w:r>
      <w:r>
        <w:rPr>
          <w:rFonts w:ascii="Times New Roman" w:hAnsi="Times New Roman" w:cs="Times New Roman" w:eastAsia="Times New Roman"/>
          <w:sz w:val="21"/>
          <w:szCs w:val="21"/>
          <w:color w:val="9EA0A1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EA0A1"/>
          <w:spacing w:val="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5878C"/>
          <w:spacing w:val="0"/>
          <w:w w:val="105"/>
          <w:position w:val="-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72" w:lineRule="exact"/>
        <w:ind w:left="234"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6.729065pt;margin-top:-2.701465pt;width:12.882029pt;height:14.5pt;mso-position-horizontal-relative:page;mso-position-vertical-relative:paragraph;z-index:-10283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3"/>
                    <w:jc w:val="left"/>
                    <w:rPr>
                      <w:rFonts w:ascii="Arial" w:hAnsi="Arial" w:cs="Arial" w:eastAsia="Arial"/>
                      <w:sz w:val="29"/>
                      <w:szCs w:val="29"/>
                    </w:rPr>
                  </w:pPr>
                  <w:rPr/>
                  <w:r>
                    <w:rPr>
                      <w:rFonts w:ascii="Arial" w:hAnsi="Arial" w:cs="Arial" w:eastAsia="Arial"/>
                      <w:sz w:val="29"/>
                      <w:szCs w:val="29"/>
                      <w:color w:val="9EA0A1"/>
                      <w:spacing w:val="-19"/>
                      <w:w w:val="140"/>
                    </w:rPr>
                    <w:t>f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85878C"/>
                      <w:spacing w:val="0"/>
                      <w:w w:val="294"/>
                    </w:rPr>
                    <w:t>'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9"/>
          <w:szCs w:val="29"/>
          <w:color w:val="B5B5B6"/>
          <w:spacing w:val="0"/>
          <w:w w:val="52"/>
          <w:position w:val="-12"/>
        </w:rPr>
        <w:t>.·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80" w:right="340"/>
          <w:cols w:num="3" w:equalWidth="0">
            <w:col w:w="7237" w:space="1480"/>
            <w:col w:w="1627" w:space="234"/>
            <w:col w:w="722"/>
          </w:cols>
        </w:sectPr>
      </w:pPr>
      <w:rPr/>
    </w:p>
    <w:p>
      <w:pPr>
        <w:spacing w:before="89" w:after="0" w:line="1057" w:lineRule="exact"/>
        <w:ind w:left="2450" w:right="-256"/>
        <w:jc w:val="left"/>
        <w:rPr>
          <w:rFonts w:ascii="Arial" w:hAnsi="Arial" w:cs="Arial" w:eastAsia="Arial"/>
          <w:sz w:val="144"/>
          <w:szCs w:val="14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5.859192pt;margin-top:57.28709pt;width:77.968804pt;height:40pt;mso-position-horizontal-relative:page;mso-position-vertical-relative:paragraph;z-index:-10281" type="#_x0000_t202" filled="f" stroked="f">
            <v:textbox inset="0,0,0,0">
              <w:txbxContent>
                <w:p>
                  <w:pPr>
                    <w:spacing w:before="0" w:after="0" w:line="800" w:lineRule="exact"/>
                    <w:ind w:right="-160"/>
                    <w:jc w:val="left"/>
                    <w:rPr>
                      <w:rFonts w:ascii="Arial" w:hAnsi="Arial" w:cs="Arial" w:eastAsia="Arial"/>
                      <w:sz w:val="80"/>
                      <w:szCs w:val="80"/>
                    </w:rPr>
                  </w:pPr>
                  <w:rPr/>
                  <w:r>
                    <w:rPr>
                      <w:rFonts w:ascii="Arial" w:hAnsi="Arial" w:cs="Arial" w:eastAsia="Arial"/>
                      <w:sz w:val="80"/>
                      <w:szCs w:val="80"/>
                      <w:color w:val="363D7C"/>
                      <w:spacing w:val="0"/>
                      <w:w w:val="233"/>
                      <w:position w:val="-1"/>
                    </w:rPr>
                    <w:t>h;</w:t>
                  </w:r>
                  <w:r>
                    <w:rPr>
                      <w:rFonts w:ascii="Arial" w:hAnsi="Arial" w:cs="Arial" w:eastAsia="Arial"/>
                      <w:sz w:val="80"/>
                      <w:szCs w:val="8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4"/>
          <w:szCs w:val="144"/>
          <w:color w:val="9EA0A1"/>
          <w:spacing w:val="-130"/>
          <w:w w:val="49"/>
          <w:position w:val="-51"/>
        </w:rPr>
        <w:t>,</w:t>
      </w:r>
      <w:r>
        <w:rPr>
          <w:rFonts w:ascii="Arial" w:hAnsi="Arial" w:cs="Arial" w:eastAsia="Arial"/>
          <w:sz w:val="144"/>
          <w:szCs w:val="144"/>
          <w:color w:val="363D7C"/>
          <w:spacing w:val="0"/>
          <w:w w:val="123"/>
          <w:position w:val="-51"/>
        </w:rPr>
        <w:t>a</w:t>
      </w:r>
      <w:r>
        <w:rPr>
          <w:rFonts w:ascii="Arial" w:hAnsi="Arial" w:cs="Arial" w:eastAsia="Arial"/>
          <w:sz w:val="144"/>
          <w:szCs w:val="144"/>
          <w:color w:val="424242"/>
          <w:spacing w:val="0"/>
          <w:w w:val="23"/>
          <w:position w:val="-51"/>
        </w:rPr>
        <w:t>E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0" w:after="0" w:line="319" w:lineRule="exact"/>
        <w:ind w:left="-45" w:right="328"/>
        <w:jc w:val="center"/>
        <w:tabs>
          <w:tab w:pos="31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SEVGiLi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</w:r>
      <w:r>
        <w:rPr>
          <w:rFonts w:ascii="Arial" w:hAnsi="Arial" w:cs="Arial" w:eastAsia="Arial"/>
          <w:sz w:val="31"/>
          <w:szCs w:val="31"/>
          <w:color w:val="363D7C"/>
          <w:spacing w:val="0"/>
          <w:w w:val="84"/>
          <w:i/>
          <w:position w:val="0"/>
        </w:rPr>
        <w:t>)</w:t>
      </w:r>
      <w:r>
        <w:rPr>
          <w:rFonts w:ascii="Arial" w:hAnsi="Arial" w:cs="Arial" w:eastAsia="Arial"/>
          <w:sz w:val="31"/>
          <w:szCs w:val="31"/>
          <w:color w:val="363D7C"/>
          <w:spacing w:val="0"/>
          <w:w w:val="84"/>
          <w:i/>
          <w:position w:val="0"/>
        </w:rPr>
        <w:t>l</w:t>
      </w:r>
      <w:r>
        <w:rPr>
          <w:rFonts w:ascii="Arial" w:hAnsi="Arial" w:cs="Arial" w:eastAsia="Arial"/>
          <w:sz w:val="31"/>
          <w:szCs w:val="31"/>
          <w:color w:val="363D7C"/>
          <w:spacing w:val="-11"/>
          <w:w w:val="84"/>
          <w:i/>
          <w:position w:val="0"/>
        </w:rPr>
        <w:t>ı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84"/>
          <w:position w:val="-4"/>
        </w:rPr>
        <w:t>iicl:ıhı:ı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84"/>
          <w:position w:val="-4"/>
        </w:rPr>
        <w:t>1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84"/>
          <w:position w:val="-4"/>
        </w:rPr>
        <w:t>   </w:t>
      </w:r>
      <w:r>
        <w:rPr>
          <w:rFonts w:ascii="Arial" w:hAnsi="Arial" w:cs="Arial" w:eastAsia="Arial"/>
          <w:sz w:val="18"/>
          <w:szCs w:val="18"/>
          <w:color w:val="595959"/>
          <w:spacing w:val="20"/>
          <w:w w:val="84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9EA0A1"/>
          <w:spacing w:val="10"/>
          <w:w w:val="132"/>
          <w:position w:val="-4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-13"/>
          <w:w w:val="178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595959"/>
          <w:spacing w:val="-55"/>
          <w:w w:val="94"/>
          <w:position w:val="-4"/>
        </w:rPr>
        <w:t>b</w:t>
      </w:r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-34"/>
          <w:w w:val="178"/>
          <w:position w:val="0"/>
        </w:rPr>
        <w:t>,</w:t>
      </w:r>
      <w:r>
        <w:rPr>
          <w:rFonts w:ascii="Arial" w:hAnsi="Arial" w:cs="Arial" w:eastAsia="Arial"/>
          <w:sz w:val="18"/>
          <w:szCs w:val="18"/>
          <w:color w:val="85878C"/>
          <w:spacing w:val="0"/>
          <w:w w:val="119"/>
          <w:position w:val="-4"/>
        </w:rPr>
        <w:t>.</w:t>
      </w:r>
      <w:r>
        <w:rPr>
          <w:rFonts w:ascii="Arial" w:hAnsi="Arial" w:cs="Arial" w:eastAsia="Arial"/>
          <w:sz w:val="18"/>
          <w:szCs w:val="18"/>
          <w:color w:val="85878C"/>
          <w:spacing w:val="-15"/>
          <w:w w:val="119"/>
          <w:position w:val="-4"/>
        </w:rPr>
        <w:t>.</w:t>
      </w:r>
      <w:r>
        <w:rPr>
          <w:rFonts w:ascii="Arial" w:hAnsi="Arial" w:cs="Arial" w:eastAsia="Arial"/>
          <w:sz w:val="18"/>
          <w:szCs w:val="18"/>
          <w:color w:val="B5B5B6"/>
          <w:spacing w:val="0"/>
          <w:w w:val="41"/>
          <w:position w:val="-4"/>
        </w:rPr>
        <w:t>_</w:t>
      </w:r>
      <w:r>
        <w:rPr>
          <w:rFonts w:ascii="Arial" w:hAnsi="Arial" w:cs="Arial" w:eastAsia="Arial"/>
          <w:sz w:val="18"/>
          <w:szCs w:val="18"/>
          <w:color w:val="B5B5B6"/>
          <w:spacing w:val="-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-1"/>
          <w:w w:val="115"/>
          <w:position w:val="0"/>
        </w:rPr>
        <w:t>\</w:t>
      </w:r>
      <w:r>
        <w:rPr>
          <w:rFonts w:ascii="Arial" w:hAnsi="Arial" w:cs="Arial" w:eastAsia="Arial"/>
          <w:sz w:val="18"/>
          <w:szCs w:val="18"/>
          <w:color w:val="424242"/>
          <w:spacing w:val="-97"/>
          <w:w w:val="88"/>
          <w:position w:val="-4"/>
        </w:rPr>
        <w:t>u</w:t>
      </w:r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-17"/>
          <w:w w:val="115"/>
          <w:position w:val="0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-157"/>
          <w:w w:val="116"/>
          <w:position w:val="0"/>
        </w:rPr>
        <w:t>o</w:t>
      </w:r>
      <w:r>
        <w:rPr>
          <w:rFonts w:ascii="Arial" w:hAnsi="Arial" w:cs="Arial" w:eastAsia="Arial"/>
          <w:sz w:val="18"/>
          <w:szCs w:val="18"/>
          <w:color w:val="9EA0A1"/>
          <w:spacing w:val="-15"/>
          <w:w w:val="158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95959"/>
          <w:spacing w:val="-113"/>
          <w:w w:val="204"/>
          <w:position w:val="-4"/>
        </w:rPr>
        <w:t>L</w:t>
      </w:r>
      <w:r>
        <w:rPr>
          <w:rFonts w:ascii="Times New Roman" w:hAnsi="Times New Roman" w:cs="Times New Roman" w:eastAsia="Times New Roman"/>
          <w:sz w:val="32"/>
          <w:szCs w:val="32"/>
          <w:color w:val="595959"/>
          <w:spacing w:val="0"/>
          <w:w w:val="52"/>
          <w:position w:val="0"/>
        </w:rPr>
        <w:t>o</w:t>
      </w:r>
      <w:r>
        <w:rPr>
          <w:rFonts w:ascii="Times New Roman" w:hAnsi="Times New Roman" w:cs="Times New Roman" w:eastAsia="Times New Roman"/>
          <w:sz w:val="32"/>
          <w:szCs w:val="32"/>
          <w:color w:val="595959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15"/>
          <w:w w:val="62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9EA0A1"/>
          <w:spacing w:val="2"/>
          <w:w w:val="141"/>
          <w:i/>
          <w:position w:val="-4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B5B5B6"/>
          <w:spacing w:val="0"/>
          <w:w w:val="43"/>
          <w:position w:val="0"/>
        </w:rPr>
        <w:t>c</w:t>
      </w:r>
      <w:r>
        <w:rPr>
          <w:rFonts w:ascii="Times New Roman" w:hAnsi="Times New Roman" w:cs="Times New Roman" w:eastAsia="Times New Roman"/>
          <w:sz w:val="29"/>
          <w:szCs w:val="29"/>
          <w:color w:val="B5B5B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9EA0A1"/>
          <w:spacing w:val="-64"/>
          <w:w w:val="112"/>
          <w:position w:val="0"/>
        </w:rPr>
        <w:t>·</w:t>
      </w:r>
      <w:r>
        <w:rPr>
          <w:rFonts w:ascii="Arial" w:hAnsi="Arial" w:cs="Arial" w:eastAsia="Arial"/>
          <w:sz w:val="11"/>
          <w:szCs w:val="11"/>
          <w:color w:val="B5B5B6"/>
          <w:spacing w:val="0"/>
          <w:w w:val="54"/>
          <w:position w:val="-4"/>
        </w:rPr>
        <w:t>=</w:t>
      </w:r>
      <w:r>
        <w:rPr>
          <w:rFonts w:ascii="Arial" w:hAnsi="Arial" w:cs="Arial" w:eastAsia="Arial"/>
          <w:sz w:val="11"/>
          <w:szCs w:val="11"/>
          <w:color w:val="B5B5B6"/>
          <w:spacing w:val="0"/>
          <w:w w:val="100"/>
          <w:position w:val="-4"/>
        </w:rPr>
        <w:t>    </w:t>
      </w:r>
      <w:r>
        <w:rPr>
          <w:rFonts w:ascii="Arial" w:hAnsi="Arial" w:cs="Arial" w:eastAsia="Arial"/>
          <w:sz w:val="11"/>
          <w:szCs w:val="11"/>
          <w:color w:val="B5B5B6"/>
          <w:spacing w:val="3"/>
          <w:w w:val="100"/>
          <w:position w:val="-4"/>
        </w:rPr>
        <w:t> </w:t>
      </w:r>
      <w:r>
        <w:rPr>
          <w:rFonts w:ascii="Arial" w:hAnsi="Arial" w:cs="Arial" w:eastAsia="Arial"/>
          <w:sz w:val="11"/>
          <w:szCs w:val="11"/>
          <w:color w:val="9EA0A1"/>
          <w:spacing w:val="0"/>
          <w:w w:val="100"/>
          <w:position w:val="-4"/>
        </w:rPr>
        <w:t>••</w:t>
      </w:r>
      <w:r>
        <w:rPr>
          <w:rFonts w:ascii="Arial" w:hAnsi="Arial" w:cs="Arial" w:eastAsia="Arial"/>
          <w:sz w:val="11"/>
          <w:szCs w:val="11"/>
          <w:color w:val="9EA0A1"/>
          <w:spacing w:val="0"/>
          <w:w w:val="100"/>
          <w:position w:val="-4"/>
        </w:rPr>
        <w:t>  </w:t>
      </w:r>
      <w:r>
        <w:rPr>
          <w:rFonts w:ascii="Arial" w:hAnsi="Arial" w:cs="Arial" w:eastAsia="Arial"/>
          <w:sz w:val="11"/>
          <w:szCs w:val="11"/>
          <w:color w:val="9EA0A1"/>
          <w:spacing w:val="17"/>
          <w:w w:val="100"/>
          <w:position w:val="-4"/>
        </w:rPr>
        <w:t> </w:t>
      </w:r>
      <w:r>
        <w:rPr>
          <w:rFonts w:ascii="Arial" w:hAnsi="Arial" w:cs="Arial" w:eastAsia="Arial"/>
          <w:sz w:val="11"/>
          <w:szCs w:val="11"/>
          <w:color w:val="B5B5B6"/>
          <w:spacing w:val="-17"/>
          <w:w w:val="105"/>
          <w:position w:val="-4"/>
        </w:rPr>
        <w:t>•</w:t>
      </w:r>
      <w:r>
        <w:rPr>
          <w:rFonts w:ascii="Times New Roman" w:hAnsi="Times New Roman" w:cs="Times New Roman" w:eastAsia="Times New Roman"/>
          <w:sz w:val="29"/>
          <w:szCs w:val="29"/>
          <w:color w:val="B5B5B6"/>
          <w:spacing w:val="0"/>
          <w:w w:val="32"/>
          <w:position w:val="0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right="445"/>
        <w:jc w:val="right"/>
        <w:tabs>
          <w:tab w:pos="3880" w:val="left"/>
          <w:tab w:pos="4420" w:val="left"/>
          <w:tab w:pos="498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v:group style="position:absolute;margin-left:462.747711pt;margin-top:-.417121pt;width:.1pt;height:9.336034pt;mso-position-horizontal-relative:page;mso-position-vertical-relative:paragraph;z-index:-10287" coordorigin="9255,-8" coordsize="2,187">
            <v:shape style="position:absolute;left:9255;top:-8;width:2;height:187" coordorigin="9255,-8" coordsize="0,187" path="m9255,178l9255,-8e" filled="f" stroked="t" strokeweight=".715958pt" strokecolor="#A3ACA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9EA0A1"/>
          <w:spacing w:val="0"/>
          <w:w w:val="100"/>
          <w:position w:val="3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9EA0A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9EA0A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85878C"/>
          <w:spacing w:val="0"/>
          <w:w w:val="50"/>
          <w:b/>
          <w:bCs/>
          <w:i/>
          <w:position w:val="3"/>
        </w:rPr>
        <w:t>'.l'&lt;.!</w:t>
      </w:r>
      <w:r>
        <w:rPr>
          <w:rFonts w:ascii="Times New Roman" w:hAnsi="Times New Roman" w:cs="Times New Roman" w:eastAsia="Times New Roman"/>
          <w:sz w:val="18"/>
          <w:szCs w:val="18"/>
          <w:color w:val="85878C"/>
          <w:spacing w:val="0"/>
          <w:w w:val="100"/>
          <w:b/>
          <w:bCs/>
          <w:i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5878C"/>
          <w:spacing w:val="0"/>
          <w:w w:val="100"/>
          <w:b/>
          <w:bCs/>
          <w:i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85878C"/>
          <w:spacing w:val="-14"/>
          <w:w w:val="145"/>
          <w:position w:val="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9EA0A1"/>
          <w:spacing w:val="0"/>
          <w:w w:val="67"/>
          <w:position w:val="3"/>
        </w:rPr>
        <w:t>:.</w:t>
      </w:r>
      <w:r>
        <w:rPr>
          <w:rFonts w:ascii="Times New Roman" w:hAnsi="Times New Roman" w:cs="Times New Roman" w:eastAsia="Times New Roman"/>
          <w:sz w:val="18"/>
          <w:szCs w:val="18"/>
          <w:color w:val="9EA0A1"/>
          <w:spacing w:val="0"/>
          <w:w w:val="68"/>
          <w:position w:val="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EA0A1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9EA0A1"/>
          <w:spacing w:val="-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5B5B6"/>
          <w:spacing w:val="0"/>
          <w:w w:val="53"/>
          <w:position w:val="3"/>
        </w:rPr>
        <w:t>.....</w:t>
      </w:r>
      <w:r>
        <w:rPr>
          <w:rFonts w:ascii="Times New Roman" w:hAnsi="Times New Roman" w:cs="Times New Roman" w:eastAsia="Times New Roman"/>
          <w:sz w:val="18"/>
          <w:szCs w:val="18"/>
          <w:color w:val="B5B5B6"/>
          <w:spacing w:val="0"/>
          <w:w w:val="53"/>
          <w:position w:val="3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B5B5B6"/>
          <w:spacing w:val="20"/>
          <w:w w:val="53"/>
          <w:position w:val="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EA0A1"/>
          <w:spacing w:val="0"/>
          <w:w w:val="149"/>
          <w:b/>
          <w:bCs/>
          <w:i/>
          <w:position w:val="3"/>
        </w:rPr>
        <w:t>t'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right="516"/>
        <w:jc w:val="right"/>
        <w:tabs>
          <w:tab w:pos="360" w:val="left"/>
          <w:tab w:pos="11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3.533936pt;margin-top:2.605011pt;width:45.064686pt;height:17pt;mso-position-horizontal-relative:page;mso-position-vertical-relative:paragraph;z-index:-10282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rPr>
                      <w:rFonts w:ascii="Times New Roman" w:hAnsi="Times New Roman" w:cs="Times New Roman" w:eastAsia="Times New Roman"/>
                      <w:sz w:val="34"/>
                      <w:szCs w:val="3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85878C"/>
                      <w:spacing w:val="-3"/>
                      <w:w w:val="35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424242"/>
                      <w:spacing w:val="0"/>
                      <w:w w:val="60"/>
                      <w:i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424242"/>
                      <w:spacing w:val="-17"/>
                      <w:w w:val="60"/>
                      <w:i/>
                    </w:rPr>
                    <w:t>_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282828"/>
                      <w:spacing w:val="0"/>
                      <w:w w:val="89"/>
                      <w:i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282828"/>
                      <w:spacing w:val="-30"/>
                      <w:w w:val="89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74777B"/>
                      <w:spacing w:val="-29"/>
                      <w:w w:val="157"/>
                      <w:i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595959"/>
                      <w:spacing w:val="0"/>
                      <w:w w:val="54"/>
                      <w:i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595959"/>
                      <w:spacing w:val="-6"/>
                      <w:w w:val="54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74777B"/>
                      <w:spacing w:val="0"/>
                      <w:w w:val="29"/>
                      <w:i/>
                    </w:rPr>
                    <w:t>,.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74777B"/>
                      <w:spacing w:val="0"/>
                      <w:w w:val="28"/>
                      <w:i/>
                    </w:rPr>
                    <w:t>\'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74777B"/>
                      <w:spacing w:val="0"/>
                      <w:w w:val="29"/>
                      <w:i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74777B"/>
                      <w:spacing w:val="8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9EA0A1"/>
                      <w:spacing w:val="0"/>
                      <w:w w:val="81"/>
                    </w:rPr>
                    <w:t>-'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595959"/>
          <w:spacing w:val="-11"/>
          <w:w w:val="185"/>
          <w:b/>
          <w:bCs/>
          <w:i/>
          <w:position w:val="1"/>
        </w:rPr>
        <w:t>4</w:t>
      </w:r>
      <w:r>
        <w:rPr>
          <w:rFonts w:ascii="Arial" w:hAnsi="Arial" w:cs="Arial" w:eastAsia="Arial"/>
          <w:sz w:val="16"/>
          <w:szCs w:val="16"/>
          <w:color w:val="9EA0A1"/>
          <w:spacing w:val="0"/>
          <w:w w:val="107"/>
          <w:b/>
          <w:bCs/>
          <w:i/>
          <w:position w:val="1"/>
        </w:rPr>
        <w:t>.</w:t>
      </w:r>
      <w:r>
        <w:rPr>
          <w:rFonts w:ascii="Arial" w:hAnsi="Arial" w:cs="Arial" w:eastAsia="Arial"/>
          <w:sz w:val="16"/>
          <w:szCs w:val="16"/>
          <w:color w:val="9EA0A1"/>
          <w:spacing w:val="0"/>
          <w:w w:val="100"/>
          <w:b/>
          <w:bCs/>
          <w:i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9EA0A1"/>
          <w:spacing w:val="0"/>
          <w:w w:val="100"/>
          <w:b/>
          <w:bCs/>
          <w:i/>
          <w:position w:val="1"/>
        </w:rPr>
      </w:r>
      <w:r>
        <w:rPr>
          <w:rFonts w:ascii="Arial" w:hAnsi="Arial" w:cs="Arial" w:eastAsia="Arial"/>
          <w:sz w:val="16"/>
          <w:szCs w:val="16"/>
          <w:color w:val="595959"/>
          <w:spacing w:val="-27"/>
          <w:w w:val="108"/>
          <w:b/>
          <w:bCs/>
          <w:position w:val="1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595959"/>
          <w:spacing w:val="0"/>
          <w:w w:val="46"/>
          <w:b/>
          <w:bCs/>
          <w:position w:val="1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595959"/>
          <w:spacing w:val="-1"/>
          <w:w w:val="46"/>
          <w:b/>
          <w:bCs/>
          <w:position w:val="1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282828"/>
          <w:spacing w:val="-9"/>
          <w:w w:val="94"/>
          <w:b/>
          <w:bCs/>
          <w:position w:val="1"/>
        </w:rPr>
        <w:t>t</w:t>
      </w:r>
      <w:r>
        <w:rPr>
          <w:rFonts w:ascii="Times New Roman" w:hAnsi="Times New Roman" w:cs="Times New Roman" w:eastAsia="Times New Roman"/>
          <w:sz w:val="10"/>
          <w:szCs w:val="10"/>
          <w:color w:val="595959"/>
          <w:spacing w:val="0"/>
          <w:w w:val="104"/>
          <w:b/>
          <w:bCs/>
          <w:position w:val="1"/>
        </w:rPr>
        <w:t>:J</w:t>
      </w:r>
      <w:r>
        <w:rPr>
          <w:rFonts w:ascii="Times New Roman" w:hAnsi="Times New Roman" w:cs="Times New Roman" w:eastAsia="Times New Roman"/>
          <w:sz w:val="10"/>
          <w:szCs w:val="10"/>
          <w:color w:val="595959"/>
          <w:spacing w:val="1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95959"/>
          <w:spacing w:val="0"/>
          <w:w w:val="100"/>
          <w:b/>
          <w:bCs/>
          <w:position w:val="1"/>
        </w:rPr>
        <w:t>it}V</w:t>
      </w:r>
      <w:r>
        <w:rPr>
          <w:rFonts w:ascii="Times New Roman" w:hAnsi="Times New Roman" w:cs="Times New Roman" w:eastAsia="Times New Roman"/>
          <w:sz w:val="10"/>
          <w:szCs w:val="10"/>
          <w:color w:val="595959"/>
          <w:spacing w:val="0"/>
          <w:w w:val="100"/>
          <w:b/>
          <w:bCs/>
          <w:position w:val="1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595959"/>
          <w:spacing w:val="0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95959"/>
          <w:spacing w:val="0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EA0A1"/>
          <w:spacing w:val="0"/>
          <w:w w:val="77"/>
          <w:position w:val="1"/>
        </w:rPr>
        <w:t>l·Ç"</w:t>
      </w:r>
      <w:r>
        <w:rPr>
          <w:rFonts w:ascii="Times New Roman" w:hAnsi="Times New Roman" w:cs="Times New Roman" w:eastAsia="Times New Roman"/>
          <w:sz w:val="9"/>
          <w:szCs w:val="9"/>
          <w:color w:val="9EA0A1"/>
          <w:spacing w:val="0"/>
          <w:w w:val="78"/>
          <w:position w:val="1"/>
        </w:rPr>
        <w:t>(</w:t>
      </w:r>
      <w:r>
        <w:rPr>
          <w:rFonts w:ascii="Times New Roman" w:hAnsi="Times New Roman" w:cs="Times New Roman" w:eastAsia="Times New Roman"/>
          <w:sz w:val="9"/>
          <w:szCs w:val="9"/>
          <w:color w:val="9EA0A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9EA0A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9"/>
          <w:szCs w:val="9"/>
          <w:color w:val="9EA0A1"/>
          <w:spacing w:val="-12"/>
          <w:w w:val="286"/>
          <w:i/>
          <w:position w:val="1"/>
        </w:rPr>
        <w:t>:</w:t>
      </w:r>
      <w:r>
        <w:rPr>
          <w:rFonts w:ascii="Times New Roman" w:hAnsi="Times New Roman" w:cs="Times New Roman" w:eastAsia="Times New Roman"/>
          <w:sz w:val="9"/>
          <w:szCs w:val="9"/>
          <w:color w:val="74777B"/>
          <w:spacing w:val="0"/>
          <w:w w:val="115"/>
          <w:i/>
          <w:position w:val="1"/>
        </w:rPr>
        <w:t>...</w:t>
      </w:r>
      <w:r>
        <w:rPr>
          <w:rFonts w:ascii="Times New Roman" w:hAnsi="Times New Roman" w:cs="Times New Roman" w:eastAsia="Times New Roman"/>
          <w:sz w:val="9"/>
          <w:szCs w:val="9"/>
          <w:color w:val="74777B"/>
          <w:spacing w:val="0"/>
          <w:w w:val="100"/>
          <w:i/>
          <w:position w:val="1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74777B"/>
          <w:spacing w:val="-9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5B5B6"/>
          <w:spacing w:val="-29"/>
          <w:w w:val="134"/>
          <w:i/>
          <w:position w:val="1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85878C"/>
          <w:spacing w:val="0"/>
          <w:w w:val="218"/>
          <w:i/>
          <w:position w:val="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right="827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24242"/>
          <w:spacing w:val="0"/>
          <w:w w:val="96"/>
        </w:rPr>
        <w:t>.::;:,.._.;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1100" w:bottom="0" w:left="280" w:right="340"/>
          <w:cols w:num="2" w:equalWidth="0">
            <w:col w:w="3791" w:space="1194"/>
            <w:col w:w="6315"/>
          </w:cols>
        </w:sectPr>
      </w:pPr>
      <w:rPr/>
    </w:p>
    <w:p>
      <w:pPr>
        <w:spacing w:before="78" w:after="0" w:line="240" w:lineRule="auto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.898958pt;margin-top:25.855099pt;width:556.896243pt;height:769.741484pt;mso-position-horizontal-relative:page;mso-position-vertical-relative:page;z-index:-10292" coordorigin="358,517" coordsize="11138,15395">
            <v:group style="position:absolute;left:377;top:546;width:11059;height:2" coordorigin="377,546" coordsize="11059,2">
              <v:shape style="position:absolute;left:377;top:546;width:11059;height:2" coordorigin="377,546" coordsize="11059,0" path="m377,546l11436,546e" filled="f" stroked="t" strokeweight=".715958pt" strokecolor="#5B5B5B">
                <v:path arrowok="t"/>
              </v:shape>
            </v:group>
            <v:group style="position:absolute;left:382;top:527;width:2;height:565" coordorigin="382,527" coordsize="2,565">
              <v:shape style="position:absolute;left:382;top:527;width:2;height:565" coordorigin="382,527" coordsize="0,565" path="m382,1092l382,527e" filled="f" stroked="t" strokeweight=".477306pt" strokecolor="#343434">
                <v:path arrowok="t"/>
              </v:shape>
            </v:group>
            <v:group style="position:absolute;left:2410;top:536;width:2;height:1532" coordorigin="2410,536" coordsize="2,1532">
              <v:shape style="position:absolute;left:2410;top:536;width:2;height:1532" coordorigin="2410,536" coordsize="0,1532" path="m2410,2068l2410,536e" filled="f" stroked="t" strokeweight=".954611pt" strokecolor="#575757">
                <v:path arrowok="t"/>
              </v:shape>
            </v:group>
            <v:group style="position:absolute;left:3690;top:546;width:243;height:2" coordorigin="3690,546" coordsize="243,2">
              <v:shape style="position:absolute;left:3690;top:546;width:243;height:2" coordorigin="3690,546" coordsize="243,0" path="m3690,546l3933,546e" filled="f" stroked="t" strokeweight=".477306pt" strokecolor="#343434">
                <v:path arrowok="t"/>
              </v:shape>
            </v:group>
            <v:group style="position:absolute;left:6300;top:555;width:1647;height:2" coordorigin="6300,555" coordsize="1647,2">
              <v:shape style="position:absolute;left:6300;top:555;width:1647;height:2" coordorigin="6300,555" coordsize="1647,0" path="m6300,555l7947,555e" filled="f" stroked="t" strokeweight=".954611pt" strokecolor="#676767">
                <v:path arrowok="t"/>
              </v:shape>
            </v:group>
            <v:group style="position:absolute;left:8052;top:555;width:1150;height:2" coordorigin="8052,555" coordsize="1150,2">
              <v:shape style="position:absolute;left:8052;top:555;width:1150;height:2" coordorigin="8052,555" coordsize="1150,0" path="m8052,555l9202,555e" filled="f" stroked="t" strokeweight=".477306pt" strokecolor="#3B3B3B">
                <v:path arrowok="t"/>
              </v:shape>
            </v:group>
            <v:group style="position:absolute;left:9169;top:551;width:2;height:541" coordorigin="9169,551" coordsize="2,541">
              <v:shape style="position:absolute;left:9169;top:551;width:2;height:541" coordorigin="9169,551" coordsize="0,541" path="m9169,1092l9169,551e" filled="f" stroked="t" strokeweight=".954611pt" strokecolor="#646464">
                <v:path arrowok="t"/>
              </v:shape>
            </v:group>
            <v:group style="position:absolute;left:9131;top:560;width:2305;height:2" coordorigin="9131,560" coordsize="2305,2">
              <v:shape style="position:absolute;left:9131;top:560;width:2305;height:2" coordorigin="9131,560" coordsize="2305,0" path="m9131,560l11436,560e" filled="f" stroked="t" strokeweight=".715958pt" strokecolor="#606060">
                <v:path arrowok="t"/>
              </v:shape>
            </v:group>
            <v:group style="position:absolute;left:11431;top:551;width:2;height:4017" coordorigin="11431,551" coordsize="2,4017">
              <v:shape style="position:absolute;left:11431;top:551;width:2;height:4017" coordorigin="11431,551" coordsize="0,4017" path="m11431,4567l11431,551e" filled="f" stroked="t" strokeweight=".954611pt" strokecolor="#5B5B5B">
                <v:path arrowok="t"/>
              </v:shape>
            </v:group>
            <v:group style="position:absolute;left:382;top:1034;width:2;height:359" coordorigin="382,1034" coordsize="2,359">
              <v:shape style="position:absolute;left:382;top:1034;width:2;height:359" coordorigin="382,1034" coordsize="0,359" path="m382,1393l382,1034e" filled="f" stroked="t" strokeweight=".477306pt" strokecolor="#181818">
                <v:path arrowok="t"/>
              </v:shape>
            </v:group>
            <v:group style="position:absolute;left:9174;top:1034;width:2;height:359" coordorigin="9174,1034" coordsize="2,359">
              <v:shape style="position:absolute;left:9174;top:1034;width:2;height:359" coordorigin="9174,1034" coordsize="0,359" path="m9174,1393l9174,1034e" filled="f" stroked="t" strokeweight=".477306pt" strokecolor="#282828">
                <v:path arrowok="t"/>
              </v:shape>
            </v:group>
            <v:group style="position:absolute;left:11427;top:1034;width:2;height:230" coordorigin="11427,1034" coordsize="2,230">
              <v:shape style="position:absolute;left:11427;top:1034;width:2;height:230" coordorigin="11427,1034" coordsize="0,230" path="m11427,1264l11427,1034e" filled="f" stroked="t" strokeweight=".477306pt" strokecolor="#343434">
                <v:path arrowok="t"/>
              </v:shape>
            </v:group>
            <v:group style="position:absolute;left:11429;top:551;width:2;height:1800" coordorigin="11429,551" coordsize="2,1800">
              <v:shape style="position:absolute;left:11429;top:551;width:2;height:1800" coordorigin="11429,551" coordsize="0,1800" path="m11429,2351l11429,551e" filled="f" stroked="t" strokeweight=".477306pt" strokecolor="#575757">
                <v:path arrowok="t"/>
              </v:shape>
            </v:group>
            <v:group style="position:absolute;left:382;top:1336;width:2;height:278" coordorigin="382,1336" coordsize="2,278">
              <v:shape style="position:absolute;left:382;top:1336;width:2;height:278" coordorigin="382,1336" coordsize="0,278" path="m382,1613l382,1336e" filled="f" stroked="t" strokeweight=".477306pt" strokecolor="#343434">
                <v:path arrowok="t"/>
              </v:shape>
            </v:group>
            <v:group style="position:absolute;left:9179;top:1336;width:2;height:742" coordorigin="9179,1336" coordsize="2,742">
              <v:shape style="position:absolute;left:9179;top:1336;width:2;height:742" coordorigin="9179,1336" coordsize="0,742" path="m9179,2078l9179,1336e" filled="f" stroked="t" strokeweight=".954611pt" strokecolor="#5B5B5B">
                <v:path arrowok="t"/>
              </v:shape>
            </v:group>
            <v:group style="position:absolute;left:372;top:2054;width:3098;height:2" coordorigin="372,2054" coordsize="3098,2">
              <v:shape style="position:absolute;left:372;top:2054;width:3098;height:2" coordorigin="372,2054" coordsize="3098,0" path="m372,2054l3470,2054e" filled="f" stroked="t" strokeweight=".954611pt" strokecolor="#606060">
                <v:path arrowok="t"/>
              </v:shape>
            </v:group>
            <v:group style="position:absolute;left:384;top:527;width:2;height:1566" coordorigin="384,527" coordsize="2,1566">
              <v:shape style="position:absolute;left:384;top:527;width:2;height:1566" coordorigin="384,527" coordsize="0,1566" path="m384,2092l384,527e" filled="f" stroked="t" strokeweight=".954611pt" strokecolor="#484848">
                <v:path arrowok="t"/>
              </v:shape>
            </v:group>
            <v:group style="position:absolute;left:2955;top:2066;width:5155;height:2" coordorigin="2955,2066" coordsize="5155,2">
              <v:shape style="position:absolute;left:2955;top:2066;width:5155;height:2" coordorigin="2955,2066" coordsize="5155,0" path="m2955,2066l8109,2066e" filled="f" stroked="t" strokeweight=".715958pt" strokecolor="#5B5B5B">
                <v:path arrowok="t"/>
              </v:shape>
            </v:group>
            <v:group style="position:absolute;left:8052;top:2068;width:1150;height:2" coordorigin="8052,2068" coordsize="1150,2">
              <v:shape style="position:absolute;left:8052;top:2068;width:1150;height:2" coordorigin="8052,2068" coordsize="1150,0" path="m8052,2068l9202,2068e" filled="f" stroked="t" strokeweight=".477306pt" strokecolor="#2F2F2F">
                <v:path arrowok="t"/>
              </v:shape>
            </v:group>
            <v:group style="position:absolute;left:9131;top:2068;width:2310;height:2" coordorigin="9131,2068" coordsize="2310,2">
              <v:shape style="position:absolute;left:9131;top:2068;width:2310;height:2" coordorigin="9131,2068" coordsize="2310,0" path="m9131,2068l11441,2068e" filled="f" stroked="t" strokeweight=".715958pt" strokecolor="#5B5B5B">
                <v:path arrowok="t"/>
              </v:shape>
            </v:group>
            <v:group style="position:absolute;left:372;top:2300;width:7508;height:2" coordorigin="372,2300" coordsize="7508,2">
              <v:shape style="position:absolute;left:372;top:2300;width:7508;height:2" coordorigin="372,2300" coordsize="7508,0" path="m372,2300l7880,2300e" filled="f" stroked="t" strokeweight=".954611pt" strokecolor="#606060">
                <v:path arrowok="t"/>
              </v:shape>
            </v:group>
            <v:group style="position:absolute;left:4935;top:2303;width:592;height:2" coordorigin="4935,2303" coordsize="592,2">
              <v:shape style="position:absolute;left:4935;top:2303;width:592;height:2" coordorigin="4935,2303" coordsize="592,0" path="m4935,2303l5527,2303e" filled="f" stroked="t" strokeweight=".477306pt" strokecolor="#484848">
                <v:path arrowok="t"/>
              </v:shape>
            </v:group>
            <v:group style="position:absolute;left:5938;top:2308;width:5499;height:2" coordorigin="5938,2308" coordsize="5499,2">
              <v:shape style="position:absolute;left:5938;top:2308;width:5499;height:2" coordorigin="5938,2308" coordsize="5499,0" path="m5938,2308l11436,2308e" filled="f" stroked="t" strokeweight=".715958pt" strokecolor="#5B5B5B">
                <v:path arrowok="t"/>
              </v:shape>
            </v:group>
            <v:group style="position:absolute;left:372;top:2537;width:4353;height:2" coordorigin="372,2537" coordsize="4353,2">
              <v:shape style="position:absolute;left:372;top:2537;width:4353;height:2" coordorigin="372,2537" coordsize="4353,0" path="m372,2537l4725,2537e" filled="f" stroked="t" strokeweight=".954611pt" strokecolor="#606060">
                <v:path arrowok="t"/>
              </v:shape>
            </v:group>
            <v:group style="position:absolute;left:4668;top:2542;width:659;height:2" coordorigin="4668,2542" coordsize="659,2">
              <v:shape style="position:absolute;left:4668;top:2542;width:659;height:2" coordorigin="4668,2542" coordsize="659,0" path="m4668,2542l5327,2542e" filled="f" stroked="t" strokeweight=".477306pt" strokecolor="#343434">
                <v:path arrowok="t"/>
              </v:shape>
            </v:group>
            <v:group style="position:absolute;left:5269;top:2542;width:258;height:2" coordorigin="5269,2542" coordsize="258,2">
              <v:shape style="position:absolute;left:5269;top:2542;width:258;height:2" coordorigin="5269,2542" coordsize="258,0" path="m5269,2542l5527,2542e" filled="f" stroked="t" strokeweight=".477306pt" strokecolor="#484848">
                <v:path arrowok="t"/>
              </v:shape>
            </v:group>
            <v:group style="position:absolute;left:5470;top:2545;width:2639;height:2" coordorigin="5470,2545" coordsize="2639,2">
              <v:shape style="position:absolute;left:5470;top:2545;width:2639;height:2" coordorigin="5470,2545" coordsize="2639,0" path="m5470,2545l8109,2545e" filled="f" stroked="t" strokeweight=".715958pt" strokecolor="#606060">
                <v:path arrowok="t"/>
              </v:shape>
            </v:group>
            <v:group style="position:absolute;left:8052;top:2547;width:1141;height:2" coordorigin="8052,2547" coordsize="1141,2">
              <v:shape style="position:absolute;left:8052;top:2547;width:1141;height:2" coordorigin="8052,2547" coordsize="1141,0" path="m8052,2547l9193,2547e" filled="f" stroked="t" strokeweight=".477306pt" strokecolor="#484848">
                <v:path arrowok="t"/>
              </v:shape>
            </v:group>
            <v:group style="position:absolute;left:8988;top:2549;width:2449;height:2" coordorigin="8988,2549" coordsize="2449,2">
              <v:shape style="position:absolute;left:8988;top:2549;width:2449;height:2" coordorigin="8988,2549" coordsize="2449,0" path="m8988,2549l11436,2549e" filled="f" stroked="t" strokeweight=".954611pt" strokecolor="#606060">
                <v:path arrowok="t"/>
              </v:shape>
            </v:group>
            <v:group style="position:absolute;left:11431;top:2279;width:2;height:287" coordorigin="11431,2279" coordsize="2,287">
              <v:shape style="position:absolute;left:11431;top:2279;width:2;height:287" coordorigin="11431,2279" coordsize="0,287" path="m11431,2566l11431,2279e" filled="f" stroked="t" strokeweight=".477306pt" strokecolor="#3B3B3B">
                <v:path arrowok="t"/>
              </v:shape>
            </v:group>
            <v:group style="position:absolute;left:372;top:2774;width:3375;height:2" coordorigin="372,2774" coordsize="3375,2">
              <v:shape style="position:absolute;left:372;top:2774;width:3375;height:2" coordorigin="372,2774" coordsize="3375,0" path="m372,2774l3747,2774e" filled="f" stroked="t" strokeweight=".954611pt" strokecolor="#5B5B5B">
                <v:path arrowok="t"/>
              </v:shape>
            </v:group>
            <v:group style="position:absolute;left:3690;top:2777;width:243;height:2" coordorigin="3690,2777" coordsize="243,2">
              <v:shape style="position:absolute;left:3690;top:2777;width:243;height:2" coordorigin="3690,2777" coordsize="243,0" path="m3690,2777l3933,2777e" filled="f" stroked="t" strokeweight=".477306pt" strokecolor="#343434">
                <v:path arrowok="t"/>
              </v:shape>
            </v:group>
            <v:group style="position:absolute;left:3876;top:2779;width:850;height:2" coordorigin="3876,2779" coordsize="850,2">
              <v:shape style="position:absolute;left:3876;top:2779;width:850;height:2" coordorigin="3876,2779" coordsize="850,0" path="m3876,2779l4725,2779e" filled="f" stroked="t" strokeweight=".477306pt" strokecolor="#484848">
                <v:path arrowok="t"/>
              </v:shape>
            </v:group>
            <v:group style="position:absolute;left:4668;top:2782;width:659;height:2" coordorigin="4668,2782" coordsize="659,2">
              <v:shape style="position:absolute;left:4668;top:2782;width:659;height:2" coordorigin="4668,2782" coordsize="659,0" path="m4668,2782l5327,2782e" filled="f" stroked="t" strokeweight=".477306pt" strokecolor="#343434">
                <v:path arrowok="t"/>
              </v:shape>
            </v:group>
            <v:group style="position:absolute;left:5269;top:2782;width:258;height:2" coordorigin="5269,2782" coordsize="258,2">
              <v:shape style="position:absolute;left:5269;top:2782;width:258;height:2" coordorigin="5269,2782" coordsize="258,0" path="m5269,2782l5527,2782e" filled="f" stroked="t" strokeweight=".477306pt" strokecolor="#484848">
                <v:path arrowok="t"/>
              </v:shape>
            </v:group>
            <v:group style="position:absolute;left:5470;top:2784;width:1995;height:2" coordorigin="5470,2784" coordsize="1995,2">
              <v:shape style="position:absolute;left:5470;top:2784;width:1995;height:2" coordorigin="5470,2784" coordsize="1995,0" path="m5470,2784l7465,2784e" filled="f" stroked="t" strokeweight=".954611pt" strokecolor="#676767">
                <v:path arrowok="t"/>
              </v:shape>
            </v:group>
            <v:group style="position:absolute;left:7408;top:2784;width:1785;height:2" coordorigin="7408,2784" coordsize="1785,2">
              <v:shape style="position:absolute;left:7408;top:2784;width:1785;height:2" coordorigin="7408,2784" coordsize="1785,0" path="m7408,2784l9193,2784e" filled="f" stroked="t" strokeweight=".477306pt" strokecolor="#484848">
                <v:path arrowok="t"/>
              </v:shape>
            </v:group>
            <v:group style="position:absolute;left:9126;top:2786;width:2320;height:2" coordorigin="9126,2786" coordsize="2320,2">
              <v:shape style="position:absolute;left:9126;top:2786;width:2320;height:2" coordorigin="9126,2786" coordsize="2320,0" path="m9126,2786l11446,2786e" filled="f" stroked="t" strokeweight=".715958pt" strokecolor="#5B5B5B">
                <v:path arrowok="t"/>
              </v:shape>
            </v:group>
            <v:group style="position:absolute;left:372;top:3016;width:6348;height:2" coordorigin="372,3016" coordsize="6348,2">
              <v:shape style="position:absolute;left:372;top:3016;width:6348;height:2" coordorigin="372,3016" coordsize="6348,0" path="m372,3016l6720,3016e" filled="f" stroked="t" strokeweight=".715958pt" strokecolor="#5B5B5B">
                <v:path arrowok="t"/>
              </v:shape>
            </v:group>
            <v:group style="position:absolute;left:6577;top:3021;width:449;height:2" coordorigin="6577,3021" coordsize="449,2">
              <v:shape style="position:absolute;left:6577;top:3021;width:449;height:2" coordorigin="6577,3021" coordsize="449,0" path="m6577,3021l7026,3021e" filled="f" stroked="t" strokeweight=".477306pt" strokecolor="#545454">
                <v:path arrowok="t"/>
              </v:shape>
            </v:group>
            <v:group style="position:absolute;left:6969;top:3021;width:850;height:2" coordorigin="6969,3021" coordsize="850,2">
              <v:shape style="position:absolute;left:6969;top:3021;width:850;height:2" coordorigin="6969,3021" coordsize="850,0" path="m6969,3021l7818,3021e" filled="f" stroked="t" strokeweight=".477306pt" strokecolor="#383838">
                <v:path arrowok="t"/>
              </v:shape>
            </v:group>
            <v:group style="position:absolute;left:7761;top:3023;width:2625;height:2" coordorigin="7761,3023" coordsize="2625,2">
              <v:shape style="position:absolute;left:7761;top:3023;width:2625;height:2" coordorigin="7761,3023" coordsize="2625,0" path="m7761,3023l10386,3023e" filled="f" stroked="t" strokeweight=".954611pt" strokecolor="#606060">
                <v:path arrowok="t"/>
              </v:shape>
            </v:group>
            <v:group style="position:absolute;left:10095;top:3026;width:1351;height:2" coordorigin="10095,3026" coordsize="1351,2">
              <v:shape style="position:absolute;left:10095;top:3026;width:1351;height:2" coordorigin="10095,3026" coordsize="1351,0" path="m10095,3026l11446,3026e" filled="f" stroked="t" strokeweight=".477306pt" strokecolor="#444444">
                <v:path arrowok="t"/>
              </v:shape>
            </v:group>
            <v:group style="position:absolute;left:368;top:3253;width:3379;height:2" coordorigin="368,3253" coordsize="3379,2">
              <v:shape style="position:absolute;left:368;top:3253;width:3379;height:2" coordorigin="368,3253" coordsize="3379,0" path="m368,3253l3747,3253e" filled="f" stroked="t" strokeweight=".954611pt" strokecolor="#5B5B5B">
                <v:path arrowok="t"/>
              </v:shape>
            </v:group>
            <v:group style="position:absolute;left:379;top:1609;width:2;height:2719" coordorigin="379,1609" coordsize="2,2719">
              <v:shape style="position:absolute;left:379;top:1609;width:2;height:2719" coordorigin="379,1609" coordsize="0,2719" path="m379,4328l379,1609e" filled="f" stroked="t" strokeweight=".954611pt" strokecolor="#5B5B5B">
                <v:path arrowok="t"/>
              </v:shape>
            </v:group>
            <v:group style="position:absolute;left:3690;top:3256;width:406;height:2" coordorigin="3690,3256" coordsize="406,2">
              <v:shape style="position:absolute;left:3690;top:3256;width:406;height:2" coordorigin="3690,3256" coordsize="406,0" path="m3690,3256l4095,3256e" filled="f" stroked="t" strokeweight=".477306pt" strokecolor="#2F2F2F">
                <v:path arrowok="t"/>
              </v:shape>
            </v:group>
            <v:group style="position:absolute;left:4038;top:3258;width:687;height:2" coordorigin="4038,3258" coordsize="687,2">
              <v:shape style="position:absolute;left:4038;top:3258;width:687;height:2" coordorigin="4038,3258" coordsize="687,0" path="m4038,3258l4725,3258e" filled="f" stroked="t" strokeweight=".477306pt" strokecolor="#484848">
                <v:path arrowok="t"/>
              </v:shape>
            </v:group>
            <v:group style="position:absolute;left:4668;top:3260;width:172;height:2" coordorigin="4668,3260" coordsize="172,2">
              <v:shape style="position:absolute;left:4668;top:3260;width:172;height:2" coordorigin="4668,3260" coordsize="172,0" path="m4668,3260l4840,3260e" filled="f" stroked="t" strokeweight=".477306pt" strokecolor="#2F2F2F">
                <v:path arrowok="t"/>
              </v:shape>
            </v:group>
            <v:group style="position:absolute;left:4783;top:3263;width:2243;height:2" coordorigin="4783,3263" coordsize="2243,2">
              <v:shape style="position:absolute;left:4783;top:3263;width:2243;height:2" coordorigin="4783,3263" coordsize="2243,0" path="m4783,3263l7026,3263e" filled="f" stroked="t" strokeweight=".954611pt" strokecolor="#606060">
                <v:path arrowok="t"/>
              </v:shape>
            </v:group>
            <v:group style="position:absolute;left:6969;top:3260;width:850;height:2" coordorigin="6969,3260" coordsize="850,2">
              <v:shape style="position:absolute;left:6969;top:3260;width:850;height:2" coordorigin="6969,3260" coordsize="850,0" path="m6969,3260l7818,3260e" filled="f" stroked="t" strokeweight=".477306pt" strokecolor="#3B3B3B">
                <v:path arrowok="t"/>
              </v:shape>
            </v:group>
            <v:group style="position:absolute;left:7761;top:3263;width:2391;height:2" coordorigin="7761,3263" coordsize="2391,2">
              <v:shape style="position:absolute;left:7761;top:3263;width:2391;height:2" coordorigin="7761,3263" coordsize="2391,0" path="m7761,3263l10152,3263e" filled="f" stroked="t" strokeweight=".715958pt" strokecolor="#5B5B5B">
                <v:path arrowok="t"/>
              </v:shape>
            </v:group>
            <v:group style="position:absolute;left:10095;top:3265;width:1351;height:2" coordorigin="10095,3265" coordsize="1351,2">
              <v:shape style="position:absolute;left:10095;top:3265;width:1351;height:2" coordorigin="10095,3265" coordsize="1351,0" path="m10095,3265l11446,3265e" filled="f" stroked="t" strokeweight=".477306pt" strokecolor="#3F3F3F">
                <v:path arrowok="t"/>
              </v:shape>
            </v:group>
            <v:group style="position:absolute;left:3909;top:3251;width:2;height:766" coordorigin="3909,3251" coordsize="2,766">
              <v:shape style="position:absolute;left:3909;top:3251;width:2;height:766" coordorigin="3909,3251" coordsize="0,766" path="m3909,4017l3909,3251e" filled="f" stroked="t" strokeweight=".954611pt" strokecolor="#3B3B3B">
                <v:path arrowok="t"/>
              </v:shape>
            </v:group>
            <v:group style="position:absolute;left:7012;top:3256;width:2;height:766" coordorigin="7012,3256" coordsize="2,766">
              <v:shape style="position:absolute;left:7012;top:3256;width:2;height:766" coordorigin="7012,3256" coordsize="0,766" path="m7012,4022l7012,3256e" filled="f" stroked="t" strokeweight=".954611pt" strokecolor="#5B5B5B">
                <v:path arrowok="t"/>
              </v:shape>
            </v:group>
            <v:group style="position:absolute;left:6993;top:3691;width:2172;height:2" coordorigin="6993,3691" coordsize="2172,2">
              <v:shape style="position:absolute;left:6993;top:3691;width:2172;height:2" coordorigin="6993,3691" coordsize="2172,0" path="m6993,3691l9164,3691e" filled="f" stroked="t" strokeweight=".238653pt" strokecolor="#646464">
                <v:path arrowok="t"/>
              </v:shape>
            </v:group>
            <v:group style="position:absolute;left:3900;top:3682;width:2401;height:2" coordorigin="3900,3682" coordsize="2401,2">
              <v:shape style="position:absolute;left:3900;top:3682;width:2401;height:2" coordorigin="3900,3682" coordsize="2401,0" path="m3900,3682l6300,3682e" filled="f" stroked="t" strokeweight=".715958pt" strokecolor="#6B6B6B">
                <v:path arrowok="t"/>
              </v:shape>
            </v:group>
            <v:group style="position:absolute;left:6243;top:3679;width:778;height:2" coordorigin="6243,3679" coordsize="778,2">
              <v:shape style="position:absolute;left:6243;top:3679;width:778;height:2" coordorigin="6243,3679" coordsize="778,0" path="m6243,3679l7021,3679e" filled="f" stroked="t" strokeweight=".477306pt" strokecolor="#A3A3A3">
                <v:path arrowok="t"/>
              </v:shape>
            </v:group>
            <v:group style="position:absolute;left:9164;top:3691;width:959;height:2" coordorigin="9164,3691" coordsize="959,2">
              <v:shape style="position:absolute;left:9164;top:3691;width:959;height:2" coordorigin="9164,3691" coordsize="959,0" path="m9164,3691l10124,3691e" filled="f" stroked="t" strokeweight=".238653pt" strokecolor="#000000">
                <v:path arrowok="t"/>
              </v:shape>
            </v:group>
            <v:group style="position:absolute;left:10124;top:3691;width:1322;height:2" coordorigin="10124,3691" coordsize="1322,2">
              <v:shape style="position:absolute;left:10124;top:3691;width:1322;height:2" coordorigin="10124,3691" coordsize="1322,0" path="m10124,3691l11446,3691e" filled="f" stroked="t" strokeweight=".238653pt" strokecolor="#484848">
                <v:path arrowok="t"/>
              </v:shape>
            </v:group>
            <v:group style="position:absolute;left:372;top:4010;width:3375;height:2" coordorigin="372,4010" coordsize="3375,2">
              <v:shape style="position:absolute;left:372;top:4010;width:3375;height:2" coordorigin="372,4010" coordsize="3375,0" path="m372,4010l3747,4010e" filled="f" stroked="t" strokeweight=".954611pt" strokecolor="#606060">
                <v:path arrowok="t"/>
              </v:shape>
            </v:group>
            <v:group style="position:absolute;left:3690;top:4012;width:258;height:2" coordorigin="3690,4012" coordsize="258,2">
              <v:shape style="position:absolute;left:3690;top:4012;width:258;height:2" coordorigin="3690,4012" coordsize="258,0" path="m3690,4012l3947,4012e" filled="f" stroked="t" strokeweight=".477306pt" strokecolor="#383838">
                <v:path arrowok="t"/>
              </v:shape>
            </v:group>
            <v:group style="position:absolute;left:3919;top:3663;width:2;height:354" coordorigin="3919,3663" coordsize="2,354">
              <v:shape style="position:absolute;left:3919;top:3663;width:2;height:354" coordorigin="3919,3663" coordsize="0,354" path="m3919,4017l3919,3663e" filled="f" stroked="t" strokeweight=".954611pt" strokecolor="#181818">
                <v:path arrowok="t"/>
              </v:shape>
            </v:group>
            <v:group style="position:absolute;left:3895;top:4003;width:1122;height:2" coordorigin="3895,4003" coordsize="1122,2">
              <v:shape style="position:absolute;left:3895;top:4003;width:1122;height:2" coordorigin="3895,4003" coordsize="1122,0" path="m3895,4003l5016,4003e" filled="f" stroked="t" strokeweight="1.193264pt" strokecolor="#545454">
                <v:path arrowok="t"/>
              </v:shape>
            </v:group>
            <v:group style="position:absolute;left:4935;top:4005;width:1370;height:2" coordorigin="4935,4005" coordsize="1370,2">
              <v:shape style="position:absolute;left:4935;top:4005;width:1370;height:2" coordorigin="4935,4005" coordsize="1370,0" path="m4935,4005l6305,4005e" filled="f" stroked="t" strokeweight="1.670569pt" strokecolor="#6B6B6B">
                <v:path arrowok="t"/>
              </v:shape>
            </v:group>
            <v:group style="position:absolute;left:6076;top:4014;width:644;height:2" coordorigin="6076,4014" coordsize="644,2">
              <v:shape style="position:absolute;left:6076;top:4014;width:644;height:2" coordorigin="6076,4014" coordsize="644,0" path="m6076,4014l6720,4014e" filled="f" stroked="t" strokeweight=".715958pt" strokecolor="#646464">
                <v:path arrowok="t"/>
              </v:shape>
            </v:group>
            <v:group style="position:absolute;left:6606;top:3998;width:401;height:2" coordorigin="6606,3998" coordsize="401,2">
              <v:shape style="position:absolute;left:6606;top:3998;width:401;height:2" coordorigin="6606,3998" coordsize="401,0" path="m6606,3998l7007,3998e" filled="f" stroked="t" strokeweight=".715958pt" strokecolor="#ACACAC">
                <v:path arrowok="t"/>
              </v:shape>
            </v:group>
            <v:group style="position:absolute;left:6964;top:4017;width:4487;height:2" coordorigin="6964,4017" coordsize="4487,2">
              <v:shape style="position:absolute;left:6964;top:4017;width:4487;height:2" coordorigin="6964,4017" coordsize="4487,0" path="m6964,4017l11451,4017e" filled="f" stroked="t" strokeweight=".715958pt" strokecolor="#5B5B5B">
                <v:path arrowok="t"/>
              </v:shape>
            </v:group>
            <v:group style="position:absolute;left:372;top:4297;width:4353;height:2" coordorigin="372,4297" coordsize="4353,2">
              <v:shape style="position:absolute;left:372;top:4297;width:4353;height:2" coordorigin="372,4297" coordsize="4353,0" path="m372,4297l4725,4297e" filled="f" stroked="t" strokeweight=".715958pt" strokecolor="#575757">
                <v:path arrowok="t"/>
              </v:shape>
            </v:group>
            <v:group style="position:absolute;left:4668;top:4304;width:325;height:2" coordorigin="4668,4304" coordsize="325,2">
              <v:shape style="position:absolute;left:4668;top:4304;width:325;height:2" coordorigin="4668,4304" coordsize="325,0" path="m4668,4304l4993,4304e" filled="f" stroked="t" strokeweight=".477306pt" strokecolor="#343434">
                <v:path arrowok="t"/>
              </v:shape>
            </v:group>
            <v:group style="position:absolute;left:4935;top:4304;width:4511;height:2" coordorigin="4935,4304" coordsize="4511,2">
              <v:shape style="position:absolute;left:4935;top:4304;width:4511;height:2" coordorigin="4935,4304" coordsize="4511,0" path="m4935,4304l9446,4304e" filled="f" stroked="t" strokeweight=".954611pt" strokecolor="#5B5B5B">
                <v:path arrowok="t"/>
              </v:shape>
            </v:group>
            <v:group style="position:absolute;left:9226;top:4304;width:926;height:2" coordorigin="9226,4304" coordsize="926,2">
              <v:shape style="position:absolute;left:9226;top:4304;width:926;height:2" coordorigin="9226,4304" coordsize="926,0" path="m9226,4304l10152,4304e" filled="f" stroked="t" strokeweight=".477306pt" strokecolor="#3B3B3B">
                <v:path arrowok="t"/>
              </v:shape>
            </v:group>
            <v:group style="position:absolute;left:10095;top:4304;width:1356;height:2" coordorigin="10095,4304" coordsize="1356,2">
              <v:shape style="position:absolute;left:10095;top:4304;width:1356;height:2" coordorigin="10095,4304" coordsize="1356,0" path="m10095,4304l11451,4304e" filled="f" stroked="t" strokeweight=".715958pt" strokecolor="#575757">
                <v:path arrowok="t"/>
              </v:shape>
            </v:group>
            <v:group style="position:absolute;left:377;top:4256;width:2;height:1293" coordorigin="377,4256" coordsize="2,1293">
              <v:shape style="position:absolute;left:377;top:4256;width:2;height:1293" coordorigin="377,4256" coordsize="0,1293" path="m377,5549l377,4256e" filled="f" stroked="t" strokeweight=".477306pt" strokecolor="#343434">
                <v:path arrowok="t"/>
              </v:shape>
            </v:group>
            <v:group style="position:absolute;left:2406;top:4541;width:2320;height:2" coordorigin="2406,4541" coordsize="2320,2">
              <v:shape style="position:absolute;left:2406;top:4541;width:2320;height:2" coordorigin="2406,4541" coordsize="2320,0" path="m2406,4541l4725,4541e" filled="f" stroked="t" strokeweight=".715958pt" strokecolor="#4F4F4F">
                <v:path arrowok="t"/>
              </v:shape>
            </v:group>
            <v:group style="position:absolute;left:4668;top:4544;width:325;height:2" coordorigin="4668,4544" coordsize="325,2">
              <v:shape style="position:absolute;left:4668;top:4544;width:325;height:2" coordorigin="4668,4544" coordsize="325,0" path="m4668,4544l4993,4544e" filled="f" stroked="t" strokeweight=".477306pt" strokecolor="#343434">
                <v:path arrowok="t"/>
              </v:shape>
            </v:group>
            <v:group style="position:absolute;left:4935;top:4541;width:1756;height:2" coordorigin="4935,4541" coordsize="1756,2">
              <v:shape style="position:absolute;left:4935;top:4541;width:1756;height:2" coordorigin="4935,4541" coordsize="1756,0" path="m4935,4541l6692,4541e" filled="f" stroked="t" strokeweight=".954611pt" strokecolor="#646464">
                <v:path arrowok="t"/>
              </v:shape>
            </v:group>
            <v:group style="position:absolute;left:6577;top:4544;width:449;height:2" coordorigin="6577,4544" coordsize="449,2">
              <v:shape style="position:absolute;left:6577;top:4544;width:449;height:2" coordorigin="6577,4544" coordsize="449,0" path="m6577,4544l7026,4544e" filled="f" stroked="t" strokeweight=".477306pt" strokecolor="#545454">
                <v:path arrowok="t"/>
              </v:shape>
            </v:group>
            <v:group style="position:absolute;left:6969;top:4544;width:850;height:2" coordorigin="6969,4544" coordsize="850,2">
              <v:shape style="position:absolute;left:6969;top:4544;width:850;height:2" coordorigin="6969,4544" coordsize="850,0" path="m6969,4544l7818,4544e" filled="f" stroked="t" strokeweight=".477306pt" strokecolor="#2F2F2F">
                <v:path arrowok="t"/>
              </v:shape>
            </v:group>
            <v:group style="position:absolute;left:7761;top:4546;width:3690;height:2" coordorigin="7761,4546" coordsize="3690,2">
              <v:shape style="position:absolute;left:7761;top:4546;width:3690;height:2" coordorigin="7761,4546" coordsize="3690,0" path="m7761,4546l11451,4546e" filled="f" stroked="t" strokeweight=".715958pt" strokecolor="#575757">
                <v:path arrowok="t"/>
              </v:shape>
            </v:group>
            <v:group style="position:absolute;left:2413;top:4500;width:2;height:311" coordorigin="2413,4500" coordsize="2,311">
              <v:shape style="position:absolute;left:2413;top:4500;width:2;height:311" coordorigin="2413,4500" coordsize="0,311" path="m2413,4812l2413,4500e" filled="f" stroked="t" strokeweight=".477306pt" strokecolor="#383838">
                <v:path arrowok="t"/>
              </v:shape>
            </v:group>
            <v:group style="position:absolute;left:4971;top:4539;width:2;height:2193" coordorigin="4971,4539" coordsize="2,2193">
              <v:shape style="position:absolute;left:4971;top:4539;width:2;height:2193" coordorigin="4971,4539" coordsize="0,2193" path="m4971,6732l4971,4539e" filled="f" stroked="t" strokeweight=".477306pt" strokecolor="#484848">
                <v:path arrowok="t"/>
              </v:shape>
            </v:group>
            <v:group style="position:absolute;left:7790;top:4524;width:2;height:259" coordorigin="7790,4524" coordsize="2,259">
              <v:shape style="position:absolute;left:7790;top:4524;width:2;height:259" coordorigin="7790,4524" coordsize="0,259" path="m7790,4783l7790,4524e" filled="f" stroked="t" strokeweight=".238653pt" strokecolor="#3F3F3F">
                <v:path arrowok="t"/>
              </v:shape>
            </v:group>
            <v:group style="position:absolute;left:11443;top:4496;width:2;height:565" coordorigin="11443,4496" coordsize="2,565">
              <v:shape style="position:absolute;left:11443;top:4496;width:2;height:565" coordorigin="11443,4496" coordsize="0,565" path="m11443,5061l11443,4496e" filled="f" stroked="t" strokeweight=".477306pt" strokecolor="#444444">
                <v:path arrowok="t"/>
              </v:shape>
            </v:group>
            <v:group style="position:absolute;left:2410;top:4754;width:2;height:297" coordorigin="2410,4754" coordsize="2,297">
              <v:shape style="position:absolute;left:2410;top:4754;width:2;height:297" coordorigin="2410,4754" coordsize="0,297" path="m2410,5051l2410,4754e" filled="f" stroked="t" strokeweight=".477306pt" strokecolor="#232323">
                <v:path arrowok="t"/>
              </v:shape>
            </v:group>
            <v:group style="position:absolute;left:4969;top:4754;width:2;height:297" coordorigin="4969,4754" coordsize="2,297">
              <v:shape style="position:absolute;left:4969;top:4754;width:2;height:297" coordorigin="4969,4754" coordsize="0,297" path="m4969,5051l4969,4754e" filled="f" stroked="t" strokeweight=".477306pt" strokecolor="#282828">
                <v:path arrowok="t"/>
              </v:shape>
            </v:group>
            <v:group style="position:absolute;left:4964;top:5037;width:563;height:2" coordorigin="4964,5037" coordsize="563,2">
              <v:shape style="position:absolute;left:4964;top:5037;width:563;height:2" coordorigin="4964,5037" coordsize="563,0" path="m4964,5037l5527,5037e" filled="f" stroked="t" strokeweight=".954611pt" strokecolor="#6B6B6B">
                <v:path arrowok="t"/>
              </v:shape>
            </v:group>
            <v:group style="position:absolute;left:5470;top:5037;width:1165;height:2" coordorigin="5470,5037" coordsize="1165,2">
              <v:shape style="position:absolute;left:5470;top:5037;width:1165;height:2" coordorigin="5470,5037" coordsize="1165,0" path="m5470,5037l6635,5037e" filled="f" stroked="t" strokeweight=".477306pt" strokecolor="#3F3F3F">
                <v:path arrowok="t"/>
              </v:shape>
            </v:group>
            <v:group style="position:absolute;left:6577;top:5039;width:1570;height:2" coordorigin="6577,5039" coordsize="1570,2">
              <v:shape style="position:absolute;left:6577;top:5039;width:1570;height:2" coordorigin="6577,5039" coordsize="1570,0" path="m6577,5039l8148,5039e" filled="f" stroked="t" strokeweight=".954611pt" strokecolor="#6B6B6B">
                <v:path arrowok="t"/>
              </v:shape>
            </v:group>
            <v:group style="position:absolute;left:7790;top:4783;width:2;height:249" coordorigin="7790,4783" coordsize="2,249">
              <v:shape style="position:absolute;left:7790;top:4783;width:2;height:249" coordorigin="7790,4783" coordsize="0,249" path="m7790,5032l7790,4783e" filled="f" stroked="t" strokeweight=".238653pt" strokecolor="#6B706B">
                <v:path arrowok="t"/>
              </v:shape>
            </v:group>
            <v:group style="position:absolute;left:8052;top:5037;width:1141;height:2" coordorigin="8052,5037" coordsize="1141,2">
              <v:shape style="position:absolute;left:8052;top:5037;width:1141;height:2" coordorigin="8052,5037" coordsize="1141,0" path="m8052,5037l9193,5037e" filled="f" stroked="t" strokeweight=".477306pt" strokecolor="#3B3B3B">
                <v:path arrowok="t"/>
              </v:shape>
            </v:group>
            <v:group style="position:absolute;left:9136;top:5039;width:2315;height:2" coordorigin="9136,5039" coordsize="2315,2">
              <v:shape style="position:absolute;left:9136;top:5039;width:2315;height:2" coordorigin="9136,5039" coordsize="2315,0" path="m9136,5039l11451,5039e" filled="f" stroked="t" strokeweight=".954611pt" strokecolor="#606060">
                <v:path arrowok="t"/>
              </v:shape>
            </v:group>
            <v:group style="position:absolute;left:4964;top:5286;width:3145;height:2" coordorigin="4964,5286" coordsize="3145,2">
              <v:shape style="position:absolute;left:4964;top:5286;width:3145;height:2" coordorigin="4964,5286" coordsize="3145,0" path="m4964,5286l8109,5286e" filled="f" stroked="t" strokeweight=".715958pt" strokecolor="#5B5B5B">
                <v:path arrowok="t"/>
              </v:shape>
            </v:group>
            <v:group style="position:absolute;left:8052;top:5286;width:1141;height:2" coordorigin="8052,5286" coordsize="1141,2">
              <v:shape style="position:absolute;left:8052;top:5286;width:1141;height:2" coordorigin="8052,5286" coordsize="1141,0" path="m8052,5286l9193,5286e" filled="f" stroked="t" strokeweight=".477306pt" strokecolor="#383838">
                <v:path arrowok="t"/>
              </v:shape>
            </v:group>
            <v:group style="position:absolute;left:9136;top:5288;width:2320;height:2" coordorigin="9136,5288" coordsize="2320,2">
              <v:shape style="position:absolute;left:9136;top:5288;width:2320;height:2" coordorigin="9136,5288" coordsize="2320,0" path="m9136,5288l11455,5288e" filled="f" stroked="t" strokeweight=".715958pt" strokecolor="#606060">
                <v:path arrowok="t"/>
              </v:shape>
            </v:group>
            <v:group style="position:absolute;left:4974;top:5152;width:2;height:665" coordorigin="4974,5152" coordsize="2,665">
              <v:shape style="position:absolute;left:4974;top:5152;width:2;height:665" coordorigin="4974,5152" coordsize="0,665" path="m4974,5817l4974,5152e" filled="f" stroked="t" strokeweight=".715958pt" strokecolor="#606060">
                <v:path arrowok="t"/>
              </v:shape>
            </v:group>
            <v:group style="position:absolute;left:4959;top:5535;width:3150;height:2" coordorigin="4959,5535" coordsize="3150,2">
              <v:shape style="position:absolute;left:4959;top:5535;width:3150;height:2" coordorigin="4959,5535" coordsize="3150,0" path="m4959,5535l8109,5535e" filled="f" stroked="t" strokeweight=".715958pt" strokecolor="#575757">
                <v:path arrowok="t"/>
              </v:shape>
            </v:group>
            <v:group style="position:absolute;left:8052;top:5535;width:1141;height:2" coordorigin="8052,5535" coordsize="1141,2">
              <v:shape style="position:absolute;left:8052;top:5535;width:1141;height:2" coordorigin="8052,5535" coordsize="1141,0" path="m8052,5535l9193,5535e" filled="f" stroked="t" strokeweight=".477306pt" strokecolor="#484848">
                <v:path arrowok="t"/>
              </v:shape>
            </v:group>
            <v:group style="position:absolute;left:8973;top:5537;width:2482;height:2" coordorigin="8973,5537" coordsize="2482,2">
              <v:shape style="position:absolute;left:8973;top:5537;width:2482;height:2" coordorigin="8973,5537" coordsize="2482,0" path="m8973,5537l11455,5537e" filled="f" stroked="t" strokeweight=".954611pt" strokecolor="#606060">
                <v:path arrowok="t"/>
              </v:shape>
            </v:group>
            <v:group style="position:absolute;left:11451;top:1360;width:2;height:6574" coordorigin="11451,1360" coordsize="2,6574">
              <v:shape style="position:absolute;left:11451;top:1360;width:2;height:6574" coordorigin="11451,1360" coordsize="0,6574" path="m11451,7933l11451,1360e" filled="f" stroked="t" strokeweight=".954611pt" strokecolor="#575757">
                <v:path arrowok="t"/>
              </v:shape>
            </v:group>
            <v:group style="position:absolute;left:377;top:5472;width:2;height:1518" coordorigin="377,5472" coordsize="2,1518">
              <v:shape style="position:absolute;left:377;top:5472;width:2;height:1518" coordorigin="377,5472" coordsize="0,1518" path="m377,6990l377,5472e" filled="f" stroked="t" strokeweight=".715958pt" strokecolor="#4F4F4F">
                <v:path arrowok="t"/>
              </v:shape>
            </v:group>
            <v:group style="position:absolute;left:2413;top:5142;width:2;height:766" coordorigin="2413,5142" coordsize="2,766">
              <v:shape style="position:absolute;left:2413;top:5142;width:2;height:766" coordorigin="2413,5142" coordsize="0,766" path="m2413,5908l2413,5142e" filled="f" stroked="t" strokeweight=".954611pt" strokecolor="#646464">
                <v:path arrowok="t"/>
              </v:shape>
            </v:group>
            <v:group style="position:absolute;left:2401;top:5769;width:611;height:2" coordorigin="2401,5769" coordsize="611,2">
              <v:shape style="position:absolute;left:2401;top:5769;width:611;height:2" coordorigin="2401,5769" coordsize="611,0" path="m2401,5769l3012,5769e" filled="f" stroked="t" strokeweight=".477306pt" strokecolor="#3F3F3F">
                <v:path arrowok="t"/>
              </v:shape>
            </v:group>
            <v:group style="position:absolute;left:2955;top:5772;width:5155;height:2" coordorigin="2955,5772" coordsize="5155,2">
              <v:shape style="position:absolute;left:2955;top:5772;width:5155;height:2" coordorigin="2955,5772" coordsize="5155,0" path="m2955,5772l8109,5772e" filled="f" stroked="t" strokeweight=".715958pt" strokecolor="#5B5B5B">
                <v:path arrowok="t"/>
              </v:shape>
            </v:group>
            <v:group style="position:absolute;left:8052;top:5774;width:1141;height:2" coordorigin="8052,5774" coordsize="1141,2">
              <v:shape style="position:absolute;left:8052;top:5774;width:1141;height:2" coordorigin="8052,5774" coordsize="1141,0" path="m8052,5774l9193,5774e" filled="f" stroked="t" strokeweight=".477306pt" strokecolor="#383838">
                <v:path arrowok="t"/>
              </v:shape>
            </v:group>
            <v:group style="position:absolute;left:9136;top:5776;width:2320;height:2" coordorigin="9136,5776" coordsize="2320,2">
              <v:shape style="position:absolute;left:9136;top:5776;width:2320;height:2" coordorigin="9136,5776" coordsize="2320,0" path="m9136,5776l11455,5776e" filled="f" stroked="t" strokeweight=".715958pt" strokecolor="#5B5B5B">
                <v:path arrowok="t"/>
              </v:shape>
            </v:group>
            <v:group style="position:absolute;left:368;top:6011;width:3379;height:2" coordorigin="368,6011" coordsize="3379,2">
              <v:shape style="position:absolute;left:368;top:6011;width:3379;height:2" coordorigin="368,6011" coordsize="3379,0" path="m368,6011l3747,6011e" filled="f" stroked="t" strokeweight=".715958pt" strokecolor="#5B5B5B">
                <v:path arrowok="t"/>
              </v:shape>
            </v:group>
            <v:group style="position:absolute;left:2415;top:4003;width:2;height:10255" coordorigin="2415,4003" coordsize="2,10255">
              <v:shape style="position:absolute;left:2415;top:4003;width:2;height:10255" coordorigin="2415,4003" coordsize="0,10255" path="m2415,14258l2415,4003e" filled="f" stroked="t" strokeweight=".715958pt" strokecolor="#4F4F4F">
                <v:path arrowok="t"/>
              </v:shape>
            </v:group>
            <v:group style="position:absolute;left:3690;top:6013;width:406;height:2" coordorigin="3690,6013" coordsize="406,2">
              <v:shape style="position:absolute;left:3690;top:6013;width:406;height:2" coordorigin="3690,6013" coordsize="406,0" path="m3690,6013l4095,6013e" filled="f" stroked="t" strokeweight=".477306pt" strokecolor="#383838">
                <v:path arrowok="t"/>
              </v:shape>
            </v:group>
            <v:group style="position:absolute;left:4038;top:6016;width:687;height:2" coordorigin="4038,6016" coordsize="687,2">
              <v:shape style="position:absolute;left:4038;top:6016;width:687;height:2" coordorigin="4038,6016" coordsize="687,0" path="m4038,6016l4725,6016e" filled="f" stroked="t" strokeweight=".477306pt" strokecolor="#4B4B4B">
                <v:path arrowok="t"/>
              </v:shape>
            </v:group>
            <v:group style="position:absolute;left:4668;top:6018;width:172;height:2" coordorigin="4668,6018" coordsize="172,2">
              <v:shape style="position:absolute;left:4668;top:6018;width:172;height:2" coordorigin="4668,6018" coordsize="172,0" path="m4668,6018l4840,6018e" filled="f" stroked="t" strokeweight=".477306pt" strokecolor="#383838">
                <v:path arrowok="t"/>
              </v:shape>
            </v:group>
            <v:group style="position:absolute;left:4783;top:6016;width:4410;height:2" coordorigin="4783,6016" coordsize="4410,2">
              <v:shape style="position:absolute;left:4783;top:6016;width:4410;height:2" coordorigin="4783,6016" coordsize="4410,0" path="m4783,6016l9193,6016e" filled="f" stroked="t" strokeweight=".715958pt" strokecolor="#606060">
                <v:path arrowok="t"/>
              </v:shape>
            </v:group>
            <v:group style="position:absolute;left:9136;top:6018;width:1017;height:2" coordorigin="9136,6018" coordsize="1017,2">
              <v:shape style="position:absolute;left:9136;top:6018;width:1017;height:2" coordorigin="9136,6018" coordsize="1017,0" path="m9136,6018l10152,6018e" filled="f" stroked="t" strokeweight=".477306pt" strokecolor="#444444">
                <v:path arrowok="t"/>
              </v:shape>
            </v:group>
            <v:group style="position:absolute;left:9890;top:6018;width:1570;height:2" coordorigin="9890,6018" coordsize="1570,2">
              <v:shape style="position:absolute;left:9890;top:6018;width:1570;height:2" coordorigin="9890,6018" coordsize="1570,0" path="m9890,6018l11460,6018e" filled="f" stroked="t" strokeweight=".954611pt" strokecolor="#676767">
                <v:path arrowok="t"/>
              </v:shape>
            </v:group>
            <v:group style="position:absolute;left:7790;top:6018;width:2;height:268" coordorigin="7790,6018" coordsize="2,268">
              <v:shape style="position:absolute;left:7790;top:6018;width:2;height:268" coordorigin="7790,6018" coordsize="0,268" path="m7790,6286l7790,6018e" filled="f" stroked="t" strokeweight=".238653pt" strokecolor="#575757">
                <v:path arrowok="t"/>
              </v:shape>
            </v:group>
            <v:group style="position:absolute;left:2410;top:6483;width:2429;height:2" coordorigin="2410,6483" coordsize="2429,2">
              <v:shape style="position:absolute;left:2410;top:6483;width:2429;height:2" coordorigin="2410,6483" coordsize="2429,0" path="m2410,6483l4840,6483e" filled="f" stroked="t" strokeweight=".715958pt" strokecolor="#4F4F4F">
                <v:path arrowok="t"/>
              </v:shape>
            </v:group>
            <v:group style="position:absolute;left:4773;top:6485;width:1360;height:2" coordorigin="4773,6485" coordsize="1360,2">
              <v:shape style="position:absolute;left:4773;top:6485;width:1360;height:2" coordorigin="4773,6485" coordsize="1360,0" path="m4773,6485l6133,6485e" filled="f" stroked="t" strokeweight=".954611pt" strokecolor="#676767">
                <v:path arrowok="t"/>
              </v:shape>
            </v:group>
            <v:group style="position:absolute;left:6076;top:6483;width:224;height:2" coordorigin="6076,6483" coordsize="224,2">
              <v:shape style="position:absolute;left:6076;top:6483;width:224;height:2" coordorigin="6076,6483" coordsize="224,0" path="m6076,6483l6300,6483e" filled="f" stroked="t" strokeweight=".477306pt" strokecolor="#282828">
                <v:path arrowok="t"/>
              </v:shape>
            </v:group>
            <v:group style="position:absolute;left:6243;top:6483;width:391;height:2" coordorigin="6243,6483" coordsize="391,2">
              <v:shape style="position:absolute;left:6243;top:6483;width:391;height:2" coordorigin="6243,6483" coordsize="391,0" path="m6243,6483l6635,6483e" filled="f" stroked="t" strokeweight=".477306pt" strokecolor="#3F3F3F">
                <v:path arrowok="t"/>
              </v:shape>
            </v:group>
            <v:group style="position:absolute;left:6577;top:6485;width:1795;height:2" coordorigin="6577,6485" coordsize="1795,2">
              <v:shape style="position:absolute;left:6577;top:6485;width:1795;height:2" coordorigin="6577,6485" coordsize="1795,0" path="m6577,6485l8372,6485e" filled="f" stroked="t" strokeweight=".954611pt" strokecolor="#6B6B6B">
                <v:path arrowok="t"/>
              </v:shape>
            </v:group>
            <v:group style="position:absolute;left:7790;top:6286;width:2;height:431" coordorigin="7790,6286" coordsize="2,431">
              <v:shape style="position:absolute;left:7790;top:6286;width:2;height:431" coordorigin="7790,6286" coordsize="0,431" path="m7790,6717l7790,6286e" filled="f" stroked="t" strokeweight=".238653pt" strokecolor="#747474">
                <v:path arrowok="t"/>
              </v:shape>
            </v:group>
            <v:group style="position:absolute;left:8052;top:6483;width:1141;height:2" coordorigin="8052,6483" coordsize="1141,2">
              <v:shape style="position:absolute;left:8052;top:6483;width:1141;height:2" coordorigin="8052,6483" coordsize="1141,0" path="m8052,6483l9193,6483e" filled="f" stroked="t" strokeweight=".477306pt" strokecolor="#4F4F4F">
                <v:path arrowok="t"/>
              </v:shape>
            </v:group>
            <v:group style="position:absolute;left:9136;top:6485;width:2324;height:2" coordorigin="9136,6485" coordsize="2324,2">
              <v:shape style="position:absolute;left:9136;top:6485;width:2324;height:2" coordorigin="9136,6485" coordsize="2324,0" path="m9136,6485l11460,6485e" filled="f" stroked="t" strokeweight=".954611pt" strokecolor="#646464">
                <v:path arrowok="t"/>
              </v:shape>
            </v:group>
            <v:group style="position:absolute;left:2406;top:6724;width:2320;height:2" coordorigin="2406,6724" coordsize="2320,2">
              <v:shape style="position:absolute;left:2406;top:6724;width:2320;height:2" coordorigin="2406,6724" coordsize="2320,0" path="m2406,6724l4725,6724e" filled="f" stroked="t" strokeweight=".477306pt" strokecolor="#545454">
                <v:path arrowok="t"/>
              </v:shape>
            </v:group>
            <v:group style="position:absolute;left:4668;top:6727;width:334;height:2" coordorigin="4668,6727" coordsize="334,2">
              <v:shape style="position:absolute;left:4668;top:6727;width:334;height:2" coordorigin="4668,6727" coordsize="334,0" path="m4668,6727l5002,6727e" filled="f" stroked="t" strokeweight=".477306pt" strokecolor="#2F2F2F">
                <v:path arrowok="t"/>
              </v:shape>
            </v:group>
            <v:group style="position:absolute;left:4978;top:6439;width:2;height:292" coordorigin="4978,6439" coordsize="2,292">
              <v:shape style="position:absolute;left:4978;top:6439;width:2;height:292" coordorigin="4978,6439" coordsize="0,292" path="m4978,6732l4978,6439e" filled="f" stroked="t" strokeweight=".954611pt" strokecolor="#5B5B5B">
                <v:path arrowok="t"/>
              </v:shape>
            </v:group>
            <v:group style="position:absolute;left:4931;top:6722;width:396;height:2" coordorigin="4931,6722" coordsize="396,2">
              <v:shape style="position:absolute;left:4931;top:6722;width:396;height:2" coordorigin="4931,6722" coordsize="396,0" path="m4931,6722l5327,6722e" filled="f" stroked="t" strokeweight=".715958pt" strokecolor="#545454">
                <v:path arrowok="t"/>
              </v:shape>
            </v:group>
            <v:group style="position:absolute;left:5160;top:6724;width:1012;height:2" coordorigin="5160,6724" coordsize="1012,2">
              <v:shape style="position:absolute;left:5160;top:6724;width:1012;height:2" coordorigin="5160,6724" coordsize="1012,0" path="m5160,6724l6172,6724e" filled="f" stroked="t" strokeweight=".954611pt" strokecolor="#707070">
                <v:path arrowok="t"/>
              </v:shape>
            </v:group>
            <v:group style="position:absolute;left:6076;top:6727;width:1389;height:2" coordorigin="6076,6727" coordsize="1389,2">
              <v:shape style="position:absolute;left:6076;top:6727;width:1389;height:2" coordorigin="6076,6727" coordsize="1389,0" path="m6076,6727l7465,6727e" filled="f" stroked="t" strokeweight=".477306pt" strokecolor="#4F4F4F">
                <v:path arrowok="t"/>
              </v:shape>
            </v:group>
            <v:group style="position:absolute;left:7408;top:6724;width:1785;height:2" coordorigin="7408,6724" coordsize="1785,2">
              <v:shape style="position:absolute;left:7408;top:6724;width:1785;height:2" coordorigin="7408,6724" coordsize="1785,0" path="m7408,6724l9193,6724e" filled="f" stroked="t" strokeweight=".954611pt" strokecolor="#646464">
                <v:path arrowok="t"/>
              </v:shape>
            </v:group>
            <v:group style="position:absolute;left:9136;top:6727;width:1017;height:2" coordorigin="9136,6727" coordsize="1017,2">
              <v:shape style="position:absolute;left:9136;top:6727;width:1017;height:2" coordorigin="9136,6727" coordsize="1017,0" path="m9136,6727l10152,6727e" filled="f" stroked="t" strokeweight=".477306pt" strokecolor="#444444">
                <v:path arrowok="t"/>
              </v:shape>
            </v:group>
            <v:group style="position:absolute;left:9890;top:6727;width:1570;height:2" coordorigin="9890,6727" coordsize="1570,2">
              <v:shape style="position:absolute;left:9890;top:6727;width:1570;height:2" coordorigin="9890,6727" coordsize="1570,0" path="m9890,6727l11460,6727e" filled="f" stroked="t" strokeweight=".954611pt" strokecolor="#676767">
                <v:path arrowok="t"/>
              </v:shape>
            </v:group>
            <v:group style="position:absolute;left:372;top:6957;width:153;height:2" coordorigin="372,6957" coordsize="153,2">
              <v:shape style="position:absolute;left:372;top:6957;width:153;height:2" coordorigin="372,6957" coordsize="153,0" path="m372,6957l525,6957e" filled="f" stroked="t" strokeweight=".477306pt" strokecolor="#484848">
                <v:path arrowok="t"/>
              </v:shape>
            </v:group>
            <v:group style="position:absolute;left:468;top:6959;width:4258;height:2" coordorigin="468,6959" coordsize="4258,2">
              <v:shape style="position:absolute;left:468;top:6959;width:4258;height:2" coordorigin="468,6959" coordsize="4258,0" path="m468,6959l4725,6959e" filled="f" stroked="t" strokeweight=".715958pt" strokecolor="#606060">
                <v:path arrowok="t"/>
              </v:shape>
            </v:group>
            <v:group style="position:absolute;left:4668;top:6961;width:172;height:2" coordorigin="4668,6961" coordsize="172,2">
              <v:shape style="position:absolute;left:4668;top:6961;width:172;height:2" coordorigin="4668,6961" coordsize="172,0" path="m4668,6961l4840,6961e" filled="f" stroked="t" strokeweight=".715958pt" strokecolor="#4B4B4B">
                <v:path arrowok="t"/>
              </v:shape>
            </v:group>
            <v:group style="position:absolute;left:4773;top:6964;width:1375;height:2" coordorigin="4773,6964" coordsize="1375,2">
              <v:shape style="position:absolute;left:4773;top:6964;width:1375;height:2" coordorigin="4773,6964" coordsize="1375,0" path="m4773,6964l6148,6964e" filled="f" stroked="t" strokeweight=".954611pt" strokecolor="#6B6B6B">
                <v:path arrowok="t"/>
              </v:shape>
            </v:group>
            <v:group style="position:absolute;left:6076;top:6964;width:1389;height:2" coordorigin="6076,6964" coordsize="1389,2">
              <v:shape style="position:absolute;left:6076;top:6964;width:1389;height:2" coordorigin="6076,6964" coordsize="1389,0" path="m6076,6964l7465,6964e" filled="f" stroked="t" strokeweight=".477306pt" strokecolor="#4B4B4B">
                <v:path arrowok="t"/>
              </v:shape>
            </v:group>
            <v:group style="position:absolute;left:7408;top:6964;width:964;height:2" coordorigin="7408,6964" coordsize="964,2">
              <v:shape style="position:absolute;left:7408;top:6964;width:964;height:2" coordorigin="7408,6964" coordsize="964,0" path="m7408,6964l8372,6964e" filled="f" stroked="t" strokeweight=".954611pt" strokecolor="#6B6B6B">
                <v:path arrowok="t"/>
              </v:shape>
            </v:group>
            <v:group style="position:absolute;left:8052;top:6964;width:1231;height:2" coordorigin="8052,6964" coordsize="1231,2">
              <v:shape style="position:absolute;left:8052;top:6964;width:1231;height:2" coordorigin="8052,6964" coordsize="1231,0" path="m8052,6964l9284,6964e" filled="f" stroked="t" strokeweight=".477306pt" strokecolor="#575757">
                <v:path arrowok="t"/>
              </v:shape>
            </v:group>
            <v:group style="position:absolute;left:9226;top:6966;width:926;height:2" coordorigin="9226,6966" coordsize="926,2">
              <v:shape style="position:absolute;left:9226;top:6966;width:926;height:2" coordorigin="9226,6966" coordsize="926,0" path="m9226,6966l10152,6966e" filled="f" stroked="t" strokeweight=".477306pt" strokecolor="#3B3B3B">
                <v:path arrowok="t"/>
              </v:shape>
            </v:group>
            <v:group style="position:absolute;left:10095;top:6966;width:1365;height:2" coordorigin="10095,6966" coordsize="1365,2">
              <v:shape style="position:absolute;left:10095;top:6966;width:1365;height:2" coordorigin="10095,6966" coordsize="1365,0" path="m10095,6966l11460,6966e" filled="f" stroked="t" strokeweight=".954611pt" strokecolor="#6B6B6B">
                <v:path arrowok="t"/>
              </v:shape>
            </v:group>
            <v:group style="position:absolute;left:377;top:6918;width:2;height:761" coordorigin="377,6918" coordsize="2,761">
              <v:shape style="position:absolute;left:377;top:6918;width:2;height:761" coordorigin="377,6918" coordsize="0,761" path="m377,7679l377,6918e" filled="f" stroked="t" strokeweight=".477306pt" strokecolor="#2B2B2B">
                <v:path arrowok="t"/>
              </v:shape>
            </v:group>
            <v:group style="position:absolute;left:372;top:7428;width:5155;height:2" coordorigin="372,7428" coordsize="5155,2">
              <v:shape style="position:absolute;left:372;top:7428;width:5155;height:2" coordorigin="372,7428" coordsize="5155,0" path="m372,7428l5527,7428e" filled="f" stroked="t" strokeweight=".954611pt" strokecolor="#606060">
                <v:path arrowok="t"/>
              </v:shape>
            </v:group>
            <v:group style="position:absolute;left:5470;top:7431;width:663;height:2" coordorigin="5470,7431" coordsize="663,2">
              <v:shape style="position:absolute;left:5470;top:7431;width:663;height:2" coordorigin="5470,7431" coordsize="663,0" path="m5470,7431l6133,7431e" filled="f" stroked="t" strokeweight=".477306pt" strokecolor="#444444">
                <v:path arrowok="t"/>
              </v:shape>
            </v:group>
            <v:group style="position:absolute;left:6071;top:7428;width:1107;height:2" coordorigin="6071,7428" coordsize="1107,2">
              <v:shape style="position:absolute;left:6071;top:7428;width:1107;height:2" coordorigin="6071,7428" coordsize="1107,0" path="m6071,7428l7179,7428e" filled="f" stroked="t" strokeweight=".954611pt" strokecolor="#6B6B6B">
                <v:path arrowok="t"/>
              </v:shape>
            </v:group>
            <v:group style="position:absolute;left:6969;top:7431;width:3418;height:2" coordorigin="6969,7431" coordsize="3418,2">
              <v:shape style="position:absolute;left:6969;top:7431;width:3418;height:2" coordorigin="6969,7431" coordsize="3418,0" path="m6969,7431l10386,7431e" filled="f" stroked="t" strokeweight=".715958pt" strokecolor="#575757">
                <v:path arrowok="t"/>
              </v:shape>
            </v:group>
            <v:group style="position:absolute;left:10095;top:7431;width:1370;height:2" coordorigin="10095,7431" coordsize="1370,2">
              <v:shape style="position:absolute;left:10095;top:7431;width:1370;height:2" coordorigin="10095,7431" coordsize="1370,0" path="m10095,7431l11465,7431e" filled="f" stroked="t" strokeweight=".477306pt" strokecolor="#3F3F3F">
                <v:path arrowok="t"/>
              </v:shape>
            </v:group>
            <v:group style="position:absolute;left:4978;top:7421;width:2;height:728" coordorigin="4978,7421" coordsize="2,728">
              <v:shape style="position:absolute;left:4978;top:7421;width:2;height:728" coordorigin="4978,7421" coordsize="0,728" path="m4978,8149l4978,7421e" filled="f" stroked="t" strokeweight=".715958pt" strokecolor="#484848">
                <v:path arrowok="t"/>
              </v:shape>
            </v:group>
            <v:group style="position:absolute;left:4974;top:7668;width:4573;height:2" coordorigin="4974,7668" coordsize="4573,2">
              <v:shape style="position:absolute;left:4974;top:7668;width:4573;height:2" coordorigin="4974,7668" coordsize="4573,0" path="m4974,7668l9546,7668e" filled="f" stroked="t" strokeweight=".715958pt" strokecolor="#606060">
                <v:path arrowok="t"/>
              </v:shape>
            </v:group>
            <v:group style="position:absolute;left:9226;top:7670;width:2239;height:2" coordorigin="9226,7670" coordsize="2239,2">
              <v:shape style="position:absolute;left:9226;top:7670;width:2239;height:2" coordorigin="9226,7670" coordsize="2239,0" path="m9226,7670l11465,7670e" filled="f" stroked="t" strokeweight=".477306pt" strokecolor="#444444">
                <v:path arrowok="t"/>
              </v:shape>
            </v:group>
            <v:group style="position:absolute;left:4974;top:7905;width:554;height:2" coordorigin="4974,7905" coordsize="554,2">
              <v:shape style="position:absolute;left:4974;top:7905;width:554;height:2" coordorigin="4974,7905" coordsize="554,0" path="m4974,7905l5527,7905e" filled="f" stroked="t" strokeweight=".477306pt" strokecolor="#444444">
                <v:path arrowok="t"/>
              </v:shape>
            </v:group>
            <v:group style="position:absolute;left:5470;top:7905;width:5995;height:2" coordorigin="5470,7905" coordsize="5995,2">
              <v:shape style="position:absolute;left:5470;top:7905;width:5995;height:2" coordorigin="5470,7905" coordsize="5995,0" path="m5470,7905l11465,7905e" filled="f" stroked="t" strokeweight=".715958pt" strokecolor="#5B5B5B">
                <v:path arrowok="t"/>
              </v:shape>
            </v:group>
            <v:group style="position:absolute;left:368;top:8144;width:158;height:2" coordorigin="368,8144" coordsize="158,2">
              <v:shape style="position:absolute;left:368;top:8144;width:158;height:2" coordorigin="368,8144" coordsize="158,0" path="m368,8144l525,8144e" filled="f" stroked="t" strokeweight=".477306pt" strokecolor="#484848">
                <v:path arrowok="t"/>
              </v:shape>
            </v:group>
            <v:group style="position:absolute;left:382;top:7622;width:2;height:7009" coordorigin="382,7622" coordsize="2,7009">
              <v:shape style="position:absolute;left:382;top:7622;width:2;height:7009" coordorigin="382,7622" coordsize="0,7009" path="m382,14631l382,7622e" filled="f" stroked="t" strokeweight=".715958pt" strokecolor="#4F4F4F">
                <v:path arrowok="t"/>
              </v:shape>
            </v:group>
            <v:group style="position:absolute;left:468;top:8146;width:4372;height:2" coordorigin="468,8146" coordsize="4372,2">
              <v:shape style="position:absolute;left:468;top:8146;width:4372;height:2" coordorigin="468,8146" coordsize="4372,0" path="m468,8146l4840,8146e" filled="f" stroked="t" strokeweight=".954611pt" strokecolor="#5B5B5B">
                <v:path arrowok="t"/>
              </v:shape>
            </v:group>
            <v:group style="position:absolute;left:4783;top:8144;width:544;height:2" coordorigin="4783,8144" coordsize="544,2">
              <v:shape style="position:absolute;left:4783;top:8144;width:544;height:2" coordorigin="4783,8144" coordsize="544,0" path="m4783,8144l5327,8144e" filled="f" stroked="t" strokeweight=".477306pt" strokecolor="#383838">
                <v:path arrowok="t"/>
              </v:shape>
            </v:group>
            <v:group style="position:absolute;left:4978;top:7421;width:2;height:737" coordorigin="4978,7421" coordsize="2,737">
              <v:shape style="position:absolute;left:4978;top:7421;width:2;height:737" coordorigin="4978,7421" coordsize="0,737" path="m4978,8158l4978,7421e" filled="f" stroked="t" strokeweight=".954611pt" strokecolor="#4B4B4B">
                <v:path arrowok="t"/>
              </v:shape>
            </v:group>
            <v:group style="position:absolute;left:5269;top:8146;width:258;height:2" coordorigin="5269,8146" coordsize="258,2">
              <v:shape style="position:absolute;left:5269;top:8146;width:258;height:2" coordorigin="5269,8146" coordsize="258,0" path="m5269,8146l5527,8146e" filled="f" stroked="t" strokeweight=".715958pt" strokecolor="#4F4F4F">
                <v:path arrowok="t"/>
              </v:shape>
            </v:group>
            <v:group style="position:absolute;left:5403;top:8144;width:1623;height:2" coordorigin="5403,8144" coordsize="1623,2">
              <v:shape style="position:absolute;left:5403;top:8144;width:1623;height:2" coordorigin="5403,8144" coordsize="1623,0" path="m5403,8144l7026,8144e" filled="f" stroked="t" strokeweight=".954611pt" strokecolor="#646464">
                <v:path arrowok="t"/>
              </v:shape>
            </v:group>
            <v:group style="position:absolute;left:6969;top:8144;width:850;height:2" coordorigin="6969,8144" coordsize="850,2">
              <v:shape style="position:absolute;left:6969;top:8144;width:850;height:2" coordorigin="6969,8144" coordsize="850,0" path="m6969,8144l7818,8144e" filled="f" stroked="t" strokeweight=".477306pt" strokecolor="#383838">
                <v:path arrowok="t"/>
              </v:shape>
            </v:group>
            <v:group style="position:absolute;left:7761;top:8146;width:1523;height:2" coordorigin="7761,8146" coordsize="1523,2">
              <v:shape style="position:absolute;left:7761;top:8146;width:1523;height:2" coordorigin="7761,8146" coordsize="1523,0" path="m7761,8146l9284,8146e" filled="f" stroked="t" strokeweight=".954611pt" strokecolor="#606060">
                <v:path arrowok="t"/>
              </v:shape>
            </v:group>
            <v:group style="position:absolute;left:9226;top:8144;width:926;height:2" coordorigin="9226,8144" coordsize="926,2">
              <v:shape style="position:absolute;left:9226;top:8144;width:926;height:2" coordorigin="9226,8144" coordsize="926,0" path="m9226,8144l10152,8144e" filled="f" stroked="t" strokeweight=".477306pt" strokecolor="#383838">
                <v:path arrowok="t"/>
              </v:shape>
            </v:group>
            <v:group style="position:absolute;left:10095;top:8144;width:1370;height:2" coordorigin="10095,8144" coordsize="1370,2">
              <v:shape style="position:absolute;left:10095;top:8144;width:1370;height:2" coordorigin="10095,8144" coordsize="1370,0" path="m10095,8144l11465,8144e" filled="f" stroked="t" strokeweight=".954611pt" strokecolor="#575757">
                <v:path arrowok="t"/>
              </v:shape>
            </v:group>
            <v:group style="position:absolute;left:11455;top:8130;width:2;height:531" coordorigin="11455,8130" coordsize="2,531">
              <v:shape style="position:absolute;left:11455;top:8130;width:2;height:531" coordorigin="11455,8130" coordsize="0,531" path="m11455,8661l11455,8130e" filled="f" stroked="t" strokeweight=".477306pt" strokecolor="#444444">
                <v:path arrowok="t"/>
              </v:shape>
            </v:group>
            <v:group style="position:absolute;left:382;top:8374;width:2;height:618" coordorigin="382,8374" coordsize="2,618">
              <v:shape style="position:absolute;left:382;top:8374;width:2;height:618" coordorigin="382,8374" coordsize="0,618" path="m382,8991l382,8374e" filled="f" stroked="t" strokeweight=".477306pt" strokecolor="#2F2F2F">
                <v:path arrowok="t"/>
              </v:shape>
            </v:group>
            <v:group style="position:absolute;left:372;top:8965;width:5761;height:2" coordorigin="372,8965" coordsize="5761,2">
              <v:shape style="position:absolute;left:372;top:8965;width:5761;height:2" coordorigin="372,8965" coordsize="5761,0" path="m372,8965l6133,8965e" filled="f" stroked="t" strokeweight=".715958pt" strokecolor="#5B5B5B">
                <v:path arrowok="t"/>
              </v:shape>
            </v:group>
            <v:group style="position:absolute;left:6076;top:8963;width:558;height:2" coordorigin="6076,8963" coordsize="558,2">
              <v:shape style="position:absolute;left:6076;top:8963;width:558;height:2" coordorigin="6076,8963" coordsize="558,0" path="m6076,8963l6635,8963e" filled="f" stroked="t" strokeweight=".477306pt" strokecolor="#383838">
                <v:path arrowok="t"/>
              </v:shape>
            </v:group>
            <v:group style="position:absolute;left:6577;top:8963;width:1365;height:2" coordorigin="6577,8963" coordsize="1365,2">
              <v:shape style="position:absolute;left:6577;top:8963;width:1365;height:2" coordorigin="6577,8963" coordsize="1365,0" path="m6577,8963l7942,8963e" filled="f" stroked="t" strokeweight=".954611pt" strokecolor="#676767">
                <v:path arrowok="t"/>
              </v:shape>
            </v:group>
            <v:group style="position:absolute;left:7761;top:8960;width:348;height:2" coordorigin="7761,8960" coordsize="348,2">
              <v:shape style="position:absolute;left:7761;top:8960;width:348;height:2" coordorigin="7761,8960" coordsize="348,0" path="m7761,8960l8109,8960e" filled="f" stroked="t" strokeweight=".715958pt" strokecolor="#4F4F4F">
                <v:path arrowok="t"/>
              </v:shape>
            </v:group>
            <v:group style="position:absolute;left:8052;top:8963;width:1141;height:2" coordorigin="8052,8963" coordsize="1141,2">
              <v:shape style="position:absolute;left:8052;top:8963;width:1141;height:2" coordorigin="8052,8963" coordsize="1141,0" path="m8052,8963l9193,8963e" filled="f" stroked="t" strokeweight=".477306pt" strokecolor="#3B3B3B">
                <v:path arrowok="t"/>
              </v:shape>
            </v:group>
            <v:group style="position:absolute;left:9136;top:8963;width:2334;height:2" coordorigin="9136,8963" coordsize="2334,2">
              <v:shape style="position:absolute;left:9136;top:8963;width:2334;height:2" coordorigin="9136,8963" coordsize="2334,0" path="m9136,8963l11470,8963e" filled="f" stroked="t" strokeweight=".715958pt" strokecolor="#606060">
                <v:path arrowok="t"/>
              </v:shape>
            </v:group>
            <v:group style="position:absolute;left:11462;top:5760;width:2;height:4802" coordorigin="11462,5760" coordsize="2,4802">
              <v:shape style="position:absolute;left:11462;top:5760;width:2;height:4802" coordorigin="11462,5760" coordsize="0,4802" path="m11462,10562l11462,5760e" filled="f" stroked="t" strokeweight=".715958pt" strokecolor="#575757">
                <v:path arrowok="t"/>
              </v:shape>
            </v:group>
            <v:group style="position:absolute;left:382;top:8920;width:2;height:326" coordorigin="382,8920" coordsize="2,326">
              <v:shape style="position:absolute;left:382;top:8920;width:2;height:326" coordorigin="382,8920" coordsize="0,326" path="m382,9245l382,8920e" filled="f" stroked="t" strokeweight=".477306pt" strokecolor="#444444">
                <v:path arrowok="t"/>
              </v:shape>
            </v:group>
            <v:group style="position:absolute;left:2420;top:9417;width:2;height:287" coordorigin="2420,9417" coordsize="2,287">
              <v:shape style="position:absolute;left:2420;top:9417;width:2;height:287" coordorigin="2420,9417" coordsize="0,287" path="m2420,9705l2420,9417e" filled="f" stroked="t" strokeweight=".477306pt" strokecolor="#2B2B2B">
                <v:path arrowok="t"/>
              </v:shape>
            </v:group>
            <v:group style="position:absolute;left:2422;top:4285;width:2;height:8441" coordorigin="2422,4285" coordsize="2,8441">
              <v:shape style="position:absolute;left:2422;top:4285;width:2;height:8441" coordorigin="2422,4285" coordsize="0,8441" path="m2422,12726l2422,4285e" filled="f" stroked="t" strokeweight=".715958pt" strokecolor="#4B4B4B">
                <v:path arrowok="t"/>
              </v:shape>
            </v:group>
            <v:group style="position:absolute;left:382;top:10121;width:764;height:2" coordorigin="382,10121" coordsize="764,2">
              <v:shape style="position:absolute;left:382;top:10121;width:764;height:2" coordorigin="382,10121" coordsize="764,0" path="m382,10121l1146,10121e" filled="f" stroked="t" strokeweight=".715958pt" strokecolor="#606060">
                <v:path arrowok="t"/>
              </v:shape>
            </v:group>
            <v:group style="position:absolute;left:387;top:9867;width:2;height:555" coordorigin="387,9867" coordsize="2,555">
              <v:shape style="position:absolute;left:387;top:9867;width:2;height:555" coordorigin="387,9867" coordsize="0,555" path="m387,10423l387,9867e" filled="f" stroked="t" strokeweight=".477306pt" strokecolor="#3B3B3B">
                <v:path arrowok="t"/>
              </v:shape>
            </v:group>
            <v:group style="position:absolute;left:1088;top:10121;width:702;height:2" coordorigin="1088,10121" coordsize="702,2">
              <v:shape style="position:absolute;left:1088;top:10121;width:702;height:2" coordorigin="1088,10121" coordsize="702,0" path="m1088,10121l1790,10121e" filled="f" stroked="t" strokeweight=".477306pt" strokecolor="#3F3F3F">
                <v:path arrowok="t"/>
              </v:shape>
            </v:group>
            <v:group style="position:absolute;left:1733;top:10116;width:7460;height:2" coordorigin="1733,10116" coordsize="7460,2">
              <v:shape style="position:absolute;left:1733;top:10116;width:7460;height:2" coordorigin="1733,10116" coordsize="7460,0" path="m1733,10116l9193,10116e" filled="f" stroked="t" strokeweight=".715958pt" strokecolor="#646464">
                <v:path arrowok="t"/>
              </v:shape>
            </v:group>
            <v:group style="position:absolute;left:9136;top:10116;width:148;height:2" coordorigin="9136,10116" coordsize="148,2">
              <v:shape style="position:absolute;left:9136;top:10116;width:148;height:2" coordorigin="9136,10116" coordsize="148,0" path="m9136,10116l9284,10116e" filled="f" stroked="t" strokeweight=".477306pt" strokecolor="#484848">
                <v:path arrowok="t"/>
              </v:shape>
            </v:group>
            <v:group style="position:absolute;left:9226;top:10116;width:926;height:2" coordorigin="9226,10116" coordsize="926,2">
              <v:shape style="position:absolute;left:9226;top:10116;width:926;height:2" coordorigin="9226,10116" coordsize="926,0" path="m9226,10116l10152,10116e" filled="f" stroked="t" strokeweight=".477306pt" strokecolor="#343434">
                <v:path arrowok="t"/>
              </v:shape>
            </v:group>
            <v:group style="position:absolute;left:10095;top:10119;width:1375;height:2" coordorigin="10095,10119" coordsize="1375,2">
              <v:shape style="position:absolute;left:10095;top:10119;width:1375;height:2" coordorigin="10095,10119" coordsize="1375,0" path="m10095,10119l11470,10119e" filled="f" stroked="t" strokeweight=".715958pt" strokecolor="#545454">
                <v:path arrowok="t"/>
              </v:shape>
            </v:group>
            <v:group style="position:absolute;left:377;top:10365;width:8004;height:2" coordorigin="377,10365" coordsize="8004,2">
              <v:shape style="position:absolute;left:377;top:10365;width:8004;height:2" coordorigin="377,10365" coordsize="8004,0" path="m377,10365l8381,10365e" filled="f" stroked="t" strokeweight=".715958pt" strokecolor="#646464">
                <v:path arrowok="t"/>
              </v:shape>
            </v:group>
            <v:group style="position:absolute;left:6243;top:10363;width:783;height:2" coordorigin="6243,10363" coordsize="783,2">
              <v:shape style="position:absolute;left:6243;top:10363;width:783;height:2" coordorigin="6243,10363" coordsize="783,0" path="m6243,10363l7026,10363e" filled="f" stroked="t" strokeweight=".477306pt" strokecolor="#606060">
                <v:path arrowok="t"/>
              </v:shape>
            </v:group>
            <v:group style="position:absolute;left:8052;top:10361;width:1141;height:2" coordorigin="8052,10361" coordsize="1141,2">
              <v:shape style="position:absolute;left:8052;top:10361;width:1141;height:2" coordorigin="8052,10361" coordsize="1141,0" path="m8052,10361l9193,10361e" filled="f" stroked="t" strokeweight=".477306pt" strokecolor="#545454">
                <v:path arrowok="t"/>
              </v:shape>
            </v:group>
            <v:group style="position:absolute;left:9136;top:10363;width:2334;height:2" coordorigin="9136,10363" coordsize="2334,2">
              <v:shape style="position:absolute;left:9136;top:10363;width:2334;height:2" coordorigin="9136,10363" coordsize="2334,0" path="m9136,10363l11470,10363e" filled="f" stroked="t" strokeweight=".954611pt" strokecolor="#676767">
                <v:path arrowok="t"/>
              </v:shape>
            </v:group>
            <v:group style="position:absolute;left:778;top:10610;width:2969;height:2" coordorigin="778,10610" coordsize="2969,2">
              <v:shape style="position:absolute;left:778;top:10610;width:2969;height:2" coordorigin="778,10610" coordsize="2969,0" path="m778,10610l3747,10610e" filled="f" stroked="t" strokeweight=".715958pt" strokecolor="#575757">
                <v:path arrowok="t"/>
              </v:shape>
            </v:group>
            <v:group style="position:absolute;left:3690;top:10610;width:406;height:2" coordorigin="3690,10610" coordsize="406,2">
              <v:shape style="position:absolute;left:3690;top:10610;width:406;height:2" coordorigin="3690,10610" coordsize="406,0" path="m3690,10610l4095,10610e" filled="f" stroked="t" strokeweight=".477306pt" strokecolor="#383838">
                <v:path arrowok="t"/>
              </v:shape>
            </v:group>
            <v:group style="position:absolute;left:4038;top:10610;width:1489;height:2" coordorigin="4038,10610" coordsize="1489,2">
              <v:shape style="position:absolute;left:4038;top:10610;width:1489;height:2" coordorigin="4038,10610" coordsize="1489,0" path="m4038,10610l5527,10610e" filled="f" stroked="t" strokeweight=".954611pt" strokecolor="#606460">
                <v:path arrowok="t"/>
              </v:shape>
            </v:group>
            <v:group style="position:absolute;left:5470;top:10610;width:663;height:2" coordorigin="5470,10610" coordsize="663,2">
              <v:shape style="position:absolute;left:5470;top:10610;width:663;height:2" coordorigin="5470,10610" coordsize="663,0" path="m5470,10610l6133,10610e" filled="f" stroked="t" strokeweight=".477306pt" strokecolor="#4F4F4F">
                <v:path arrowok="t"/>
              </v:shape>
            </v:group>
            <v:group style="position:absolute;left:5985;top:10607;width:1041;height:2" coordorigin="5985,10607" coordsize="1041,2">
              <v:shape style="position:absolute;left:5985;top:10607;width:1041;height:2" coordorigin="5985,10607" coordsize="1041,0" path="m5985,10607l7026,10607e" filled="f" stroked="t" strokeweight=".954611pt" strokecolor="#707070">
                <v:path arrowok="t"/>
              </v:shape>
            </v:group>
            <v:group style="position:absolute;left:6969;top:10605;width:850;height:2" coordorigin="6969,10605" coordsize="850,2">
              <v:shape style="position:absolute;left:6969;top:10605;width:850;height:2" coordorigin="6969,10605" coordsize="850,0" path="m6969,10605l7818,10605e" filled="f" stroked="t" strokeweight=".477306pt" strokecolor="#444444">
                <v:path arrowok="t"/>
              </v:shape>
            </v:group>
            <v:group style="position:absolute;left:7761;top:10605;width:1432;height:2" coordorigin="7761,10605" coordsize="1432,2">
              <v:shape style="position:absolute;left:7761;top:10605;width:1432;height:2" coordorigin="7761,10605" coordsize="1432,0" path="m7761,10605l9193,10605e" filled="f" stroked="t" strokeweight=".954611pt" strokecolor="#6B6B6B">
                <v:path arrowok="t"/>
              </v:shape>
            </v:group>
            <v:group style="position:absolute;left:9136;top:10605;width:148;height:2" coordorigin="9136,10605" coordsize="148,2">
              <v:shape style="position:absolute;left:9136;top:10605;width:148;height:2" coordorigin="9136,10605" coordsize="148,0" path="m9136,10605l9284,10605e" filled="f" stroked="t" strokeweight=".477306pt" strokecolor="#545454">
                <v:path arrowok="t"/>
              </v:shape>
            </v:group>
            <v:group style="position:absolute;left:9226;top:10605;width:926;height:2" coordorigin="9226,10605" coordsize="926,2">
              <v:shape style="position:absolute;left:9226;top:10605;width:926;height:2" coordorigin="9226,10605" coordsize="926,0" path="m9226,10605l10152,10605e" filled="f" stroked="t" strokeweight=".477306pt" strokecolor="#3F3F3F">
                <v:path arrowok="t"/>
              </v:shape>
            </v:group>
            <v:group style="position:absolute;left:10095;top:10605;width:1375;height:2" coordorigin="10095,10605" coordsize="1375,2">
              <v:shape style="position:absolute;left:10095;top:10605;width:1375;height:2" coordorigin="10095,10605" coordsize="1375,0" path="m10095,10605l11470,10605e" filled="f" stroked="t" strokeweight=".715958pt" strokecolor="#646464">
                <v:path arrowok="t"/>
              </v:shape>
            </v:group>
            <v:group style="position:absolute;left:11465;top:10351;width:2;height:2638" coordorigin="11465,10351" coordsize="2,2638">
              <v:shape style="position:absolute;left:11465;top:10351;width:2;height:2638" coordorigin="11465,10351" coordsize="0,2638" path="m11465,12989l11465,10351e" filled="f" stroked="t" strokeweight=".954611pt" strokecolor="#575757">
                <v:path arrowok="t"/>
              </v:shape>
            </v:group>
            <v:group style="position:absolute;left:387;top:11098;width:2764;height:2" coordorigin="387,11098" coordsize="2764,2">
              <v:shape style="position:absolute;left:387;top:11098;width:2764;height:2" coordorigin="387,11098" coordsize="2764,0" path="m387,11098l3150,11098e" filled="f" stroked="t" strokeweight=".715958pt" strokecolor="#5B5B5B">
                <v:path arrowok="t"/>
              </v:shape>
            </v:group>
            <v:group style="position:absolute;left:2955;top:11098;width:792;height:2" coordorigin="2955,11098" coordsize="792,2">
              <v:shape style="position:absolute;left:2955;top:11098;width:792;height:2" coordorigin="2955,11098" coordsize="792,0" path="m2955,11098l3747,11098e" filled="f" stroked="t" strokeweight=".477306pt" strokecolor="#4B4B4B">
                <v:path arrowok="t"/>
              </v:shape>
            </v:group>
            <v:group style="position:absolute;left:3690;top:11096;width:1155;height:2" coordorigin="3690,11096" coordsize="1155,2">
              <v:shape style="position:absolute;left:3690;top:11096;width:1155;height:2" coordorigin="3690,11096" coordsize="1155,0" path="m3690,11096l4845,11096e" filled="f" stroked="t" strokeweight=".954611pt" strokecolor="#676767">
                <v:path arrowok="t"/>
              </v:shape>
            </v:group>
            <v:group style="position:absolute;left:4783;top:11093;width:745;height:2" coordorigin="4783,11093" coordsize="745,2">
              <v:shape style="position:absolute;left:4783;top:11093;width:745;height:2" coordorigin="4783,11093" coordsize="745,0" path="m4783,11093l5527,11093e" filled="f" stroked="t" strokeweight=".477306pt" strokecolor="#3F3F3F">
                <v:path arrowok="t"/>
              </v:shape>
            </v:group>
            <v:group style="position:absolute;left:5470;top:11093;width:1251;height:2" coordorigin="5470,11093" coordsize="1251,2">
              <v:shape style="position:absolute;left:5470;top:11093;width:1251;height:2" coordorigin="5470,11093" coordsize="1251,0" path="m5470,11093l6720,11093e" filled="f" stroked="t" strokeweight=".954611pt" strokecolor="#606060">
                <v:path arrowok="t"/>
              </v:shape>
            </v:group>
            <v:group style="position:absolute;left:6577;top:11093;width:449;height:2" coordorigin="6577,11093" coordsize="449,2">
              <v:shape style="position:absolute;left:6577;top:11093;width:449;height:2" coordorigin="6577,11093" coordsize="449,0" path="m6577,11093l7026,11093e" filled="f" stroked="t" strokeweight=".477306pt" strokecolor="#4F4F4F">
                <v:path arrowok="t"/>
              </v:shape>
            </v:group>
            <v:group style="position:absolute;left:6969;top:11093;width:850;height:2" coordorigin="6969,11093" coordsize="850,2">
              <v:shape style="position:absolute;left:6969;top:11093;width:850;height:2" coordorigin="6969,11093" coordsize="850,0" path="m6969,11093l7818,11093e" filled="f" stroked="t" strokeweight=".477306pt" strokecolor="#3B3B3B">
                <v:path arrowok="t"/>
              </v:shape>
            </v:group>
            <v:group style="position:absolute;left:7732;top:11091;width:3737;height:2" coordorigin="7732,11091" coordsize="3737,2">
              <v:shape style="position:absolute;left:7732;top:11091;width:3737;height:2" coordorigin="7732,11091" coordsize="3737,0" path="m7732,11091l11470,11091e" filled="f" stroked="t" strokeweight=".954611pt" strokecolor="#606060">
                <v:path arrowok="t"/>
              </v:shape>
            </v:group>
            <v:group style="position:absolute;left:387;top:11337;width:1403;height:2" coordorigin="387,11337" coordsize="1403,2">
              <v:shape style="position:absolute;left:387;top:11337;width:1403;height:2" coordorigin="387,11337" coordsize="1403,0" path="m387,11337l1790,11337e" filled="f" stroked="t" strokeweight=".477306pt" strokecolor="#4F4F4F">
                <v:path arrowok="t"/>
              </v:shape>
            </v:group>
            <v:group style="position:absolute;left:394;top:7622;width:2;height:8163" coordorigin="394,7622" coordsize="2,8163">
              <v:shape style="position:absolute;left:394;top:7622;width:2;height:8163" coordorigin="394,7622" coordsize="0,8163" path="m394,15785l394,7622e" filled="f" stroked="t" strokeweight=".477306pt" strokecolor="#4F4F4F">
                <v:path arrowok="t"/>
              </v:shape>
            </v:group>
            <v:group style="position:absolute;left:1733;top:11335;width:3260;height:2" coordorigin="1733,11335" coordsize="3260,2">
              <v:shape style="position:absolute;left:1733;top:11335;width:3260;height:2" coordorigin="1733,11335" coordsize="3260,0" path="m1733,11335l4993,11335e" filled="f" stroked="t" strokeweight=".715958pt" strokecolor="#606060">
                <v:path arrowok="t"/>
              </v:shape>
            </v:group>
            <v:group style="position:absolute;left:4935;top:11333;width:592;height:2" coordorigin="4935,11333" coordsize="592,2">
              <v:shape style="position:absolute;left:4935;top:11333;width:592;height:2" coordorigin="4935,11333" coordsize="592,0" path="m4935,11333l5527,11333e" filled="f" stroked="t" strokeweight=".477306pt" strokecolor="#444444">
                <v:path arrowok="t"/>
              </v:shape>
            </v:group>
            <v:group style="position:absolute;left:5470;top:11333;width:663;height:2" coordorigin="5470,11333" coordsize="663,2">
              <v:shape style="position:absolute;left:5470;top:11333;width:663;height:2" coordorigin="5470,11333" coordsize="663,0" path="m5470,11333l6133,11333e" filled="f" stroked="t" strokeweight=".954611pt" strokecolor="#676767">
                <v:path arrowok="t"/>
              </v:shape>
            </v:group>
            <v:group style="position:absolute;left:6076;top:11330;width:1389;height:2" coordorigin="6076,11330" coordsize="1389,2">
              <v:shape style="position:absolute;left:6076;top:11330;width:1389;height:2" coordorigin="6076,11330" coordsize="1389,0" path="m6076,11330l7465,11330e" filled="f" stroked="t" strokeweight=".477306pt" strokecolor="#4F4F4F">
                <v:path arrowok="t"/>
              </v:shape>
            </v:group>
            <v:group style="position:absolute;left:7408;top:11330;width:950;height:2" coordorigin="7408,11330" coordsize="950,2">
              <v:shape style="position:absolute;left:7408;top:11330;width:950;height:2" coordorigin="7408,11330" coordsize="950,0" path="m7408,11330l8358,11330e" filled="f" stroked="t" strokeweight=".954611pt" strokecolor="#676767">
                <v:path arrowok="t"/>
              </v:shape>
            </v:group>
            <v:group style="position:absolute;left:8052;top:11330;width:2100;height:2" coordorigin="8052,11330" coordsize="2100,2">
              <v:shape style="position:absolute;left:8052;top:11330;width:2100;height:2" coordorigin="8052,11330" coordsize="2100,0" path="m8052,11330l10152,11330e" filled="f" stroked="t" strokeweight=".477306pt" strokecolor="#4F4F4F">
                <v:path arrowok="t"/>
              </v:shape>
            </v:group>
            <v:group style="position:absolute;left:9852;top:11333;width:1618;height:2" coordorigin="9852,11333" coordsize="1618,2">
              <v:shape style="position:absolute;left:9852;top:11333;width:1618;height:2" coordorigin="9852,11333" coordsize="1618,0" path="m9852,11333l11470,11333e" filled="f" stroked="t" strokeweight=".954611pt" strokecolor="#646464">
                <v:path arrowok="t"/>
              </v:shape>
            </v:group>
            <v:group style="position:absolute;left:387;top:11581;width:138;height:2" coordorigin="387,11581" coordsize="138,2">
              <v:shape style="position:absolute;left:387;top:11581;width:138;height:2" coordorigin="387,11581" coordsize="138,0" path="m387,11581l525,11581e" filled="f" stroked="t" strokeweight=".477306pt" strokecolor="#4F4F4F">
                <v:path arrowok="t"/>
              </v:shape>
            </v:group>
            <v:group style="position:absolute;left:468;top:11581;width:4525;height:2" coordorigin="468,11581" coordsize="4525,2">
              <v:shape style="position:absolute;left:468;top:11581;width:4525;height:2" coordorigin="468,11581" coordsize="4525,0" path="m468,11581l4993,11581e" filled="f" stroked="t" strokeweight=".715958pt" strokecolor="#5B5B5B">
                <v:path arrowok="t"/>
              </v:shape>
            </v:group>
            <v:group style="position:absolute;left:1117;top:11318;width:2;height:742" coordorigin="1117,11318" coordsize="2,742">
              <v:shape style="position:absolute;left:1117;top:11318;width:2;height:742" coordorigin="1117,11318" coordsize="0,742" path="m1117,12060l1117,11318e" filled="f" stroked="t" strokeweight=".238653pt" strokecolor="#4B4B4B">
                <v:path arrowok="t"/>
              </v:shape>
            </v:group>
            <v:group style="position:absolute;left:1768;top:11333;width:2;height:4572" coordorigin="1768,11333" coordsize="2,4572">
              <v:shape style="position:absolute;left:1768;top:11333;width:2;height:4572" coordorigin="1768,11333" coordsize="0,4572" path="m1768,15905l1768,11333e" filled="f" stroked="t" strokeweight=".715958pt" strokecolor="#545454">
                <v:path arrowok="t"/>
              </v:shape>
            </v:group>
            <v:group style="position:absolute;left:4902;top:11577;width:768;height:2" coordorigin="4902,11577" coordsize="768,2">
              <v:shape style="position:absolute;left:4902;top:11577;width:768;height:2" coordorigin="4902,11577" coordsize="768,0" path="m4902,11577l5670,11577e" filled="f" stroked="t" strokeweight=".954611pt" strokecolor="#707070">
                <v:path arrowok="t"/>
              </v:shape>
            </v:group>
            <v:group style="position:absolute;left:5470;top:11577;width:663;height:2" coordorigin="5470,11577" coordsize="663,2">
              <v:shape style="position:absolute;left:5470;top:11577;width:663;height:2" coordorigin="5470,11577" coordsize="663,0" path="m5470,11577l6133,11577e" filled="f" stroked="t" strokeweight=".477306pt" strokecolor="#545454">
                <v:path arrowok="t"/>
              </v:shape>
            </v:group>
            <v:group style="position:absolute;left:6076;top:11577;width:224;height:2" coordorigin="6076,11577" coordsize="224,2">
              <v:shape style="position:absolute;left:6076;top:11577;width:224;height:2" coordorigin="6076,11577" coordsize="224,0" path="m6076,11577l6300,11577e" filled="f" stroked="t" strokeweight=".477306pt" strokecolor="#383838">
                <v:path arrowok="t"/>
              </v:shape>
            </v:group>
            <v:group style="position:absolute;left:6243;top:11577;width:391;height:2" coordorigin="6243,11577" coordsize="391,2">
              <v:shape style="position:absolute;left:6243;top:11577;width:391;height:2" coordorigin="6243,11577" coordsize="391,0" path="m6243,11577l6635,11577e" filled="f" stroked="t" strokeweight=".477306pt" strokecolor="#545454">
                <v:path arrowok="t"/>
              </v:shape>
            </v:group>
            <v:group style="position:absolute;left:6510;top:11577;width:3642;height:2" coordorigin="6510,11577" coordsize="3642,2">
              <v:shape style="position:absolute;left:6510;top:11577;width:3642;height:2" coordorigin="6510,11577" coordsize="3642,0" path="m6510,11577l10152,11577e" filled="f" stroked="t" strokeweight=".715958pt" strokecolor="#606060">
                <v:path arrowok="t"/>
              </v:shape>
            </v:group>
            <v:group style="position:absolute;left:7439;top:11328;width:2;height:278" coordorigin="7439,11328" coordsize="2,278">
              <v:shape style="position:absolute;left:7439;top:11328;width:2;height:278" coordorigin="7439,11328" coordsize="0,278" path="m7439,11605l7439,11328e" filled="f" stroked="t" strokeweight=".477306pt" strokecolor="#484848">
                <v:path arrowok="t"/>
              </v:shape>
            </v:group>
            <v:group style="position:absolute;left:10095;top:11577;width:1375;height:2" coordorigin="10095,11577" coordsize="1375,2">
              <v:shape style="position:absolute;left:10095;top:11577;width:1375;height:2" coordorigin="10095,11577" coordsize="1375,0" path="m10095,11577l11470,11577e" filled="f" stroked="t" strokeweight=".477306pt" strokecolor="#3F3F3F">
                <v:path arrowok="t"/>
              </v:shape>
            </v:group>
            <v:group style="position:absolute;left:396;top:11275;width:2;height:4630" coordorigin="396,11275" coordsize="2,4630">
              <v:shape style="position:absolute;left:396;top:11275;width:2;height:4630" coordorigin="396,11275" coordsize="0,4630" path="m396,15905l396,11275e" filled="f" stroked="t" strokeweight=".715958pt" strokecolor="#545454">
                <v:path arrowok="t"/>
              </v:shape>
            </v:group>
            <v:group style="position:absolute;left:2427;top:11534;width:2;height:833" coordorigin="2427,11534" coordsize="2,833">
              <v:shape style="position:absolute;left:2427;top:11534;width:2;height:833" coordorigin="2427,11534" coordsize="0,833" path="m2427,12367l2427,11534e" filled="f" stroked="t" strokeweight=".715958pt" strokecolor="#383838">
                <v:path arrowok="t"/>
              </v:shape>
            </v:group>
            <v:group style="position:absolute;left:7436;top:11534;width:2;height:555" coordorigin="7436,11534" coordsize="2,555">
              <v:shape style="position:absolute;left:7436;top:11534;width:2;height:555" coordorigin="7436,11534" coordsize="0,555" path="m7436,12089l7436,11534e" filled="f" stroked="t" strokeweight=".715958pt" strokecolor="#646464">
                <v:path arrowok="t"/>
              </v:shape>
            </v:group>
            <v:group style="position:absolute;left:1117;top:12060;width:2;height:1561" coordorigin="1117,12060" coordsize="2,1561">
              <v:shape style="position:absolute;left:1117;top:12060;width:2;height:1561" coordorigin="1117,12060" coordsize="0,1561" path="m1117,13621l1117,12060e" filled="f" stroked="t" strokeweight=".238653pt" strokecolor="#000000">
                <v:path arrowok="t"/>
              </v:shape>
            </v:group>
            <v:group style="position:absolute;left:7441;top:12032;width:2;height:335" coordorigin="7441,12032" coordsize="2,335">
              <v:shape style="position:absolute;left:7441;top:12032;width:2;height:335" coordorigin="7441,12032" coordsize="0,335" path="m7441,12367l7441,12032e" filled="f" stroked="t" strokeweight=".477306pt" strokecolor="#232323">
                <v:path arrowok="t"/>
              </v:shape>
            </v:group>
            <v:group style="position:absolute;left:2427;top:12113;width:2;height:843" coordorigin="2427,12113" coordsize="2,843">
              <v:shape style="position:absolute;left:2427;top:12113;width:2;height:843" coordorigin="2427,12113" coordsize="0,843" path="m2427,12956l2427,12113e" filled="f" stroked="t" strokeweight=".954611pt" strokecolor="#545454">
                <v:path arrowok="t"/>
              </v:shape>
            </v:group>
            <v:group style="position:absolute;left:7451;top:12309;width:2;height:3586" coordorigin="7451,12309" coordsize="2,3586">
              <v:shape style="position:absolute;left:7451;top:12309;width:2;height:3586" coordorigin="7451,12309" coordsize="0,3586" path="m7451,15895l7451,12309e" filled="f" stroked="t" strokeweight=".715958pt" strokecolor="#575757">
                <v:path arrowok="t"/>
              </v:shape>
            </v:group>
            <v:group style="position:absolute;left:2396;top:12721;width:2;height:900" coordorigin="2396,12721" coordsize="2,900">
              <v:shape style="position:absolute;left:2396;top:12721;width:2;height:900" coordorigin="2396,12721" coordsize="0,900" path="m2396,13621l2396,12721e" filled="f" stroked="t" strokeweight=".238653pt" strokecolor="#000000">
                <v:path arrowok="t"/>
              </v:shape>
            </v:group>
            <v:group style="position:absolute;left:11467;top:12654;width:2;height:321" coordorigin="11467,12654" coordsize="2,321">
              <v:shape style="position:absolute;left:11467;top:12654;width:2;height:321" coordorigin="11467,12654" coordsize="0,321" path="m11467,12975l11467,12654e" filled="f" stroked="t" strokeweight=".954611pt" strokecolor="#707070">
                <v:path arrowok="t"/>
              </v:shape>
            </v:group>
            <v:group style="position:absolute;left:1766;top:12917;width:2;height:407" coordorigin="1766,12917" coordsize="2,407">
              <v:shape style="position:absolute;left:1766;top:12917;width:2;height:407" coordorigin="1766,12917" coordsize="0,407" path="m1766,13324l1766,12917e" filled="f" stroked="t" strokeweight=".477306pt" strokecolor="#383838">
                <v:path arrowok="t"/>
              </v:shape>
            </v:group>
            <v:group style="position:absolute;left:7444;top:12491;width:2;height:704" coordorigin="7444,12491" coordsize="2,704">
              <v:shape style="position:absolute;left:7444;top:12491;width:2;height:704" coordorigin="7444,12491" coordsize="0,704" path="m7444,13195l7444,12491e" filled="f" stroked="t" strokeweight=".954611pt" strokecolor="#707070">
                <v:path arrowok="t"/>
              </v:shape>
            </v:group>
            <v:group style="position:absolute;left:11436;top:12946;width:2;height:2537" coordorigin="11436,12946" coordsize="2,2537">
              <v:shape style="position:absolute;left:11436;top:12946;width:2;height:2537" coordorigin="11436,12946" coordsize="0,2537" path="m11436,15483l11436,12946e" filled="f" stroked="t" strokeweight=".238653pt" strokecolor="#000000">
                <v:path arrowok="t"/>
              </v:shape>
            </v:group>
            <v:group style="position:absolute;left:7446;top:13137;width:2;height:268" coordorigin="7446,13137" coordsize="2,268">
              <v:shape style="position:absolute;left:7446;top:13137;width:2;height:268" coordorigin="7446,13137" coordsize="0,268" path="m7446,13406l7446,13137e" filled="f" stroked="t" strokeweight=".477306pt" strokecolor="#343434">
                <v:path arrowok="t"/>
              </v:shape>
            </v:group>
            <v:group style="position:absolute;left:1766;top:13267;width:2;height:139" coordorigin="1766,13267" coordsize="2,139">
              <v:shape style="position:absolute;left:1766;top:13267;width:2;height:139" coordorigin="1766,13267" coordsize="0,139" path="m1766,13406l1766,13267e" filled="f" stroked="t" strokeweight=".477306pt" strokecolor="#232323">
                <v:path arrowok="t"/>
              </v:shape>
            </v:group>
            <v:group style="position:absolute;left:1771;top:13348;width:2;height:182" coordorigin="1771,13348" coordsize="2,182">
              <v:shape style="position:absolute;left:1771;top:13348;width:2;height:182" coordorigin="1771,13348" coordsize="0,182" path="m1771,13530l1771,13348e" filled="f" stroked="t" strokeweight=".715958pt" strokecolor="#3F3F3F">
                <v:path arrowok="t"/>
              </v:shape>
            </v:group>
            <v:group style="position:absolute;left:372;top:13616;width:124;height:2" coordorigin="372,13616" coordsize="124,2">
              <v:shape style="position:absolute;left:372;top:13616;width:124;height:2" coordorigin="372,13616" coordsize="124,0" path="m372,13616l496,13616e" filled="f" stroked="t" strokeweight=".238653pt" strokecolor="#545454">
                <v:path arrowok="t"/>
              </v:shape>
            </v:group>
            <v:group style="position:absolute;left:496;top:13616;width:625;height:2" coordorigin="496,13616" coordsize="625,2">
              <v:shape style="position:absolute;left:496;top:13616;width:625;height:2" coordorigin="496,13616" coordsize="625,0" path="m496,13616l1122,13616e" filled="f" stroked="t" strokeweight=".238653pt" strokecolor="#000000">
                <v:path arrowok="t"/>
              </v:shape>
            </v:group>
            <v:group style="position:absolute;left:1117;top:13616;width:654;height:2" coordorigin="1117,13616" coordsize="654,2">
              <v:shape style="position:absolute;left:1117;top:13616;width:654;height:2" coordorigin="1117,13616" coordsize="654,0" path="m1117,13616l1771,13616e" filled="f" stroked="t" strokeweight=".238653pt" strokecolor="#343434">
                <v:path arrowok="t"/>
              </v:shape>
            </v:group>
            <v:group style="position:absolute;left:1756;top:13616;width:644;height:2" coordorigin="1756,13616" coordsize="644,2">
              <v:shape style="position:absolute;left:1756;top:13616;width:644;height:2" coordorigin="1756,13616" coordsize="644,0" path="m1756,13616l2401,13616e" filled="f" stroked="t" strokeweight=".238653pt" strokecolor="#545454">
                <v:path arrowok="t"/>
              </v:shape>
            </v:group>
            <v:group style="position:absolute;left:403;top:13588;width:2;height:2317" coordorigin="403,13588" coordsize="2,2317">
              <v:shape style="position:absolute;left:403;top:13588;width:2;height:2317" coordorigin="403,13588" coordsize="0,2317" path="m403,15905l403,13588e" filled="f" stroked="t" strokeweight=".715958pt" strokecolor="#4F4F4F">
                <v:path arrowok="t"/>
              </v:shape>
            </v:group>
            <v:group style="position:absolute;left:1117;top:13616;width:2;height:110" coordorigin="1117,13616" coordsize="2,110">
              <v:shape style="position:absolute;left:1117;top:13616;width:2;height:110" coordorigin="1117,13616" coordsize="0,110" path="m1117,13726l1117,13616e" filled="f" stroked="t" strokeweight=".238653pt" strokecolor="#2F2F2F">
                <v:path arrowok="t"/>
              </v:shape>
            </v:group>
            <v:group style="position:absolute;left:2396;top:13616;width:2;height:110" coordorigin="2396,13616" coordsize="2,110">
              <v:shape style="position:absolute;left:2396;top:13616;width:2;height:110" coordorigin="2396,13616" coordsize="0,110" path="m2396,13726l2396,13616e" filled="f" stroked="t" strokeweight=".238653pt" strokecolor="#5B5B5B">
                <v:path arrowok="t"/>
              </v:shape>
            </v:group>
            <v:group style="position:absolute;left:401;top:13698;width:2;height:211" coordorigin="401,13698" coordsize="2,211">
              <v:shape style="position:absolute;left:401;top:13698;width:2;height:211" coordorigin="401,13698" coordsize="0,211" path="m401,13908l401,13698e" filled="f" stroked="t" strokeweight=".477306pt" strokecolor="#343434">
                <v:path arrowok="t"/>
              </v:shape>
            </v:group>
            <v:group style="position:absolute;left:1117;top:13726;width:2;height:1757" coordorigin="1117,13726" coordsize="2,1757">
              <v:shape style="position:absolute;left:1117;top:13726;width:2;height:1757" coordorigin="1117,13726" coordsize="0,1757" path="m1117,15483l1117,13726e" filled="f" stroked="t" strokeweight=".238653pt" strokecolor="#000000">
                <v:path arrowok="t"/>
              </v:shape>
            </v:group>
            <v:group style="position:absolute;left:2396;top:13726;width:2;height:340" coordorigin="2396,13726" coordsize="2,340">
              <v:shape style="position:absolute;left:2396;top:13726;width:2;height:340" coordorigin="2396,13726" coordsize="0,340" path="m2396,14066l2396,13726e" filled="f" stroked="t" strokeweight=".238653pt" strokecolor="#000000">
                <v:path arrowok="t"/>
              </v:shape>
            </v:group>
            <v:group style="position:absolute;left:1768;top:13698;width:2;height:608" coordorigin="1768,13698" coordsize="2,608">
              <v:shape style="position:absolute;left:1768;top:13698;width:2;height:608" coordorigin="1768,13698" coordsize="0,608" path="m1768,14306l1768,13698e" filled="f" stroked="t" strokeweight=".954611pt" strokecolor="#676767">
                <v:path arrowok="t"/>
              </v:shape>
            </v:group>
            <v:group style="position:absolute;left:2427;top:14038;width:2;height:1149" coordorigin="2427,14038" coordsize="2,1149">
              <v:shape style="position:absolute;left:2427;top:14038;width:2;height:1149" coordorigin="2427,14038" coordsize="0,1149" path="m2427,15187l2427,14038e" filled="f" stroked="t" strokeweight=".715958pt" strokecolor="#979797">
                <v:path arrowok="t"/>
              </v:shape>
            </v:group>
            <v:group style="position:absolute;left:1771;top:14248;width:2;height:479" coordorigin="1771,14248" coordsize="2,479">
              <v:shape style="position:absolute;left:1771;top:14248;width:2;height:479" coordorigin="1771,14248" coordsize="0,479" path="m1771,14727l1771,14248e" filled="f" stroked="t" strokeweight=".477306pt" strokecolor="#2F2F2F">
                <v:path arrowok="t"/>
              </v:shape>
            </v:group>
            <v:group style="position:absolute;left:2396;top:14277;width:2;height:1207" coordorigin="2396,14277" coordsize="2,1207">
              <v:shape style="position:absolute;left:2396;top:14277;width:2;height:1207" coordorigin="2396,14277" coordsize="0,1207" path="m2396,15483l2396,14277e" filled="f" stroked="t" strokeweight=".238653pt" strokecolor="#000000">
                <v:path arrowok="t"/>
              </v:shape>
            </v:group>
            <v:group style="position:absolute;left:1776;top:14670;width:2;height:498" coordorigin="1776,14670" coordsize="2,498">
              <v:shape style="position:absolute;left:1776;top:14670;width:2;height:498" coordorigin="1776,14670" coordsize="0,498" path="m1776,15167l1776,14670e" filled="f" stroked="t" strokeweight=".954611pt" strokecolor="#5B5B5B">
                <v:path arrowok="t"/>
              </v:shape>
            </v:group>
            <v:group style="position:absolute;left:406;top:15895;width:286;height:2" coordorigin="406,15895" coordsize="286,2">
              <v:shape style="position:absolute;left:406;top:15895;width:286;height:2" coordorigin="406,15895" coordsize="286,0" path="m406,15895l692,15895e" filled="f" stroked="t" strokeweight=".954611pt" strokecolor="#808383">
                <v:path arrowok="t"/>
              </v:shape>
            </v:group>
            <v:group style="position:absolute;left:468;top:15895;width:683;height:2" coordorigin="468,15895" coordsize="683,2">
              <v:shape style="position:absolute;left:468;top:15895;width:683;height:2" coordorigin="468,15895" coordsize="683,0" path="m468,15895l1150,15895e" filled="f" stroked="t" strokeweight=".477306pt" strokecolor="#646464">
                <v:path arrowok="t"/>
              </v:shape>
            </v:group>
            <v:group style="position:absolute;left:1117;top:15483;width:2;height:407" coordorigin="1117,15483" coordsize="2,407">
              <v:shape style="position:absolute;left:1117;top:15483;width:2;height:407" coordorigin="1117,15483" coordsize="0,407" path="m1117,15890l1117,15483e" filled="f" stroked="t" strokeweight=".238653pt" strokecolor="#444444">
                <v:path arrowok="t"/>
              </v:shape>
            </v:group>
            <v:group style="position:absolute;left:1088;top:15895;width:711;height:2" coordorigin="1088,15895" coordsize="711,2">
              <v:shape style="position:absolute;left:1088;top:15895;width:711;height:2" coordorigin="1088,15895" coordsize="711,0" path="m1088,15895l1799,15895e" filled="f" stroked="t" strokeweight=".477306pt" strokecolor="#4F4F4F">
                <v:path arrowok="t"/>
              </v:shape>
            </v:group>
            <v:group style="position:absolute;left:1728;top:15895;width:1332;height:2" coordorigin="1728,15895" coordsize="1332,2">
              <v:shape style="position:absolute;left:1728;top:15895;width:1332;height:2" coordorigin="1728,15895" coordsize="1332,0" path="m1728,15895l3060,15895e" filled="f" stroked="t" strokeweight=".954611pt" strokecolor="#808080">
                <v:path arrowok="t"/>
              </v:shape>
            </v:group>
            <v:group style="position:absolute;left:2396;top:15483;width:2;height:407" coordorigin="2396,15483" coordsize="2,407">
              <v:shape style="position:absolute;left:2396;top:15483;width:2;height:407" coordorigin="2396,15483" coordsize="0,407" path="m2396,15890l2396,15483e" filled="f" stroked="t" strokeweight=".238653pt" strokecolor="#747474">
                <v:path arrowok="t"/>
              </v:shape>
            </v:group>
            <v:group style="position:absolute;left:2955;top:15895;width:792;height:2" coordorigin="2955,15895" coordsize="792,2">
              <v:shape style="position:absolute;left:2955;top:15895;width:792;height:2" coordorigin="2955,15895" coordsize="792,0" path="m2955,15895l3747,15895e" filled="f" stroked="t" strokeweight=".477306pt" strokecolor="#6B6B6B">
                <v:path arrowok="t"/>
              </v:shape>
            </v:group>
            <v:group style="position:absolute;left:4783;top:15890;width:544;height:2" coordorigin="4783,15890" coordsize="544,2">
              <v:shape style="position:absolute;left:4783;top:15890;width:544;height:2" coordorigin="4783,15890" coordsize="544,0" path="m4783,15890l5327,15890e" filled="f" stroked="t" strokeweight=".477306pt" strokecolor="#606060">
                <v:path arrowok="t"/>
              </v:shape>
            </v:group>
            <v:group style="position:absolute;left:3647;top:15890;width:7842;height:2" coordorigin="3647,15890" coordsize="7842,2">
              <v:shape style="position:absolute;left:3647;top:15890;width:7842;height:2" coordorigin="3647,15890" coordsize="7842,0" path="m3647,15890l11489,15890e" filled="f" stroked="t" strokeweight=".715958pt" strokecolor="#777777">
                <v:path arrowok="t"/>
              </v:shape>
            </v:group>
            <v:group style="position:absolute;left:8052;top:15886;width:1141;height:2" coordorigin="8052,15886" coordsize="1141,2">
              <v:shape style="position:absolute;left:8052;top:15886;width:1141;height:2" coordorigin="8052,15886" coordsize="1141,0" path="m8052,15886l9193,15886e" filled="f" stroked="t" strokeweight=".477306pt" strokecolor="#646467">
                <v:path arrowok="t"/>
              </v:shape>
            </v:group>
            <v:group style="position:absolute;left:11436;top:15483;width:2;height:407" coordorigin="11436,15483" coordsize="2,407">
              <v:shape style="position:absolute;left:11436;top:15483;width:2;height:407" coordorigin="11436,15483" coordsize="0,407" path="m11436,15890l11436,15483e" filled="f" stroked="t" strokeweight=".238653pt" strokecolor="#60606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584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241.755264pt;margin-top:-1.249920pt;width:25.655173pt;height:2.508052pt;mso-position-horizontal-relative:page;mso-position-vertical-relative:paragraph;z-index:-10286" coordorigin="4835,-25" coordsize="513,50">
            <v:group style="position:absolute;left:4849;top:11;width:143;height:2" coordorigin="4849,11" coordsize="143,2">
              <v:shape style="position:absolute;left:4849;top:11;width:143;height:2" coordorigin="4849,11" coordsize="143,0" path="m4849,11l4993,11e" filled="f" stroked="t" strokeweight="1.431917pt" strokecolor="#5B5BA3">
                <v:path arrowok="t"/>
              </v:shape>
            </v:group>
            <v:group style="position:absolute;left:4878;top:-4;width:449;height:2" coordorigin="4878,-4" coordsize="449,2">
              <v:shape style="position:absolute;left:4878;top:-4;width:449;height:2" coordorigin="4878,-4" coordsize="449,0" path="m4878,-4l5327,-4e" filled="f" stroked="t" strokeweight="2.147875pt" strokecolor="#5760A8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4"/>
          <w:szCs w:val="14"/>
          <w:color w:val="595959"/>
          <w:spacing w:val="0"/>
          <w:w w:val="127"/>
        </w:rPr>
        <w:t>ıi,m</w:t>
      </w:r>
      <w:r>
        <w:rPr>
          <w:rFonts w:ascii="Times New Roman" w:hAnsi="Times New Roman" w:cs="Times New Roman" w:eastAsia="Times New Roman"/>
          <w:sz w:val="14"/>
          <w:szCs w:val="14"/>
          <w:color w:val="595959"/>
          <w:spacing w:val="12"/>
          <w:w w:val="127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0"/>
        </w:rPr>
        <w:t>x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ııze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282828"/>
          <w:spacing w:val="-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82828"/>
          <w:spacing w:val="1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11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5213" w:right="546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1100" w:bottom="0" w:left="280" w:right="3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Sz w:w="11920" w:h="16840"/>
          <w:pgMar w:top="360" w:bottom="280" w:left="560" w:right="180"/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8" w:lineRule="exact"/>
        <w:ind w:left="584" w:right="-66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83838"/>
          <w:w w:val="96"/>
          <w:b/>
          <w:bCs/>
          <w:position w:val="-1"/>
        </w:rPr>
        <w:t>BU</w:t>
      </w:r>
      <w:r>
        <w:rPr>
          <w:rFonts w:ascii="Arial" w:hAnsi="Arial" w:cs="Arial" w:eastAsia="Arial"/>
          <w:sz w:val="16"/>
          <w:szCs w:val="16"/>
          <w:color w:val="383838"/>
          <w:spacing w:val="-3"/>
          <w:w w:val="95"/>
          <w:b/>
          <w:bCs/>
          <w:position w:val="-1"/>
        </w:rPr>
        <w:t>Y</w:t>
      </w:r>
      <w:r>
        <w:rPr>
          <w:rFonts w:ascii="Arial" w:hAnsi="Arial" w:cs="Arial" w:eastAsia="Arial"/>
          <w:sz w:val="16"/>
          <w:szCs w:val="16"/>
          <w:color w:val="383838"/>
          <w:spacing w:val="-10"/>
          <w:w w:val="96"/>
          <w:b/>
          <w:bCs/>
          <w:position w:val="-1"/>
        </w:rPr>
        <w:t>U</w:t>
      </w:r>
      <w:r>
        <w:rPr>
          <w:rFonts w:ascii="Arial" w:hAnsi="Arial" w:cs="Arial" w:eastAsia="Arial"/>
          <w:sz w:val="16"/>
          <w:szCs w:val="16"/>
          <w:color w:val="1C1C1C"/>
          <w:spacing w:val="-6"/>
          <w:w w:val="97"/>
          <w:b/>
          <w:bCs/>
          <w:position w:val="-1"/>
        </w:rPr>
        <w:t>K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90"/>
          <w:b/>
          <w:bCs/>
          <w:position w:val="-1"/>
        </w:rPr>
        <w:t>SEHIR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622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494949"/>
          <w:spacing w:val="0"/>
          <w:w w:val="103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8" w:after="0" w:line="240" w:lineRule="auto"/>
        <w:ind w:left="231" w:right="373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385" w:right="379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-35" w:right="319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973" w:right="430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1100" w:bottom="0" w:left="560" w:right="180"/>
          <w:cols w:num="2" w:equalWidth="0">
            <w:col w:w="1560" w:space="2792"/>
            <w:col w:w="6828"/>
          </w:cols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560" w:right="180"/>
        </w:sectPr>
      </w:pPr>
      <w:rPr/>
    </w:p>
    <w:p>
      <w:pPr>
        <w:spacing w:before="38" w:after="0" w:line="240" w:lineRule="auto"/>
        <w:ind w:left="114" w:right="-66"/>
        <w:jc w:val="left"/>
        <w:tabs>
          <w:tab w:pos="1340" w:val="left"/>
          <w:tab w:pos="2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6"/>
        </w:rPr>
        <w:t>!Ola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6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1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6"/>
          <w:w w:val="10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05.2017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1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7"/>
          <w:w w:val="50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1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7" w:after="0" w:line="192" w:lineRule="exact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  <w:position w:val="-1"/>
        </w:rPr>
        <w:t>JBildirim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  <w:position w:val="-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17"/>
          <w:position w:val="-1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"/>
          <w:w w:val="101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-1"/>
        </w:rPr>
        <w:t>14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7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rreı: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-1"/>
        </w:rPr>
        <w:t>110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560" w:right="180"/>
          <w:cols w:num="3" w:equalWidth="0">
            <w:col w:w="4283" w:space="933"/>
            <w:col w:w="1582" w:space="454"/>
            <w:col w:w="3928"/>
          </w:cols>
        </w:sectPr>
      </w:pPr>
      <w:rPr/>
    </w:p>
    <w:p>
      <w:pPr>
        <w:spacing w:before="89" w:after="0" w:line="240" w:lineRule="auto"/>
        <w:ind w:left="138" w:right="-20"/>
        <w:jc w:val="left"/>
        <w:tabs>
          <w:tab w:pos="1340" w:val="left"/>
          <w:tab w:pos="2840" w:val="left"/>
          <w:tab w:pos="4120" w:val="left"/>
          <w:tab w:pos="5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0"/>
        </w:rPr>
        <w:t>:31.05.2017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3"/>
        </w:rPr>
        <w:t>JKayıl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1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3628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</w:rPr>
        <w:t>JBildirim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</w:rPr>
        <w:t>Alan: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</w:rPr>
        <w:t>Merkez2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6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6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Mavişehi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3"/>
        </w:rPr>
        <w:t>çeyreyolu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5" w:after="0" w:line="192" w:lineRule="exact"/>
        <w:ind w:left="138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Ataşehi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Mah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Çevreyol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1"/>
        </w:rPr>
        <w:t>A.O.S.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3"/>
          <w:position w:val="-1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"/>
          <w:w w:val="103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1"/>
        </w:rPr>
        <w:t>-Karşıyaka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istikameti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Çiğli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viyadüğ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Çiğli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1"/>
        </w:rPr>
        <w:t>,İzmir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560" w:right="180"/>
        </w:sectPr>
      </w:pPr>
      <w:rPr/>
    </w:p>
    <w:p>
      <w:pPr>
        <w:spacing w:before="85" w:after="0" w:line="240" w:lineRule="auto"/>
        <w:ind w:left="138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4" w:after="0" w:line="192" w:lineRule="exact"/>
        <w:ind w:right="-20"/>
        <w:jc w:val="left"/>
        <w:tabs>
          <w:tab w:pos="2920" w:val="left"/>
          <w:tab w:pos="6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:Ot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-1"/>
        </w:rPr>
        <w:t>Sınıfı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-1"/>
        </w:rPr>
        <w:t>izmariti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560" w:right="180"/>
          <w:cols w:num="2" w:equalWidth="0">
            <w:col w:w="1007" w:space="341"/>
            <w:col w:w="9832"/>
          </w:cols>
        </w:sectPr>
      </w:pPr>
      <w:rPr/>
    </w:p>
    <w:p>
      <w:pPr>
        <w:spacing w:before="85" w:after="0" w:line="240" w:lineRule="auto"/>
        <w:ind w:left="133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9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5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422012pt;margin-top:4.754193pt;width:33.410125pt;height:26pt;mso-position-horizontal-relative:page;mso-position-vertical-relative:paragraph;z-index:-10278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94949"/>
                      <w:spacing w:val="0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9494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94949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95959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65"/>
        </w:rPr>
        <w:t>ıı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66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Alısap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2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9" w:after="0" w:line="240" w:lineRule="auto"/>
        <w:ind w:left="58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w w:val="96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9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3"/>
          <w:w w:val="22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0"/>
        </w:rPr>
        <w:t>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80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0"/>
          <w:u w:val="single" w:color="9494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80"/>
          <w:u w:val="single" w:color="9494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8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1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.........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4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.........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...........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4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........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7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..........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1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0"/>
          <w:w w:val="10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..........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1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0"/>
          <w:w w:val="15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58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8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9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1"/>
          <w:w w:val="96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5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4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49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4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3"/>
        </w:rPr>
        <w:t>:17:18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560" w:right="180"/>
          <w:cols w:num="3" w:equalWidth="0">
            <w:col w:w="1523" w:space="1814"/>
            <w:col w:w="2321" w:space="190"/>
            <w:col w:w="5332"/>
          </w:cols>
        </w:sectPr>
      </w:pPr>
      <w:rPr/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28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tabs>
          <w:tab w:pos="3260" w:val="left"/>
          <w:tab w:pos="88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8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</w:rPr>
        <w:t>Kin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9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8"/>
          <w:w w:val="103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4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D8D8D8"/>
          <w:spacing w:val="0"/>
          <w:w w:val="122"/>
          <w:position w:val="-7"/>
        </w:rPr>
        <w:t>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959"/>
          <w:w w:val="84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w w:val="85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miri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İtf.Çvş.Ali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Abba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-1"/>
        </w:rPr>
        <w:t>DENİZ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560" w:right="180"/>
          <w:cols w:num="2" w:equalWidth="0">
            <w:col w:w="1070" w:space="1090"/>
            <w:col w:w="9020"/>
          </w:cols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4" w:right="-4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</w:rPr>
        <w:t>pid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94949"/>
          <w:spacing w:val="4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104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B6B6B"/>
          <w:w w:val="7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10"/>
          <w:w w:val="7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3" w:after="0" w:line="240" w:lineRule="auto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5"/>
          <w:w w:val="153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205"/>
        </w:rPr>
        <w:t>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1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812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9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95959"/>
          <w:w w:val="74"/>
        </w:rPr>
        <w:t>IY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5"/>
          <w:w w:val="10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9"/>
        </w:rPr>
        <w:t>17:14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80" w:lineRule="atLeast"/>
        <w:ind w:left="28" w:right="-49" w:firstLine="9"/>
        <w:jc w:val="left"/>
        <w:tabs>
          <w:tab w:pos="2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7:17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560" w:right="180"/>
          <w:cols w:num="4" w:equalWidth="0">
            <w:col w:w="595" w:space="1565"/>
            <w:col w:w="1814" w:space="478"/>
            <w:col w:w="2275" w:space="550"/>
            <w:col w:w="3903"/>
          </w:cols>
        </w:sectPr>
      </w:pPr>
      <w:rPr/>
    </w:p>
    <w:p>
      <w:pPr>
        <w:spacing w:before="86" w:after="0" w:line="192" w:lineRule="exact"/>
        <w:ind w:left="2188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5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kibi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560" w:right="180"/>
        </w:sectPr>
      </w:pPr>
      <w:rPr/>
    </w:p>
    <w:p>
      <w:pPr>
        <w:spacing w:before="89" w:after="0" w:line="240" w:lineRule="auto"/>
        <w:ind w:left="128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4" w:after="0" w:line="252" w:lineRule="auto"/>
        <w:ind w:left="9" w:right="983" w:firstLine="-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6"/>
          <w:w w:val="10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1" w:after="0" w:line="192" w:lineRule="exact"/>
        <w:ind w:left="9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3"/>
          <w:position w:val="-1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7"/>
          <w:w w:val="103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53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9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1"/>
        </w:rPr>
        <w:t>jAraç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4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1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9"/>
          <w:w w:val="10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560" w:right="180"/>
          <w:cols w:num="4" w:equalWidth="0">
            <w:col w:w="1845" w:space="334"/>
            <w:col w:w="1962" w:space="316"/>
            <w:col w:w="934" w:space="1895"/>
            <w:col w:w="3894"/>
          </w:cols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92" w:lineRule="exact"/>
        <w:ind w:left="123" w:right="-20"/>
        <w:jc w:val="left"/>
        <w:tabs>
          <w:tab w:pos="2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-1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-1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-1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  <w:position w:val="-1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38" w:after="0" w:line="192" w:lineRule="exact"/>
        <w:ind w:left="4448" w:right="412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  <w:position w:val="-1"/>
        </w:rPr>
        <w:t>Kul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98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8"/>
          <w:w w:val="98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5"/>
          <w:w w:val="9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  <w:position w:val="-1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1100" w:bottom="0" w:left="560" w:right="180"/>
        </w:sectPr>
      </w:pPr>
      <w:rPr/>
    </w:p>
    <w:p>
      <w:pPr>
        <w:spacing w:before="8" w:after="0" w:line="240" w:lineRule="auto"/>
        <w:ind w:left="128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Suyla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söndürrrıe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yapıldı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7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8" w:after="0" w:line="240" w:lineRule="auto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0,3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4" w:after="0" w:line="240" w:lineRule="auto"/>
        <w:ind w:right="-20"/>
        <w:jc w:val="left"/>
        <w:tabs>
          <w:tab w:pos="1560" w:val="left"/>
          <w:tab w:pos="3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JKöpük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1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7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8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9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5"/>
          <w:w w:val="12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0"/>
          <w:w w:val="104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2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6"/>
        </w:rPr>
        <w:t>1'--02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5"/>
          <w:w w:val="8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381" w:lineRule="exact"/>
        <w:ind w:left="5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Arial" w:hAnsi="Arial" w:cs="Arial" w:eastAsia="Arial"/>
          <w:sz w:val="21"/>
          <w:szCs w:val="21"/>
          <w:color w:val="383838"/>
          <w:spacing w:val="0"/>
          <w:w w:val="50"/>
          <w:position w:val="-3"/>
        </w:rPr>
        <w:t>ı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6"/>
          <w:szCs w:val="36"/>
          <w:color w:val="595959"/>
          <w:spacing w:val="0"/>
          <w:w w:val="119"/>
          <w:i/>
          <w:position w:val="-3"/>
        </w:rPr>
        <w:t>l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560" w:right="180"/>
          <w:cols w:num="3" w:equalWidth="0">
            <w:col w:w="1241" w:space="942"/>
            <w:col w:w="2878" w:space="1218"/>
            <w:col w:w="4901"/>
          </w:cols>
        </w:sectPr>
      </w:pPr>
      <w:rPr/>
    </w:p>
    <w:p>
      <w:pPr>
        <w:spacing w:before="0" w:after="0" w:line="174" w:lineRule="exact"/>
        <w:ind w:left="128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5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çevreyol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bariyerlerini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kenarında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5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5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5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4"/>
        </w:rPr>
        <w:t>görmüştü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1"/>
          <w:w w:val="11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0"/>
          <w:w w:val="15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9" w:after="0" w:line="240" w:lineRule="auto"/>
        <w:ind w:left="128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yoktu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1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5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92" w:lineRule="exact"/>
        <w:ind w:left="242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-1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-1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-1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-1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-1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3"/>
          <w:position w:val="-1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3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3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  <w:position w:val="-1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560" w:right="180"/>
        </w:sectPr>
      </w:pPr>
      <w:rPr/>
    </w:p>
    <w:p>
      <w:pPr>
        <w:spacing w:before="0" w:after="0" w:line="185" w:lineRule="exact"/>
        <w:ind w:left="12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8" w:after="0" w:line="280" w:lineRule="atLeast"/>
        <w:ind w:left="142" w:right="-35" w:firstLine="-3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0"/>
          <w:w w:val="82"/>
        </w:rPr>
        <w:t>'.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0"/>
          <w:w w:val="82"/>
        </w:rPr>
        <w:t>Ç</w:t>
      </w:r>
      <w:r>
        <w:rPr>
          <w:rFonts w:ascii="Times New Roman" w:hAnsi="Times New Roman" w:cs="Times New Roman" w:eastAsia="Times New Roman"/>
          <w:sz w:val="14"/>
          <w:szCs w:val="14"/>
          <w:color w:val="494949"/>
          <w:spacing w:val="20"/>
          <w:w w:val="8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</w:rPr>
        <w:t>tangı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8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Jim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6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31.040009pt;margin-top:40.538929pt;width:130.559998pt;height:120.0pt;mso-position-horizontal-relative:page;mso-position-vertical-relative:paragraph;z-index:-10279" type="#_x0000_t75">
            <v:imagedata r:id="rId6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7" w:after="0" w:line="281" w:lineRule="auto"/>
        <w:ind w:left="24" w:right="463" w:firstLine="-2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95959"/>
          <w:w w:val="63"/>
        </w:rPr>
        <w:t>!Y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araçlardaki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2"/>
        </w:rPr>
        <w:t>kişileri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attığı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düşürdüğü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çıktığı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5"/>
        </w:rPr>
        <w:t>varılmıştı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1"/>
          <w:w w:val="11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2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40" w:lineRule="auto"/>
        <w:ind w:left="24" w:right="-20"/>
        <w:jc w:val="left"/>
        <w:tabs>
          <w:tab w:pos="42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Adı: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11"/>
          <w:w w:val="141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Bedel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2" w:lineRule="exact"/>
        <w:ind w:left="9" w:right="-20"/>
        <w:jc w:val="left"/>
        <w:tabs>
          <w:tab w:pos="540" w:val="left"/>
          <w:tab w:pos="3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A8A8A8"/>
          <w:spacing w:val="-28"/>
          <w:w w:val="136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1"/>
        </w:rPr>
        <w:t>arih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31.05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1"/>
        </w:rPr>
        <w:t>JSaaıi: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17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"/>
          <w:w w:val="101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1"/>
        </w:rPr>
        <w:t>45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560" w:right="180"/>
          <w:cols w:num="2" w:equalWidth="0">
            <w:col w:w="1630" w:space="525"/>
            <w:col w:w="9025"/>
          </w:cols>
        </w:sectPr>
      </w:pPr>
      <w:rPr/>
    </w:p>
    <w:p>
      <w:pPr>
        <w:spacing w:before="80" w:after="0" w:line="240" w:lineRule="auto"/>
        <w:ind w:left="157" w:right="-66"/>
        <w:jc w:val="left"/>
        <w:tabs>
          <w:tab w:pos="1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32.394260pt;margin-top:23.753365pt;width:547.735897pt;height:797.036458pt;mso-position-horizontal-relative:page;mso-position-vertical-relative:page;z-index:-10280" coordorigin="648,475" coordsize="10955,15941">
            <v:shape style="position:absolute;left:3245;top:12845;width:4166;height:2880" type="#_x0000_t75">
              <v:imagedata r:id="rId7" o:title=""/>
            </v:shape>
            <v:group style="position:absolute;left:669;top:501;width:10898;height:2" coordorigin="669,501" coordsize="10898,2">
              <v:shape style="position:absolute;left:669;top:501;width:10898;height:2" coordorigin="669,501" coordsize="10898,0" path="m669,501l11567,501e" filled="f" stroked="t" strokeweight=".711962pt" strokecolor="#777777">
                <v:path arrowok="t"/>
              </v:shape>
            </v:group>
            <v:group style="position:absolute;left:674;top:482;width:2;height:5514" coordorigin="674,482" coordsize="2,5514">
              <v:shape style="position:absolute;left:674;top:482;width:2;height:5514" coordorigin="674,482" coordsize="0,5514" path="m674,5996l674,482e" filled="f" stroked="t" strokeweight=".711962pt" strokecolor="#606060">
                <v:path arrowok="t"/>
              </v:shape>
            </v:group>
            <v:group style="position:absolute;left:2729;top:487;width:2;height:1499" coordorigin="2729,487" coordsize="2,1499">
              <v:shape style="position:absolute;left:2729;top:487;width:2;height:1499" coordorigin="2729,487" coordsize="0,1499" path="m2729,1986l2729,487e" filled="f" stroked="t" strokeweight=".711962pt" strokecolor="#646464">
                <v:path arrowok="t"/>
              </v:shape>
            </v:group>
            <v:group style="position:absolute;left:669;top:1981;width:10907;height:2" coordorigin="669,1981" coordsize="10907,2">
              <v:shape style="position:absolute;left:669;top:1981;width:10907;height:2" coordorigin="669,1981" coordsize="10907,0" path="m669,1981l11576,1981e" filled="f" stroked="t" strokeweight=".711962pt" strokecolor="#777777">
                <v:path arrowok="t"/>
              </v:shape>
            </v:group>
            <v:group style="position:absolute;left:9123;top:492;width:2;height:1499" coordorigin="9123,492" coordsize="2,1499">
              <v:shape style="position:absolute;left:9123;top:492;width:2;height:1499" coordorigin="9123,492" coordsize="0,1499" path="m9123,1991l9123,492e" filled="f" stroked="t" strokeweight=".711962pt" strokecolor="#676767">
                <v:path arrowok="t"/>
              </v:shape>
            </v:group>
            <v:group style="position:absolute;left:11567;top:492;width:2;height:3686" coordorigin="11567,492" coordsize="2,3686">
              <v:shape style="position:absolute;left:11567;top:492;width:2;height:3686" coordorigin="11567,492" coordsize="0,3686" path="m11567,4177l11567,492e" filled="f" stroked="t" strokeweight=".711962pt" strokecolor="#707070">
                <v:path arrowok="t"/>
              </v:shape>
            </v:group>
            <v:group style="position:absolute;left:835;top:2268;width:10741;height:2" coordorigin="835,2268" coordsize="10741,2">
              <v:shape style="position:absolute;left:835;top:2268;width:10741;height:2" coordorigin="835,2268" coordsize="10741,0" path="m835,2268l11576,2268e" filled="f" stroked="t" strokeweight=".711962pt" strokecolor="#747474">
                <v:path arrowok="t"/>
              </v:shape>
            </v:group>
            <v:group style="position:absolute;left:674;top:2549;width:10898;height:2" coordorigin="674,2549" coordsize="10898,2">
              <v:shape style="position:absolute;left:674;top:2549;width:10898;height:2" coordorigin="674,2549" coordsize="10898,0" path="m674,2549l11572,2549e" filled="f" stroked="t" strokeweight=".711962pt" strokecolor="#777777">
                <v:path arrowok="t"/>
              </v:shape>
            </v:group>
            <v:group style="position:absolute;left:669;top:2836;width:10912;height:2" coordorigin="669,2836" coordsize="10912,2">
              <v:shape style="position:absolute;left:669;top:2836;width:10912;height:2" coordorigin="669,2836" coordsize="10912,0" path="m669,2836l11581,2836e" filled="f" stroked="t" strokeweight=".711962pt" strokecolor="#777777">
                <v:path arrowok="t"/>
              </v:shape>
            </v:group>
            <v:group style="position:absolute;left:669;top:3120;width:10907;height:2" coordorigin="669,3120" coordsize="10907,2">
              <v:shape style="position:absolute;left:669;top:3120;width:10907;height:2" coordorigin="669,3120" coordsize="10907,0" path="m669,3120l11576,3120e" filled="f" stroked="t" strokeweight=".474641pt" strokecolor="#777777">
                <v:path arrowok="t"/>
              </v:shape>
            </v:group>
            <v:group style="position:absolute;left:664;top:3404;width:10912;height:2" coordorigin="664,3404" coordsize="10912,2">
              <v:shape style="position:absolute;left:664;top:3404;width:10912;height:2" coordorigin="664,3404" coordsize="10912,0" path="m664,3404l11576,3404e" filled="f" stroked="t" strokeweight=".711962pt" strokecolor="#777777">
                <v:path arrowok="t"/>
              </v:shape>
            </v:group>
            <v:group style="position:absolute;left:3880;top:3390;width:2;height:764" coordorigin="3880,3390" coordsize="2,764">
              <v:shape style="position:absolute;left:3880;top:3390;width:2;height:764" coordorigin="3880,3390" coordsize="0,764" path="m3880,4153l3880,3390e" filled="f" stroked="t" strokeweight=".711962pt" strokecolor="#484848">
                <v:path arrowok="t"/>
              </v:shape>
            </v:group>
            <v:group style="position:absolute;left:6970;top:3394;width:2;height:764" coordorigin="6970,3394" coordsize="2,764">
              <v:shape style="position:absolute;left:6970;top:3394;width:2;height:764" coordorigin="6970,3394" coordsize="0,764" path="m6970,4158l6970,3394e" filled="f" stroked="t" strokeweight=".711962pt" strokecolor="#606060">
                <v:path arrowok="t"/>
              </v:shape>
            </v:group>
            <v:group style="position:absolute;left:2724;top:4134;width:2;height:12274" coordorigin="2724,4134" coordsize="2,12274">
              <v:shape style="position:absolute;left:2724;top:4134;width:2;height:12274" coordorigin="2724,4134" coordsize="0,12274" path="m2724,16409l2724,4134e" filled="f" stroked="t" strokeweight=".711962pt" strokecolor="#646464">
                <v:path arrowok="t"/>
              </v:shape>
            </v:group>
            <v:group style="position:absolute;left:669;top:4149;width:10912;height:2" coordorigin="669,4149" coordsize="10912,2">
              <v:shape style="position:absolute;left:669;top:4149;width:10912;height:2" coordorigin="669,4149" coordsize="10912,0" path="m669,4149l11581,4149e" filled="f" stroked="t" strokeweight=".711962pt" strokecolor="#676767">
                <v:path arrowok="t"/>
              </v:shape>
            </v:group>
            <v:group style="position:absolute;left:669;top:4435;width:10912;height:2" coordorigin="669,4435" coordsize="10912,2">
              <v:shape style="position:absolute;left:669;top:4435;width:10912;height:2" coordorigin="669,4435" coordsize="10912,0" path="m669,4435l11581,4435e" filled="f" stroked="t" strokeweight=".711962pt" strokecolor="#747474">
                <v:path arrowok="t"/>
              </v:shape>
            </v:group>
            <v:group style="position:absolute;left:11581;top:4426;width:2;height:11978" coordorigin="11581,4426" coordsize="2,11978">
              <v:shape style="position:absolute;left:11581;top:4426;width:2;height:11978" coordorigin="11581,4426" coordsize="0,11978" path="m11581,16404l11581,4426e" filled="f" stroked="t" strokeweight=".711962pt" strokecolor="#747474">
                <v:path arrowok="t"/>
              </v:shape>
            </v:group>
            <v:group style="position:absolute;left:2715;top:4722;width:8866;height:2" coordorigin="2715,4722" coordsize="8866,2">
              <v:shape style="position:absolute;left:2715;top:4722;width:8866;height:2" coordorigin="2715,4722" coordsize="8866,0" path="m2715,4722l11581,4722e" filled="f" stroked="t" strokeweight=".711962pt" strokecolor="#777777">
                <v:path arrowok="t"/>
              </v:shape>
            </v:group>
            <v:group style="position:absolute;left:5022;top:4707;width:2;height:2363" coordorigin="5022,4707" coordsize="2,2363">
              <v:shape style="position:absolute;left:5022;top:4707;width:2;height:2363" coordorigin="5022,4707" coordsize="0,2363" path="m5022,7070l5022,4707e" filled="f" stroked="t" strokeweight=".711962pt" strokecolor="#646464">
                <v:path arrowok="t"/>
              </v:shape>
            </v:group>
            <v:group style="position:absolute;left:5017;top:5213;width:6564;height:2" coordorigin="5017,5213" coordsize="6564,2">
              <v:shape style="position:absolute;left:5017;top:5213;width:6564;height:2" coordorigin="5017,5213" coordsize="6564,0" path="m5017,5213l11581,5213e" filled="f" stroked="t" strokeweight=".711962pt" strokecolor="#777777">
                <v:path arrowok="t"/>
              </v:shape>
            </v:group>
            <v:group style="position:absolute;left:5017;top:5500;width:6564;height:2" coordorigin="5017,5500" coordsize="6564,2">
              <v:shape style="position:absolute;left:5017;top:5500;width:6564;height:2" coordorigin="5017,5500" coordsize="6564,0" path="m5017,5500l11581,5500e" filled="f" stroked="t" strokeweight=".711962pt" strokecolor="#777777">
                <v:path arrowok="t"/>
              </v:shape>
            </v:group>
            <v:group style="position:absolute;left:5017;top:5781;width:6569;height:2" coordorigin="5017,5781" coordsize="6569,2">
              <v:shape style="position:absolute;left:5017;top:5781;width:6569;height:2" coordorigin="5017,5781" coordsize="6569,0" path="m5017,5781l11586,5781e" filled="f" stroked="t" strokeweight=".711962pt" strokecolor="#777777">
                <v:path arrowok="t"/>
              </v:shape>
            </v:group>
            <v:group style="position:absolute;left:2715;top:6068;width:8866;height:2" coordorigin="2715,6068" coordsize="8866,2">
              <v:shape style="position:absolute;left:2715;top:6068;width:8866;height:2" coordorigin="2715,6068" coordsize="8866,0" path="m2715,6068l11581,6068e" filled="f" stroked="t" strokeweight=".711962pt" strokecolor="#777777">
                <v:path arrowok="t"/>
              </v:shape>
            </v:group>
            <v:group style="position:absolute;left:7824;top:6345;width:2;height:726" coordorigin="7824,6345" coordsize="2,726">
              <v:shape style="position:absolute;left:7824;top:6345;width:2;height:726" coordorigin="7824,6345" coordsize="0,726" path="m7824,7070l7824,6345e" filled="f" stroked="t" strokeweight=".711962pt" strokecolor="#676767">
                <v:path arrowok="t"/>
              </v:shape>
            </v:group>
            <v:group style="position:absolute;left:2720;top:6777;width:8866;height:2" coordorigin="2720,6777" coordsize="8866,2">
              <v:shape style="position:absolute;left:2720;top:6777;width:8866;height:2" coordorigin="2720,6777" coordsize="8866,0" path="m2720,6777l11586,6777e" filled="f" stroked="t" strokeweight=".711962pt" strokecolor="#7C7C7C">
                <v:path arrowok="t"/>
              </v:shape>
            </v:group>
            <v:group style="position:absolute;left:2715;top:7066;width:8871;height:2" coordorigin="2715,7066" coordsize="8871,2">
              <v:shape style="position:absolute;left:2715;top:7066;width:8871;height:2" coordorigin="2715,7066" coordsize="8871,0" path="m2715,7066l11586,7066e" filled="f" stroked="t" strokeweight=".711962pt" strokecolor="#777777">
                <v:path arrowok="t"/>
              </v:shape>
            </v:group>
            <v:group style="position:absolute;left:5026;top:7858;width:2;height:869" coordorigin="5026,7858" coordsize="2,869">
              <v:shape style="position:absolute;left:5026;top:7858;width:2;height:869" coordorigin="5026,7858" coordsize="0,869" path="m5026,8727l5026,7858e" filled="f" stroked="t" strokeweight=".711962pt" strokecolor="#606060">
                <v:path arrowok="t"/>
              </v:shape>
            </v:group>
            <v:group style="position:absolute;left:5017;top:8152;width:6569;height:2" coordorigin="5017,8152" coordsize="6569,2">
              <v:shape style="position:absolute;left:5017;top:8152;width:6569;height:2" coordorigin="5017,8152" coordsize="6569,0" path="m5017,8152l11586,8152e" filled="f" stroked="t" strokeweight=".711962pt" strokecolor="#7C7C7C">
                <v:path arrowok="t"/>
              </v:shape>
            </v:group>
            <v:group style="position:absolute;left:669;top:6326;width:2;height:4220" coordorigin="669,6326" coordsize="2,4220">
              <v:shape style="position:absolute;left:669;top:6326;width:2;height:4220" coordorigin="669,6326" coordsize="0,4220" path="m669,10546l669,6326e" filled="f" stroked="t" strokeweight=".711962pt" strokecolor="#646464">
                <v:path arrowok="t"/>
              </v:shape>
            </v:group>
            <v:group style="position:absolute;left:664;top:6354;width:10917;height:2" coordorigin="664,6354" coordsize="10917,2">
              <v:shape style="position:absolute;left:664;top:6354;width:10917;height:2" coordorigin="664,6354" coordsize="10917,0" path="m664,6354l11581,6354e" filled="f" stroked="t" strokeweight=".711962pt" strokecolor="#777777">
                <v:path arrowok="t"/>
              </v:shape>
            </v:group>
            <v:group style="position:absolute;left:664;top:7352;width:10917;height:2" coordorigin="664,7352" coordsize="10917,2">
              <v:shape style="position:absolute;left:664;top:7352;width:10917;height:2" coordorigin="664,7352" coordsize="10917,0" path="m664,7352l11581,7352e" filled="f" stroked="t" strokeweight=".711962pt" strokecolor="#777777">
                <v:path arrowok="t"/>
              </v:shape>
            </v:group>
            <v:group style="position:absolute;left:660;top:7865;width:10931;height:2" coordorigin="660,7865" coordsize="10931,2">
              <v:shape style="position:absolute;left:660;top:7865;width:10931;height:2" coordorigin="660,7865" coordsize="10931,0" path="m660,7865l11591,7865e" filled="f" stroked="t" strokeweight=".474641pt" strokecolor="#7C7C7C">
                <v:path arrowok="t"/>
              </v:shape>
            </v:group>
            <v:group style="position:absolute;left:9989;top:8145;width:2;height:587" coordorigin="9989,8145" coordsize="2,587">
              <v:shape style="position:absolute;left:9989;top:8145;width:2;height:587" coordorigin="9989,8145" coordsize="0,587" path="m9989,8732l9989,8145e" filled="f" stroked="t" strokeweight=".949282pt" strokecolor="#777777">
                <v:path arrowok="t"/>
              </v:shape>
            </v:group>
            <v:group style="position:absolute;left:5022;top:8438;width:6564;height:2" coordorigin="5022,8438" coordsize="6564,2">
              <v:shape style="position:absolute;left:5022;top:8438;width:6564;height:2" coordorigin="5022,8438" coordsize="6564,0" path="m5022,8438l11586,8438e" filled="f" stroked="t" strokeweight=".711962pt" strokecolor="#777777">
                <v:path arrowok="t"/>
              </v:shape>
            </v:group>
            <v:group style="position:absolute;left:664;top:8718;width:10921;height:2" coordorigin="664,8718" coordsize="10921,2">
              <v:shape style="position:absolute;left:664;top:8718;width:10921;height:2" coordorigin="664,8718" coordsize="10921,0" path="m664,8718l11586,8718e" filled="f" stroked="t" strokeweight=".711962pt" strokecolor="#777777">
                <v:path arrowok="t"/>
              </v:shape>
            </v:group>
            <v:group style="position:absolute;left:660;top:9243;width:10926;height:2" coordorigin="660,9243" coordsize="10926,2">
              <v:shape style="position:absolute;left:660;top:9243;width:10926;height:2" coordorigin="660,9243" coordsize="10926,0" path="m660,9243l11586,9243e" filled="f" stroked="t" strokeweight=".711962pt" strokecolor="#7C7C7C">
                <v:path arrowok="t"/>
              </v:shape>
            </v:group>
            <v:group style="position:absolute;left:660;top:10169;width:10931;height:2" coordorigin="660,10169" coordsize="10931,2">
              <v:shape style="position:absolute;left:660;top:10169;width:10931;height:2" coordorigin="660,10169" coordsize="10931,0" path="m660,10169l11591,10169e" filled="f" stroked="t" strokeweight=".711962pt" strokecolor="#7C7C7C">
                <v:path arrowok="t"/>
              </v:shape>
            </v:group>
            <v:group style="position:absolute;left:660;top:10517;width:10926;height:2" coordorigin="660,10517" coordsize="10926,2">
              <v:shape style="position:absolute;left:660;top:10517;width:10926;height:2" coordorigin="660,10517" coordsize="10926,0" path="m660,10517l11586,10517e" filled="f" stroked="t" strokeweight=".711962pt" strokecolor="#777777">
                <v:path arrowok="t"/>
              </v:shape>
            </v:group>
            <v:group style="position:absolute;left:883;top:10804;width:10703;height:2" coordorigin="883,10804" coordsize="10703,2">
              <v:shape style="position:absolute;left:883;top:10804;width:10703;height:2" coordorigin="883,10804" coordsize="10703,0" path="m883,10804l11586,10804e" filled="f" stroked="t" strokeweight=".711962pt" strokecolor="#808080">
                <v:path arrowok="t"/>
              </v:shape>
            </v:group>
            <v:group style="position:absolute;left:667;top:10947;width:2;height:5457" coordorigin="667,10947" coordsize="2,5457">
              <v:shape style="position:absolute;left:667;top:10947;width:2;height:5457" coordorigin="667,10947" coordsize="0,5457" path="m667,16404l667,10947e" filled="f" stroked="t" strokeweight=".711962pt" strokecolor="#646464">
                <v:path arrowok="t"/>
              </v:shape>
            </v:group>
            <v:group style="position:absolute;left:660;top:11288;width:10931;height:2" coordorigin="660,11288" coordsize="10931,2">
              <v:shape style="position:absolute;left:660;top:11288;width:10931;height:2" coordorigin="660,11288" coordsize="10931,0" path="m660,11288l11591,11288e" filled="f" stroked="t" strokeweight=".474641pt" strokecolor="#7C7C7C">
                <v:path arrowok="t"/>
              </v:shape>
            </v:group>
            <v:group style="position:absolute;left:660;top:11572;width:10926;height:2" coordorigin="660,11572" coordsize="10926,2">
              <v:shape style="position:absolute;left:660;top:11572;width:10926;height:2" coordorigin="660,11572" coordsize="10926,0" path="m660,11572l11586,11572e" filled="f" stroked="t" strokeweight=".711962pt" strokecolor="#777777">
                <v:path arrowok="t"/>
              </v:shape>
            </v:group>
            <v:group style="position:absolute;left:1130;top:11563;width:2;height:4846" coordorigin="1130,11563" coordsize="2,4846">
              <v:shape style="position:absolute;left:1130;top:11563;width:2;height:4846" coordorigin="1130,11563" coordsize="0,4846" path="m1130,16409l1130,11563e" filled="f" stroked="t" strokeweight=".711962pt" strokecolor="#646464">
                <v:path arrowok="t"/>
              </v:shape>
            </v:group>
            <v:group style="position:absolute;left:1709;top:11568;width:2;height:4836" coordorigin="1709,11568" coordsize="2,4836">
              <v:shape style="position:absolute;left:1709;top:11568;width:2;height:4836" coordorigin="1709,11568" coordsize="0,4836" path="m1709,16404l1709,11568e" filled="f" stroked="t" strokeweight=".711962pt" strokecolor="#646464">
                <v:path arrowok="t"/>
              </v:shape>
            </v:group>
            <v:group style="position:absolute;left:655;top:11938;width:10940;height:2" coordorigin="655,11938" coordsize="10940,2">
              <v:shape style="position:absolute;left:655;top:11938;width:10940;height:2" coordorigin="655,11938" coordsize="10940,0" path="m655,11938l11595,11938e" filled="f" stroked="t" strokeweight=".711962pt" strokecolor="#7C7C7C">
                <v:path arrowok="t"/>
              </v:shape>
            </v:group>
            <v:group style="position:absolute;left:660;top:14179;width:2069;height:2" coordorigin="660,14179" coordsize="2069,2">
              <v:shape style="position:absolute;left:660;top:14179;width:2069;height:2" coordorigin="660,14179" coordsize="2069,0" path="m660,14179l2729,14179e" filled="f" stroked="t" strokeweight=".711962pt" strokecolor="#838387">
                <v:path arrowok="t"/>
              </v:shape>
            </v:group>
            <v:group style="position:absolute;left:660;top:16397;width:10931;height:2" coordorigin="660,16397" coordsize="10931,2">
              <v:shape style="position:absolute;left:660;top:16397;width:10931;height:2" coordorigin="660,16397" coordsize="10931,0" path="m660,16397l11591,16397e" filled="f" stroked="t" strokeweight=".711962pt" strokecolor="#878787">
                <v:path arrowok="t"/>
              </v:shape>
            </v:group>
            <v:group style="position:absolute;left:7381;top:11563;width:2;height:4836" coordorigin="7381,11563" coordsize="2,4836">
              <v:shape style="position:absolute;left:7381;top:11563;width:2;height:4836" coordorigin="7381,11563" coordsize="0,4836" path="m7381,16399l7381,11563e" filled="f" stroked="t" strokeweight=".711962pt" strokecolor="#70707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2" w:lineRule="exact"/>
        <w:ind w:left="275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35"/>
          <w:position w:val="-1"/>
        </w:rPr>
        <w:t>'ü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280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-24"/>
          <w:w w:val="100"/>
          <w:i/>
          <w:position w:val="-1"/>
        </w:rPr>
        <w:t>.</w:t>
      </w:r>
      <w:r>
        <w:rPr>
          <w:rFonts w:ascii="Arial" w:hAnsi="Arial" w:cs="Arial" w:eastAsia="Arial"/>
          <w:sz w:val="7"/>
          <w:szCs w:val="7"/>
          <w:color w:val="383838"/>
          <w:spacing w:val="-29"/>
          <w:w w:val="100"/>
          <w:position w:val="14"/>
        </w:rPr>
        <w:t>C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-97"/>
          <w:w w:val="100"/>
          <w:i/>
          <w:position w:val="-1"/>
        </w:rPr>
        <w:t>o</w:t>
      </w:r>
      <w:r>
        <w:rPr>
          <w:rFonts w:ascii="Arial" w:hAnsi="Arial" w:cs="Arial" w:eastAsia="Arial"/>
          <w:sz w:val="7"/>
          <w:szCs w:val="7"/>
          <w:color w:val="383838"/>
          <w:spacing w:val="0"/>
          <w:w w:val="100"/>
          <w:position w:val="14"/>
        </w:rPr>
        <w:t>l)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252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494949"/>
          <w:spacing w:val="0"/>
          <w:w w:val="51"/>
          <w:b/>
          <w:bCs/>
        </w:rPr>
        <w:t>.:E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85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4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8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" w:right="-69"/>
        <w:jc w:val="left"/>
        <w:tabs>
          <w:tab w:pos="2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454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959"/>
          <w:w w:val="9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0"/>
          <w:w w:val="99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</w:rPr>
        <w:t>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5" w:after="0" w:line="240" w:lineRule="auto"/>
        <w:ind w:left="33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560" w:right="180"/>
          <w:cols w:num="3" w:equalWidth="0">
            <w:col w:w="1617" w:space="562"/>
            <w:col w:w="4181" w:space="1701"/>
            <w:col w:w="3119"/>
          </w:cols>
        </w:sectPr>
      </w:pPr>
      <w:rPr/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9" w:lineRule="auto"/>
        <w:ind w:left="3678" w:right="4542" w:firstLine="-1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959229pt;margin-top:-14.311944pt;width:36.501402pt;height:50.5pt;mso-position-horizontal-relative:page;mso-position-vertical-relative:paragraph;z-index:-10269" type="#_x0000_t202" filled="f" stroked="f">
            <v:textbox inset="0,0,0,0">
              <w:txbxContent>
                <w:p>
                  <w:pPr>
                    <w:spacing w:before="0" w:after="0" w:line="1010" w:lineRule="exact"/>
                    <w:ind w:right="-192"/>
                    <w:jc w:val="left"/>
                    <w:rPr>
                      <w:rFonts w:ascii="Arial" w:hAnsi="Arial" w:cs="Arial" w:eastAsia="Arial"/>
                      <w:sz w:val="101"/>
                      <w:szCs w:val="101"/>
                    </w:rPr>
                  </w:pPr>
                  <w:rPr/>
                  <w:r>
                    <w:rPr>
                      <w:rFonts w:ascii="Arial" w:hAnsi="Arial" w:cs="Arial" w:eastAsia="Arial"/>
                      <w:sz w:val="101"/>
                      <w:szCs w:val="101"/>
                      <w:color w:val="2A2A2A"/>
                      <w:spacing w:val="0"/>
                      <w:w w:val="130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101"/>
                      <w:szCs w:val="10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9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left="859" w:right="-20"/>
        <w:jc w:val="left"/>
        <w:tabs>
          <w:tab w:pos="3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3"/>
          <w:w w:val="100"/>
          <w:position w:val="-1"/>
        </w:rPr>
        <w:t>i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1"/>
        </w:rPr>
        <w:t>ZMIR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6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576" w:right="5394"/>
        <w:jc w:val="center"/>
        <w:tabs>
          <w:tab w:pos="4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A2A2A"/>
          <w:spacing w:val="0"/>
          <w:w w:val="74"/>
          <w:b/>
          <w:bCs/>
          <w:position w:val="2"/>
        </w:rPr>
        <w:t>BÜYÜKSEHIR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b/>
          <w:bCs/>
          <w:position w:val="2"/>
        </w:rPr>
        <w:tab/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  <w:position w:val="-5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14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  <w:position w:val="-5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left="65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82"/>
          <w:position w:val="1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2" w:right="-20"/>
        <w:jc w:val="left"/>
        <w:tabs>
          <w:tab w:pos="1480" w:val="left"/>
          <w:tab w:pos="2980" w:val="left"/>
          <w:tab w:pos="542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31.05.2017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55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6"/>
          <w:w w:val="55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16:32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5"/>
          <w:position w:val="0"/>
        </w:rPr>
        <w:t>tre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6"/>
          <w:w w:val="106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63" w:lineRule="auto"/>
        <w:ind w:left="132" w:right="3079"/>
        <w:jc w:val="left"/>
        <w:tabs>
          <w:tab w:pos="1480" w:val="left"/>
          <w:tab w:pos="3040" w:val="left"/>
          <w:tab w:pos="440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Kayıl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</w:rPr>
        <w:t>:31.05.2017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IKayıtNo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5"/>
        </w:rPr>
        <w:t>:3627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DOLAR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7"/>
        </w:rPr>
        <w:t>ll/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Seferibisar-İZMIR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32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9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25"/>
        </w:rPr>
        <w:t>:Ç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12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6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İbrahim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11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3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Sok.Ü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Seferihisar-İZ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6" w:right="-20"/>
        <w:jc w:val="left"/>
        <w:tabs>
          <w:tab w:pos="1480" w:val="left"/>
          <w:tab w:pos="362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9"/>
        </w:rPr>
        <w:t>Otyangını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2" w:after="0" w:line="177" w:lineRule="auto"/>
        <w:ind w:left="3525" w:right="3331" w:firstLine="-3394"/>
        <w:jc w:val="left"/>
        <w:tabs>
          <w:tab w:pos="3520" w:val="left"/>
          <w:tab w:pos="632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6.865631pt;margin-top:13.753149pt;width:6.02475pt;height:29pt;mso-position-horizontal-relative:page;mso-position-vertical-relative:paragraph;z-index:-10268" type="#_x0000_t202" filled="f" stroked="f">
            <v:textbox inset="0,0,0,0">
              <w:txbxContent>
                <w:p>
                  <w:pPr>
                    <w:spacing w:before="0" w:after="0" w:line="580" w:lineRule="exact"/>
                    <w:ind w:right="-127"/>
                    <w:jc w:val="left"/>
                    <w:rPr>
                      <w:rFonts w:ascii="Arial" w:hAnsi="Arial" w:cs="Arial" w:eastAsia="Arial"/>
                      <w:sz w:val="58"/>
                      <w:szCs w:val="58"/>
                    </w:rPr>
                  </w:pPr>
                  <w:rPr/>
                  <w:r>
                    <w:rPr>
                      <w:rFonts w:ascii="Arial" w:hAnsi="Arial" w:cs="Arial" w:eastAsia="Arial"/>
                      <w:sz w:val="58"/>
                      <w:szCs w:val="58"/>
                      <w:color w:val="C6C6C6"/>
                      <w:spacing w:val="0"/>
                      <w:w w:val="7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position w:val="2"/>
        </w:rPr>
        <w:t>Yapını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position w:val="2"/>
        </w:rPr>
        <w:t>n</w:t>
      </w:r>
      <w:r>
        <w:rPr>
          <w:rFonts w:ascii="Arial" w:hAnsi="Arial" w:cs="Arial" w:eastAsia="Arial"/>
          <w:sz w:val="16"/>
          <w:szCs w:val="16"/>
          <w:color w:val="3B3B3B"/>
          <w:spacing w:val="-13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5"/>
          <w:position w:val="2"/>
        </w:rPr>
        <w:t>Şekl</w:t>
      </w:r>
      <w:r>
        <w:rPr>
          <w:rFonts w:ascii="Arial" w:hAnsi="Arial" w:cs="Arial" w:eastAsia="Arial"/>
          <w:sz w:val="16"/>
          <w:szCs w:val="16"/>
          <w:color w:val="3B3B3B"/>
          <w:spacing w:val="-22"/>
          <w:w w:val="106"/>
          <w:position w:val="2"/>
        </w:rPr>
        <w:t>i</w:t>
      </w:r>
      <w:r>
        <w:rPr>
          <w:rFonts w:ascii="Arial" w:hAnsi="Arial" w:cs="Arial" w:eastAsia="Arial"/>
          <w:sz w:val="16"/>
          <w:szCs w:val="16"/>
          <w:color w:val="797979"/>
          <w:spacing w:val="0"/>
          <w:w w:val="178"/>
          <w:position w:val="2"/>
        </w:rPr>
        <w:t>:</w:t>
      </w:r>
      <w:r>
        <w:rPr>
          <w:rFonts w:ascii="Arial" w:hAnsi="Arial" w:cs="Arial" w:eastAsia="Arial"/>
          <w:sz w:val="16"/>
          <w:szCs w:val="16"/>
          <w:color w:val="797979"/>
          <w:spacing w:val="0"/>
          <w:w w:val="100"/>
          <w:position w:val="2"/>
        </w:rPr>
        <w:tab/>
        <w:tab/>
      </w:r>
      <w:r>
        <w:rPr>
          <w:rFonts w:ascii="Arial" w:hAnsi="Arial" w:cs="Arial" w:eastAsia="Arial"/>
          <w:sz w:val="16"/>
          <w:szCs w:val="16"/>
          <w:color w:val="79797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5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5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Beronarme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hş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ap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0" w:lineRule="exact"/>
        <w:ind w:left="4329" w:right="-20"/>
        <w:jc w:val="left"/>
        <w:tabs>
          <w:tab w:pos="492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8"/>
          <w:szCs w:val="48"/>
          <w:color w:val="2A2A2A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48"/>
          <w:szCs w:val="48"/>
          <w:color w:val="2A2A2A"/>
          <w:spacing w:val="-69"/>
          <w:w w:val="54"/>
          <w:position w:val="1"/>
        </w:rPr>
        <w:t> </w:t>
      </w:r>
      <w:r>
        <w:rPr>
          <w:rFonts w:ascii="Arial" w:hAnsi="Arial" w:cs="Arial" w:eastAsia="Arial"/>
          <w:sz w:val="48"/>
          <w:szCs w:val="48"/>
          <w:color w:val="2A2A2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8"/>
          <w:szCs w:val="48"/>
          <w:color w:val="2A2A2A"/>
          <w:spacing w:val="0"/>
          <w:w w:val="100"/>
          <w:position w:val="1"/>
        </w:rPr>
      </w:r>
      <w:r>
        <w:rPr>
          <w:rFonts w:ascii="Arial" w:hAnsi="Arial" w:cs="Arial" w:eastAsia="Arial"/>
          <w:sz w:val="33"/>
          <w:szCs w:val="33"/>
          <w:color w:val="626262"/>
          <w:spacing w:val="0"/>
          <w:w w:val="54"/>
          <w:b/>
          <w:bCs/>
          <w:position w:val="1"/>
        </w:rPr>
        <w:t>ı</w:t>
      </w:r>
      <w:r>
        <w:rPr>
          <w:rFonts w:ascii="Arial" w:hAnsi="Arial" w:cs="Arial" w:eastAsia="Arial"/>
          <w:sz w:val="33"/>
          <w:szCs w:val="33"/>
          <w:color w:val="626262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33"/>
          <w:szCs w:val="33"/>
          <w:color w:val="626262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11"/>
        </w:rPr>
        <w:t>n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b/>
          <w:bCs/>
          <w:position w:val="11"/>
        </w:rPr>
        <w:t>ı</w:t>
      </w:r>
      <w:r>
        <w:rPr>
          <w:rFonts w:ascii="Arial" w:hAnsi="Arial" w:cs="Arial" w:eastAsia="Arial"/>
          <w:sz w:val="17"/>
          <w:szCs w:val="17"/>
          <w:color w:val="3B3B3B"/>
          <w:spacing w:val="-1"/>
          <w:w w:val="100"/>
          <w:b/>
          <w:bCs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11"/>
        </w:rPr>
        <w:t>16:40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136" w:right="-20"/>
        <w:jc w:val="left"/>
        <w:tabs>
          <w:tab w:pos="202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[Kiracı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20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lt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Erka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KAHYA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027" w:right="-20"/>
        <w:jc w:val="left"/>
        <w:tabs>
          <w:tab w:pos="456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AJaç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4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4"/>
          <w:w w:val="142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16:33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16:38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2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</w:rPr>
        <w:t>094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36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Elekt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575" w:right="477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51"/>
          <w:b/>
          <w:bCs/>
        </w:rPr>
        <w:t>1</w:t>
      </w:r>
      <w:r>
        <w:rPr>
          <w:rFonts w:ascii="Arial" w:hAnsi="Arial" w:cs="Arial" w:eastAsia="Arial"/>
          <w:sz w:val="15"/>
          <w:szCs w:val="15"/>
          <w:color w:val="2A2A2A"/>
          <w:spacing w:val="17"/>
          <w:w w:val="51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8" w:lineRule="auto"/>
        <w:ind w:left="2041" w:right="4386" w:firstLine="2546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Doğalg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400" w:right="-20"/>
        <w:jc w:val="left"/>
        <w:tabs>
          <w:tab w:pos="2020" w:val="left"/>
          <w:tab w:pos="458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dırncı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12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!lJıUni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0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0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2" w:lineRule="auto"/>
        <w:ind w:left="141" w:right="2830" w:firstLine="-29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!Olayı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4593" w:right="413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39" w:lineRule="exact"/>
        <w:ind w:left="168" w:right="-20"/>
        <w:jc w:val="left"/>
        <w:tabs>
          <w:tab w:pos="2020" w:val="left"/>
          <w:tab w:pos="4560" w:val="left"/>
          <w:tab w:pos="6500" w:val="left"/>
          <w:tab w:pos="8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6"/>
          <w:position w:val="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1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8"/>
          <w:position w:val="0"/>
        </w:rPr>
        <w:t>ISu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8"/>
          <w:w w:val="3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1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3"/>
          <w:position w:val="1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3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4602" w:right="-20"/>
        <w:jc w:val="left"/>
        <w:tabs>
          <w:tab w:pos="6500" w:val="left"/>
          <w:tab w:pos="806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5"/>
          <w:szCs w:val="25"/>
          <w:color w:val="3B3B3B"/>
          <w:spacing w:val="0"/>
          <w:w w:val="217"/>
          <w:position w:val="4"/>
        </w:rPr>
        <w:t>ı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00"/>
          <w:position w:val="4"/>
        </w:rPr>
      </w:r>
      <w:r>
        <w:rPr>
          <w:rFonts w:ascii="Arial" w:hAnsi="Arial" w:cs="Arial" w:eastAsia="Arial"/>
          <w:sz w:val="26"/>
          <w:szCs w:val="26"/>
          <w:color w:val="626262"/>
          <w:spacing w:val="0"/>
          <w:w w:val="53"/>
          <w:b/>
          <w:bCs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626262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6"/>
          <w:szCs w:val="26"/>
          <w:color w:val="626262"/>
          <w:spacing w:val="0"/>
          <w:w w:val="53"/>
          <w:b/>
          <w:bCs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1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3"/>
          <w:w w:val="104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17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3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arsadaki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55" w:lineRule="auto"/>
        <w:ind w:left="2027" w:right="701" w:firstLine="-1895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plu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sehven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ı:ttıla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düşüıüle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sigaranı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</w:rPr>
        <w:t>anaatine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1" w:lineRule="exact"/>
        <w:ind w:left="132" w:right="-20"/>
        <w:jc w:val="left"/>
        <w:tabs>
          <w:tab w:pos="202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-2"/>
          <w:w w:val="78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2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2"/>
          <w:position w:val="1"/>
        </w:rPr>
        <w:t>IBed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2"/>
          <w:w w:val="92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4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6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Vqngı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189" w:lineRule="exact"/>
        <w:ind w:left="370" w:right="101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iim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1"/>
          <w:position w:val="-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00" w:bottom="280" w:left="280" w:right="60"/>
        </w:sectPr>
      </w:pPr>
      <w:rPr/>
    </w:p>
    <w:p>
      <w:pPr>
        <w:spacing w:before="0" w:after="0" w:line="85" w:lineRule="exact"/>
        <w:ind w:left="2180" w:right="-246"/>
        <w:jc w:val="left"/>
        <w:rPr>
          <w:rFonts w:ascii="Arial" w:hAnsi="Arial" w:cs="Arial" w:eastAsia="Arial"/>
          <w:sz w:val="137"/>
          <w:szCs w:val="13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04"/>
        </w:rPr>
        <w:t>G;bmşse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  <w:position w:val="-104"/>
        </w:rPr>
        <w:t> </w:t>
      </w:r>
      <w:r>
        <w:rPr>
          <w:rFonts w:ascii="Arial" w:hAnsi="Arial" w:cs="Arial" w:eastAsia="Arial"/>
          <w:sz w:val="137"/>
          <w:szCs w:val="137"/>
          <w:color w:val="3B3B3B"/>
          <w:spacing w:val="-118"/>
          <w:w w:val="167"/>
          <w:position w:val="-104"/>
        </w:rPr>
        <w:t>:</w:t>
      </w:r>
      <w:r>
        <w:rPr>
          <w:rFonts w:ascii="Arial" w:hAnsi="Arial" w:cs="Arial" w:eastAsia="Arial"/>
          <w:sz w:val="137"/>
          <w:szCs w:val="137"/>
          <w:color w:val="2F3460"/>
          <w:spacing w:val="0"/>
          <w:w w:val="61"/>
          <w:position w:val="-104"/>
        </w:rPr>
        <w:t>z</w:t>
      </w:r>
      <w:r>
        <w:rPr>
          <w:rFonts w:ascii="Arial" w:hAnsi="Arial" w:cs="Arial" w:eastAsia="Arial"/>
          <w:sz w:val="137"/>
          <w:szCs w:val="137"/>
          <w:color w:val="2F3460"/>
          <w:spacing w:val="-214"/>
          <w:w w:val="60"/>
          <w:position w:val="-104"/>
        </w:rPr>
        <w:t>:</w:t>
      </w:r>
      <w:r>
        <w:rPr>
          <w:rFonts w:ascii="Arial" w:hAnsi="Arial" w:cs="Arial" w:eastAsia="Arial"/>
          <w:sz w:val="137"/>
          <w:szCs w:val="137"/>
          <w:color w:val="3B3B3B"/>
          <w:spacing w:val="0"/>
          <w:w w:val="52"/>
          <w:position w:val="-104"/>
        </w:rPr>
        <w:t>;</w:t>
      </w:r>
      <w:r>
        <w:rPr>
          <w:rFonts w:ascii="Arial" w:hAnsi="Arial" w:cs="Arial" w:eastAsia="Arial"/>
          <w:sz w:val="137"/>
          <w:szCs w:val="137"/>
          <w:color w:val="000000"/>
          <w:spacing w:val="0"/>
          <w:w w:val="100"/>
          <w:position w:val="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61" w:lineRule="atLeast"/>
        <w:ind w:right="-20"/>
        <w:jc w:val="left"/>
        <w:rPr>
          <w:rFonts w:ascii="Arial" w:hAnsi="Arial" w:cs="Arial" w:eastAsia="Arial"/>
          <w:sz w:val="144"/>
          <w:szCs w:val="144"/>
        </w:rPr>
      </w:pPr>
      <w:rPr/>
      <w:r>
        <w:rPr/>
        <w:pict>
          <v:group style="position:absolute;margin-left:481.879852pt;margin-top:65.61734pt;width:.1pt;height:10.547966pt;mso-position-horizontal-relative:page;mso-position-vertical-relative:paragraph;z-index:-10276" coordorigin="9638,1312" coordsize="2,211">
            <v:shape style="position:absolute;left:9638;top:1312;width:2;height:211" coordorigin="9638,1312" coordsize="0,211" path="m9638,1523l9638,1312e" filled="f" stroked="t" strokeweight=".957298pt" strokecolor="#707070">
              <v:path arrowok="t"/>
            </v:shape>
          </v:group>
          <w10:wrap type="none"/>
        </w:pict>
      </w:r>
      <w:r>
        <w:rPr/>
        <w:pict>
          <v:group style="position:absolute;margin-left:480.324249pt;margin-top:78.083122pt;width:.1pt;height:8.390428pt;mso-position-horizontal-relative:page;mso-position-vertical-relative:paragraph;z-index:-10275" coordorigin="9606,1562" coordsize="2,168">
            <v:shape style="position:absolute;left:9606;top:1562;width:2;height:168" coordorigin="9606,1562" coordsize="0,168" path="m9606,1729l9606,1562e" filled="f" stroked="t" strokeweight="1.435947pt" strokecolor="#6B6B6B">
              <v:path arrowok="t"/>
            </v:shape>
          </v:group>
          <w10:wrap type="none"/>
        </w:pict>
      </w:r>
      <w:r>
        <w:rPr/>
        <w:pict>
          <v:group style="position:absolute;margin-left:506.262665pt;margin-top:28.21118pt;width:.1pt;height:16.371095pt;mso-position-horizontal-relative:page;mso-position-vertical-relative:paragraph;z-index:-10274" coordorigin="10125,564" coordsize="2,327">
            <v:shape style="position:absolute;left:10125;top:564;width:2;height:327" coordorigin="10125,564" coordsize="0,327" path="m10125,892l10125,564e" filled="f" stroked="t" strokeweight="3.424pt" strokecolor="#EBEBEB">
              <v:path arrowok="t"/>
            </v:shape>
          </v:group>
          <w10:wrap type="none"/>
        </w:pict>
      </w:r>
      <w:r>
        <w:rPr/>
        <w:pict>
          <v:group style="position:absolute;margin-left:512.392029pt;margin-top:28.21118pt;width:.1pt;height:16.371095pt;mso-position-horizontal-relative:page;mso-position-vertical-relative:paragraph;z-index:-10273" coordorigin="10248,564" coordsize="2,327">
            <v:shape style="position:absolute;left:10248;top:564;width:2;height:327" coordorigin="10248,564" coordsize="0,327" path="m10248,892l10248,564e" filled="f" stroked="t" strokeweight="2.7592pt" strokecolor="#EBEBEB">
              <v:path arrowok="t"/>
            </v:shape>
          </v:group>
          <w10:wrap type="none"/>
        </w:pict>
      </w:r>
      <w:r>
        <w:rPr/>
        <w:pict>
          <v:group style="position:absolute;margin-left:543.087036pt;margin-top:77.637367pt;width:.1pt;height:11.442627pt;mso-position-horizontal-relative:page;mso-position-vertical-relative:paragraph;z-index:-10272" coordorigin="10862,1553" coordsize="2,229">
            <v:shape style="position:absolute;left:10862;top:1553;width:2;height:229" coordorigin="10862,1553" coordsize="0,229" path="m10862,1782l10862,1553e" filled="f" stroked="t" strokeweight="2.8625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4"/>
          <w:szCs w:val="144"/>
          <w:color w:val="3B3B3B"/>
          <w:spacing w:val="0"/>
          <w:w w:val="20"/>
        </w:rPr>
        <w:t>«·'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80" w:right="60"/>
          <w:cols w:num="2" w:equalWidth="0">
            <w:col w:w="3932" w:space="199"/>
            <w:col w:w="7449"/>
          </w:cols>
        </w:sectPr>
      </w:pPr>
      <w:rPr/>
    </w:p>
    <w:p>
      <w:pPr>
        <w:spacing w:before="0" w:after="0" w:line="1923" w:lineRule="atLeast"/>
        <w:ind w:left="136" w:right="-20"/>
        <w:jc w:val="left"/>
        <w:tabs>
          <w:tab w:pos="202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lfari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6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4"/>
          <w:w w:val="16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</w:rPr>
        <w:t>31.05.2017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99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8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</w:rPr>
        <w:t>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3" w:right="-20"/>
        <w:jc w:val="left"/>
        <w:tabs>
          <w:tab w:pos="880" w:val="left"/>
          <w:tab w:pos="1380" w:val="left"/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Seferibisa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Gıubu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8" w:lineRule="exact"/>
        <w:ind w:left="2984" w:right="-20"/>
        <w:jc w:val="left"/>
        <w:rPr>
          <w:rFonts w:ascii="Arial" w:hAnsi="Arial" w:cs="Arial" w:eastAsia="Arial"/>
          <w:sz w:val="144"/>
          <w:szCs w:val="144"/>
        </w:rPr>
      </w:pPr>
      <w:rPr/>
      <w:r>
        <w:rPr>
          <w:rFonts w:ascii="Arial" w:hAnsi="Arial" w:cs="Arial" w:eastAsia="Arial"/>
          <w:sz w:val="144"/>
          <w:szCs w:val="144"/>
          <w:color w:val="444969"/>
          <w:spacing w:val="0"/>
          <w:w w:val="170"/>
          <w:position w:val="-115"/>
        </w:rPr>
        <w:t>e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80" w:right="60"/>
        </w:sectPr>
      </w:pPr>
      <w:rPr/>
    </w:p>
    <w:p>
      <w:pPr>
        <w:spacing w:before="0" w:after="0" w:line="1213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50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9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914" w:lineRule="atLeas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65"/>
          <w:b/>
          <w:bCs/>
        </w:rPr>
        <w:t>15;Hazip</w:t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65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65"/>
          <w:b/>
          <w:bCs/>
        </w:rPr>
        <w:t>&lt;l{l:t7</w:t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65"/>
          <w:b/>
          <w:bCs/>
        </w:rPr>
        <w:t>  </w:t>
      </w:r>
      <w:r>
        <w:rPr>
          <w:rFonts w:ascii="Arial" w:hAnsi="Arial" w:cs="Arial" w:eastAsia="Arial"/>
          <w:sz w:val="24"/>
          <w:szCs w:val="24"/>
          <w:color w:val="2A2A2A"/>
          <w:spacing w:val="32"/>
          <w:w w:val="65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AFB1AF"/>
          <w:spacing w:val="-28"/>
          <w:w w:val="99"/>
        </w:rPr>
        <w:t>.</w:t>
      </w:r>
      <w:r>
        <w:rPr>
          <w:rFonts w:ascii="Arial" w:hAnsi="Arial" w:cs="Arial" w:eastAsia="Arial"/>
          <w:sz w:val="24"/>
          <w:szCs w:val="24"/>
          <w:color w:val="626262"/>
          <w:spacing w:val="0"/>
          <w:w w:val="68"/>
        </w:rPr>
        <w:t>.</w:t>
      </w:r>
      <w:r>
        <w:rPr>
          <w:rFonts w:ascii="Arial" w:hAnsi="Arial" w:cs="Arial" w:eastAsia="Arial"/>
          <w:sz w:val="24"/>
          <w:szCs w:val="24"/>
          <w:color w:val="626262"/>
          <w:spacing w:val="-40"/>
          <w:w w:val="68"/>
        </w:rPr>
        <w:t>.</w:t>
      </w:r>
      <w:r>
        <w:rPr>
          <w:rFonts w:ascii="Arial" w:hAnsi="Arial" w:cs="Arial" w:eastAsia="Arial"/>
          <w:sz w:val="24"/>
          <w:szCs w:val="24"/>
          <w:color w:val="AFB1AF"/>
          <w:spacing w:val="-10"/>
          <w:w w:val="79"/>
        </w:rPr>
        <w:t>.</w:t>
      </w:r>
      <w:r>
        <w:rPr>
          <w:rFonts w:ascii="Arial" w:hAnsi="Arial" w:cs="Arial" w:eastAsia="Arial"/>
          <w:sz w:val="24"/>
          <w:szCs w:val="24"/>
          <w:color w:val="505050"/>
          <w:spacing w:val="0"/>
          <w:w w:val="72"/>
        </w:rPr>
        <w:t>--</w:t>
      </w:r>
      <w:r>
        <w:rPr>
          <w:rFonts w:ascii="Arial" w:hAnsi="Arial" w:cs="Arial" w:eastAsia="Arial"/>
          <w:sz w:val="24"/>
          <w:szCs w:val="24"/>
          <w:color w:val="505050"/>
          <w:spacing w:val="-7"/>
          <w:w w:val="72"/>
        </w:rPr>
        <w:t>·</w:t>
      </w:r>
      <w:r>
        <w:rPr>
          <w:rFonts w:ascii="Arial" w:hAnsi="Arial" w:cs="Arial" w:eastAsia="Arial"/>
          <w:sz w:val="27"/>
          <w:szCs w:val="27"/>
          <w:color w:val="898987"/>
          <w:spacing w:val="-7"/>
          <w:w w:val="70"/>
        </w:rPr>
      </w:r>
      <w:r>
        <w:rPr>
          <w:rFonts w:ascii="Arial" w:hAnsi="Arial" w:cs="Arial" w:eastAsia="Arial"/>
          <w:sz w:val="27"/>
          <w:szCs w:val="27"/>
          <w:color w:val="898987"/>
          <w:spacing w:val="-3"/>
          <w:w w:val="70"/>
          <w:emboss/>
        </w:rPr>
        <w:t>.</w:t>
      </w:r>
      <w:r>
        <w:rPr>
          <w:rFonts w:ascii="Arial" w:hAnsi="Arial" w:cs="Arial" w:eastAsia="Arial"/>
          <w:sz w:val="27"/>
          <w:szCs w:val="27"/>
          <w:color w:val="898987"/>
          <w:spacing w:val="-3"/>
          <w:w w:val="70"/>
          <w:emboss/>
        </w:rPr>
      </w:r>
      <w:r>
        <w:rPr>
          <w:rFonts w:ascii="Arial" w:hAnsi="Arial" w:cs="Arial" w:eastAsia="Arial"/>
          <w:sz w:val="27"/>
          <w:szCs w:val="27"/>
          <w:color w:val="898987"/>
          <w:spacing w:val="-3"/>
          <w:w w:val="70"/>
        </w:rPr>
      </w:r>
      <w:r>
        <w:rPr>
          <w:rFonts w:ascii="Arial" w:hAnsi="Arial" w:cs="Arial" w:eastAsia="Arial"/>
          <w:sz w:val="27"/>
          <w:szCs w:val="27"/>
          <w:color w:val="898987"/>
          <w:spacing w:val="-3"/>
          <w:w w:val="70"/>
        </w:rPr>
      </w:r>
      <w:r>
        <w:rPr>
          <w:rFonts w:ascii="Arial" w:hAnsi="Arial" w:cs="Arial" w:eastAsia="Arial"/>
          <w:sz w:val="24"/>
          <w:szCs w:val="24"/>
          <w:color w:val="626262"/>
          <w:spacing w:val="0"/>
          <w:w w:val="63"/>
        </w:rPr>
        <w:t>.</w:t>
      </w:r>
      <w:r>
        <w:rPr>
          <w:rFonts w:ascii="Arial" w:hAnsi="Arial" w:cs="Arial" w:eastAsia="Arial"/>
          <w:sz w:val="24"/>
          <w:szCs w:val="24"/>
          <w:color w:val="626262"/>
          <w:spacing w:val="4"/>
          <w:w w:val="63"/>
        </w:rPr>
        <w:t>.</w:t>
      </w:r>
      <w:r>
        <w:rPr>
          <w:rFonts w:ascii="Arial" w:hAnsi="Arial" w:cs="Arial" w:eastAsia="Arial"/>
          <w:sz w:val="27"/>
          <w:szCs w:val="27"/>
          <w:color w:val="626262"/>
          <w:spacing w:val="-43"/>
          <w:w w:val="75"/>
        </w:rPr>
        <w:t>.</w:t>
      </w:r>
      <w:r>
        <w:rPr>
          <w:rFonts w:ascii="Arial" w:hAnsi="Arial" w:cs="Arial" w:eastAsia="Arial"/>
          <w:sz w:val="27"/>
          <w:szCs w:val="27"/>
          <w:color w:val="898987"/>
          <w:spacing w:val="0"/>
          <w:w w:val="45"/>
        </w:rPr>
        <w:t>.</w:t>
      </w:r>
      <w:r>
        <w:rPr>
          <w:rFonts w:ascii="Arial" w:hAnsi="Arial" w:cs="Arial" w:eastAsia="Arial"/>
          <w:sz w:val="27"/>
          <w:szCs w:val="27"/>
          <w:color w:val="898987"/>
          <w:spacing w:val="-53"/>
          <w:w w:val="45"/>
        </w:rPr>
        <w:t>ı</w:t>
      </w:r>
      <w:r>
        <w:rPr>
          <w:rFonts w:ascii="Arial" w:hAnsi="Arial" w:cs="Arial" w:eastAsia="Arial"/>
          <w:sz w:val="27"/>
          <w:szCs w:val="27"/>
          <w:color w:val="626262"/>
          <w:spacing w:val="-28"/>
          <w:w w:val="75"/>
        </w:rPr>
        <w:t>,</w:t>
      </w:r>
      <w:r>
        <w:rPr>
          <w:rFonts w:ascii="Arial" w:hAnsi="Arial" w:cs="Arial" w:eastAsia="Arial"/>
          <w:sz w:val="27"/>
          <w:szCs w:val="27"/>
          <w:color w:val="898987"/>
          <w:spacing w:val="-14"/>
          <w:w w:val="45"/>
        </w:rPr>
        <w:t>:</w:t>
      </w:r>
      <w:r>
        <w:rPr>
          <w:rFonts w:ascii="Arial" w:hAnsi="Arial" w:cs="Arial" w:eastAsia="Arial"/>
          <w:sz w:val="27"/>
          <w:szCs w:val="27"/>
          <w:color w:val="898987"/>
          <w:spacing w:val="0"/>
          <w:w w:val="45"/>
        </w:rPr>
        <w:t>ıı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80" w:right="60"/>
          <w:cols w:num="2" w:equalWidth="0">
            <w:col w:w="6817" w:space="1725"/>
            <w:col w:w="3038"/>
          </w:cols>
        </w:sectPr>
      </w:pPr>
      <w:rPr/>
    </w:p>
    <w:p>
      <w:pPr>
        <w:spacing w:before="0" w:after="0" w:line="414" w:lineRule="atLeast"/>
        <w:ind w:left="141" w:right="-194"/>
        <w:jc w:val="left"/>
        <w:tabs>
          <w:tab w:pos="2180" w:val="left"/>
        </w:tabs>
        <w:rPr>
          <w:rFonts w:ascii="Arial" w:hAnsi="Arial" w:cs="Arial" w:eastAsia="Arial"/>
          <w:sz w:val="103"/>
          <w:szCs w:val="10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0.788712pt;margin-top:6.57519pt;width:369.518232pt;height:51.5pt;mso-position-horizontal-relative:page;mso-position-vertical-relative:paragraph;z-index:-10267" type="#_x0000_t202" filled="f" stroked="f">
            <v:textbox inset="0,0,0,0">
              <w:txbxContent>
                <w:p>
                  <w:pPr>
                    <w:spacing w:before="0" w:after="0" w:line="1030" w:lineRule="exact"/>
                    <w:ind w:right="-195"/>
                    <w:jc w:val="left"/>
                    <w:tabs>
                      <w:tab w:pos="5120" w:val="left"/>
                      <w:tab w:pos="6340" w:val="left"/>
                    </w:tabs>
                    <w:rPr>
                      <w:rFonts w:ascii="Times New Roman" w:hAnsi="Times New Roman" w:cs="Times New Roman" w:eastAsia="Times New Roman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103"/>
                      <w:szCs w:val="103"/>
                      <w:color w:val="334B7B"/>
                      <w:spacing w:val="-275"/>
                      <w:w w:val="102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103"/>
                      <w:szCs w:val="103"/>
                      <w:color w:val="3B3B3B"/>
                      <w:spacing w:val="0"/>
                      <w:w w:val="21"/>
                      <w:position w:val="-1"/>
                    </w:rPr>
                    <w:t>IRI</w:t>
                  </w:r>
                  <w:r>
                    <w:rPr>
                      <w:rFonts w:ascii="Arial" w:hAnsi="Arial" w:cs="Arial" w:eastAsia="Arial"/>
                      <w:sz w:val="103"/>
                      <w:szCs w:val="103"/>
                      <w:color w:val="3B3B3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03"/>
                      <w:szCs w:val="103"/>
                      <w:color w:val="3B3B3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B3B3B"/>
                      <w:spacing w:val="0"/>
                      <w:w w:val="100"/>
                      <w:position w:val="22"/>
                    </w:rPr>
                    <w:t>itfaiye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B3B3B"/>
                      <w:spacing w:val="34"/>
                      <w:w w:val="100"/>
                      <w:position w:val="2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B3B3B"/>
                      <w:spacing w:val="0"/>
                      <w:w w:val="100"/>
                      <w:position w:val="22"/>
                    </w:rPr>
                    <w:t>Biri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B3B3B"/>
                      <w:spacing w:val="0"/>
                      <w:w w:val="100"/>
                      <w:position w:val="22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B3B3B"/>
                      <w:spacing w:val="0"/>
                      <w:w w:val="91"/>
                      <w:position w:val="22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B3B3B"/>
                      <w:spacing w:val="-2"/>
                      <w:w w:val="91"/>
                      <w:position w:val="22"/>
                    </w:rPr>
                    <w:t> 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626262"/>
                      <w:spacing w:val="-73"/>
                      <w:w w:val="74"/>
                      <w:position w:val="39"/>
                    </w:rPr>
                    <w:t>.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898987"/>
                      <w:spacing w:val="0"/>
                      <w:w w:val="48"/>
                      <w:position w:val="39"/>
                    </w:rPr>
                    <w:t>...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898987"/>
                      <w:spacing w:val="-36"/>
                      <w:w w:val="49"/>
                      <w:position w:val="39"/>
                    </w:rPr>
                    <w:t>•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626262"/>
                      <w:spacing w:val="-22"/>
                      <w:w w:val="93"/>
                      <w:position w:val="3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898987"/>
                      <w:spacing w:val="-106"/>
                      <w:w w:val="91"/>
                      <w:position w:val="39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3B3B3B"/>
                      <w:spacing w:val="-91"/>
                      <w:w w:val="55"/>
                      <w:position w:val="39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626262"/>
                      <w:spacing w:val="0"/>
                      <w:w w:val="82"/>
                      <w:position w:val="39"/>
                    </w:rPr>
                    <w:t>·-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AFB1AF"/>
                      <w:spacing w:val="0"/>
                      <w:w w:val="37"/>
                      <w:position w:val="39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  <w:position w:val="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2"/>
        </w:rPr>
      </w:r>
      <w:r>
        <w:rPr>
          <w:rFonts w:ascii="Arial" w:hAnsi="Arial" w:cs="Arial" w:eastAsia="Arial"/>
          <w:sz w:val="103"/>
          <w:szCs w:val="103"/>
          <w:color w:val="626262"/>
          <w:spacing w:val="-73"/>
          <w:w w:val="166"/>
          <w:position w:val="0"/>
        </w:rPr>
        <w:t>:</w:t>
      </w:r>
      <w:r>
        <w:rPr>
          <w:rFonts w:ascii="Arial" w:hAnsi="Arial" w:cs="Arial" w:eastAsia="Arial"/>
          <w:sz w:val="103"/>
          <w:szCs w:val="103"/>
          <w:color w:val="334B7B"/>
          <w:spacing w:val="-244"/>
          <w:w w:val="102"/>
          <w:position w:val="0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2"/>
          <w:position w:val="23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1"/>
          <w:w w:val="113"/>
          <w:position w:val="23"/>
        </w:rPr>
        <w:t>F</w:t>
      </w:r>
      <w:r>
        <w:rPr>
          <w:rFonts w:ascii="Arial" w:hAnsi="Arial" w:cs="Arial" w:eastAsia="Arial"/>
          <w:sz w:val="103"/>
          <w:szCs w:val="103"/>
          <w:color w:val="334B7B"/>
          <w:spacing w:val="-207"/>
          <w:w w:val="10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86"/>
          <w:position w:val="2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12"/>
          <w:w w:val="100"/>
          <w:position w:val="23"/>
        </w:rPr>
        <w:t> </w:t>
      </w:r>
      <w:r>
        <w:rPr>
          <w:rFonts w:ascii="Arial" w:hAnsi="Arial" w:cs="Arial" w:eastAsia="Arial"/>
          <w:sz w:val="103"/>
          <w:szCs w:val="103"/>
          <w:color w:val="3B3B3B"/>
          <w:spacing w:val="-469"/>
          <w:w w:val="21"/>
          <w:position w:val="0"/>
        </w:rPr>
        <w:t>A</w:t>
      </w:r>
      <w:r>
        <w:rPr>
          <w:rFonts w:ascii="Arial" w:hAnsi="Arial" w:cs="Arial" w:eastAsia="Arial"/>
          <w:sz w:val="103"/>
          <w:szCs w:val="103"/>
          <w:color w:val="334B7B"/>
          <w:spacing w:val="-188"/>
          <w:w w:val="102"/>
          <w:position w:val="0"/>
        </w:rPr>
        <w:t>:</w:t>
      </w:r>
      <w:r>
        <w:rPr>
          <w:rFonts w:ascii="Arial" w:hAnsi="Arial" w:cs="Arial" w:eastAsia="Arial"/>
          <w:sz w:val="103"/>
          <w:szCs w:val="103"/>
          <w:color w:val="3B3B3B"/>
          <w:spacing w:val="-263"/>
          <w:w w:val="77"/>
          <w:position w:val="0"/>
        </w:rPr>
        <w:t>I</w:t>
      </w:r>
      <w:r>
        <w:rPr>
          <w:rFonts w:ascii="Arial" w:hAnsi="Arial" w:cs="Arial" w:eastAsia="Arial"/>
          <w:sz w:val="103"/>
          <w:szCs w:val="103"/>
          <w:color w:val="3B3B3B"/>
          <w:spacing w:val="-755"/>
          <w:w w:val="22"/>
          <w:position w:val="0"/>
        </w:rPr>
        <w:t>M</w:t>
      </w:r>
      <w:r>
        <w:rPr>
          <w:rFonts w:ascii="Arial" w:hAnsi="Arial" w:cs="Arial" w:eastAsia="Arial"/>
          <w:sz w:val="103"/>
          <w:szCs w:val="103"/>
          <w:color w:val="334B7B"/>
          <w:spacing w:val="-307"/>
          <w:w w:val="157"/>
          <w:position w:val="0"/>
        </w:rPr>
        <w:t>:</w:t>
      </w:r>
      <w:r>
        <w:rPr>
          <w:rFonts w:ascii="Arial" w:hAnsi="Arial" w:cs="Arial" w:eastAsia="Arial"/>
          <w:sz w:val="103"/>
          <w:szCs w:val="103"/>
          <w:color w:val="000000"/>
          <w:spacing w:val="0"/>
          <w:w w:val="100"/>
          <w:position w:val="0"/>
        </w:rPr>
      </w:r>
    </w:p>
    <w:p>
      <w:pPr>
        <w:spacing w:before="0" w:after="0" w:line="740" w:lineRule="atLeast"/>
        <w:ind w:right="1458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898987"/>
          <w:spacing w:val="0"/>
          <w:w w:val="51"/>
          <w:i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898987"/>
          <w:spacing w:val="0"/>
          <w:w w:val="51"/>
          <w:i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898987"/>
          <w:spacing w:val="18"/>
          <w:w w:val="51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26262"/>
          <w:spacing w:val="0"/>
          <w:w w:val="51"/>
          <w:i/>
        </w:rPr>
        <w:t>...</w:t>
      </w:r>
      <w:r>
        <w:rPr>
          <w:rFonts w:ascii="Times New Roman" w:hAnsi="Times New Roman" w:cs="Times New Roman" w:eastAsia="Times New Roman"/>
          <w:sz w:val="22"/>
          <w:szCs w:val="22"/>
          <w:color w:val="626262"/>
          <w:spacing w:val="22"/>
          <w:w w:val="51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97979"/>
          <w:spacing w:val="0"/>
          <w:w w:val="131"/>
          <w:i/>
        </w:rPr>
        <w:t>(</w:t>
      </w:r>
      <w:r>
        <w:rPr>
          <w:rFonts w:ascii="Times New Roman" w:hAnsi="Times New Roman" w:cs="Times New Roman" w:eastAsia="Times New Roman"/>
          <w:sz w:val="16"/>
          <w:szCs w:val="16"/>
          <w:color w:val="797979"/>
          <w:spacing w:val="-8"/>
          <w:w w:val="131"/>
          <w:i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505050"/>
          <w:spacing w:val="0"/>
          <w:w w:val="138"/>
          <w:i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61" w:lineRule="exact"/>
        <w:ind w:right="414"/>
        <w:jc w:val="right"/>
        <w:rPr>
          <w:rFonts w:ascii="Times New Roman" w:hAnsi="Times New Roman" w:cs="Times New Roman" w:eastAsia="Times New Roman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39"/>
          <w:szCs w:val="39"/>
          <w:color w:val="797979"/>
          <w:spacing w:val="0"/>
          <w:w w:val="202"/>
        </w:rPr>
        <w:t>\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</w:rPr>
      </w:r>
    </w:p>
    <w:p>
      <w:pPr>
        <w:spacing w:before="0" w:after="0" w:line="14" w:lineRule="exact"/>
        <w:ind w:right="360"/>
        <w:jc w:val="right"/>
        <w:tabs>
          <w:tab w:pos="1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1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0"/>
          <w:w w:val="95"/>
          <w:position w:val="-11"/>
        </w:rPr>
        <w:t>_,,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-2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245"/>
          <w:position w:val="-1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1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98987"/>
          <w:spacing w:val="0"/>
          <w:w w:val="94"/>
          <w:position w:val="-11"/>
        </w:rPr>
        <w:t>-·</w:t>
      </w:r>
      <w:r>
        <w:rPr>
          <w:rFonts w:ascii="Times New Roman" w:hAnsi="Times New Roman" w:cs="Times New Roman" w:eastAsia="Times New Roman"/>
          <w:sz w:val="19"/>
          <w:szCs w:val="19"/>
          <w:color w:val="898987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98987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3"/>
          <w:position w:val="-11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7"/>
          <w:w w:val="93"/>
          <w:position w:val="-11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13"/>
          <w:position w:val="-11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12"/>
          <w:position w:val="-11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1100" w:bottom="0" w:left="280" w:right="60"/>
          <w:cols w:num="2" w:equalWidth="0">
            <w:col w:w="3203" w:space="132"/>
            <w:col w:w="8245"/>
          </w:cols>
        </w:sectPr>
      </w:pPr>
      <w:rPr/>
    </w:p>
    <w:p>
      <w:pPr>
        <w:spacing w:before="0" w:after="0" w:line="292" w:lineRule="atLeast"/>
        <w:ind w:left="132" w:right="-20"/>
        <w:jc w:val="left"/>
        <w:tabs>
          <w:tab w:pos="9280" w:val="left"/>
          <w:tab w:pos="10600" w:val="left"/>
        </w:tabs>
        <w:rPr>
          <w:rFonts w:ascii="Arial" w:hAnsi="Arial" w:cs="Arial" w:eastAsia="Arial"/>
          <w:sz w:val="59"/>
          <w:szCs w:val="59"/>
        </w:rPr>
      </w:pPr>
      <w:rPr/>
      <w:r>
        <w:rPr/>
        <w:pict>
          <v:group style="position:absolute;margin-left:524.061584pt;margin-top:29.747791pt;width:.1pt;height:13.642579pt;mso-position-horizontal-relative:page;mso-position-vertical-relative:paragraph;z-index:-10271" coordorigin="10481,595" coordsize="2,273">
            <v:shape style="position:absolute;left:10481;top:595;width:2;height:273" coordorigin="10481,595" coordsize="0,273" path="m10481,868l10481,595e" filled="f" stroked="t" strokeweight="2.7592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Arial" w:hAnsi="Arial" w:cs="Arial" w:eastAsia="Arial"/>
          <w:sz w:val="59"/>
          <w:szCs w:val="59"/>
          <w:color w:val="505050"/>
          <w:spacing w:val="0"/>
          <w:w w:val="100"/>
          <w:position w:val="-23"/>
        </w:rPr>
        <w:t>ı</w:t>
      </w:r>
      <w:r>
        <w:rPr>
          <w:rFonts w:ascii="Arial" w:hAnsi="Arial" w:cs="Arial" w:eastAsia="Arial"/>
          <w:sz w:val="59"/>
          <w:szCs w:val="59"/>
          <w:color w:val="505050"/>
          <w:spacing w:val="67"/>
          <w:w w:val="100"/>
          <w:position w:val="-23"/>
        </w:rPr>
        <w:t> </w:t>
      </w:r>
      <w:r>
        <w:rPr>
          <w:rFonts w:ascii="Arial" w:hAnsi="Arial" w:cs="Arial" w:eastAsia="Arial"/>
          <w:sz w:val="59"/>
          <w:szCs w:val="59"/>
          <w:color w:val="3B3B3B"/>
          <w:spacing w:val="-86"/>
          <w:w w:val="64"/>
          <w:position w:val="-23"/>
        </w:rPr>
        <w:t>.</w:t>
      </w:r>
      <w:r>
        <w:rPr>
          <w:rFonts w:ascii="Arial" w:hAnsi="Arial" w:cs="Arial" w:eastAsia="Arial"/>
          <w:sz w:val="59"/>
          <w:szCs w:val="59"/>
          <w:color w:val="797979"/>
          <w:spacing w:val="0"/>
          <w:w w:val="34"/>
          <w:position w:val="-23"/>
        </w:rPr>
        <w:t>.,</w:t>
      </w:r>
      <w:r>
        <w:rPr>
          <w:rFonts w:ascii="Arial" w:hAnsi="Arial" w:cs="Arial" w:eastAsia="Arial"/>
          <w:sz w:val="59"/>
          <w:szCs w:val="59"/>
          <w:color w:val="797979"/>
          <w:spacing w:val="-111"/>
          <w:w w:val="100"/>
          <w:position w:val="-23"/>
        </w:rPr>
        <w:t> </w:t>
      </w:r>
      <w:r>
        <w:rPr>
          <w:rFonts w:ascii="Arial" w:hAnsi="Arial" w:cs="Arial" w:eastAsia="Arial"/>
          <w:sz w:val="59"/>
          <w:szCs w:val="59"/>
          <w:color w:val="9A9A9A"/>
          <w:spacing w:val="-121"/>
          <w:w w:val="106"/>
          <w:position w:val="-23"/>
        </w:rPr>
        <w:t>,</w:t>
      </w:r>
      <w:r>
        <w:rPr>
          <w:rFonts w:ascii="Arial" w:hAnsi="Arial" w:cs="Arial" w:eastAsia="Arial"/>
          <w:sz w:val="21"/>
          <w:szCs w:val="21"/>
          <w:color w:val="797979"/>
          <w:spacing w:val="0"/>
          <w:w w:val="60"/>
          <w:position w:val="0"/>
        </w:rPr>
        <w:t>'-</w:t>
      </w:r>
      <w:r>
        <w:rPr>
          <w:rFonts w:ascii="Arial" w:hAnsi="Arial" w:cs="Arial" w:eastAsia="Arial"/>
          <w:sz w:val="21"/>
          <w:szCs w:val="21"/>
          <w:color w:val="9A9A9A"/>
          <w:spacing w:val="0"/>
          <w:w w:val="111"/>
          <w:position w:val="0"/>
        </w:rPr>
        <w:t>'</w:t>
      </w:r>
      <w:r>
        <w:rPr>
          <w:rFonts w:ascii="Arial" w:hAnsi="Arial" w:cs="Arial" w:eastAsia="Arial"/>
          <w:sz w:val="21"/>
          <w:szCs w:val="21"/>
          <w:color w:val="9A9A9A"/>
          <w:spacing w:val="7"/>
          <w:w w:val="100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9A9A9A"/>
          <w:spacing w:val="0"/>
          <w:w w:val="100"/>
          <w:position w:val="0"/>
        </w:rPr>
        <w:t>'</w:t>
      </w:r>
      <w:r>
        <w:rPr>
          <w:rFonts w:ascii="Arial" w:hAnsi="Arial" w:cs="Arial" w:eastAsia="Arial"/>
          <w:sz w:val="21"/>
          <w:szCs w:val="21"/>
          <w:color w:val="9A9A9A"/>
          <w:spacing w:val="7"/>
          <w:w w:val="100"/>
          <w:position w:val="0"/>
        </w:rPr>
        <w:t>·</w:t>
      </w:r>
      <w:r>
        <w:rPr>
          <w:rFonts w:ascii="Arial" w:hAnsi="Arial" w:cs="Arial" w:eastAsia="Arial"/>
          <w:sz w:val="21"/>
          <w:szCs w:val="21"/>
          <w:color w:val="9A9A9A"/>
          <w:spacing w:val="0"/>
          <w:w w:val="100"/>
          <w:position w:val="0"/>
        </w:rPr>
        <w:t>",</w:t>
      </w:r>
      <w:r>
        <w:rPr>
          <w:rFonts w:ascii="Arial" w:hAnsi="Arial" w:cs="Arial" w:eastAsia="Arial"/>
          <w:sz w:val="21"/>
          <w:szCs w:val="21"/>
          <w:color w:val="9A9A9A"/>
          <w:spacing w:val="-31"/>
          <w:w w:val="100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9A9A9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1"/>
          <w:szCs w:val="21"/>
          <w:color w:val="9A9A9A"/>
          <w:spacing w:val="0"/>
          <w:w w:val="100"/>
          <w:position w:val="0"/>
        </w:rPr>
      </w:r>
      <w:r>
        <w:rPr>
          <w:rFonts w:ascii="Arial" w:hAnsi="Arial" w:cs="Arial" w:eastAsia="Arial"/>
          <w:sz w:val="59"/>
          <w:szCs w:val="59"/>
          <w:color w:val="626262"/>
          <w:spacing w:val="0"/>
          <w:w w:val="259"/>
          <w:position w:val="-23"/>
        </w:rPr>
        <w:t>.,</w:t>
      </w:r>
      <w:r>
        <w:rPr>
          <w:rFonts w:ascii="Arial" w:hAnsi="Arial" w:cs="Arial" w:eastAsia="Arial"/>
          <w:sz w:val="59"/>
          <w:szCs w:val="59"/>
          <w:color w:val="000000"/>
          <w:spacing w:val="0"/>
          <w:w w:val="100"/>
          <w:position w:val="0"/>
        </w:rPr>
      </w:r>
    </w:p>
    <w:p>
      <w:pPr>
        <w:spacing w:before="0" w:after="0" w:line="252" w:lineRule="atLeast"/>
        <w:ind w:right="255"/>
        <w:jc w:val="right"/>
        <w:tabs>
          <w:tab w:pos="740" w:val="left"/>
          <w:tab w:pos="1520" w:val="left"/>
          <w:tab w:pos="21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0.446350pt;margin-top:19.564117pt;width:25.430246pt;height:21pt;mso-position-horizontal-relative:page;mso-position-vertical-relative:paragraph;z-index:-10265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Times New Roman" w:hAnsi="Times New Roman" w:cs="Times New Roman" w:eastAsia="Times New Roman"/>
                      <w:sz w:val="42"/>
                      <w:szCs w:val="4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898987"/>
                      <w:spacing w:val="17"/>
                      <w:w w:val="63"/>
                      <w:i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626262"/>
                      <w:spacing w:val="0"/>
                      <w:w w:val="54"/>
                      <w:i/>
                    </w:rPr>
                    <w:t>;..&lt;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626262"/>
                      <w:spacing w:val="0"/>
                      <w:w w:val="55"/>
                      <w:i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5"/>
          <w:szCs w:val="5"/>
          <w:color w:val="9A9A9A"/>
          <w:w w:val="133"/>
          <w:b/>
          <w:bCs/>
        </w:rPr>
        <w:t>Qrj</w:t>
      </w:r>
      <w:r>
        <w:rPr>
          <w:rFonts w:ascii="Times New Roman" w:hAnsi="Times New Roman" w:cs="Times New Roman" w:eastAsia="Times New Roman"/>
          <w:sz w:val="5"/>
          <w:szCs w:val="5"/>
          <w:color w:val="9A9A9A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9A9A9A"/>
          <w:w w:val="100"/>
          <w:b/>
          <w:bCs/>
        </w:rPr>
      </w:r>
      <w:r>
        <w:rPr>
          <w:rFonts w:ascii="Times New Roman" w:hAnsi="Times New Roman" w:cs="Times New Roman" w:eastAsia="Times New Roman"/>
          <w:sz w:val="7"/>
          <w:szCs w:val="7"/>
          <w:color w:val="9A9A9A"/>
          <w:w w:val="60"/>
          <w:b/>
          <w:bCs/>
        </w:rPr>
        <w:t>11'1.</w:t>
      </w:r>
      <w:r>
        <w:rPr>
          <w:rFonts w:ascii="Times New Roman" w:hAnsi="Times New Roman" w:cs="Times New Roman" w:eastAsia="Times New Roman"/>
          <w:sz w:val="7"/>
          <w:szCs w:val="7"/>
          <w:color w:val="9A9A9A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9A9A9A"/>
          <w:w w:val="100"/>
          <w:b/>
          <w:bCs/>
        </w:rPr>
      </w:r>
      <w:r>
        <w:rPr>
          <w:rFonts w:ascii="Times New Roman" w:hAnsi="Times New Roman" w:cs="Times New Roman" w:eastAsia="Times New Roman"/>
          <w:sz w:val="36"/>
          <w:szCs w:val="36"/>
          <w:color w:val="797979"/>
          <w:spacing w:val="0"/>
          <w:w w:val="57"/>
          <w:b/>
          <w:bCs/>
        </w:rPr>
        <w:t>r</w:t>
      </w:r>
      <w:r>
        <w:rPr>
          <w:rFonts w:ascii="Times New Roman" w:hAnsi="Times New Roman" w:cs="Times New Roman" w:eastAsia="Times New Roman"/>
          <w:sz w:val="36"/>
          <w:szCs w:val="36"/>
          <w:color w:val="797979"/>
          <w:spacing w:val="16"/>
          <w:w w:val="57"/>
          <w:b/>
          <w:bCs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9A9A9A"/>
          <w:spacing w:val="0"/>
          <w:w w:val="35"/>
        </w:rPr>
        <w:t>.....</w:t>
      </w:r>
      <w:r>
        <w:rPr>
          <w:rFonts w:ascii="Times New Roman" w:hAnsi="Times New Roman" w:cs="Times New Roman" w:eastAsia="Times New Roman"/>
          <w:sz w:val="36"/>
          <w:szCs w:val="36"/>
          <w:color w:val="797979"/>
          <w:spacing w:val="0"/>
          <w:w w:val="31"/>
        </w:rPr>
      </w:r>
      <w:r>
        <w:rPr>
          <w:rFonts w:ascii="Times New Roman" w:hAnsi="Times New Roman" w:cs="Times New Roman" w:eastAsia="Times New Roman"/>
          <w:sz w:val="36"/>
          <w:szCs w:val="36"/>
          <w:color w:val="797979"/>
          <w:spacing w:val="0"/>
          <w:w w:val="31"/>
          <w:emboss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797979"/>
          <w:spacing w:val="0"/>
          <w:w w:val="31"/>
          <w:emboss/>
        </w:rPr>
      </w:r>
      <w:r>
        <w:rPr>
          <w:rFonts w:ascii="Times New Roman" w:hAnsi="Times New Roman" w:cs="Times New Roman" w:eastAsia="Times New Roman"/>
          <w:sz w:val="36"/>
          <w:szCs w:val="36"/>
          <w:color w:val="797979"/>
          <w:spacing w:val="0"/>
          <w:w w:val="31"/>
        </w:rPr>
      </w:r>
      <w:r>
        <w:rPr>
          <w:rFonts w:ascii="Times New Roman" w:hAnsi="Times New Roman" w:cs="Times New Roman" w:eastAsia="Times New Roman"/>
          <w:sz w:val="36"/>
          <w:szCs w:val="36"/>
          <w:color w:val="797979"/>
          <w:spacing w:val="0"/>
          <w:w w:val="31"/>
        </w:rPr>
        <w:t>..</w:t>
      </w:r>
      <w:r>
        <w:rPr>
          <w:rFonts w:ascii="Times New Roman" w:hAnsi="Times New Roman" w:cs="Times New Roman" w:eastAsia="Times New Roman"/>
          <w:sz w:val="36"/>
          <w:szCs w:val="36"/>
          <w:color w:val="79797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797979"/>
          <w:spacing w:val="0"/>
          <w:w w:val="100"/>
        </w:rPr>
      </w:r>
      <w:r>
        <w:rPr>
          <w:rFonts w:ascii="Times New Roman" w:hAnsi="Times New Roman" w:cs="Times New Roman" w:eastAsia="Times New Roman"/>
          <w:sz w:val="36"/>
          <w:szCs w:val="36"/>
          <w:color w:val="898987"/>
          <w:spacing w:val="0"/>
          <w:w w:val="62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898987"/>
          <w:spacing w:val="40"/>
          <w:w w:val="62"/>
        </w:rPr>
        <w:t> </w:t>
      </w:r>
      <w:r>
        <w:rPr>
          <w:rFonts w:ascii="Arial" w:hAnsi="Arial" w:cs="Arial" w:eastAsia="Arial"/>
          <w:sz w:val="12"/>
          <w:szCs w:val="12"/>
          <w:color w:val="797979"/>
          <w:spacing w:val="0"/>
          <w:w w:val="100"/>
          <w:b/>
          <w:bCs/>
          <w:i/>
        </w:rPr>
        <w:t>El:</w:t>
      </w:r>
      <w:r>
        <w:rPr>
          <w:rFonts w:ascii="Arial" w:hAnsi="Arial" w:cs="Arial" w:eastAsia="Arial"/>
          <w:sz w:val="12"/>
          <w:szCs w:val="12"/>
          <w:color w:val="797979"/>
          <w:spacing w:val="0"/>
          <w:w w:val="100"/>
          <w:b/>
          <w:bCs/>
          <w:i/>
        </w:rPr>
        <w:t> </w:t>
      </w:r>
      <w:r>
        <w:rPr>
          <w:rFonts w:ascii="Arial" w:hAnsi="Arial" w:cs="Arial" w:eastAsia="Arial"/>
          <w:sz w:val="12"/>
          <w:szCs w:val="12"/>
          <w:color w:val="797979"/>
          <w:spacing w:val="23"/>
          <w:w w:val="100"/>
          <w:b/>
          <w:bCs/>
          <w:i/>
        </w:rPr>
        <w:t> </w:t>
      </w:r>
      <w:r>
        <w:rPr>
          <w:rFonts w:ascii="Arial" w:hAnsi="Arial" w:cs="Arial" w:eastAsia="Arial"/>
          <w:sz w:val="12"/>
          <w:szCs w:val="12"/>
          <w:color w:val="505050"/>
          <w:spacing w:val="0"/>
          <w:w w:val="80"/>
        </w:rPr>
        <w:t>.'""</w:t>
      </w:r>
      <w:r>
        <w:rPr>
          <w:rFonts w:ascii="Arial" w:hAnsi="Arial" w:cs="Arial" w:eastAsia="Arial"/>
          <w:sz w:val="12"/>
          <w:szCs w:val="12"/>
          <w:color w:val="505050"/>
          <w:spacing w:val="0"/>
          <w:w w:val="80"/>
        </w:rPr>
        <w:t> </w:t>
      </w:r>
      <w:r>
        <w:rPr>
          <w:rFonts w:ascii="Arial" w:hAnsi="Arial" w:cs="Arial" w:eastAsia="Arial"/>
          <w:sz w:val="12"/>
          <w:szCs w:val="12"/>
          <w:color w:val="505050"/>
          <w:spacing w:val="0"/>
          <w:w w:val="80"/>
        </w:rPr>
        <w:t> </w:t>
      </w:r>
      <w:r>
        <w:rPr>
          <w:rFonts w:ascii="Arial" w:hAnsi="Arial" w:cs="Arial" w:eastAsia="Arial"/>
          <w:sz w:val="12"/>
          <w:szCs w:val="12"/>
          <w:color w:val="AFB1AF"/>
          <w:spacing w:val="1"/>
          <w:w w:val="79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626262"/>
          <w:spacing w:val="0"/>
          <w:w w:val="52"/>
          <w:position w:val="6"/>
        </w:rPr>
        <w:t>lq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1100" w:bottom="0" w:left="280" w:right="60"/>
        </w:sectPr>
      </w:pPr>
      <w:rPr/>
    </w:p>
    <w:p>
      <w:pPr>
        <w:spacing w:before="0" w:after="0" w:line="110" w:lineRule="atLeas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9A9A9A"/>
          <w:w w:val="76"/>
          <w:b/>
          <w:bCs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-39"/>
          <w:w w:val="77"/>
          <w:b/>
          <w:bCs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1"/>
          <w:b/>
          <w:bCs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10" w:lineRule="atLeas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0"/>
          <w:w w:val="14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-17"/>
          <w:w w:val="14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FB1AF"/>
          <w:spacing w:val="-10"/>
          <w:w w:val="14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4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4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35"/>
          <w:w w:val="14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98987"/>
          <w:spacing w:val="0"/>
          <w:w w:val="16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80" w:right="60"/>
          <w:cols w:num="2" w:equalWidth="0">
            <w:col w:w="9739" w:space="722"/>
            <w:col w:w="1119"/>
          </w:cols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3" w:lineRule="exact"/>
        <w:ind w:left="1970" w:right="-85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1F54AC"/>
          <w:spacing w:val="-22"/>
          <w:w w:val="100"/>
          <w:b/>
          <w:bCs/>
          <w:position w:val="-10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334B7B"/>
          <w:spacing w:val="0"/>
          <w:w w:val="100"/>
          <w:b/>
          <w:bCs/>
          <w:position w:val="-10"/>
        </w:rPr>
        <w:t>rf</w:t>
      </w:r>
      <w:r>
        <w:rPr>
          <w:rFonts w:ascii="Times New Roman" w:hAnsi="Times New Roman" w:cs="Times New Roman" w:eastAsia="Times New Roman"/>
          <w:sz w:val="30"/>
          <w:szCs w:val="30"/>
          <w:color w:val="334B7B"/>
          <w:spacing w:val="1"/>
          <w:w w:val="100"/>
          <w:b/>
          <w:bCs/>
          <w:position w:val="-10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100"/>
          <w:b/>
          <w:bCs/>
          <w:position w:val="-10"/>
        </w:rPr>
        <w:t>mail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69"/>
          <w:w w:val="100"/>
          <w:b/>
          <w:bCs/>
          <w:position w:val="-1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0"/>
          <w:w w:val="103"/>
          <w:b/>
          <w:bCs/>
          <w:position w:val="-10"/>
        </w:rPr>
        <w:t>YAPI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23" w:after="0" w:line="252" w:lineRule="auto"/>
        <w:ind w:left="5" w:right="-53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Erka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KAHYA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56" w:lineRule="exact"/>
        <w:ind w:right="-20"/>
        <w:jc w:val="left"/>
        <w:tabs>
          <w:tab w:pos="1120" w:val="left"/>
          <w:tab w:pos="1860" w:val="left"/>
          <w:tab w:pos="268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898987"/>
          <w:spacing w:val="0"/>
          <w:w w:val="114"/>
          <w:position w:val="3"/>
        </w:rPr>
        <w:t>JBulent</w:t>
      </w:r>
      <w:r>
        <w:rPr>
          <w:rFonts w:ascii="Times New Roman" w:hAnsi="Times New Roman" w:cs="Times New Roman" w:eastAsia="Times New Roman"/>
          <w:sz w:val="26"/>
          <w:szCs w:val="26"/>
          <w:color w:val="898987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898987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6"/>
          <w:szCs w:val="26"/>
          <w:color w:val="626262"/>
          <w:spacing w:val="-4"/>
          <w:w w:val="45"/>
          <w:b/>
          <w:bCs/>
          <w:position w:val="3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797979"/>
          <w:spacing w:val="-9"/>
          <w:w w:val="34"/>
          <w:b/>
          <w:bCs/>
          <w:position w:val="3"/>
        </w:rPr>
        <w:t>.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70"/>
          <w:b/>
          <w:bCs/>
          <w:position w:val="3"/>
        </w:rPr>
        <w:t>.....</w:t>
      </w:r>
      <w:r>
        <w:rPr>
          <w:rFonts w:ascii="Arial" w:hAnsi="Arial" w:cs="Arial" w:eastAsia="Arial"/>
          <w:sz w:val="20"/>
          <w:szCs w:val="20"/>
          <w:color w:val="3B3B3B"/>
          <w:spacing w:val="9"/>
          <w:w w:val="71"/>
          <w:b/>
          <w:bCs/>
          <w:position w:val="3"/>
        </w:rPr>
        <w:t>:</w:t>
      </w:r>
      <w:r>
        <w:rPr>
          <w:rFonts w:ascii="Arial" w:hAnsi="Arial" w:cs="Arial" w:eastAsia="Arial"/>
          <w:sz w:val="20"/>
          <w:szCs w:val="20"/>
          <w:color w:val="444999"/>
          <w:spacing w:val="-35"/>
          <w:w w:val="70"/>
          <w:b/>
          <w:bCs/>
          <w:position w:val="3"/>
        </w:rPr>
        <w:t>:</w:t>
      </w:r>
      <w:r>
        <w:rPr>
          <w:rFonts w:ascii="Arial" w:hAnsi="Arial" w:cs="Arial" w:eastAsia="Arial"/>
          <w:sz w:val="20"/>
          <w:szCs w:val="20"/>
          <w:color w:val="1D266D"/>
          <w:spacing w:val="0"/>
          <w:w w:val="38"/>
          <w:b/>
          <w:bCs/>
          <w:position w:val="3"/>
        </w:rPr>
        <w:t>&gt;t;</w:t>
      </w:r>
      <w:r>
        <w:rPr>
          <w:rFonts w:ascii="Arial" w:hAnsi="Arial" w:cs="Arial" w:eastAsia="Arial"/>
          <w:sz w:val="20"/>
          <w:szCs w:val="20"/>
          <w:color w:val="1D266D"/>
          <w:spacing w:val="0"/>
          <w:w w:val="100"/>
          <w:b/>
          <w:bCs/>
          <w:position w:val="3"/>
        </w:rPr>
        <w:tab/>
      </w:r>
      <w:r>
        <w:rPr>
          <w:rFonts w:ascii="Arial" w:hAnsi="Arial" w:cs="Arial" w:eastAsia="Arial"/>
          <w:sz w:val="20"/>
          <w:szCs w:val="20"/>
          <w:color w:val="1D266D"/>
          <w:spacing w:val="0"/>
          <w:w w:val="100"/>
          <w:b/>
          <w:bCs/>
          <w:position w:val="3"/>
        </w:rPr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87"/>
          <w:position w:val="3"/>
        </w:rPr>
        <w:t>•</w:t>
      </w:r>
      <w:r>
        <w:rPr>
          <w:rFonts w:ascii="Arial" w:hAnsi="Arial" w:cs="Arial" w:eastAsia="Arial"/>
          <w:sz w:val="20"/>
          <w:szCs w:val="20"/>
          <w:color w:val="3B3B3B"/>
          <w:spacing w:val="-28"/>
          <w:w w:val="100"/>
          <w:position w:val="3"/>
        </w:rPr>
        <w:t> </w:t>
      </w:r>
      <w:r>
        <w:rPr>
          <w:rFonts w:ascii="Arial" w:hAnsi="Arial" w:cs="Arial" w:eastAsia="Arial"/>
          <w:sz w:val="20"/>
          <w:szCs w:val="20"/>
          <w:color w:val="AFB1AF"/>
          <w:spacing w:val="0"/>
          <w:w w:val="100"/>
          <w:position w:val="3"/>
        </w:rPr>
        <w:t>.</w:t>
      </w:r>
      <w:r>
        <w:rPr>
          <w:rFonts w:ascii="Arial" w:hAnsi="Arial" w:cs="Arial" w:eastAsia="Arial"/>
          <w:sz w:val="20"/>
          <w:szCs w:val="20"/>
          <w:color w:val="AFB1AF"/>
          <w:spacing w:val="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100"/>
          <w:i/>
          <w:position w:val="3"/>
        </w:rPr>
        <w:t>ıi·'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100"/>
          <w:i/>
          <w:position w:val="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100"/>
          <w:i/>
          <w:position w:val="3"/>
        </w:rPr>
      </w:r>
      <w:r>
        <w:rPr>
          <w:rFonts w:ascii="Times New Roman" w:hAnsi="Times New Roman" w:cs="Times New Roman" w:eastAsia="Times New Roman"/>
          <w:sz w:val="12"/>
          <w:szCs w:val="12"/>
          <w:color w:val="626262"/>
          <w:spacing w:val="0"/>
          <w:w w:val="100"/>
          <w:position w:val="3"/>
        </w:rPr>
        <w:t>'f;\</w:t>
      </w:r>
      <w:r>
        <w:rPr>
          <w:rFonts w:ascii="Times New Roman" w:hAnsi="Times New Roman" w:cs="Times New Roman" w:eastAsia="Times New Roman"/>
          <w:sz w:val="12"/>
          <w:szCs w:val="12"/>
          <w:color w:val="626262"/>
          <w:spacing w:val="0"/>
          <w:w w:val="100"/>
          <w:position w:val="3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626262"/>
          <w:spacing w:val="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C6C6C6"/>
          <w:spacing w:val="0"/>
          <w:w w:val="100"/>
          <w:position w:val="3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C6C6C6"/>
          <w:spacing w:val="-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05050"/>
          <w:spacing w:val="0"/>
          <w:w w:val="200"/>
          <w:position w:val="3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211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6.856445pt;margin-top:5.409141pt;width:20.519895pt;height:16pt;mso-position-horizontal-relative:page;mso-position-vertical-relative:paragraph;z-index:-10266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Times New Roman" w:hAnsi="Times New Roman" w:cs="Times New Roman" w:eastAsia="Times New Roman"/>
                      <w:sz w:val="32"/>
                      <w:szCs w:val="3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3B3B3B"/>
                      <w:spacing w:val="-38"/>
                      <w:w w:val="38"/>
                      <w:i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626262"/>
                      <w:spacing w:val="0"/>
                      <w:w w:val="159"/>
                      <w:i/>
                    </w:rPr>
                    <w:t>·'l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B3B3B"/>
          <w:w w:val="98"/>
          <w:position w:val="3"/>
        </w:rPr>
        <w:t>ltfaiyo</w:t>
      </w:r>
      <w:r>
        <w:rPr>
          <w:rFonts w:ascii="Arial" w:hAnsi="Arial" w:cs="Arial" w:eastAsia="Arial"/>
          <w:sz w:val="19"/>
          <w:szCs w:val="19"/>
          <w:color w:val="3B3B3B"/>
          <w:spacing w:val="-62"/>
          <w:w w:val="98"/>
          <w:position w:val="3"/>
        </w:rPr>
        <w:t>Y</w:t>
      </w:r>
      <w:r>
        <w:rPr>
          <w:rFonts w:ascii="Arial" w:hAnsi="Arial" w:cs="Arial" w:eastAsia="Arial"/>
          <w:sz w:val="19"/>
          <w:szCs w:val="19"/>
          <w:color w:val="444969"/>
          <w:spacing w:val="0"/>
          <w:w w:val="168"/>
          <w:position w:val="3"/>
        </w:rPr>
        <w:t>C</w:t>
      </w:r>
      <w:r>
        <w:rPr>
          <w:rFonts w:ascii="Arial" w:hAnsi="Arial" w:cs="Arial" w:eastAsia="Arial"/>
          <w:sz w:val="19"/>
          <w:szCs w:val="19"/>
          <w:color w:val="444969"/>
          <w:spacing w:val="-11"/>
          <w:w w:val="168"/>
          <w:position w:val="3"/>
        </w:rPr>
        <w:t>i</w:t>
      </w:r>
      <w:r>
        <w:rPr>
          <w:rFonts w:ascii="Arial" w:hAnsi="Arial" w:cs="Arial" w:eastAsia="Arial"/>
          <w:sz w:val="19"/>
          <w:szCs w:val="19"/>
          <w:color w:val="444969"/>
          <w:spacing w:val="-47"/>
          <w:w w:val="168"/>
          <w:position w:val="3"/>
        </w:rPr>
        <w:t>e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38"/>
          <w:position w:val="3"/>
        </w:rPr>
        <w:t>ı:ı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9"/>
          <w:w w:val="104"/>
          <w:position w:val="-3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626262"/>
          <w:spacing w:val="0"/>
          <w:w w:val="170"/>
          <w:position w:val="-3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626262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56E59"/>
          <w:spacing w:val="0"/>
          <w:w w:val="100"/>
          <w:position w:val="3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756E59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56E59"/>
          <w:spacing w:val="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A9A9A"/>
          <w:spacing w:val="-20"/>
          <w:w w:val="133"/>
          <w:position w:val="3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626262"/>
          <w:spacing w:val="0"/>
          <w:w w:val="56"/>
          <w:position w:val="3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left="24" w:right="-20"/>
        <w:jc w:val="left"/>
        <w:tabs>
          <w:tab w:pos="21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-1"/>
        </w:rPr>
        <w:t>Müdah;;l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7"/>
          <w:szCs w:val="17"/>
          <w:color w:val="3B3B3B"/>
          <w:spacing w:val="-1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90"/>
          <w:position w:val="-1"/>
        </w:rPr>
        <w:t>Şub</w:t>
      </w:r>
      <w:r>
        <w:rPr>
          <w:rFonts w:ascii="Arial" w:hAnsi="Arial" w:cs="Arial" w:eastAsia="Arial"/>
          <w:sz w:val="17"/>
          <w:szCs w:val="17"/>
          <w:color w:val="3B3B3B"/>
          <w:spacing w:val="-14"/>
          <w:w w:val="90"/>
          <w:position w:val="-1"/>
        </w:rPr>
        <w:t>B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94"/>
          <w:position w:val="-1"/>
        </w:rPr>
        <w:t>u</w:t>
      </w:r>
      <w:r>
        <w:rPr>
          <w:rFonts w:ascii="Arial" w:hAnsi="Arial" w:cs="Arial" w:eastAsia="Arial"/>
          <w:sz w:val="17"/>
          <w:szCs w:val="17"/>
          <w:color w:val="3B3B3B"/>
          <w:spacing w:val="-26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588"/>
          <w:position w:val="-1"/>
        </w:rPr>
        <w:t>:</w:t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49"/>
          <w:position w:val="-1"/>
        </w:rPr>
        <w:t>.</w:t>
      </w:r>
      <w:r>
        <w:rPr>
          <w:rFonts w:ascii="Arial" w:hAnsi="Arial" w:cs="Arial" w:eastAsia="Arial"/>
          <w:sz w:val="17"/>
          <w:szCs w:val="17"/>
          <w:color w:val="3B3B3B"/>
          <w:spacing w:val="-26"/>
          <w:w w:val="149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49"/>
          <w:position w:val="-1"/>
        </w:rPr>
        <w:t>(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7" w:lineRule="atLeast"/>
        <w:ind w:left="1431" w:right="-20"/>
        <w:jc w:val="left"/>
        <w:tabs>
          <w:tab w:pos="1980" w:val="left"/>
          <w:tab w:pos="232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526.285583pt;margin-top:6.760138pt;width:.1pt;height:7.876709pt;mso-position-horizontal-relative:page;mso-position-vertical-relative:paragraph;z-index:-10270" coordorigin="10526,135" coordsize="2,158">
            <v:shape style="position:absolute;left:10526;top:135;width:2;height:158" coordorigin="10526,135" coordsize="0,158" path="m10526,135l10526,293,10526,135xe" filled="t" fillcolor="#EBEBEB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1"/>
          <w:szCs w:val="11"/>
          <w:color w:val="9A9A9A"/>
          <w:spacing w:val="0"/>
          <w:w w:val="186"/>
        </w:rPr>
        <w:t>'1,</w:t>
      </w:r>
      <w:r>
        <w:rPr>
          <w:rFonts w:ascii="Times New Roman" w:hAnsi="Times New Roman" w:cs="Times New Roman" w:eastAsia="Times New Roman"/>
          <w:sz w:val="11"/>
          <w:szCs w:val="11"/>
          <w:color w:val="9A9A9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9A9A9A"/>
          <w:spacing w:val="0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626262"/>
          <w:spacing w:val="0"/>
          <w:w w:val="100"/>
        </w:rPr>
        <w:t>.'</w:t>
      </w:r>
      <w:r>
        <w:rPr>
          <w:rFonts w:ascii="Times New Roman" w:hAnsi="Times New Roman" w:cs="Times New Roman" w:eastAsia="Times New Roman"/>
          <w:sz w:val="11"/>
          <w:szCs w:val="11"/>
          <w:color w:val="626262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62626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3B3B3B"/>
          <w:spacing w:val="0"/>
          <w:w w:val="142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80" w:right="60"/>
          <w:cols w:num="3" w:equalWidth="0">
            <w:col w:w="3803" w:space="1599"/>
            <w:col w:w="1219" w:space="1615"/>
            <w:col w:w="3344"/>
          </w:cols>
        </w:sectPr>
      </w:pPr>
      <w:rPr/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4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right="-20"/>
        <w:jc w:val="left"/>
        <w:tabs>
          <w:tab w:pos="79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81"/>
          <w:b/>
          <w:bCs/>
        </w:rPr>
        <w:t>Itfaiy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81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2A2A2A"/>
          <w:spacing w:val="4"/>
          <w:w w:val="81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81"/>
          <w:b/>
          <w:bCs/>
        </w:rPr>
        <w:t>Bat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81"/>
          <w:b/>
          <w:bCs/>
        </w:rPr>
        <w:t>ı</w:t>
      </w:r>
      <w:r>
        <w:rPr>
          <w:rFonts w:ascii="Arial" w:hAnsi="Arial" w:cs="Arial" w:eastAsia="Arial"/>
          <w:sz w:val="23"/>
          <w:szCs w:val="23"/>
          <w:color w:val="2A2A2A"/>
          <w:spacing w:val="17"/>
          <w:w w:val="81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81"/>
          <w:b/>
          <w:bCs/>
        </w:rPr>
        <w:t>Bölg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81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2A2A2A"/>
          <w:spacing w:val="-10"/>
          <w:w w:val="81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81"/>
          <w:b/>
          <w:bCs/>
        </w:rPr>
        <w:t>Amiri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100"/>
          <w:b/>
          <w:bCs/>
        </w:rPr>
      </w:r>
      <w:r>
        <w:rPr>
          <w:rFonts w:ascii="Arial" w:hAnsi="Arial" w:cs="Arial" w:eastAsia="Arial"/>
          <w:sz w:val="11"/>
          <w:szCs w:val="11"/>
          <w:color w:val="898987"/>
          <w:spacing w:val="0"/>
          <w:w w:val="149"/>
          <w:b/>
          <w:bCs/>
          <w:position w:val="9"/>
        </w:rPr>
        <w:t>·</w:t>
      </w:r>
      <w:r>
        <w:rPr>
          <w:rFonts w:ascii="Arial" w:hAnsi="Arial" w:cs="Arial" w:eastAsia="Arial"/>
          <w:sz w:val="11"/>
          <w:szCs w:val="11"/>
          <w:color w:val="505050"/>
          <w:spacing w:val="0"/>
          <w:w w:val="104"/>
          <w:b/>
          <w:bCs/>
          <w:position w:val="9"/>
        </w:rPr>
        <w:t>.</w:t>
      </w:r>
      <w:r>
        <w:rPr>
          <w:rFonts w:ascii="Arial" w:hAnsi="Arial" w:cs="Arial" w:eastAsia="Arial"/>
          <w:sz w:val="11"/>
          <w:szCs w:val="11"/>
          <w:color w:val="505050"/>
          <w:spacing w:val="-6"/>
          <w:w w:val="104"/>
          <w:b/>
          <w:bCs/>
          <w:position w:val="9"/>
        </w:rPr>
        <w:t>.</w:t>
      </w:r>
      <w:r>
        <w:rPr>
          <w:rFonts w:ascii="Arial" w:hAnsi="Arial" w:cs="Arial" w:eastAsia="Arial"/>
          <w:sz w:val="11"/>
          <w:szCs w:val="11"/>
          <w:color w:val="9A9A9A"/>
          <w:spacing w:val="-12"/>
          <w:w w:val="117"/>
          <w:b/>
          <w:bCs/>
          <w:position w:val="9"/>
        </w:rPr>
        <w:t>r</w:t>
      </w:r>
      <w:r>
        <w:rPr>
          <w:rFonts w:ascii="Arial" w:hAnsi="Arial" w:cs="Arial" w:eastAsia="Arial"/>
          <w:sz w:val="11"/>
          <w:szCs w:val="11"/>
          <w:color w:val="898987"/>
          <w:spacing w:val="0"/>
          <w:w w:val="62"/>
          <w:b/>
          <w:bCs/>
          <w:position w:val="9"/>
        </w:rPr>
        <w:t>..</w:t>
      </w:r>
      <w:r>
        <w:rPr>
          <w:rFonts w:ascii="Arial" w:hAnsi="Arial" w:cs="Arial" w:eastAsia="Arial"/>
          <w:sz w:val="11"/>
          <w:szCs w:val="11"/>
          <w:color w:val="898987"/>
          <w:spacing w:val="5"/>
          <w:w w:val="62"/>
          <w:b/>
          <w:bCs/>
          <w:position w:val="9"/>
        </w:rPr>
        <w:t>.</w:t>
      </w:r>
      <w:r>
        <w:rPr>
          <w:rFonts w:ascii="Arial" w:hAnsi="Arial" w:cs="Arial" w:eastAsia="Arial"/>
          <w:sz w:val="11"/>
          <w:szCs w:val="11"/>
          <w:color w:val="626262"/>
          <w:spacing w:val="0"/>
          <w:w w:val="190"/>
          <w:b/>
          <w:bCs/>
          <w:position w:val="9"/>
        </w:rPr>
        <w:t>.</w:t>
      </w:r>
      <w:r>
        <w:rPr>
          <w:rFonts w:ascii="Arial" w:hAnsi="Arial" w:cs="Arial" w:eastAsia="Arial"/>
          <w:sz w:val="11"/>
          <w:szCs w:val="11"/>
          <w:color w:val="626262"/>
          <w:spacing w:val="0"/>
          <w:w w:val="100"/>
          <w:b/>
          <w:bCs/>
          <w:position w:val="9"/>
        </w:rPr>
        <w:t>     </w:t>
      </w:r>
      <w:r>
        <w:rPr>
          <w:rFonts w:ascii="Arial" w:hAnsi="Arial" w:cs="Arial" w:eastAsia="Arial"/>
          <w:sz w:val="11"/>
          <w:szCs w:val="11"/>
          <w:color w:val="626262"/>
          <w:spacing w:val="5"/>
          <w:w w:val="100"/>
          <w:b/>
          <w:bCs/>
          <w:position w:val="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97979"/>
          <w:spacing w:val="0"/>
          <w:w w:val="213"/>
          <w:b/>
          <w:bCs/>
          <w:i/>
          <w:position w:val="9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191" w:right="-20"/>
        <w:jc w:val="left"/>
        <w:rPr>
          <w:rFonts w:ascii="Arial" w:hAnsi="Arial" w:cs="Arial" w:eastAsia="Arial"/>
          <w:sz w:val="45"/>
          <w:szCs w:val="45"/>
        </w:rPr>
      </w:pPr>
      <w:rPr/>
      <w:r>
        <w:rPr>
          <w:rFonts w:ascii="Arial" w:hAnsi="Arial" w:cs="Arial" w:eastAsia="Arial"/>
          <w:sz w:val="38"/>
          <w:szCs w:val="38"/>
          <w:color w:val="003FD6"/>
          <w:w w:val="85"/>
          <w:b/>
          <w:bCs/>
          <w:i/>
        </w:rPr>
        <w:t>1)</w:t>
      </w:r>
      <w:r>
        <w:rPr>
          <w:rFonts w:ascii="Arial" w:hAnsi="Arial" w:cs="Arial" w:eastAsia="Arial"/>
          <w:sz w:val="38"/>
          <w:szCs w:val="38"/>
          <w:color w:val="003FD6"/>
          <w:spacing w:val="-48"/>
          <w:w w:val="100"/>
          <w:b/>
          <w:bCs/>
          <w:i/>
        </w:rPr>
        <w:t> </w:t>
      </w:r>
      <w:r>
        <w:rPr>
          <w:rFonts w:ascii="Arial" w:hAnsi="Arial" w:cs="Arial" w:eastAsia="Arial"/>
          <w:sz w:val="47"/>
          <w:szCs w:val="47"/>
          <w:color w:val="003FD6"/>
          <w:spacing w:val="0"/>
          <w:w w:val="66"/>
          <w:b/>
          <w:bCs/>
          <w:i/>
        </w:rPr>
        <w:t>lo</w:t>
      </w:r>
      <w:r>
        <w:rPr>
          <w:rFonts w:ascii="Arial" w:hAnsi="Arial" w:cs="Arial" w:eastAsia="Arial"/>
          <w:sz w:val="47"/>
          <w:szCs w:val="47"/>
          <w:color w:val="003FD6"/>
          <w:spacing w:val="-61"/>
          <w:w w:val="100"/>
          <w:b/>
          <w:bCs/>
          <w:i/>
        </w:rPr>
        <w:t> </w:t>
      </w:r>
      <w:r>
        <w:rPr>
          <w:rFonts w:ascii="Arial" w:hAnsi="Arial" w:cs="Arial" w:eastAsia="Arial"/>
          <w:sz w:val="45"/>
          <w:szCs w:val="45"/>
          <w:color w:val="003FD6"/>
          <w:spacing w:val="0"/>
          <w:w w:val="73"/>
          <w:b/>
          <w:bCs/>
        </w:rPr>
        <w:t>b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80" w:right="60"/>
          <w:cols w:num="2" w:equalWidth="0">
            <w:col w:w="515" w:space="1583"/>
            <w:col w:w="9482"/>
          </w:cols>
        </w:sectPr>
      </w:pPr>
      <w:rPr/>
    </w:p>
    <w:p>
      <w:pPr>
        <w:spacing w:before="68" w:after="0" w:line="240" w:lineRule="auto"/>
        <w:ind w:left="5377" w:right="558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8.667311pt;margin-top:30.086279pt;width:555.711471pt;height:780.907655pt;mso-position-horizontal-relative:page;mso-position-vertical-relative:page;z-index:-10277" coordorigin="373,602" coordsize="11114,15618">
            <v:group style="position:absolute;left:388;top:623;width:1259;height:2" coordorigin="388,623" coordsize="1259,2">
              <v:shape style="position:absolute;left:388;top:623;width:1259;height:2" coordorigin="388,623" coordsize="1259,0" path="m388,623l1647,623e" filled="f" stroked="t" strokeweight=".717973pt" strokecolor="#7C7C7C">
                <v:path arrowok="t"/>
              </v:shape>
            </v:group>
            <v:group style="position:absolute;left:392;top:614;width:2;height:5447" coordorigin="392,614" coordsize="2,5447">
              <v:shape style="position:absolute;left:392;top:614;width:2;height:5447" coordorigin="392,614" coordsize="0,5447" path="m392,6060l392,614e" filled="f" stroked="t" strokeweight=".478649pt" strokecolor="#4F4F4F">
                <v:path arrowok="t"/>
              </v:shape>
            </v:group>
            <v:group style="position:absolute;left:1589;top:623;width:737;height:2" coordorigin="1589,623" coordsize="737,2">
              <v:shape style="position:absolute;left:1589;top:623;width:737;height:2" coordorigin="1589,623" coordsize="737,0" path="m1589,623l2326,623e" filled="f" stroked="t" strokeweight=".478649pt" strokecolor="#545454">
                <v:path arrowok="t"/>
              </v:shape>
            </v:group>
            <v:group style="position:absolute;left:2295;top:618;width:2;height:532" coordorigin="2295,618" coordsize="2,532">
              <v:shape style="position:absolute;left:2295;top:618;width:2;height:532" coordorigin="2295,618" coordsize="0,532" path="m2295,1151l2295,618e" filled="f" stroked="t" strokeweight=".717973pt" strokecolor="#777777">
                <v:path arrowok="t"/>
              </v:shape>
            </v:group>
            <v:group style="position:absolute;left:8443;top:618;width:1201;height:2" coordorigin="8443,618" coordsize="1201,2">
              <v:shape style="position:absolute;left:8443;top:618;width:1201;height:2" coordorigin="8443,618" coordsize="1201,0" path="m8443,618l9645,618e" filled="f" stroked="t" strokeweight=".478649pt" strokecolor="#484848">
                <v:path arrowok="t"/>
              </v:shape>
            </v:group>
            <v:group style="position:absolute;left:9075;top:614;width:2;height:1515" coordorigin="9075,614" coordsize="2,1515">
              <v:shape style="position:absolute;left:9075;top:614;width:2;height:1515" coordorigin="9075,614" coordsize="0,1515" path="m9075,2129l9075,614e" filled="f" stroked="t" strokeweight=".717973pt" strokecolor="#606060">
                <v:path arrowok="t"/>
              </v:shape>
            </v:group>
            <v:group style="position:absolute;left:388;top:618;width:11057;height:2" coordorigin="388,618" coordsize="11057,2">
              <v:shape style="position:absolute;left:388;top:618;width:11057;height:2" coordorigin="388,618" coordsize="11057,0" path="m388,618l11444,618e" filled="f" stroked="t" strokeweight=".717973pt" strokecolor="#676767">
                <v:path arrowok="t"/>
              </v:shape>
            </v:group>
            <v:group style="position:absolute;left:11440;top:609;width:2;height:542" coordorigin="11440,609" coordsize="2,542">
              <v:shape style="position:absolute;left:11440;top:609;width:2;height:542" coordorigin="11440,609" coordsize="0,542" path="m11440,1151l11440,609e" filled="f" stroked="t" strokeweight=".478649pt" strokecolor="#4B4B4B">
                <v:path arrowok="t"/>
              </v:shape>
            </v:group>
            <v:group style="position:absolute;left:395;top:614;width:2;height:5471" coordorigin="395,614" coordsize="2,5471">
              <v:shape style="position:absolute;left:395;top:614;width:2;height:5471" coordorigin="395,614" coordsize="0,5471" path="m395,6084l395,614e" filled="f" stroked="t" strokeweight=".717973pt" strokecolor="#575757">
                <v:path arrowok="t"/>
              </v:shape>
            </v:group>
            <v:group style="position:absolute;left:2293;top:1093;width:2;height:1040" coordorigin="2293,1093" coordsize="2,1040">
              <v:shape style="position:absolute;left:2293;top:1093;width:2;height:1040" coordorigin="2293,1093" coordsize="0,1040" path="m2293,2134l2293,1093e" filled="f" stroked="t" strokeweight=".478649pt" strokecolor="#606060">
                <v:path arrowok="t"/>
              </v:shape>
            </v:group>
            <v:group style="position:absolute;left:11442;top:609;width:2;height:1203" coordorigin="11442,609" coordsize="2,1203">
              <v:shape style="position:absolute;left:11442;top:609;width:2;height:1203" coordorigin="11442,609" coordsize="0,1203" path="m11442,1812l11442,609e" filled="f" stroked="t" strokeweight=".717973pt" strokecolor="#646464">
                <v:path arrowok="t"/>
              </v:shape>
            </v:group>
            <v:group style="position:absolute;left:383;top:2126;width:2910;height:2" coordorigin="383,2126" coordsize="2910,2">
              <v:shape style="position:absolute;left:383;top:2126;width:2910;height:2" coordorigin="383,2126" coordsize="2910,0" path="m383,2126l3293,2126e" filled="f" stroked="t" strokeweight=".717973pt" strokecolor="#5B5B5B">
                <v:path arrowok="t"/>
              </v:shape>
            </v:group>
            <v:group style="position:absolute;left:2862;top:2126;width:1465;height:2" coordorigin="2862,2126" coordsize="1465,2">
              <v:shape style="position:absolute;left:2862;top:2126;width:1465;height:2" coordorigin="2862,2126" coordsize="1465,0" path="m2862,2126l4327,2126e" filled="f" stroked="t" strokeweight=".957298pt" strokecolor="#707070">
                <v:path arrowok="t"/>
              </v:shape>
            </v:group>
            <v:group style="position:absolute;left:3757;top:2124;width:4743;height:2" coordorigin="3757,2124" coordsize="4743,2">
              <v:shape style="position:absolute;left:3757;top:2124;width:4743;height:2" coordorigin="3757,2124" coordsize="4743,0" path="m3757,2124l8501,2124e" filled="f" stroked="t" strokeweight=".717973pt" strokecolor="#5B5B5B">
                <v:path arrowok="t"/>
              </v:shape>
            </v:group>
            <v:group style="position:absolute;left:8443;top:2124;width:1201;height:2" coordorigin="8443,2124" coordsize="1201,2">
              <v:shape style="position:absolute;left:8443;top:2124;width:1201;height:2" coordorigin="8443,2124" coordsize="1201,0" path="m8443,2124l9645,2124e" filled="f" stroked="t" strokeweight=".478649pt" strokecolor="#4B4B4B">
                <v:path arrowok="t"/>
              </v:shape>
            </v:group>
            <v:group style="position:absolute;left:9587;top:2119;width:392;height:2" coordorigin="9587,2119" coordsize="392,2">
              <v:shape style="position:absolute;left:9587;top:2119;width:392;height:2" coordorigin="9587,2119" coordsize="392,0" path="m9587,2119l9980,2119e" filled="f" stroked="t" strokeweight=".717973pt" strokecolor="#545454">
                <v:path arrowok="t"/>
              </v:shape>
            </v:group>
            <v:group style="position:absolute;left:9745;top:2119;width:1704;height:2" coordorigin="9745,2119" coordsize="1704,2">
              <v:shape style="position:absolute;left:9745;top:2119;width:1704;height:2" coordorigin="9745,2119" coordsize="1704,0" path="m9745,2119l11449,2119e" filled="f" stroked="t" strokeweight=".957298pt" strokecolor="#707070">
                <v:path arrowok="t"/>
              </v:shape>
            </v:group>
            <v:group style="position:absolute;left:11456;top:609;width:2;height:9383" coordorigin="11456,609" coordsize="2,9383">
              <v:shape style="position:absolute;left:11456;top:609;width:2;height:9383" coordorigin="11456,609" coordsize="0,9383" path="m11456,9992l11456,609e" filled="f" stroked="t" strokeweight=".717973pt" strokecolor="#606060">
                <v:path arrowok="t"/>
              </v:shape>
            </v:group>
            <v:group style="position:absolute;left:383;top:2368;width:1264;height:2" coordorigin="383,2368" coordsize="1264,2">
              <v:shape style="position:absolute;left:383;top:2368;width:1264;height:2" coordorigin="383,2368" coordsize="1264,0" path="m383,2368l1647,2368e" filled="f" stroked="t" strokeweight=".957298pt" strokecolor="#6B6B6B">
                <v:path arrowok="t"/>
              </v:shape>
            </v:group>
            <v:group style="position:absolute;left:1589;top:2368;width:1704;height:2" coordorigin="1589,2368" coordsize="1704,2">
              <v:shape style="position:absolute;left:1589;top:2368;width:1704;height:2" coordorigin="1589,2368" coordsize="1704,0" path="m1589,2368l3293,2368e" filled="f" stroked="t" strokeweight=".478649pt" strokecolor="#3F3F3F">
                <v:path arrowok="t"/>
              </v:shape>
            </v:group>
            <v:group style="position:absolute;left:3236;top:2366;width:5342;height:2" coordorigin="3236,2366" coordsize="5342,2">
              <v:shape style="position:absolute;left:3236;top:2366;width:5342;height:2" coordorigin="3236,2366" coordsize="5342,0" path="m3236,2366l8577,2366e" filled="f" stroked="t" strokeweight=".717973pt" strokecolor="#606060">
                <v:path arrowok="t"/>
              </v:shape>
            </v:group>
            <v:group style="position:absolute;left:8443;top:2364;width:651;height:2" coordorigin="8443,2364" coordsize="651,2">
              <v:shape style="position:absolute;left:8443;top:2364;width:651;height:2" coordorigin="8443,2364" coordsize="651,0" path="m8443,2364l9094,2364e" filled="f" stroked="t" strokeweight=".478649pt" strokecolor="#545454">
                <v:path arrowok="t"/>
              </v:shape>
            </v:group>
            <v:group style="position:absolute;left:9037;top:2364;width:943;height:2" coordorigin="9037,2364" coordsize="943,2">
              <v:shape style="position:absolute;left:9037;top:2364;width:943;height:2" coordorigin="9037,2364" coordsize="943,0" path="m9037,2364l9980,2364e" filled="f" stroked="t" strokeweight=".478649pt" strokecolor="#3B3B3B">
                <v:path arrowok="t"/>
              </v:shape>
            </v:group>
            <v:group style="position:absolute;left:9922;top:2359;width:134;height:2" coordorigin="9922,2359" coordsize="134,2">
              <v:shape style="position:absolute;left:9922;top:2359;width:134;height:2" coordorigin="9922,2359" coordsize="134,0" path="m9922,2359l10056,2359e" filled="f" stroked="t" strokeweight=".717973pt" strokecolor="#5B5B5B">
                <v:path arrowok="t"/>
              </v:shape>
            </v:group>
            <v:group style="position:absolute;left:9975;top:2359;width:1479;height:2" coordorigin="9975,2359" coordsize="1479,2">
              <v:shape style="position:absolute;left:9975;top:2359;width:1479;height:2" coordorigin="9975,2359" coordsize="1479,0" path="m9975,2359l11454,2359e" filled="f" stroked="t" strokeweight=".957298pt" strokecolor="#707070">
                <v:path arrowok="t"/>
              </v:shape>
            </v:group>
            <v:group style="position:absolute;left:383;top:2611;width:1647;height:2" coordorigin="383,2611" coordsize="1647,2">
              <v:shape style="position:absolute;left:383;top:2611;width:1647;height:2" coordorigin="383,2611" coordsize="1647,0" path="m383,2611l2029,2611e" filled="f" stroked="t" strokeweight=".717973pt" strokecolor="#707070">
                <v:path arrowok="t"/>
              </v:shape>
            </v:group>
            <v:group style="position:absolute;left:1589;top:2608;width:1704;height:2" coordorigin="1589,2608" coordsize="1704,2">
              <v:shape style="position:absolute;left:1589;top:2608;width:1704;height:2" coordorigin="1589,2608" coordsize="1704,0" path="m1589,2608l3293,2608e" filled="f" stroked="t" strokeweight=".478649pt" strokecolor="#484848">
                <v:path arrowok="t"/>
              </v:shape>
            </v:group>
            <v:group style="position:absolute;left:3236;top:2606;width:5859;height:2" coordorigin="3236,2606" coordsize="5859,2">
              <v:shape style="position:absolute;left:3236;top:2606;width:5859;height:2" coordorigin="3236,2606" coordsize="5859,0" path="m3236,2606l9094,2606e" filled="f" stroked="t" strokeweight=".957298pt" strokecolor="#646464">
                <v:path arrowok="t"/>
              </v:shape>
            </v:group>
            <v:group style="position:absolute;left:9037;top:2603;width:608;height:2" coordorigin="9037,2603" coordsize="608,2">
              <v:shape style="position:absolute;left:9037;top:2603;width:608;height:2" coordorigin="9037,2603" coordsize="608,0" path="m9037,2603l9645,2603e" filled="f" stroked="t" strokeweight=".478649pt" strokecolor="#3B3B3B">
                <v:path arrowok="t"/>
              </v:shape>
            </v:group>
            <v:group style="position:absolute;left:9587;top:2603;width:680;height:2" coordorigin="9587,2603" coordsize="680,2">
              <v:shape style="position:absolute;left:9587;top:2603;width:680;height:2" coordorigin="9587,2603" coordsize="680,0" path="m9587,2603l10267,2603e" filled="f" stroked="t" strokeweight=".478649pt" strokecolor="#232323">
                <v:path arrowok="t"/>
              </v:shape>
            </v:group>
            <v:group style="position:absolute;left:10210;top:2601;width:1249;height:2" coordorigin="10210,2601" coordsize="1249,2">
              <v:shape style="position:absolute;left:10210;top:2601;width:1249;height:2" coordorigin="10210,2601" coordsize="1249,0" path="m10210,2601l11459,2601e" filled="f" stroked="t" strokeweight=".957298pt" strokecolor="#707070">
                <v:path arrowok="t"/>
              </v:shape>
            </v:group>
            <v:group style="position:absolute;left:383;top:2848;width:4485;height:2" coordorigin="383,2848" coordsize="4485,2">
              <v:shape style="position:absolute;left:383;top:2848;width:4485;height:2" coordorigin="383,2848" coordsize="4485,0" path="m383,2848l4868,2848e" filled="f" stroked="t" strokeweight=".478649pt" strokecolor="#606060">
                <v:path arrowok="t"/>
              </v:shape>
            </v:group>
            <v:group style="position:absolute;left:3619;top:2848;width:2996;height:2" coordorigin="3619,2848" coordsize="2996,2">
              <v:shape style="position:absolute;left:3619;top:2848;width:2996;height:2" coordorigin="3619,2848" coordsize="2996,0" path="m3619,2848l6615,2848e" filled="f" stroked="t" strokeweight=".957298pt" strokecolor="#676767">
                <v:path arrowok="t"/>
              </v:shape>
            </v:group>
            <v:group style="position:absolute;left:6557;top:2848;width:584;height:2" coordorigin="6557,2848" coordsize="584,2">
              <v:shape style="position:absolute;left:6557;top:2848;width:584;height:2" coordorigin="6557,2848" coordsize="584,0" path="m6557,2848l7141,2848e" filled="f" stroked="t" strokeweight=".478649pt" strokecolor="#444444">
                <v:path arrowok="t"/>
              </v:shape>
            </v:group>
            <v:group style="position:absolute;left:7084;top:2843;width:263;height:2" coordorigin="7084,2843" coordsize="263,2">
              <v:shape style="position:absolute;left:7084;top:2843;width:263;height:2" coordorigin="7084,2843" coordsize="263,0" path="m7084,2843l7347,2843e" filled="f" stroked="t" strokeweight=".717973pt" strokecolor="#5B5B5B">
                <v:path arrowok="t"/>
              </v:shape>
            </v:group>
            <v:group style="position:absolute;left:7218;top:2846;width:1876;height:2" coordorigin="7218,2846" coordsize="1876,2">
              <v:shape style="position:absolute;left:7218;top:2846;width:1876;height:2" coordorigin="7218,2846" coordsize="1876,0" path="m7218,2846l9094,2846e" filled="f" stroked="t" strokeweight=".957298pt" strokecolor="#707070">
                <v:path arrowok="t"/>
              </v:shape>
            </v:group>
            <v:group style="position:absolute;left:9037;top:2843;width:1230;height:2" coordorigin="9037,2843" coordsize="1230,2">
              <v:shape style="position:absolute;left:9037;top:2843;width:1230;height:2" coordorigin="9037,2843" coordsize="1230,0" path="m9037,2843l10267,2843e" filled="f" stroked="t" strokeweight=".478649pt" strokecolor="#383838">
                <v:path arrowok="t"/>
              </v:shape>
            </v:group>
            <v:group style="position:absolute;left:10210;top:2841;width:1249;height:2" coordorigin="10210,2841" coordsize="1249,2">
              <v:shape style="position:absolute;left:10210;top:2841;width:1249;height:2" coordorigin="10210,2841" coordsize="1249,0" path="m10210,2841l11459,2841e" filled="f" stroked="t" strokeweight=".957298pt" strokecolor="#707070">
                <v:path arrowok="t"/>
              </v:shape>
            </v:group>
            <v:group style="position:absolute;left:388;top:3090;width:6754;height:2" coordorigin="388,3090" coordsize="6754,2">
              <v:shape style="position:absolute;left:388;top:3090;width:6754;height:2" coordorigin="388,3090" coordsize="6754,0" path="m388,3090l7141,3090e" filled="f" stroked="t" strokeweight=".717973pt" strokecolor="#646464">
                <v:path arrowok="t"/>
              </v:shape>
            </v:group>
            <v:group style="position:absolute;left:7084;top:3088;width:622;height:2" coordorigin="7084,3088" coordsize="622,2">
              <v:shape style="position:absolute;left:7084;top:3088;width:622;height:2" coordorigin="7084,3088" coordsize="622,0" path="m7084,3088l7706,3088e" filled="f" stroked="t" strokeweight=".478649pt" strokecolor="#383838">
                <v:path arrowok="t"/>
              </v:shape>
            </v:group>
            <v:group style="position:absolute;left:7649;top:3085;width:1996;height:2" coordorigin="7649,3085" coordsize="1996,2">
              <v:shape style="position:absolute;left:7649;top:3085;width:1996;height:2" coordorigin="7649,3085" coordsize="1996,0" path="m7649,3085l9645,3085e" filled="f" stroked="t" strokeweight=".957298pt" strokecolor="#707070">
                <v:path arrowok="t"/>
              </v:shape>
            </v:group>
            <v:group style="position:absolute;left:9587;top:3083;width:680;height:2" coordorigin="9587,3083" coordsize="680,2">
              <v:shape style="position:absolute;left:9587;top:3083;width:680;height:2" coordorigin="9587,3083" coordsize="680,0" path="m9587,3083l10267,3083e" filled="f" stroked="t" strokeweight=".478649pt" strokecolor="#3F3F3F">
                <v:path arrowok="t"/>
              </v:shape>
            </v:group>
            <v:group style="position:absolute;left:10210;top:3083;width:1249;height:2" coordorigin="10210,3083" coordsize="1249,2">
              <v:shape style="position:absolute;left:10210;top:3083;width:1249;height:2" coordorigin="10210,3083" coordsize="1249,0" path="m10210,3083l11459,3083e" filled="f" stroked="t" strokeweight=".478649pt" strokecolor="#545454">
                <v:path arrowok="t"/>
              </v:shape>
            </v:group>
            <v:group style="position:absolute;left:388;top:3332;width:1259;height:2" coordorigin="388,3332" coordsize="1259,2">
              <v:shape style="position:absolute;left:388;top:3332;width:1259;height:2" coordorigin="388,3332" coordsize="1259,0" path="m388,3332l1647,3332e" filled="f" stroked="t" strokeweight=".478649pt" strokecolor="#545454">
                <v:path arrowok="t"/>
              </v:shape>
            </v:group>
            <v:group style="position:absolute;left:1235;top:3330;width:5380;height:2" coordorigin="1235,3330" coordsize="5380,2">
              <v:shape style="position:absolute;left:1235;top:3330;width:5380;height:2" coordorigin="1235,3330" coordsize="5380,0" path="m1235,3330l6615,3330e" filled="f" stroked="t" strokeweight=".957298pt" strokecolor="#646464">
                <v:path arrowok="t"/>
              </v:shape>
            </v:group>
            <v:group style="position:absolute;left:6557;top:3327;width:584;height:2" coordorigin="6557,3327" coordsize="584,2">
              <v:shape style="position:absolute;left:6557;top:3327;width:584;height:2" coordorigin="6557,3327" coordsize="584,0" path="m6557,3327l7141,3327e" filled="f" stroked="t" strokeweight=".478649pt" strokecolor="#444444">
                <v:path arrowok="t"/>
              </v:shape>
            </v:group>
            <v:group style="position:absolute;left:7084;top:3325;width:2896;height:2" coordorigin="7084,3325" coordsize="2896,2">
              <v:shape style="position:absolute;left:7084;top:3325;width:2896;height:2" coordorigin="7084,3325" coordsize="2896,0" path="m7084,3325l9980,3325e" filled="f" stroked="t" strokeweight=".717973pt" strokecolor="#606060">
                <v:path arrowok="t"/>
              </v:shape>
            </v:group>
            <v:group style="position:absolute;left:9922;top:3323;width:345;height:2" coordorigin="9922,3323" coordsize="345,2">
              <v:shape style="position:absolute;left:9922;top:3323;width:345;height:2" coordorigin="9922,3323" coordsize="345,0" path="m9922,3323l10267,3323e" filled="f" stroked="t" strokeweight=".478649pt" strokecolor="#3B3B3B">
                <v:path arrowok="t"/>
              </v:shape>
            </v:group>
            <v:group style="position:absolute;left:10210;top:3323;width:1249;height:2" coordorigin="10210,3323" coordsize="1249,2">
              <v:shape style="position:absolute;left:10210;top:3323;width:1249;height:2" coordorigin="10210,3323" coordsize="1249,0" path="m10210,3323l11459,3323e" filled="f" stroked="t" strokeweight=".478649pt" strokecolor="#545454">
                <v:path arrowok="t"/>
              </v:shape>
            </v:group>
            <v:group style="position:absolute;left:7127;top:3323;width:2;height:278" coordorigin="7127,3323" coordsize="2,278">
              <v:shape style="position:absolute;left:7127;top:3323;width:2;height:278" coordorigin="7127,3323" coordsize="0,278" path="m7127,3601l7127,3323e" filled="f" stroked="t" strokeweight=".478649pt" strokecolor="#3F3F3F">
                <v:path arrowok="t"/>
              </v:shape>
            </v:group>
            <v:group style="position:absolute;left:7108;top:3572;width:1958;height:2" coordorigin="7108,3572" coordsize="1958,2">
              <v:shape style="position:absolute;left:7108;top:3572;width:1958;height:2" coordorigin="7108,3572" coordsize="1958,0" path="m7108,3572l9066,3572e" filled="f" stroked="t" strokeweight=".717973pt" strokecolor="#484848">
                <v:path arrowok="t"/>
              </v:shape>
            </v:group>
            <v:group style="position:absolute;left:9066;top:3572;width:1173;height:2" coordorigin="9066,3572" coordsize="1173,2">
              <v:shape style="position:absolute;left:9066;top:3572;width:1173;height:2" coordorigin="9066,3572" coordsize="1173,0" path="m9066,3572l10238,3572e" filled="f" stroked="t" strokeweight=".239324pt" strokecolor="#000000">
                <v:path arrowok="t"/>
              </v:shape>
            </v:group>
            <v:group style="position:absolute;left:10238;top:3572;width:1216;height:2" coordorigin="10238,3572" coordsize="1216,2">
              <v:shape style="position:absolute;left:10238;top:3572;width:1216;height:2" coordorigin="10238,3572" coordsize="1216,0" path="m10238,3572l11454,3572e" filled="f" stroked="t" strokeweight=".239324pt" strokecolor="#5B5B5B">
                <v:path arrowok="t"/>
              </v:shape>
            </v:group>
            <v:group style="position:absolute;left:7127;top:3543;width:2;height:556" coordorigin="7127,3543" coordsize="2,556">
              <v:shape style="position:absolute;left:7127;top:3543;width:2;height:556" coordorigin="7127,3543" coordsize="0,556" path="m7127,4099l7127,3543e" filled="f" stroked="t" strokeweight=".957298pt" strokecolor="#5B5B5B">
                <v:path arrowok="t"/>
              </v:shape>
            </v:group>
            <v:group style="position:absolute;left:388;top:4095;width:1259;height:2" coordorigin="388,4095" coordsize="1259,2">
              <v:shape style="position:absolute;left:388;top:4095;width:1259;height:2" coordorigin="388,4095" coordsize="1259,0" path="m388,4095l1647,4095e" filled="f" stroked="t" strokeweight=".717973pt" strokecolor="#676767">
                <v:path arrowok="t"/>
              </v:shape>
            </v:group>
            <v:group style="position:absolute;left:1589;top:4095;width:728;height:2" coordorigin="1589,4095" coordsize="728,2">
              <v:shape style="position:absolute;left:1589;top:4095;width:728;height:2" coordorigin="1589,4095" coordsize="728,0" path="m1589,4095l2317,4095e" filled="f" stroked="t" strokeweight=".478649pt" strokecolor="#383838">
                <v:path arrowok="t"/>
              </v:shape>
            </v:group>
            <v:group style="position:absolute;left:3777;top:3778;width:1967;height:2" coordorigin="3777,3778" coordsize="1967,2">
              <v:shape style="position:absolute;left:3777;top:3778;width:1967;height:2" coordorigin="3777,3778" coordsize="1967,0" path="m3777,3778l5744,3778e" filled="f" stroked="t" strokeweight=".957298pt" strokecolor="#606060">
                <v:path arrowok="t"/>
              </v:shape>
            </v:group>
            <v:group style="position:absolute;left:3789;top:3323;width:2;height:782" coordorigin="3789,3323" coordsize="2,782">
              <v:shape style="position:absolute;left:3789;top:3323;width:2;height:782" coordorigin="3789,3323" coordsize="0,782" path="m3789,4104l3789,3323e" filled="f" stroked="t" strokeweight=".957298pt" strokecolor="#676767">
                <v:path arrowok="t"/>
              </v:shape>
            </v:group>
            <v:group style="position:absolute;left:2939;top:4090;width:747;height:2" coordorigin="2939,4090" coordsize="747,2">
              <v:shape style="position:absolute;left:2939;top:4090;width:747;height:2" coordorigin="2939,4090" coordsize="747,0" path="m2939,4090l3686,4090e" filled="f" stroked="t" strokeweight=".957298pt" strokecolor="#6B6B6B">
                <v:path arrowok="t"/>
              </v:shape>
            </v:group>
            <v:group style="position:absolute;left:2259;top:4090;width:4356;height:2" coordorigin="2259,4090" coordsize="4356,2">
              <v:shape style="position:absolute;left:2259;top:4090;width:4356;height:2" coordorigin="2259,4090" coordsize="4356,0" path="m2259,4090l6615,4090e" filled="f" stroked="t" strokeweight=".957298pt" strokecolor="#484848">
                <v:path arrowok="t"/>
              </v:shape>
            </v:group>
            <v:group style="position:absolute;left:6557;top:4090;width:4906;height:2" coordorigin="6557,4090" coordsize="4906,2">
              <v:shape style="position:absolute;left:6557;top:4090;width:4906;height:2" coordorigin="6557,4090" coordsize="4906,0" path="m6557,4090l11464,4090e" filled="f" stroked="t" strokeweight=".717973pt" strokecolor="#646464">
                <v:path arrowok="t"/>
              </v:shape>
            </v:group>
            <v:group style="position:absolute;left:388;top:4370;width:1259;height:2" coordorigin="388,4370" coordsize="1259,2">
              <v:shape style="position:absolute;left:388;top:4370;width:1259;height:2" coordorigin="388,4370" coordsize="1259,0" path="m388,4370l1647,4370e" filled="f" stroked="t" strokeweight=".478649pt" strokecolor="#5B5B5B">
                <v:path arrowok="t"/>
              </v:shape>
            </v:group>
            <v:group style="position:absolute;left:1589;top:4373;width:737;height:2" coordorigin="1589,4373" coordsize="737,2">
              <v:shape style="position:absolute;left:1589;top:4373;width:737;height:2" coordorigin="1589,4373" coordsize="737,0" path="m1589,4373l2326,4373e" filled="f" stroked="t" strokeweight=".478649pt" strokecolor="#484848">
                <v:path arrowok="t"/>
              </v:shape>
            </v:group>
            <v:group style="position:absolute;left:2298;top:4090;width:2;height:1021" coordorigin="2298,4090" coordsize="2,1021">
              <v:shape style="position:absolute;left:2298;top:4090;width:2;height:1021" coordorigin="2298,4090" coordsize="0,1021" path="m2298,5111l2298,4090e" filled="f" stroked="t" strokeweight=".478649pt" strokecolor="#3B3B3B">
                <v:path arrowok="t"/>
              </v:shape>
            </v:group>
            <v:group style="position:absolute;left:2254;top:4370;width:1685;height:2" coordorigin="2254,4370" coordsize="1685,2">
              <v:shape style="position:absolute;left:2254;top:4370;width:1685;height:2" coordorigin="2254,4370" coordsize="1685,0" path="m2254,4370l3939,4370e" filled="f" stroked="t" strokeweight=".957298pt" strokecolor="#6B6B6B">
                <v:path arrowok="t"/>
              </v:shape>
            </v:group>
            <v:group style="position:absolute;left:3757;top:4368;width:780;height:2" coordorigin="3757,4368" coordsize="780,2">
              <v:shape style="position:absolute;left:3757;top:4368;width:780;height:2" coordorigin="3757,4368" coordsize="780,0" path="m3757,4368l4538,4368e" filled="f" stroked="t" strokeweight=".478649pt" strokecolor="#4B4B4B">
                <v:path arrowok="t"/>
              </v:shape>
            </v:group>
            <v:group style="position:absolute;left:4480;top:4368;width:1192;height:2" coordorigin="4480,4368" coordsize="1192,2">
              <v:shape style="position:absolute;left:4480;top:4368;width:1192;height:2" coordorigin="4480,4368" coordsize="1192,0" path="m4480,4368l5672,4368e" filled="f" stroked="t" strokeweight=".478649pt" strokecolor="#383838">
                <v:path arrowok="t"/>
              </v:shape>
            </v:group>
            <v:group style="position:absolute;left:5615;top:4368;width:2092;height:2" coordorigin="5615,4368" coordsize="2092,2">
              <v:shape style="position:absolute;left:5615;top:4368;width:2092;height:2" coordorigin="5615,4368" coordsize="2092,0" path="m5615,4368l7706,4368e" filled="f" stroked="t" strokeweight=".957298pt" strokecolor="#676767">
                <v:path arrowok="t"/>
              </v:shape>
            </v:group>
            <v:group style="position:absolute;left:7649;top:4363;width:852;height:2" coordorigin="7649,4363" coordsize="852,2">
              <v:shape style="position:absolute;left:7649;top:4363;width:852;height:2" coordorigin="7649,4363" coordsize="852,0" path="m7649,4363l8501,4363e" filled="f" stroked="t" strokeweight=".478649pt" strokecolor="#4F4F4F">
                <v:path arrowok="t"/>
              </v:shape>
            </v:group>
            <v:group style="position:absolute;left:8443;top:4363;width:1201;height:2" coordorigin="8443,4363" coordsize="1201,2">
              <v:shape style="position:absolute;left:8443;top:4363;width:1201;height:2" coordorigin="8443,4363" coordsize="1201,0" path="m8443,4363l9645,4363e" filled="f" stroked="t" strokeweight=".717973pt" strokecolor="#545454">
                <v:path arrowok="t"/>
              </v:shape>
            </v:group>
            <v:group style="position:absolute;left:9372;top:4363;width:2092;height:2" coordorigin="9372,4363" coordsize="2092,2">
              <v:shape style="position:absolute;left:9372;top:4363;width:2092;height:2" coordorigin="9372,4363" coordsize="2092,0" path="m9372,4363l11464,4363e" filled="f" stroked="t" strokeweight=".957298pt" strokecolor="#6B6B6B">
                <v:path arrowok="t"/>
              </v:shape>
            </v:group>
            <v:group style="position:absolute;left:2293;top:4608;width:6285;height:2" coordorigin="2293,4608" coordsize="6285,2">
              <v:shape style="position:absolute;left:2293;top:4608;width:6285;height:2" coordorigin="2293,4608" coordsize="6285,0" path="m2293,4608l8577,4608e" filled="f" stroked="t" strokeweight=".717973pt" strokecolor="#606060">
                <v:path arrowok="t"/>
              </v:shape>
            </v:group>
            <v:group style="position:absolute;left:8443;top:4608;width:1201;height:2" coordorigin="8443,4608" coordsize="1201,2">
              <v:shape style="position:absolute;left:8443;top:4608;width:1201;height:2" coordorigin="8443,4608" coordsize="1201,0" path="m8443,4608l9645,4608e" filled="f" stroked="t" strokeweight=".478649pt" strokecolor="#444444">
                <v:path arrowok="t"/>
              </v:shape>
            </v:group>
            <v:group style="position:absolute;left:9587;top:4603;width:392;height:2" coordorigin="9587,4603" coordsize="392,2">
              <v:shape style="position:absolute;left:9587;top:4603;width:392;height:2" coordorigin="9587,4603" coordsize="392,0" path="m9587,4603l9980,4603e" filled="f" stroked="t" strokeweight=".717973pt" strokecolor="#4F4F4F">
                <v:path arrowok="t"/>
              </v:shape>
            </v:group>
            <v:group style="position:absolute;left:9822;top:4605;width:1642;height:2" coordorigin="9822,4605" coordsize="1642,2">
              <v:shape style="position:absolute;left:9822;top:4605;width:1642;height:2" coordorigin="9822,4605" coordsize="1642,0" path="m9822,4605l11464,4605e" filled="f" stroked="t" strokeweight=".957298pt" strokecolor="#6B6B6B">
                <v:path arrowok="t"/>
              </v:shape>
            </v:group>
            <v:group style="position:absolute;left:4849;top:4603;width:2;height:1774" coordorigin="4849,4603" coordsize="2,1774">
              <v:shape style="position:absolute;left:4849;top:4603;width:2;height:1774" coordorigin="4849,4603" coordsize="0,1774" path="m4849,6377l4849,4603e" filled="f" stroked="t" strokeweight=".957298pt" strokecolor="#575757">
                <v:path arrowok="t"/>
              </v:shape>
            </v:group>
            <v:group style="position:absolute;left:4839;top:5097;width:2872;height:2" coordorigin="4839,5097" coordsize="2872,2">
              <v:shape style="position:absolute;left:4839;top:5097;width:2872;height:2" coordorigin="4839,5097" coordsize="2872,0" path="m4839,5097l7711,5097e" filled="f" stroked="t" strokeweight=".717973pt" strokecolor="#707070">
                <v:path arrowok="t"/>
              </v:shape>
            </v:group>
            <v:group style="position:absolute;left:7678;top:4612;width:2;height:245" coordorigin="7678,4612" coordsize="2,245">
              <v:shape style="position:absolute;left:7678;top:4612;width:2;height:245" coordorigin="7678,4612" coordsize="0,245" path="m7678,4857l7678,4612e" filled="f" stroked="t" strokeweight=".239324pt" strokecolor="#6B6B6B">
                <v:path arrowok="t"/>
              </v:shape>
            </v:group>
            <v:group style="position:absolute;left:7678;top:4857;width:2;height:235" coordorigin="7678,4857" coordsize="2,235">
              <v:shape style="position:absolute;left:7678;top:4857;width:2;height:235" coordorigin="7678,4857" coordsize="0,235" path="m7678,5092l7678,4857e" filled="f" stroked="t" strokeweight=".239324pt" strokecolor="#545454">
                <v:path arrowok="t"/>
              </v:shape>
            </v:group>
            <v:group style="position:absolute;left:7649;top:5092;width:852;height:2" coordorigin="7649,5092" coordsize="852,2">
              <v:shape style="position:absolute;left:7649;top:5092;width:852;height:2" coordorigin="7649,5092" coordsize="852,0" path="m7649,5092l8501,5092e" filled="f" stroked="t" strokeweight=".478649pt" strokecolor="#646464">
                <v:path arrowok="t"/>
              </v:shape>
            </v:group>
            <v:group style="position:absolute;left:8443;top:5092;width:3020;height:2" coordorigin="8443,5092" coordsize="3020,2">
              <v:shape style="position:absolute;left:8443;top:5092;width:3020;height:2" coordorigin="8443,5092" coordsize="3020,0" path="m8443,5092l11464,5092e" filled="f" stroked="t" strokeweight=".717973pt" strokecolor="#747474">
                <v:path arrowok="t"/>
              </v:shape>
            </v:group>
            <v:group style="position:absolute;left:4839;top:5339;width:2302;height:2" coordorigin="4839,5339" coordsize="2302,2">
              <v:shape style="position:absolute;left:4839;top:5339;width:2302;height:2" coordorigin="4839,5339" coordsize="2302,0" path="m4839,5339l7141,5339e" filled="f" stroked="t" strokeweight=".478649pt" strokecolor="#4B4B4B">
                <v:path arrowok="t"/>
              </v:shape>
            </v:group>
            <v:group style="position:absolute;left:7084;top:5339;width:2049;height:2" coordorigin="7084,5339" coordsize="2049,2">
              <v:shape style="position:absolute;left:7084;top:5339;width:2049;height:2" coordorigin="7084,5339" coordsize="2049,0" path="m7084,5339l9133,5339e" filled="f" stroked="t" strokeweight=".957298pt" strokecolor="#6B6B6B">
                <v:path arrowok="t"/>
              </v:shape>
            </v:group>
            <v:group style="position:absolute;left:9037;top:5336;width:1230;height:2" coordorigin="9037,5336" coordsize="1230,2">
              <v:shape style="position:absolute;left:9037;top:5336;width:1230;height:2" coordorigin="9037,5336" coordsize="1230,0" path="m9037,5336l10267,5336e" filled="f" stroked="t" strokeweight=".478649pt" strokecolor="#383838">
                <v:path arrowok="t"/>
              </v:shape>
            </v:group>
            <v:group style="position:absolute;left:10210;top:5336;width:1254;height:2" coordorigin="10210,5336" coordsize="1254,2">
              <v:shape style="position:absolute;left:10210;top:5336;width:1254;height:2" coordorigin="10210,5336" coordsize="1254,0" path="m10210,5336l11464,5336e" filled="f" stroked="t" strokeweight=".717973pt" strokecolor="#6B6B6B">
                <v:path arrowok="t"/>
              </v:shape>
            </v:group>
            <v:group style="position:absolute;left:4839;top:5583;width:2302;height:2" coordorigin="4839,5583" coordsize="2302,2">
              <v:shape style="position:absolute;left:4839;top:5583;width:2302;height:2" coordorigin="4839,5583" coordsize="2302,0" path="m4839,5583l7141,5583e" filled="f" stroked="t" strokeweight=".717973pt" strokecolor="#706467">
                <v:path arrowok="t"/>
              </v:shape>
            </v:group>
            <v:group style="position:absolute;left:7084;top:5581;width:1417;height:2" coordorigin="7084,5581" coordsize="1417,2">
              <v:shape style="position:absolute;left:7084;top:5581;width:1417;height:2" coordorigin="7084,5581" coordsize="1417,0" path="m7084,5581l8501,5581e" filled="f" stroked="t" strokeweight=".478649pt" strokecolor="#3F3B3B">
                <v:path arrowok="t"/>
              </v:shape>
            </v:group>
            <v:group style="position:absolute;left:8443;top:5581;width:3020;height:2" coordorigin="8443,5581" coordsize="3020,2">
              <v:shape style="position:absolute;left:8443;top:5581;width:3020;height:2" coordorigin="8443,5581" coordsize="3020,0" path="m8443,5581l11464,5581e" filled="f" stroked="t" strokeweight=".717973pt" strokecolor="#646464">
                <v:path arrowok="t"/>
              </v:shape>
            </v:group>
            <v:group style="position:absolute;left:2293;top:5825;width:1522;height:2" coordorigin="2293,5825" coordsize="1522,2">
              <v:shape style="position:absolute;left:2293;top:5825;width:1522;height:2" coordorigin="2293,5825" coordsize="1522,0" path="m2293,5825l3815,5825e" filled="f" stroked="t" strokeweight=".717973pt" strokecolor="#606060">
                <v:path arrowok="t"/>
              </v:shape>
            </v:group>
            <v:group style="position:absolute;left:3757;top:5825;width:780;height:2" coordorigin="3757,5825" coordsize="780,2">
              <v:shape style="position:absolute;left:3757;top:5825;width:780;height:2" coordorigin="3757,5825" coordsize="780,0" path="m3757,5825l4538,5825e" filled="f" stroked="t" strokeweight=".478649pt" strokecolor="#4B4B4B">
                <v:path arrowok="t"/>
              </v:shape>
            </v:group>
            <v:group style="position:absolute;left:4480;top:5821;width:397;height:2" coordorigin="4480,5821" coordsize="397,2">
              <v:shape style="position:absolute;left:4480;top:5821;width:397;height:2" coordorigin="4480,5821" coordsize="397,0" path="m4480,5821l4877,5821e" filled="f" stroked="t" strokeweight=".717973pt" strokecolor="#545454">
                <v:path arrowok="t"/>
              </v:shape>
            </v:group>
            <v:group style="position:absolute;left:4806;top:5823;width:2901;height:2" coordorigin="4806,5823" coordsize="2901,2">
              <v:shape style="position:absolute;left:4806;top:5823;width:2901;height:2" coordorigin="4806,5823" coordsize="2901,0" path="m4806,5823l7706,5823e" filled="f" stroked="t" strokeweight=".957298pt" strokecolor="#676767">
                <v:path arrowok="t"/>
              </v:shape>
            </v:group>
            <v:group style="position:absolute;left:7649;top:5821;width:852;height:2" coordorigin="7649,5821" coordsize="852,2">
              <v:shape style="position:absolute;left:7649;top:5821;width:852;height:2" coordorigin="7649,5821" coordsize="852,0" path="m7649,5821l8501,5821e" filled="f" stroked="t" strokeweight=".478649pt" strokecolor="#3B3B3B">
                <v:path arrowok="t"/>
              </v:shape>
            </v:group>
            <v:group style="position:absolute;left:8443;top:5821;width:3020;height:2" coordorigin="8443,5821" coordsize="3020,2">
              <v:shape style="position:absolute;left:8443;top:5821;width:3020;height:2" coordorigin="8443,5821" coordsize="3020,0" path="m8443,5821l11464,5821e" filled="f" stroked="t" strokeweight=".957298pt" strokecolor="#646464">
                <v:path arrowok="t"/>
              </v:shape>
            </v:group>
            <v:group style="position:absolute;left:11456;top:5533;width:2;height:844" coordorigin="11456,5533" coordsize="2,844">
              <v:shape style="position:absolute;left:11456;top:5533;width:2;height:844" coordorigin="11456,5533" coordsize="0,844" path="m11456,6377l11456,5533e" filled="f" stroked="t" strokeweight=".478649pt" strokecolor="#4B4B4B">
                <v:path arrowok="t"/>
              </v:shape>
            </v:group>
            <v:group style="position:absolute;left:402;top:6065;width:665;height:2" coordorigin="402,6065" coordsize="665,2">
              <v:shape style="position:absolute;left:402;top:6065;width:665;height:2" coordorigin="402,6065" coordsize="665,0" path="m402,6065l1067,6065e" filled="f" stroked="t" strokeweight=".478649pt" strokecolor="#646464">
                <v:path arrowok="t"/>
              </v:shape>
            </v:group>
            <v:group style="position:absolute;left:507;top:6065;width:3307;height:2" coordorigin="507,6065" coordsize="3307,2">
              <v:shape style="position:absolute;left:507;top:6065;width:3307;height:2" coordorigin="507,6065" coordsize="3307,0" path="m507,6065l3815,6065e" filled="f" stroked="t" strokeweight=".717973pt" strokecolor="#676767">
                <v:path arrowok="t"/>
              </v:shape>
            </v:group>
            <v:group style="position:absolute;left:3757;top:6065;width:1120;height:2" coordorigin="3757,6065" coordsize="1120,2">
              <v:shape style="position:absolute;left:3757;top:6065;width:1120;height:2" coordorigin="3757,6065" coordsize="1120,0" path="m3757,6065l4877,6065e" filled="f" stroked="t" strokeweight=".478649pt" strokecolor="#444444">
                <v:path arrowok="t"/>
              </v:shape>
            </v:group>
            <v:group style="position:absolute;left:4806;top:6065;width:2901;height:2" coordorigin="4806,6065" coordsize="2901,2">
              <v:shape style="position:absolute;left:4806;top:6065;width:2901;height:2" coordorigin="4806,6065" coordsize="2901,0" path="m4806,6065l7706,6065e" filled="f" stroked="t" strokeweight=".717973pt" strokecolor="#646464">
                <v:path arrowok="t"/>
              </v:shape>
            </v:group>
            <v:group style="position:absolute;left:7649;top:6060;width:852;height:2" coordorigin="7649,6060" coordsize="852,2">
              <v:shape style="position:absolute;left:7649;top:6060;width:852;height:2" coordorigin="7649,6060" coordsize="852,0" path="m7649,6060l8501,6060e" filled="f" stroked="t" strokeweight=".478649pt" strokecolor="#484848">
                <v:path arrowok="t"/>
              </v:shape>
            </v:group>
            <v:group style="position:absolute;left:8443;top:6063;width:651;height:2" coordorigin="8443,6063" coordsize="651,2">
              <v:shape style="position:absolute;left:8443;top:6063;width:651;height:2" coordorigin="8443,6063" coordsize="651,0" path="m8443,6063l9094,6063e" filled="f" stroked="t" strokeweight=".478649pt" strokecolor="#5B5B5B">
                <v:path arrowok="t"/>
              </v:shape>
            </v:group>
            <v:group style="position:absolute;left:9037;top:6060;width:2427;height:2" coordorigin="9037,6060" coordsize="2427,2">
              <v:shape style="position:absolute;left:9037;top:6060;width:2427;height:2" coordorigin="9037,6060" coordsize="2427,0" path="m9037,6060l11464,6060e" filled="f" stroked="t" strokeweight=".957298pt" strokecolor="#707070">
                <v:path arrowok="t"/>
              </v:shape>
            </v:group>
            <v:group style="position:absolute;left:2302;top:4090;width:2;height:9666" coordorigin="2302,4090" coordsize="2,9666">
              <v:shape style="position:absolute;left:2302;top:4090;width:2;height:9666" coordorigin="2302,4090" coordsize="0,9666" path="m2302,13756l2302,4090e" filled="f" stroked="t" strokeweight=".717973pt" strokecolor="#606060">
                <v:path arrowok="t"/>
              </v:shape>
            </v:group>
            <v:group style="position:absolute;left:7678;top:6041;width:2;height:307" coordorigin="7678,6041" coordsize="2,307">
              <v:shape style="position:absolute;left:7678;top:6041;width:2;height:307" coordorigin="7678,6041" coordsize="0,307" path="m7678,6348l7678,6041e" filled="f" stroked="t" strokeweight=".239324pt" strokecolor="#2F2F2F">
                <v:path arrowok="t"/>
              </v:shape>
            </v:group>
            <v:group style="position:absolute;left:2288;top:6537;width:2604;height:2" coordorigin="2288,6537" coordsize="2604,2">
              <v:shape style="position:absolute;left:2288;top:6537;width:2604;height:2" coordorigin="2288,6537" coordsize="2604,0" path="m2288,6537l4892,6537e" filled="f" stroked="t" strokeweight=".957298pt" strokecolor="#676767">
                <v:path arrowok="t"/>
              </v:shape>
            </v:group>
            <v:group style="position:absolute;left:4849;top:6319;width:2;height:470" coordorigin="4849,6319" coordsize="2,470">
              <v:shape style="position:absolute;left:4849;top:6319;width:2;height:470" coordorigin="4849,6319" coordsize="0,470" path="m4849,6789l4849,6319e" filled="f" stroked="t" strokeweight=".478649pt" strokecolor="#484848">
                <v:path arrowok="t"/>
              </v:shape>
            </v:group>
            <v:group style="position:absolute;left:4806;top:6537;width:2336;height:2" coordorigin="4806,6537" coordsize="2336,2">
              <v:shape style="position:absolute;left:4806;top:6537;width:2336;height:2" coordorigin="4806,6537" coordsize="2336,0" path="m4806,6537l7141,6537e" filled="f" stroked="t" strokeweight=".478649pt" strokecolor="#4F4F4F">
                <v:path arrowok="t"/>
              </v:shape>
            </v:group>
            <v:group style="position:absolute;left:7678;top:6348;width:2;height:221" coordorigin="7678,6348" coordsize="2,221">
              <v:shape style="position:absolute;left:7678;top:6348;width:2;height:221" coordorigin="7678,6348" coordsize="0,221" path="m7678,6569l7678,6348e" filled="f" stroked="t" strokeweight=".239324pt" strokecolor="#6B6B6B">
                <v:path arrowok="t"/>
              </v:shape>
            </v:group>
            <v:group style="position:absolute;left:7046;top:6537;width:2178;height:2" coordorigin="7046,6537" coordsize="2178,2">
              <v:shape style="position:absolute;left:7046;top:6537;width:2178;height:2" coordorigin="7046,6537" coordsize="2178,0" path="m7046,6537l9224,6537e" filled="f" stroked="t" strokeweight=".957298pt" strokecolor="#707070">
                <v:path arrowok="t"/>
              </v:shape>
            </v:group>
            <v:group style="position:absolute;left:9037;top:6537;width:608;height:2" coordorigin="9037,6537" coordsize="608,2">
              <v:shape style="position:absolute;left:9037;top:6537;width:608;height:2" coordorigin="9037,6537" coordsize="608,0" path="m9037,6537l9645,6537e" filled="f" stroked="t" strokeweight=".478649pt" strokecolor="#575757">
                <v:path arrowok="t"/>
              </v:shape>
            </v:group>
            <v:group style="position:absolute;left:9587;top:6535;width:680;height:2" coordorigin="9587,6535" coordsize="680,2">
              <v:shape style="position:absolute;left:9587;top:6535;width:680;height:2" coordorigin="9587,6535" coordsize="680,0" path="m9587,6535l10267,6535e" filled="f" stroked="t" strokeweight=".478649pt" strokecolor="#3B3B3B">
                <v:path arrowok="t"/>
              </v:shape>
            </v:group>
            <v:group style="position:absolute;left:10210;top:6535;width:1259;height:2" coordorigin="10210,6535" coordsize="1259,2">
              <v:shape style="position:absolute;left:10210;top:6535;width:1259;height:2" coordorigin="10210,6535" coordsize="1259,0" path="m10210,6535l11468,6535e" filled="f" stroked="t" strokeweight=".478649pt" strokecolor="#575757">
                <v:path arrowok="t"/>
              </v:shape>
            </v:group>
            <v:group style="position:absolute;left:2288;top:6779;width:2589;height:2" coordorigin="2288,6779" coordsize="2589,2">
              <v:shape style="position:absolute;left:2288;top:6779;width:2589;height:2" coordorigin="2288,6779" coordsize="2589,0" path="m2288,6779l4877,6779e" filled="f" stroked="t" strokeweight=".717973pt" strokecolor="#575757">
                <v:path arrowok="t"/>
              </v:shape>
            </v:group>
            <v:group style="position:absolute;left:3772;top:6779;width:2843;height:2" coordorigin="3772,6779" coordsize="2843,2">
              <v:shape style="position:absolute;left:3772;top:6779;width:2843;height:2" coordorigin="3772,6779" coordsize="2843,0" path="m3772,6779l6615,6779e" filled="f" stroked="t" strokeweight=".957298pt" strokecolor="#6B6B6B">
                <v:path arrowok="t"/>
              </v:shape>
            </v:group>
            <v:group style="position:absolute;left:6557;top:6779;width:1154;height:2" coordorigin="6557,6779" coordsize="1154,2">
              <v:shape style="position:absolute;left:6557;top:6779;width:1154;height:2" coordorigin="6557,6779" coordsize="1154,0" path="m6557,6779l7711,6779e" filled="f" stroked="t" strokeweight=".478649pt" strokecolor="#3B3B3B">
                <v:path arrowok="t"/>
              </v:shape>
            </v:group>
            <v:group style="position:absolute;left:7678;top:6564;width:2;height:211" coordorigin="7678,6564" coordsize="2,211">
              <v:shape style="position:absolute;left:7678;top:6564;width:2;height:211" coordorigin="7678,6564" coordsize="0,211" path="m7678,6775l7678,6564e" filled="f" stroked="t" strokeweight=".239324pt" strokecolor="#383838">
                <v:path arrowok="t"/>
              </v:shape>
            </v:group>
            <v:group style="position:absolute;left:7649;top:6777;width:3820;height:2" coordorigin="7649,6777" coordsize="3820,2">
              <v:shape style="position:absolute;left:7649;top:6777;width:3820;height:2" coordorigin="7649,6777" coordsize="3820,0" path="m7649,6777l11468,6777e" filled="f" stroked="t" strokeweight=".957298pt" strokecolor="#6B6B6B">
                <v:path arrowok="t"/>
              </v:shape>
            </v:group>
            <v:group style="position:absolute;left:395;top:6348;width:2;height:4305" coordorigin="395,6348" coordsize="2,4305">
              <v:shape style="position:absolute;left:395;top:6348;width:2;height:4305" coordorigin="395,6348" coordsize="0,4305" path="m395,10653l395,6348e" filled="f" stroked="t" strokeweight=".717973pt" strokecolor="#4F4F4F">
                <v:path arrowok="t"/>
              </v:shape>
            </v:group>
            <v:group style="position:absolute;left:392;top:6535;width:2;height:374" coordorigin="392,6535" coordsize="2,374">
              <v:shape style="position:absolute;left:392;top:6535;width:2;height:374" coordorigin="392,6535" coordsize="0,374" path="m392,6909l392,6535e" filled="f" stroked="t" strokeweight=".957298pt" strokecolor="#646464">
                <v:path arrowok="t"/>
              </v:shape>
            </v:group>
            <v:group style="position:absolute;left:392;top:7022;width:1398;height:2" coordorigin="392,7022" coordsize="1398,2">
              <v:shape style="position:absolute;left:392;top:7022;width:1398;height:2" coordorigin="392,7022" coordsize="1398,0" path="m392,7022l1790,7022e" filled="f" stroked="t" strokeweight=".957298pt" strokecolor="#707070">
                <v:path arrowok="t"/>
              </v:shape>
            </v:group>
            <v:group style="position:absolute;left:1589;top:7024;width:737;height:2" coordorigin="1589,7024" coordsize="737,2">
              <v:shape style="position:absolute;left:1589;top:7024;width:737;height:2" coordorigin="1589,7024" coordsize="737,0" path="m1589,7024l2326,7024e" filled="f" stroked="t" strokeweight=".717973pt" strokecolor="#575757">
                <v:path arrowok="t"/>
              </v:shape>
            </v:group>
            <v:group style="position:absolute;left:2254;top:7019;width:2613;height:2" coordorigin="2254,7019" coordsize="2613,2">
              <v:shape style="position:absolute;left:2254;top:7019;width:2613;height:2" coordorigin="2254,7019" coordsize="2613,0" path="m2254,7019l4868,7019e" filled="f" stroked="t" strokeweight=".478649pt" strokecolor="#4B4B4B">
                <v:path arrowok="t"/>
              </v:shape>
            </v:group>
            <v:group style="position:absolute;left:4595;top:7022;width:2087;height:2" coordorigin="4595,7022" coordsize="2087,2">
              <v:shape style="position:absolute;left:4595;top:7022;width:2087;height:2" coordorigin="4595,7022" coordsize="2087,0" path="m4595,7022l6682,7022e" filled="f" stroked="t" strokeweight=".957298pt" strokecolor="#6B6B6B">
                <v:path arrowok="t"/>
              </v:shape>
            </v:group>
            <v:group style="position:absolute;left:6557;top:7019;width:584;height:2" coordorigin="6557,7019" coordsize="584,2">
              <v:shape style="position:absolute;left:6557;top:7019;width:584;height:2" coordorigin="6557,7019" coordsize="584,0" path="m6557,7019l7141,7019e" filled="f" stroked="t" strokeweight=".478649pt" strokecolor="#3B3B3B">
                <v:path arrowok="t"/>
              </v:shape>
            </v:group>
            <v:group style="position:absolute;left:7084;top:7019;width:622;height:2" coordorigin="7084,7019" coordsize="622,2">
              <v:shape style="position:absolute;left:7084;top:7019;width:622;height:2" coordorigin="7084,7019" coordsize="622,0" path="m7084,7019l7706,7019e" filled="f" stroked="t" strokeweight=".478649pt" strokecolor="#282828">
                <v:path arrowok="t"/>
              </v:shape>
            </v:group>
            <v:group style="position:absolute;left:7649;top:7019;width:852;height:2" coordorigin="7649,7019" coordsize="852,2">
              <v:shape style="position:absolute;left:7649;top:7019;width:852;height:2" coordorigin="7649,7019" coordsize="852,0" path="m7649,7019l8501,7019e" filled="f" stroked="t" strokeweight=".478649pt" strokecolor="#444444">
                <v:path arrowok="t"/>
              </v:shape>
            </v:group>
            <v:group style="position:absolute;left:8443;top:7019;width:3025;height:2" coordorigin="8443,7019" coordsize="3025,2">
              <v:shape style="position:absolute;left:8443;top:7019;width:3025;height:2" coordorigin="8443,7019" coordsize="3025,0" path="m8443,7019l11468,7019e" filled="f" stroked="t" strokeweight=".957298pt" strokecolor="#6B6B6B">
                <v:path arrowok="t"/>
              </v:shape>
            </v:group>
            <v:group style="position:absolute;left:392;top:7494;width:675;height:2" coordorigin="392,7494" coordsize="675,2">
              <v:shape style="position:absolute;left:392;top:7494;width:675;height:2" coordorigin="392,7494" coordsize="675,0" path="m392,7494l1067,7494e" filled="f" stroked="t" strokeweight=".478649pt" strokecolor="#4B4B4B">
                <v:path arrowok="t"/>
              </v:shape>
            </v:group>
            <v:group style="position:absolute;left:1010;top:7496;width:3528;height:2" coordorigin="1010,7496" coordsize="3528,2">
              <v:shape style="position:absolute;left:1010;top:7496;width:3528;height:2" coordorigin="1010,7496" coordsize="3528,0" path="m1010,7496l4538,7496e" filled="f" stroked="t" strokeweight=".957298pt" strokecolor="#676767">
                <v:path arrowok="t"/>
              </v:shape>
            </v:group>
            <v:group style="position:absolute;left:2302;top:7259;width:2;height:992" coordorigin="2302,7259" coordsize="2,992">
              <v:shape style="position:absolute;left:2302;top:7259;width:2;height:992" coordorigin="2302,7259" coordsize="0,992" path="m2302,8251l2302,7259e" filled="f" stroked="t" strokeweight=".478649pt" strokecolor="#343434">
                <v:path arrowok="t"/>
              </v:shape>
            </v:group>
            <v:group style="position:absolute;left:4480;top:7494;width:1192;height:2" coordorigin="4480,7494" coordsize="1192,2">
              <v:shape style="position:absolute;left:4480;top:7494;width:1192;height:2" coordorigin="4480,7494" coordsize="1192,0" path="m4480,7494l5672,7494e" filled="f" stroked="t" strokeweight=".478649pt" strokecolor="#3B3B3B">
                <v:path arrowok="t"/>
              </v:shape>
            </v:group>
            <v:group style="position:absolute;left:5615;top:7494;width:2963;height:2" coordorigin="5615,7494" coordsize="2963,2">
              <v:shape style="position:absolute;left:5615;top:7494;width:2963;height:2" coordorigin="5615,7494" coordsize="2963,0" path="m5615,7494l8577,7494e" filled="f" stroked="t" strokeweight=".717973pt" strokecolor="#646464">
                <v:path arrowok="t"/>
              </v:shape>
            </v:group>
            <v:group style="position:absolute;left:8443;top:7494;width:651;height:2" coordorigin="8443,7494" coordsize="651,2">
              <v:shape style="position:absolute;left:8443;top:7494;width:651;height:2" coordorigin="8443,7494" coordsize="651,0" path="m8443,7494l9094,7494e" filled="f" stroked="t" strokeweight=".478649pt" strokecolor="#575757">
                <v:path arrowok="t"/>
              </v:shape>
            </v:group>
            <v:group style="position:absolute;left:9037;top:7494;width:1230;height:2" coordorigin="9037,7494" coordsize="1230,2">
              <v:shape style="position:absolute;left:9037;top:7494;width:1230;height:2" coordorigin="9037,7494" coordsize="1230,0" path="m9037,7494l10267,7494e" filled="f" stroked="t" strokeweight=".478649pt" strokecolor="#383838">
                <v:path arrowok="t"/>
              </v:shape>
            </v:group>
            <v:group style="position:absolute;left:10210;top:7496;width:1259;height:2" coordorigin="10210,7496" coordsize="1259,2">
              <v:shape style="position:absolute;left:10210;top:7496;width:1259;height:2" coordorigin="10210,7496" coordsize="1259,0" path="m10210,7496l11468,7496e" filled="f" stroked="t" strokeweight=".478649pt" strokecolor="#545454">
                <v:path arrowok="t"/>
              </v:shape>
            </v:group>
            <v:group style="position:absolute;left:4854;top:7489;width:2;height:738" coordorigin="4854,7489" coordsize="2,738">
              <v:shape style="position:absolute;left:4854;top:7489;width:2;height:738" coordorigin="4854,7489" coordsize="0,738" path="m4854,8227l4854,7489e" filled="f" stroked="t" strokeweight=".957298pt" strokecolor="#606060">
                <v:path arrowok="t"/>
              </v:shape>
            </v:group>
            <v:group style="position:absolute;left:4844;top:7736;width:2862;height:2" coordorigin="4844,7736" coordsize="2862,2">
              <v:shape style="position:absolute;left:4844;top:7736;width:2862;height:2" coordorigin="4844,7736" coordsize="2862,0" path="m4844,7736l7706,7736e" filled="f" stroked="t" strokeweight=".478649pt" strokecolor="#5B5B5B">
                <v:path arrowok="t"/>
              </v:shape>
            </v:group>
            <v:group style="position:absolute;left:7218;top:7736;width:1953;height:2" coordorigin="7218,7736" coordsize="1953,2">
              <v:shape style="position:absolute;left:7218;top:7736;width:1953;height:2" coordorigin="7218,7736" coordsize="1953,0" path="m7218,7736l9171,7736e" filled="f" stroked="t" strokeweight=".957298pt" strokecolor="#707070">
                <v:path arrowok="t"/>
              </v:shape>
            </v:group>
            <v:group style="position:absolute;left:9037;top:7736;width:2432;height:2" coordorigin="9037,7736" coordsize="2432,2">
              <v:shape style="position:absolute;left:9037;top:7736;width:2432;height:2" coordorigin="9037,7736" coordsize="2432,0" path="m9037,7736l11468,7736e" filled="f" stroked="t" strokeweight=".478649pt" strokecolor="#4B4B4B">
                <v:path arrowok="t"/>
              </v:shape>
            </v:group>
            <v:group style="position:absolute;left:4844;top:7978;width:1771;height:2" coordorigin="4844,7978" coordsize="1771,2">
              <v:shape style="position:absolute;left:4844;top:7978;width:1771;height:2" coordorigin="4844,7978" coordsize="1771,0" path="m4844,7978l6615,7978e" filled="f" stroked="t" strokeweight=".717973pt" strokecolor="#606060">
                <v:path arrowok="t"/>
              </v:shape>
            </v:group>
            <v:group style="position:absolute;left:6557;top:7978;width:1149;height:2" coordorigin="6557,7978" coordsize="1149,2">
              <v:shape style="position:absolute;left:6557;top:7978;width:1149;height:2" coordorigin="6557,7978" coordsize="1149,0" path="m6557,7978l7706,7978e" filled="f" stroked="t" strokeweight=".478649pt" strokecolor="#3B3B3B">
                <v:path arrowok="t"/>
              </v:shape>
            </v:group>
            <v:group style="position:absolute;left:7649;top:7976;width:3820;height:2" coordorigin="7649,7976" coordsize="3820,2">
              <v:shape style="position:absolute;left:7649;top:7976;width:3820;height:2" coordorigin="7649,7976" coordsize="3820,0" path="m7649,7976l11468,7976e" filled="f" stroked="t" strokeweight=".957298pt" strokecolor="#676767">
                <v:path arrowok="t"/>
              </v:shape>
            </v:group>
            <v:group style="position:absolute;left:11468;top:4104;width:2;height:8184" coordorigin="11468,4104" coordsize="2,8184">
              <v:shape style="position:absolute;left:11468;top:4104;width:2;height:8184" coordorigin="11468,4104" coordsize="0,8184" path="m11468,12288l11468,4104e" filled="f" stroked="t" strokeweight=".478649pt" strokecolor="#575757">
                <v:path arrowok="t"/>
              </v:shape>
            </v:group>
            <v:group style="position:absolute;left:392;top:8220;width:2915;height:2" coordorigin="392,8220" coordsize="2915,2">
              <v:shape style="position:absolute;left:392;top:8220;width:2915;height:2" coordorigin="392,8220" coordsize="2915,0" path="m392,8220l3307,8220e" filled="f" stroked="t" strokeweight=".957298pt" strokecolor="#6B6B6B">
                <v:path arrowok="t"/>
              </v:shape>
            </v:group>
            <v:group style="position:absolute;left:3236;top:8220;width:1642;height:2" coordorigin="3236,8220" coordsize="1642,2">
              <v:shape style="position:absolute;left:3236;top:8220;width:1642;height:2" coordorigin="3236,8220" coordsize="1642,0" path="m3236,8220l4877,8220e" filled="f" stroked="t" strokeweight=".478649pt" strokecolor="#4F4F4F">
                <v:path arrowok="t"/>
              </v:shape>
            </v:group>
            <v:group style="position:absolute;left:4806;top:8220;width:2786;height:2" coordorigin="4806,8220" coordsize="2786,2">
              <v:shape style="position:absolute;left:4806;top:8220;width:2786;height:2" coordorigin="4806,8220" coordsize="2786,0" path="m4806,8220l7591,8220e" filled="f" stroked="t" strokeweight=".957298pt" strokecolor="#6B6B6B">
                <v:path arrowok="t"/>
              </v:shape>
            </v:group>
            <v:group style="position:absolute;left:7290;top:8223;width:2355;height:2" coordorigin="7290,8223" coordsize="2355,2">
              <v:shape style="position:absolute;left:7290;top:8223;width:2355;height:2" coordorigin="7290,8223" coordsize="2355,0" path="m7290,8223l9645,8223e" filled="f" stroked="t" strokeweight=".478649pt" strokecolor="#545454">
                <v:path arrowok="t"/>
              </v:shape>
            </v:group>
            <v:group style="position:absolute;left:7649;top:8218;width:699;height:2" coordorigin="7649,8218" coordsize="699,2">
              <v:shape style="position:absolute;left:7649;top:8218;width:699;height:2" coordorigin="7649,8218" coordsize="699,0" path="m7649,8218l8348,8218e" filled="f" stroked="t" strokeweight=".478649pt" strokecolor="#444444">
                <v:path arrowok="t"/>
              </v:shape>
            </v:group>
            <v:group style="position:absolute;left:9535;top:8220;width:1934;height:2" coordorigin="9535,8220" coordsize="1934,2">
              <v:shape style="position:absolute;left:9535;top:8220;width:1934;height:2" coordorigin="9535,8220" coordsize="1934,0" path="m9535,8220l11468,8220e" filled="f" stroked="t" strokeweight=".957298pt" strokecolor="#6B6B6B">
                <v:path arrowok="t"/>
              </v:shape>
            </v:group>
            <v:group style="position:absolute;left:2302;top:8179;width:2;height:331" coordorigin="2302,8179" coordsize="2,331">
              <v:shape style="position:absolute;left:2302;top:8179;width:2;height:331" coordorigin="2302,8179" coordsize="0,331" path="m2302,8510l2302,8179e" filled="f" stroked="t" strokeweight=".478649pt" strokecolor="#484848">
                <v:path arrowok="t"/>
              </v:shape>
            </v:group>
            <v:group style="position:absolute;left:388;top:9033;width:1259;height:2" coordorigin="388,9033" coordsize="1259,2">
              <v:shape style="position:absolute;left:388;top:9033;width:1259;height:2" coordorigin="388,9033" coordsize="1259,0" path="m388,9033l1647,9033e" filled="f" stroked="t" strokeweight=".957298pt" strokecolor="#747474">
                <v:path arrowok="t"/>
              </v:shape>
            </v:group>
            <v:group style="position:absolute;left:1589;top:9033;width:2068;height:2" coordorigin="1589,9033" coordsize="2068,2">
              <v:shape style="position:absolute;left:1589;top:9033;width:2068;height:2" coordorigin="1589,9033" coordsize="2068,0" path="m1589,9033l3657,9033e" filled="f" stroked="t" strokeweight=".478649pt" strokecolor="#3F3F3F">
                <v:path arrowok="t"/>
              </v:shape>
            </v:group>
            <v:group style="position:absolute;left:3599;top:9033;width:3015;height:2" coordorigin="3599,9033" coordsize="3015,2">
              <v:shape style="position:absolute;left:3599;top:9033;width:3015;height:2" coordorigin="3599,9033" coordsize="3015,0" path="m3599,9033l6615,9033e" filled="f" stroked="t" strokeweight=".957298pt" strokecolor="#676767">
                <v:path arrowok="t"/>
              </v:shape>
            </v:group>
            <v:group style="position:absolute;left:6557;top:9033;width:1149;height:2" coordorigin="6557,9033" coordsize="1149,2">
              <v:shape style="position:absolute;left:6557;top:9033;width:1149;height:2" coordorigin="6557,9033" coordsize="1149,0" path="m6557,9033l7706,9033e" filled="f" stroked="t" strokeweight=".478649pt" strokecolor="#3B3B3B">
                <v:path arrowok="t"/>
              </v:shape>
            </v:group>
            <v:group style="position:absolute;left:7649;top:9033;width:550;height:2" coordorigin="7649,9033" coordsize="550,2">
              <v:shape style="position:absolute;left:7649;top:9033;width:550;height:2" coordorigin="7649,9033" coordsize="550,0" path="m7649,9033l8199,9033e" filled="f" stroked="t" strokeweight=".478649pt" strokecolor="#4F4F4F">
                <v:path arrowok="t"/>
              </v:shape>
            </v:group>
            <v:group style="position:absolute;left:8051;top:9030;width:2307;height:2" coordorigin="8051,9030" coordsize="2307,2">
              <v:shape style="position:absolute;left:8051;top:9030;width:2307;height:2" coordorigin="8051,9030" coordsize="2307,0" path="m8051,9030l10358,9030e" filled="f" stroked="t" strokeweight=".957298pt" strokecolor="#747474">
                <v:path arrowok="t"/>
              </v:shape>
            </v:group>
            <v:group style="position:absolute;left:10210;top:9030;width:1264;height:2" coordorigin="10210,9030" coordsize="1264,2">
              <v:shape style="position:absolute;left:10210;top:9030;width:1264;height:2" coordorigin="10210,9030" coordsize="1264,0" path="m10210,9030l11473,9030e" filled="f" stroked="t" strokeweight=".717973pt" strokecolor="#606060">
                <v:path arrowok="t"/>
              </v:shape>
            </v:group>
            <v:group style="position:absolute;left:388;top:9965;width:1939;height:2" coordorigin="388,9965" coordsize="1939,2">
              <v:shape style="position:absolute;left:388;top:9965;width:1939;height:2" coordorigin="388,9965" coordsize="1939,0" path="m388,9965l2326,9965e" filled="f" stroked="t" strokeweight=".957298pt" strokecolor="#6B6B6B">
                <v:path arrowok="t"/>
              </v:shape>
            </v:group>
            <v:group style="position:absolute;left:2202;top:9965;width:2666;height:2" coordorigin="2202,9965" coordsize="2666,2">
              <v:shape style="position:absolute;left:2202;top:9965;width:2666;height:2" coordorigin="2202,9965" coordsize="2666,0" path="m2202,9965l4868,9965e" filled="f" stroked="t" strokeweight=".717973pt" strokecolor="#575757">
                <v:path arrowok="t"/>
              </v:shape>
            </v:group>
            <v:group style="position:absolute;left:4136;top:9965;width:2618;height:2" coordorigin="4136,9965" coordsize="2618,2">
              <v:shape style="position:absolute;left:4136;top:9965;width:2618;height:2" coordorigin="4136,9965" coordsize="2618,0" path="m4136,9965l6754,9965e" filled="f" stroked="t" strokeweight=".957298pt" strokecolor="#6B6B6B">
                <v:path arrowok="t"/>
              </v:shape>
            </v:group>
            <v:group style="position:absolute;left:6557;top:9968;width:584;height:2" coordorigin="6557,9968" coordsize="584,2">
              <v:shape style="position:absolute;left:6557;top:9968;width:584;height:2" coordorigin="6557,9968" coordsize="584,0" path="m6557,9968l7141,9968e" filled="f" stroked="t" strokeweight=".717973pt" strokecolor="#575757">
                <v:path arrowok="t"/>
              </v:shape>
            </v:group>
            <v:group style="position:absolute;left:7084;top:9963;width:1417;height:2" coordorigin="7084,9963" coordsize="1417,2">
              <v:shape style="position:absolute;left:7084;top:9963;width:1417;height:2" coordorigin="7084,9963" coordsize="1417,0" path="m7084,9963l8501,9963e" filled="f" stroked="t" strokeweight=".478649pt" strokecolor="#383838">
                <v:path arrowok="t"/>
              </v:shape>
            </v:group>
            <v:group style="position:absolute;left:8443;top:9963;width:3030;height:2" coordorigin="8443,9963" coordsize="3030,2">
              <v:shape style="position:absolute;left:8443;top:9963;width:3030;height:2" coordorigin="8443,9963" coordsize="3030,0" path="m8443,9963l11473,9963e" filled="f" stroked="t" strokeweight=".957298pt" strokecolor="#676767">
                <v:path arrowok="t"/>
              </v:shape>
            </v:group>
            <v:group style="position:absolute;left:388;top:10205;width:1939;height:2" coordorigin="388,10205" coordsize="1939,2">
              <v:shape style="position:absolute;left:388;top:10205;width:1939;height:2" coordorigin="388,10205" coordsize="1939,0" path="m388,10205l2326,10205e" filled="f" stroked="t" strokeweight=".957298pt" strokecolor="#707070">
                <v:path arrowok="t"/>
              </v:shape>
            </v:group>
            <v:group style="position:absolute;left:2254;top:10203;width:1402;height:2" coordorigin="2254,10203" coordsize="1402,2">
              <v:shape style="position:absolute;left:2254;top:10203;width:1402;height:2" coordorigin="2254,10203" coordsize="1402,0" path="m2254,10203l3657,10203e" filled="f" stroked="t" strokeweight=".478649pt" strokecolor="#444444">
                <v:path arrowok="t"/>
              </v:shape>
            </v:group>
            <v:group style="position:absolute;left:3599;top:10205;width:4107;height:2" coordorigin="3599,10205" coordsize="4107,2">
              <v:shape style="position:absolute;left:3599;top:10205;width:4107;height:2" coordorigin="3599,10205" coordsize="4107,0" path="m3599,10205l7706,10205e" filled="f" stroked="t" strokeweight=".717973pt" strokecolor="#676767">
                <v:path arrowok="t"/>
              </v:shape>
            </v:group>
            <v:group style="position:absolute;left:7649;top:10203;width:852;height:2" coordorigin="7649,10203" coordsize="852,2">
              <v:shape style="position:absolute;left:7649;top:10203;width:852;height:2" coordorigin="7649,10203" coordsize="852,0" path="m7649,10203l8501,10203e" filled="f" stroked="t" strokeweight=".478649pt" strokecolor="#444444">
                <v:path arrowok="t"/>
              </v:shape>
            </v:group>
            <v:group style="position:absolute;left:8443;top:10205;width:3030;height:2" coordorigin="8443,10205" coordsize="3030,2">
              <v:shape style="position:absolute;left:8443;top:10205;width:3030;height:2" coordorigin="8443,10205" coordsize="3030,0" path="m8443,10205l11473,10205e" filled="f" stroked="t" strokeweight=".957298pt" strokecolor="#6B6B6B">
                <v:path arrowok="t"/>
              </v:shape>
            </v:group>
            <v:group style="position:absolute;left:11468;top:9920;width:2;height:805" coordorigin="11468,9920" coordsize="2,805">
              <v:shape style="position:absolute;left:11468;top:9920;width:2;height:805" coordorigin="11468,9920" coordsize="0,805" path="m11468,10725l11468,9920e" filled="f" stroked="t" strokeweight=".478649pt" strokecolor="#444444">
                <v:path arrowok="t"/>
              </v:shape>
            </v:group>
            <v:group style="position:absolute;left:388;top:10447;width:3523;height:2" coordorigin="388,10447" coordsize="3523,2">
              <v:shape style="position:absolute;left:388;top:10447;width:3523;height:2" coordorigin="388,10447" coordsize="3523,0" path="m388,10447l3911,10447e" filled="f" stroked="t" strokeweight=".717973pt" strokecolor="#676767">
                <v:path arrowok="t"/>
              </v:shape>
            </v:group>
            <v:group style="position:absolute;left:3599;top:10450;width:311;height:2" coordorigin="3599,10450" coordsize="311,2">
              <v:shape style="position:absolute;left:3599;top:10450;width:311;height:2" coordorigin="3599,10450" coordsize="311,0" path="m3599,10450l3911,10450e" filled="f" stroked="t" strokeweight=".957298pt" strokecolor="#7C7C7C">
                <v:path arrowok="t"/>
              </v:shape>
            </v:group>
            <v:group style="position:absolute;left:3757;top:10447;width:780;height:2" coordorigin="3757,10447" coordsize="780,2">
              <v:shape style="position:absolute;left:3757;top:10447;width:780;height:2" coordorigin="3757,10447" coordsize="780,0" path="m3757,10447l4538,10447e" filled="f" stroked="t" strokeweight=".478649pt" strokecolor="#545454">
                <v:path arrowok="t"/>
              </v:shape>
            </v:group>
            <v:group style="position:absolute;left:4480;top:10447;width:1192;height:2" coordorigin="4480,10447" coordsize="1192,2">
              <v:shape style="position:absolute;left:4480;top:10447;width:1192;height:2" coordorigin="4480,10447" coordsize="1192,0" path="m4480,10447l5672,10447e" filled="f" stroked="t" strokeweight=".478649pt" strokecolor="#3F3F3F">
                <v:path arrowok="t"/>
              </v:shape>
            </v:group>
            <v:group style="position:absolute;left:5615;top:10450;width:3480;height:2" coordorigin="5615,10450" coordsize="3480,2">
              <v:shape style="position:absolute;left:5615;top:10450;width:3480;height:2" coordorigin="5615,10450" coordsize="3480,0" path="m5615,10450l9094,10450e" filled="f" stroked="t" strokeweight=".957298pt" strokecolor="#707070">
                <v:path arrowok="t"/>
              </v:shape>
            </v:group>
            <v:group style="position:absolute;left:9037;top:10447;width:1230;height:2" coordorigin="9037,10447" coordsize="1230,2">
              <v:shape style="position:absolute;left:9037;top:10447;width:1230;height:2" coordorigin="9037,10447" coordsize="1230,0" path="m9037,10447l10267,10447e" filled="f" stroked="t" strokeweight=".478649pt" strokecolor="#3F3F3F">
                <v:path arrowok="t"/>
              </v:shape>
            </v:group>
            <v:group style="position:absolute;left:10210;top:10450;width:1264;height:2" coordorigin="10210,10450" coordsize="1264,2">
              <v:shape style="position:absolute;left:10210;top:10450;width:1264;height:2" coordorigin="10210,10450" coordsize="1264,0" path="m10210,10450l11473,10450e" filled="f" stroked="t" strokeweight=".478649pt" strokecolor="#575757">
                <v:path arrowok="t"/>
              </v:shape>
            </v:group>
            <v:group style="position:absolute;left:550;top:10929;width:9429;height:2" coordorigin="550,10929" coordsize="9429,2">
              <v:shape style="position:absolute;left:550;top:10929;width:9429;height:2" coordorigin="550,10929" coordsize="9429,0" path="m550,10929l9980,10929e" filled="f" stroked="t" strokeweight=".717973pt" strokecolor="#646464">
                <v:path arrowok="t"/>
              </v:shape>
            </v:group>
            <v:group style="position:absolute;left:4810;top:10927;width:862;height:2" coordorigin="4810,10927" coordsize="862,2">
              <v:shape style="position:absolute;left:4810;top:10927;width:862;height:2" coordorigin="4810,10927" coordsize="862,0" path="m4810,10927l5672,10927e" filled="f" stroked="t" strokeweight=".478649pt" strokecolor="#2F2F2F">
                <v:path arrowok="t"/>
              </v:shape>
            </v:group>
            <v:group style="position:absolute;left:9922;top:10927;width:345;height:2" coordorigin="9922,10927" coordsize="345,2">
              <v:shape style="position:absolute;left:9922;top:10927;width:345;height:2" coordorigin="9922,10927" coordsize="345,0" path="m9922,10927l10267,10927e" filled="f" stroked="t" strokeweight=".478649pt" strokecolor="#3B3B3B">
                <v:path arrowok="t"/>
              </v:shape>
            </v:group>
            <v:group style="position:absolute;left:10210;top:10929;width:1268;height:2" coordorigin="10210,10929" coordsize="1268,2">
              <v:shape style="position:absolute;left:10210;top:10929;width:1268;height:2" coordorigin="10210,10929" coordsize="1268,0" path="m10210,10929l11478,10929e" filled="f" stroked="t" strokeweight=".478649pt" strokecolor="#575757">
                <v:path arrowok="t"/>
              </v:shape>
            </v:group>
            <v:group style="position:absolute;left:383;top:11171;width:1264;height:2" coordorigin="383,11171" coordsize="1264,2">
              <v:shape style="position:absolute;left:383;top:11171;width:1264;height:2" coordorigin="383,11171" coordsize="1264,0" path="m383,11171l1647,11171e" filled="f" stroked="t" strokeweight=".717973pt" strokecolor="#606060">
                <v:path arrowok="t"/>
              </v:shape>
            </v:group>
            <v:group style="position:absolute;left:392;top:10912;width:2;height:820" coordorigin="392,10912" coordsize="2,820">
              <v:shape style="position:absolute;left:392;top:10912;width:2;height:820" coordorigin="392,10912" coordsize="0,820" path="m392,11732l392,10912e" filled="f" stroked="t" strokeweight=".957298pt" strokecolor="#676767">
                <v:path arrowok="t"/>
              </v:shape>
            </v:group>
            <v:group style="position:absolute;left:1589;top:11171;width:737;height:2" coordorigin="1589,11171" coordsize="737,2">
              <v:shape style="position:absolute;left:1589;top:11171;width:737;height:2" coordorigin="1589,11171" coordsize="737,0" path="m1589,11171l2326,11171e" filled="f" stroked="t" strokeweight=".478649pt" strokecolor="#444444">
                <v:path arrowok="t"/>
              </v:shape>
            </v:group>
            <v:group style="position:absolute;left:2254;top:11171;width:2613;height:2" coordorigin="2254,11171" coordsize="2613,2">
              <v:shape style="position:absolute;left:2254;top:11171;width:2613;height:2" coordorigin="2254,11171" coordsize="2613,0" path="m2254,11171l4868,11171e" filled="f" stroked="t" strokeweight=".717973pt" strokecolor="#575757">
                <v:path arrowok="t"/>
              </v:shape>
            </v:group>
            <v:group style="position:absolute;left:3753;top:11171;width:2393;height:2" coordorigin="3753,11171" coordsize="2393,2">
              <v:shape style="position:absolute;left:3753;top:11171;width:2393;height:2" coordorigin="3753,11171" coordsize="2393,0" path="m3753,11171l6146,11171e" filled="f" stroked="t" strokeweight=".957298pt" strokecolor="#6B6B6B">
                <v:path arrowok="t"/>
              </v:shape>
            </v:group>
            <v:group style="position:absolute;left:5615;top:11174;width:1733;height:2" coordorigin="5615,11174" coordsize="1733,2">
              <v:shape style="position:absolute;left:5615;top:11174;width:1733;height:2" coordorigin="5615,11174" coordsize="1733,0" path="m5615,11174l7347,11174e" filled="f" stroked="t" strokeweight=".478649pt" strokecolor="#575757">
                <v:path arrowok="t"/>
              </v:shape>
            </v:group>
            <v:group style="position:absolute;left:7290;top:11171;width:1211;height:2" coordorigin="7290,11171" coordsize="1211,2">
              <v:shape style="position:absolute;left:7290;top:11171;width:1211;height:2" coordorigin="7290,11171" coordsize="1211,0" path="m7290,11171l8501,11171e" filled="f" stroked="t" strokeweight=".478649pt" strokecolor="#3B3B3B">
                <v:path arrowok="t"/>
              </v:shape>
            </v:group>
            <v:group style="position:absolute;left:8443;top:11174;width:3035;height:2" coordorigin="8443,11174" coordsize="3035,2">
              <v:shape style="position:absolute;left:8443;top:11174;width:3035;height:2" coordorigin="8443,11174" coordsize="3035,0" path="m8443,11174l11478,11174e" filled="f" stroked="t" strokeweight=".957298pt" strokecolor="#6B6B6B">
                <v:path arrowok="t"/>
              </v:shape>
            </v:group>
            <v:group style="position:absolute;left:383;top:11413;width:1273;height:2" coordorigin="383,11413" coordsize="1273,2">
              <v:shape style="position:absolute;left:383;top:11413;width:1273;height:2" coordorigin="383,11413" coordsize="1273,0" path="m383,11413l1656,11413e" filled="f" stroked="t" strokeweight=".957298pt" strokecolor="#707070">
                <v:path arrowok="t"/>
              </v:shape>
            </v:group>
            <v:group style="position:absolute;left:1046;top:11162;width:2;height:5044" coordorigin="1046,11162" coordsize="2,5044">
              <v:shape style="position:absolute;left:1046;top:11162;width:2;height:5044" coordorigin="1046,11162" coordsize="0,5044" path="m1046,16206l1046,11162e" filled="f" stroked="t" strokeweight=".717973pt" strokecolor="#6B6B6B">
                <v:path arrowok="t"/>
              </v:shape>
            </v:group>
            <v:group style="position:absolute;left:1630;top:11166;width:2;height:5034" coordorigin="1630,11166" coordsize="2,5034">
              <v:shape style="position:absolute;left:1630;top:11166;width:2;height:5034" coordorigin="1630,11166" coordsize="0,5034" path="m1630,16201l1630,11166e" filled="f" stroked="t" strokeweight=".717973pt" strokecolor="#575757">
                <v:path arrowok="t"/>
              </v:shape>
            </v:group>
            <v:group style="position:absolute;left:1584;top:11411;width:742;height:2" coordorigin="1584,11411" coordsize="742,2">
              <v:shape style="position:absolute;left:1584;top:11411;width:742;height:2" coordorigin="1584,11411" coordsize="742,0" path="m1584,11411l2326,11411e" filled="f" stroked="t" strokeweight=".478649pt" strokecolor="#3B3B3B">
                <v:path arrowok="t"/>
              </v:shape>
            </v:group>
            <v:group style="position:absolute;left:2254;top:11411;width:4360;height:2" coordorigin="2254,11411" coordsize="4360,2">
              <v:shape style="position:absolute;left:2254;top:11411;width:4360;height:2" coordorigin="2254,11411" coordsize="4360,0" path="m2254,11411l6615,11411e" filled="f" stroked="t" strokeweight=".478649pt" strokecolor="#606060">
                <v:path arrowok="t"/>
              </v:shape>
            </v:group>
            <v:group style="position:absolute;left:6557;top:11411;width:1943;height:2" coordorigin="6557,11411" coordsize="1943,2">
              <v:shape style="position:absolute;left:6557;top:11411;width:1943;height:2" coordorigin="6557,11411" coordsize="1943,0" path="m6557,11411l8501,11411e" filled="f" stroked="t" strokeweight=".478649pt" strokecolor="#3B3B3B">
                <v:path arrowok="t"/>
              </v:shape>
            </v:group>
            <v:group style="position:absolute;left:7323;top:11166;width:2;height:762" coordorigin="7323,11166" coordsize="2,762">
              <v:shape style="position:absolute;left:7323;top:11166;width:2;height:762" coordorigin="7323,11166" coordsize="0,762" path="m7323,11929l7323,11166e" filled="f" stroked="t" strokeweight=".717973pt" strokecolor="#5B5B5B">
                <v:path arrowok="t"/>
              </v:shape>
            </v:group>
            <v:group style="position:absolute;left:8443;top:11413;width:3035;height:2" coordorigin="8443,11413" coordsize="3035,2">
              <v:shape style="position:absolute;left:8443;top:11413;width:3035;height:2" coordorigin="8443,11413" coordsize="3035,0" path="m8443,11413l11478,11413e" filled="f" stroked="t" strokeweight=".957298pt" strokecolor="#6B6B6B">
                <v:path arrowok="t"/>
              </v:shape>
            </v:group>
            <v:group style="position:absolute;left:397;top:11363;width:2;height:4842" coordorigin="397,11363" coordsize="2,4842">
              <v:shape style="position:absolute;left:397;top:11363;width:2;height:4842" coordorigin="397,11363" coordsize="0,4842" path="m397,16206l397,11363e" filled="f" stroked="t" strokeweight=".717973pt" strokecolor="#4F4F4F">
                <v:path arrowok="t"/>
              </v:shape>
            </v:group>
            <v:group style="position:absolute;left:397;top:11871;width:2;height:551" coordorigin="397,11871" coordsize="2,551">
              <v:shape style="position:absolute;left:397;top:11871;width:2;height:551" coordorigin="397,11871" coordsize="0,551" path="m397,12423l397,11871e" filled="f" stroked="t" strokeweight=".478649pt" strokecolor="#282828">
                <v:path arrowok="t"/>
              </v:shape>
            </v:group>
            <v:group style="position:absolute;left:7328;top:11871;width:2;height:786" coordorigin="7328,11871" coordsize="2,786">
              <v:shape style="position:absolute;left:7328;top:11871;width:2;height:786" coordorigin="7328,11871" coordsize="0,786" path="m7328,12658l7328,11871e" filled="f" stroked="t" strokeweight=".478649pt" strokecolor="#2F2F2F">
                <v:path arrowok="t"/>
              </v:shape>
            </v:group>
            <v:group style="position:absolute;left:11473;top:12231;width:2;height:427" coordorigin="11473,12231" coordsize="2,427">
              <v:shape style="position:absolute;left:11473;top:12231;width:2;height:427" coordorigin="11473,12231" coordsize="0,427" path="m11473,12658l11473,12231e" filled="f" stroked="t" strokeweight=".478649pt" strokecolor="#2F2F2F">
                <v:path arrowok="t"/>
              </v:shape>
            </v:group>
            <v:group style="position:absolute;left:1046;top:12365;width:2;height:1074" coordorigin="1046,12365" coordsize="2,1074">
              <v:shape style="position:absolute;left:1046;top:12365;width:2;height:1074" coordorigin="1046,12365" coordsize="0,1074" path="m1046,13439l1046,12365e" filled="f" stroked="t" strokeweight=".478649pt" strokecolor="#575757">
                <v:path arrowok="t"/>
              </v:shape>
            </v:group>
            <v:group style="position:absolute;left:2283;top:13535;width:2819;height:2" coordorigin="2283,13535" coordsize="2819,2">
              <v:shape style="position:absolute;left:2283;top:13535;width:2819;height:2" coordorigin="2283,13535" coordsize="2819,0" path="m2283,13535l5102,13535e" filled="f" stroked="t" strokeweight=".717973pt" strokecolor="#2F67BF">
                <v:path arrowok="t"/>
              </v:shape>
            </v:group>
            <v:group style="position:absolute;left:11473;top:12600;width:2;height:216" coordorigin="11473,12600" coordsize="2,216">
              <v:shape style="position:absolute;left:11473;top:12600;width:2;height:216" coordorigin="11473,12600" coordsize="0,216" path="m11473,12816l11473,12600e" filled="f" stroked="t" strokeweight=".478649pt" strokecolor="#444444">
                <v:path arrowok="t"/>
              </v:shape>
            </v:group>
            <v:group style="position:absolute;left:400;top:10922;width:2;height:5284" coordorigin="400,10922" coordsize="2,5284">
              <v:shape style="position:absolute;left:400;top:10922;width:2;height:5284" coordorigin="400,10922" coordsize="0,5284" path="m400,16206l400,10922e" filled="f" stroked="t" strokeweight=".717973pt" strokecolor="#4F4F4F">
                <v:path arrowok="t"/>
              </v:shape>
            </v:group>
            <v:group style="position:absolute;left:11464;top:12768;width:2;height:297" coordorigin="11464,12768" coordsize="2,297">
              <v:shape style="position:absolute;left:11464;top:12768;width:2;height:297" coordorigin="11464,12768" coordsize="0,297" path="m11464,13065l11464,12768e" filled="f" stroked="t" strokeweight="1.196622pt" strokecolor="#4B4B4B">
                <v:path arrowok="t"/>
              </v:shape>
            </v:group>
            <v:group style="position:absolute;left:11471;top:12974;width:2;height:292" coordorigin="11471,12974" coordsize="2,292">
              <v:shape style="position:absolute;left:11471;top:12974;width:2;height:292" coordorigin="11471,12974" coordsize="0,292" path="m11471,13266l11471,12974e" filled="f" stroked="t" strokeweight=".957298pt" strokecolor="#4B4B4B">
                <v:path arrowok="t"/>
              </v:shape>
            </v:group>
            <v:group style="position:absolute;left:11464;top:13209;width:2;height:259" coordorigin="11464,13209" coordsize="2,259">
              <v:shape style="position:absolute;left:11464;top:13209;width:2;height:259" coordorigin="11464,13209" coordsize="0,259" path="m11464,13468l11464,13209e" filled="f" stroked="t" strokeweight="1.435947pt" strokecolor="#545454">
                <v:path arrowok="t"/>
              </v:shape>
            </v:group>
            <v:group style="position:absolute;left:388;top:13506;width:460;height:2" coordorigin="388,13506" coordsize="460,2">
              <v:shape style="position:absolute;left:388;top:13506;width:460;height:2" coordorigin="388,13506" coordsize="460,0" path="m388,13506l847,13506e" filled="f" stroked="t" strokeweight=".478649pt" strokecolor="#6B6B6B">
                <v:path arrowok="t"/>
              </v:shape>
            </v:group>
            <v:group style="position:absolute;left:400;top:13195;width:2;height:1611" coordorigin="400,13195" coordsize="2,1611">
              <v:shape style="position:absolute;left:400;top:13195;width:2;height:1611" coordorigin="400,13195" coordsize="0,1611" path="m400,14806l400,13195e" filled="f" stroked="t" strokeweight=".957298pt" strokecolor="#646464">
                <v:path arrowok="t"/>
              </v:shape>
            </v:group>
            <v:group style="position:absolute;left:1034;top:13504;width:1278;height:2" coordorigin="1034,13504" coordsize="1278,2">
              <v:shape style="position:absolute;left:1034;top:13504;width:1278;height:2" coordorigin="1034,13504" coordsize="1278,0" path="m1034,13504l2312,13504e" filled="f" stroked="t" strokeweight=".239324pt" strokecolor="#4B4B4B">
                <v:path arrowok="t"/>
              </v:shape>
            </v:group>
            <v:group style="position:absolute;left:11473;top:13310;width:2;height:412" coordorigin="11473,13310" coordsize="2,412">
              <v:shape style="position:absolute;left:11473;top:13310;width:2;height:412" coordorigin="11473,13310" coordsize="0,412" path="m11473,13722l11473,13310e" filled="f" stroked="t" strokeweight=".957298pt" strokecolor="#4F4F4F">
                <v:path arrowok="t"/>
              </v:shape>
            </v:group>
            <v:group style="position:absolute;left:1043;top:13506;width:2;height:729" coordorigin="1043,13506" coordsize="2,729">
              <v:shape style="position:absolute;left:1043;top:13506;width:2;height:729" coordorigin="1043,13506" coordsize="0,729" path="m1043,14235l1043,13506e" filled="f" stroked="t" strokeweight=".478649pt" strokecolor="#5B5B5B">
                <v:path arrowok="t"/>
              </v:shape>
            </v:group>
            <v:group style="position:absolute;left:1627;top:13506;width:2;height:1357" coordorigin="1627,13506" coordsize="2,1357">
              <v:shape style="position:absolute;left:1627;top:13506;width:2;height:1357" coordorigin="1627,13506" coordsize="0,1357" path="m1627,14863l1627,13506e" filled="f" stroked="t" strokeweight=".478649pt" strokecolor="#2F2F2F">
                <v:path arrowok="t"/>
              </v:shape>
            </v:group>
            <v:group style="position:absolute;left:2307;top:13506;width:2;height:249" coordorigin="2307,13506" coordsize="2,249">
              <v:shape style="position:absolute;left:2307;top:13506;width:2;height:249" coordorigin="2307,13506" coordsize="0,249" path="m2307,13756l2307,13506e" filled="f" stroked="t" strokeweight=".478649pt" strokecolor="#4F4F4F">
                <v:path arrowok="t"/>
              </v:shape>
            </v:group>
            <v:group style="position:absolute;left:7331;top:12600;width:2;height:1366" coordorigin="7331,12600" coordsize="2,1366">
              <v:shape style="position:absolute;left:7331;top:12600;width:2;height:1366" coordorigin="7331,12600" coordsize="0,1366" path="m7331,13966l7331,12600e" filled="f" stroked="t" strokeweight=".957298pt" strokecolor="#676767">
                <v:path arrowok="t"/>
              </v:shape>
            </v:group>
            <v:group style="position:absolute;left:11471;top:13592;width:2;height:1271" coordorigin="11471,13592" coordsize="2,1271">
              <v:shape style="position:absolute;left:11471;top:13592;width:2;height:1271" coordorigin="11471,13592" coordsize="0,1271" path="m11471,14863l11471,13592e" filled="f" stroked="t" strokeweight=".957298pt" strokecolor="#6B6B6B">
                <v:path arrowok="t"/>
              </v:shape>
            </v:group>
            <v:group style="position:absolute;left:7333;top:13909;width:2;height:326" coordorigin="7333,13909" coordsize="2,326">
              <v:shape style="position:absolute;left:7333;top:13909;width:2;height:326" coordorigin="7333,13909" coordsize="0,326" path="m7333,14235l7333,13909e" filled="f" stroked="t" strokeweight=".478649pt" strokecolor="#343434">
                <v:path arrowok="t"/>
              </v:shape>
            </v:group>
            <v:group style="position:absolute;left:7338;top:14177;width:2;height:997" coordorigin="7338,14177" coordsize="2,997">
              <v:shape style="position:absolute;left:7338;top:14177;width:2;height:997" coordorigin="7338,14177" coordsize="0,997" path="m7338,15175l7338,14177e" filled="f" stroked="t" strokeweight=".717973pt" strokecolor="#4B4B4B">
                <v:path arrowok="t"/>
              </v:shape>
            </v:group>
            <v:group style="position:absolute;left:402;top:14806;width:2;height:369" coordorigin="402,14806" coordsize="2,369">
              <v:shape style="position:absolute;left:402;top:14806;width:2;height:369" coordorigin="402,14806" coordsize="0,369" path="m402,15175l402,14806e" filled="f" stroked="t" strokeweight=".478649pt" strokecolor="#282828">
                <v:path arrowok="t"/>
              </v:shape>
            </v:group>
            <v:group style="position:absolute;left:11476;top:14806;width:2;height:1405" coordorigin="11476,14806" coordsize="2,1405">
              <v:shape style="position:absolute;left:11476;top:14806;width:2;height:1405" coordorigin="11476,14806" coordsize="0,1405" path="m11476,16210l11476,14806e" filled="f" stroked="t" strokeweight=".478649pt" strokecolor="#484848">
                <v:path arrowok="t"/>
              </v:shape>
            </v:group>
            <v:group style="position:absolute;left:392;top:16196;width:1264;height:2" coordorigin="392,16196" coordsize="1264,2">
              <v:shape style="position:absolute;left:392;top:16196;width:1264;height:2" coordorigin="392,16196" coordsize="1264,0" path="m392,16196l1656,16196e" filled="f" stroked="t" strokeweight=".717973pt" strokecolor="#747474">
                <v:path arrowok="t"/>
              </v:shape>
            </v:group>
            <v:group style="position:absolute;left:2307;top:13909;width:2;height:326" coordorigin="2307,13909" coordsize="2,326">
              <v:shape style="position:absolute;left:2307;top:13909;width:2;height:326" coordorigin="2307,13909" coordsize="0,326" path="m2307,14235l2307,13909e" filled="f" stroked="t" strokeweight=".478649pt" strokecolor="#4B4B4B">
                <v:path arrowok="t"/>
              </v:shape>
            </v:group>
            <v:group style="position:absolute;left:2312;top:14177;width:2;height:686" coordorigin="2312,14177" coordsize="2,686">
              <v:shape style="position:absolute;left:2312;top:14177;width:2;height:686" coordorigin="2312,14177" coordsize="0,686" path="m2312,14863l2312,14177e" filled="f" stroked="t" strokeweight=".717973pt" strokecolor="#606060">
                <v:path arrowok="t"/>
              </v:shape>
            </v:group>
            <v:group style="position:absolute;left:2312;top:14556;width:2;height:1645" coordorigin="2312,14556" coordsize="2,1645">
              <v:shape style="position:absolute;left:2312;top:14556;width:2;height:1645" coordorigin="2312,14556" coordsize="0,1645" path="m2312,16201l2312,14556e" filled="f" stroked="t" strokeweight=".957298pt" strokecolor="#747474">
                <v:path arrowok="t"/>
              </v:shape>
            </v:group>
            <v:group style="position:absolute;left:1584;top:16196;width:2073;height:2" coordorigin="1584,16196" coordsize="2073,2">
              <v:shape style="position:absolute;left:1584;top:16196;width:2073;height:2" coordorigin="1584,16196" coordsize="2073,0" path="m1584,16196l3657,16196e" filled="f" stroked="t" strokeweight=".478649pt" strokecolor="#4B4B4B">
                <v:path arrowok="t"/>
              </v:shape>
            </v:group>
            <v:group style="position:absolute;left:3599;top:16198;width:3015;height:2" coordorigin="3599,16198" coordsize="3015,2">
              <v:shape style="position:absolute;left:3599;top:16198;width:3015;height:2" coordorigin="3599,16198" coordsize="3015,0" path="m3599,16198l6615,16198e" filled="f" stroked="t" strokeweight=".957298pt" strokecolor="#747474">
                <v:path arrowok="t"/>
              </v:shape>
            </v:group>
            <v:group style="position:absolute;left:6557;top:16196;width:1642;height:2" coordorigin="6557,16196" coordsize="1642,2">
              <v:shape style="position:absolute;left:6557;top:16196;width:1642;height:2" coordorigin="6557,16196" coordsize="1642,0" path="m6557,16196l8199,16196e" filled="f" stroked="t" strokeweight=".478649pt" strokecolor="#484848">
                <v:path arrowok="t"/>
              </v:shape>
            </v:group>
            <v:group style="position:absolute;left:7338;top:14748;width:2;height:1462" coordorigin="7338,14748" coordsize="2,1462">
              <v:shape style="position:absolute;left:7338;top:14748;width:2;height:1462" coordorigin="7338,14748" coordsize="0,1462" path="m7338,16210l7338,14748e" filled="f" stroked="t" strokeweight=".957298pt" strokecolor="#676767">
                <v:path arrowok="t"/>
              </v:shape>
            </v:group>
            <v:group style="position:absolute;left:8142;top:16198;width:1503;height:2" coordorigin="8142,16198" coordsize="1503,2">
              <v:shape style="position:absolute;left:8142;top:16198;width:1503;height:2" coordorigin="8142,16198" coordsize="1503,0" path="m8142,16198l9645,16198e" filled="f" stroked="t" strokeweight=".717973pt" strokecolor="#606060">
                <v:path arrowok="t"/>
              </v:shape>
            </v:group>
            <v:group style="position:absolute;left:9587;top:16201;width:469;height:2" coordorigin="9587,16201" coordsize="469,2">
              <v:shape style="position:absolute;left:9587;top:16201;width:469;height:2" coordorigin="9587,16201" coordsize="469,0" path="m9587,16201l10056,16201e" filled="f" stroked="t" strokeweight=".478649pt" strokecolor="#484848">
                <v:path arrowok="t"/>
              </v:shape>
            </v:group>
            <v:group style="position:absolute;left:9999;top:16198;width:1479;height:2" coordorigin="9999,16198" coordsize="1479,2">
              <v:shape style="position:absolute;left:9999;top:16198;width:1479;height:2" coordorigin="9999,16198" coordsize="1479,0" path="m9999,16198l11478,16198e" filled="f" stroked="t" strokeweight=".717973pt" strokecolor="#6B6B6B">
                <v:path arrowok="t"/>
              </v:shape>
            </v:group>
            <v:group style="position:absolute;left:11452;top:13099;width:2;height:164" coordorigin="11452,13099" coordsize="2,164">
              <v:shape style="position:absolute;left:11452;top:13099;width:2;height:164" coordorigin="11452,13099" coordsize="0,164" path="m11452,13262l11452,13099e" filled="f" stroked="t" strokeweight="1.4296pt" strokecolor="#EBEBEB">
                <v:path arrowok="t"/>
              </v:shape>
            </v:group>
            <v:group style="position:absolute;left:11425;top:13276;width:2;height:162" coordorigin="11425,13276" coordsize="2,162">
              <v:shape style="position:absolute;left:11425;top:13276;width:2;height:162" coordorigin="11425,13276" coordsize="0,162" path="m11425,13438l11425,13276e" filled="f" stroked="t" strokeweight="2.417680pt" strokecolor="#EBEBE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1100" w:bottom="0" w:left="280" w:right="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867" w:right="406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70335pt;margin-top:-15.200585pt;width:30.550001pt;height:47pt;mso-position-horizontal-relative:page;mso-position-vertical-relative:paragraph;z-index:-10258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F2F2F"/>
                      <w:spacing w:val="0"/>
                      <w:w w:val="130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1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00" w:bottom="280" w:left="360" w:right="180"/>
        </w:sectPr>
      </w:pPr>
      <w:rPr/>
    </w:p>
    <w:p>
      <w:pPr>
        <w:spacing w:before="0" w:after="0" w:line="105" w:lineRule="exact"/>
        <w:ind w:left="833" w:right="217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424242"/>
          <w:spacing w:val="0"/>
          <w:w w:val="100"/>
          <w:position w:val="1"/>
        </w:rPr>
        <w:t>IZ</w:t>
      </w:r>
      <w:r>
        <w:rPr>
          <w:rFonts w:ascii="Arial" w:hAnsi="Arial" w:cs="Arial" w:eastAsia="Arial"/>
          <w:sz w:val="15"/>
          <w:szCs w:val="15"/>
          <w:color w:val="424242"/>
          <w:spacing w:val="-9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12"/>
          <w:position w:val="1"/>
        </w:rPr>
        <w:t>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561" w:right="-5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1"/>
          <w:position w:val="-2"/>
        </w:rPr>
        <w:t>BÜYÜK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1"/>
          <w:position w:val="-2"/>
        </w:rPr>
        <w:t>EHIR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180"/>
          <w:cols w:num="2" w:equalWidth="0">
            <w:col w:w="1610" w:space="1703"/>
            <w:col w:w="8067"/>
          </w:cols>
        </w:sectPr>
      </w:pPr>
      <w:rPr/>
    </w:p>
    <w:p>
      <w:pPr>
        <w:spacing w:before="0" w:after="0" w:line="240" w:lineRule="exact"/>
        <w:ind w:left="641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13"/>
          <w:position w:val="8"/>
        </w:rPr>
        <w:t>BELE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3"/>
          <w:position w:val="8"/>
        </w:rPr>
        <w:t>D</w:t>
      </w:r>
      <w:r>
        <w:rPr>
          <w:rFonts w:ascii="Arial" w:hAnsi="Arial" w:cs="Arial" w:eastAsia="Arial"/>
          <w:sz w:val="14"/>
          <w:szCs w:val="14"/>
          <w:color w:val="2F2F2F"/>
          <w:spacing w:val="23"/>
          <w:w w:val="113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8"/>
        </w:rPr>
        <w:t>YESI</w:t>
      </w:r>
      <w:r>
        <w:rPr>
          <w:rFonts w:ascii="Arial" w:hAnsi="Arial" w:cs="Arial" w:eastAsia="Arial"/>
          <w:sz w:val="14"/>
          <w:szCs w:val="14"/>
          <w:color w:val="2F2F2F"/>
          <w:spacing w:val="-10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5" w:right="-20"/>
        <w:jc w:val="left"/>
        <w:tabs>
          <w:tab w:pos="1680" w:val="left"/>
          <w:tab w:pos="3000" w:val="left"/>
          <w:tab w:pos="536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31105/2017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14:30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tre1:8447026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51" w:lineRule="auto"/>
        <w:ind w:left="129" w:right="3010" w:firstLine="-9"/>
        <w:jc w:val="left"/>
        <w:tabs>
          <w:tab w:pos="1680" w:val="left"/>
          <w:tab w:pos="3000" w:val="left"/>
          <w:tab w:pos="4360" w:val="left"/>
          <w:tab w:pos="5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31/0S/2017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6"/>
          <w:position w:val="0"/>
        </w:rPr>
        <w:t>:3626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İbrahim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YILDIRIM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  <w:position w:val="0"/>
        </w:rPr>
        <w:t>:Ma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3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epe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sanayi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idari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08" w:lineRule="exact"/>
        <w:ind w:left="129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2"/>
          <w:position w:val="-1"/>
        </w:rPr>
        <w:t>Do_ğ_n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2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:Maltepe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sanayi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idari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1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105" w:right="-20"/>
        <w:jc w:val="left"/>
        <w:tabs>
          <w:tab w:pos="2560" w:val="left"/>
          <w:tab w:pos="4460" w:val="left"/>
          <w:tab w:pos="588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2F2F2F"/>
          <w:w w:val="63"/>
          <w:position w:val="-1"/>
        </w:rPr>
        <w:t>l</w:t>
      </w:r>
      <w:r>
        <w:rPr>
          <w:rFonts w:ascii="Arial" w:hAnsi="Arial" w:cs="Arial" w:eastAsia="Arial"/>
          <w:sz w:val="27"/>
          <w:szCs w:val="27"/>
          <w:color w:val="2F2F2F"/>
          <w:spacing w:val="3"/>
          <w:w w:val="6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1"/>
        </w:rPr>
        <w:t>:Kıvılcım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124" w:right="-20"/>
        <w:jc w:val="left"/>
        <w:tabs>
          <w:tab w:pos="3340" w:val="left"/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6"/>
          <w:szCs w:val="26"/>
          <w:color w:val="424242"/>
          <w:spacing w:val="0"/>
          <w:w w:val="51"/>
          <w:position w:val="2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424242"/>
          <w:spacing w:val="3"/>
          <w:w w:val="51"/>
          <w:position w:val="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4"/>
          <w:position w:val="2"/>
        </w:rPr>
        <w:t>apını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5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4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180"/>
        </w:sectPr>
      </w:pPr>
      <w:rPr/>
    </w:p>
    <w:p>
      <w:pPr>
        <w:spacing w:before="0" w:after="0" w:line="98" w:lineRule="exact"/>
        <w:ind w:left="337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7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7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180"/>
          <w:cols w:num="2" w:equalWidth="0">
            <w:col w:w="5382" w:space="158"/>
            <w:col w:w="5840"/>
          </w:cols>
        </w:sectPr>
      </w:pPr>
      <w:rPr/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5" w:right="-8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2F2F2F"/>
          <w:w w:val="66"/>
        </w:rPr>
        <w:t>l</w:t>
      </w:r>
      <w:r>
        <w:rPr>
          <w:rFonts w:ascii="Arial" w:hAnsi="Arial" w:cs="Arial" w:eastAsia="Arial"/>
          <w:sz w:val="27"/>
          <w:szCs w:val="27"/>
          <w:color w:val="2F2F2F"/>
          <w:spacing w:val="-4"/>
          <w:w w:val="6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04" w:lineRule="exact"/>
        <w:ind w:left="1030" w:right="-20"/>
        <w:jc w:val="left"/>
        <w:tabs>
          <w:tab w:pos="3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3"/>
        </w:rPr>
        <w:t>ger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106"/>
          <w:position w:val="2"/>
        </w:rPr>
        <w:t>L</w:t>
      </w:r>
      <w:r>
        <w:rPr>
          <w:rFonts w:ascii="Arial" w:hAnsi="Arial" w:cs="Arial" w:eastAsia="Arial"/>
          <w:sz w:val="38"/>
          <w:szCs w:val="38"/>
          <w:color w:val="424242"/>
          <w:spacing w:val="-78"/>
          <w:w w:val="100"/>
          <w:position w:val="2"/>
        </w:rPr>
        <w:t> </w:t>
      </w:r>
      <w:r>
        <w:rPr>
          <w:rFonts w:ascii="Arial" w:hAnsi="Arial" w:cs="Arial" w:eastAsia="Arial"/>
          <w:sz w:val="38"/>
          <w:szCs w:val="38"/>
          <w:color w:val="B3B1B5"/>
          <w:spacing w:val="0"/>
          <w:w w:val="249"/>
          <w:position w:val="2"/>
        </w:rPr>
        <w:t>_</w:t>
      </w:r>
      <w:r>
        <w:rPr>
          <w:rFonts w:ascii="Arial" w:hAnsi="Arial" w:cs="Arial" w:eastAsia="Arial"/>
          <w:sz w:val="38"/>
          <w:szCs w:val="38"/>
          <w:color w:val="B3B1B5"/>
          <w:spacing w:val="-67"/>
          <w:w w:val="100"/>
          <w:position w:val="2"/>
        </w:rPr>
        <w:t> </w:t>
      </w:r>
      <w:r>
        <w:rPr>
          <w:rFonts w:ascii="Arial" w:hAnsi="Arial" w:cs="Arial" w:eastAsia="Arial"/>
          <w:sz w:val="26"/>
          <w:szCs w:val="26"/>
          <w:color w:val="424242"/>
          <w:spacing w:val="0"/>
          <w:w w:val="50"/>
          <w:position w:val="-9"/>
        </w:rPr>
        <w:t>r.ı'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9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  <w:position w:val="-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9"/>
        </w:rPr>
        <w:t>14:41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2" w:lineRule="exact"/>
        <w:ind w:left="1791" w:right="5970"/>
        <w:jc w:val="center"/>
        <w:tabs>
          <w:tab w:pos="2360" w:val="left"/>
          <w:tab w:pos="2880" w:val="left"/>
        </w:tabs>
        <w:rPr>
          <w:rFonts w:ascii="Arial" w:hAnsi="Arial" w:cs="Arial" w:eastAsia="Arial"/>
          <w:sz w:val="35"/>
          <w:szCs w:val="35"/>
        </w:rPr>
      </w:pPr>
      <w:rPr/>
      <w:r>
        <w:rPr>
          <w:rFonts w:ascii="Arial" w:hAnsi="Arial" w:cs="Arial" w:eastAsia="Arial"/>
          <w:sz w:val="35"/>
          <w:szCs w:val="35"/>
          <w:color w:val="424242"/>
          <w:spacing w:val="0"/>
          <w:w w:val="61"/>
          <w:position w:val="1"/>
        </w:rPr>
        <w:t>ı</w:t>
      </w:r>
      <w:r>
        <w:rPr>
          <w:rFonts w:ascii="Arial" w:hAnsi="Arial" w:cs="Arial" w:eastAsia="Arial"/>
          <w:sz w:val="35"/>
          <w:szCs w:val="35"/>
          <w:color w:val="42424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5"/>
          <w:szCs w:val="35"/>
          <w:color w:val="424242"/>
          <w:spacing w:val="0"/>
          <w:w w:val="100"/>
          <w:position w:val="1"/>
        </w:rPr>
      </w:r>
      <w:r>
        <w:rPr>
          <w:rFonts w:ascii="Arial" w:hAnsi="Arial" w:cs="Arial" w:eastAsia="Arial"/>
          <w:sz w:val="35"/>
          <w:szCs w:val="35"/>
          <w:color w:val="2F2F2F"/>
          <w:spacing w:val="0"/>
          <w:w w:val="61"/>
          <w:position w:val="1"/>
        </w:rPr>
        <w:t>ı</w:t>
      </w:r>
      <w:r>
        <w:rPr>
          <w:rFonts w:ascii="Arial" w:hAnsi="Arial" w:cs="Arial" w:eastAsia="Arial"/>
          <w:sz w:val="35"/>
          <w:szCs w:val="35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5"/>
          <w:szCs w:val="35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35"/>
          <w:szCs w:val="35"/>
          <w:color w:val="828282"/>
          <w:spacing w:val="0"/>
          <w:w w:val="45"/>
          <w:position w:val="1"/>
        </w:rPr>
        <w:t>ı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right="-20"/>
        <w:jc w:val="left"/>
        <w:tabs>
          <w:tab w:pos="3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w w:val="16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10" w:lineRule="exact"/>
        <w:ind w:left="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49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3"/>
          <w:w w:val="14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:İbrbiı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YILDIRIM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right="-20"/>
        <w:jc w:val="left"/>
        <w:tabs>
          <w:tab w:pos="2200" w:val="left"/>
          <w:tab w:pos="5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186"/>
        </w:rPr>
        <w:t>ı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14:31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8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2F2F2F"/>
          <w:spacing w:val="-15"/>
          <w:w w:val="16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4:33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089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180"/>
          <w:cols w:num="2" w:equalWidth="0">
            <w:col w:w="1195" w:space="1151"/>
            <w:col w:w="9034"/>
          </w:cols>
        </w:sectPr>
      </w:pPr>
      <w:rPr/>
    </w:p>
    <w:p>
      <w:pPr>
        <w:spacing w:before="3" w:after="0" w:line="240" w:lineRule="auto"/>
        <w:ind w:left="129" w:right="-20"/>
        <w:jc w:val="left"/>
        <w:tabs>
          <w:tab w:pos="454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0"/>
        </w:rPr>
        <w:t>:Gelmed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1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9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62" w:lineRule="auto"/>
        <w:ind w:left="4557" w:right="3477" w:firstLine="14"/>
        <w:jc w:val="left"/>
        <w:tabs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Gelmedi.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364" w:right="-20"/>
        <w:jc w:val="left"/>
        <w:tabs>
          <w:tab w:pos="454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Perso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Do!!;algaz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0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6" w:lineRule="auto"/>
        <w:ind w:left="2369" w:right="2603" w:firstLine="-2250"/>
        <w:jc w:val="left"/>
        <w:tabs>
          <w:tab w:pos="2400" w:val="left"/>
          <w:tab w:pos="454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38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3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2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1"/>
          <w:position w:val="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2"/>
          <w:w w:val="101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43"/>
          <w:position w:val="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23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24242"/>
          <w:w w:val="50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424242"/>
          <w:spacing w:val="14"/>
          <w:w w:val="5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23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05" w:right="-20"/>
        <w:jc w:val="left"/>
        <w:tabs>
          <w:tab w:pos="2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IQıayı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Görüldü!!;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514" w:right="401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Söndürınede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söndüıiicü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16" w:lineRule="exact"/>
        <w:ind w:left="124" w:right="-20"/>
        <w:jc w:val="left"/>
        <w:tabs>
          <w:tab w:pos="2980" w:val="left"/>
          <w:tab w:pos="4540" w:val="left"/>
          <w:tab w:pos="6440" w:val="left"/>
          <w:tab w:pos="8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2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2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8"/>
          <w:position w:val="2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:stım3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9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5" w:lineRule="exact"/>
        <w:ind w:left="4572" w:right="-20"/>
        <w:jc w:val="left"/>
        <w:tabs>
          <w:tab w:pos="6440" w:val="left"/>
          <w:tab w:pos="802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6"/>
          <w:szCs w:val="26"/>
          <w:color w:val="2F2F2F"/>
          <w:spacing w:val="0"/>
          <w:w w:val="144"/>
          <w:position w:val="3"/>
        </w:rPr>
        <w:t>ı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2F2F2F"/>
          <w:spacing w:val="-43"/>
          <w:w w:val="54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23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İdari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arkasındaki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görmüştür.Zarar-ziya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180"/>
        </w:sectPr>
      </w:pPr>
      <w:rPr/>
    </w:p>
    <w:p>
      <w:pPr>
        <w:spacing w:before="19" w:after="0" w:line="240" w:lineRule="auto"/>
        <w:ind w:left="12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başlangıcının;Maltepe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sanayi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idari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arkasındaki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90"/>
          <w:position w:val="-1"/>
        </w:rPr>
        <w:t>rd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7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180"/>
          <w:cols w:num="2" w:equalWidth="0">
            <w:col w:w="2337" w:space="27"/>
            <w:col w:w="9016"/>
          </w:cols>
        </w:sectPr>
      </w:pPr>
      <w:rPr/>
    </w:p>
    <w:p>
      <w:pPr>
        <w:spacing w:before="19" w:after="0" w:line="254" w:lineRule="auto"/>
        <w:ind w:left="2364" w:right="55" w:firstLine="-224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olup,tarafımızca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idari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binanın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işini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işçileri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metal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kesim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yaptıkları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sırada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arkasındaki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6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tutuşnırması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çıktıı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62" w:lineRule="auto"/>
        <w:ind w:left="124" w:right="4099"/>
        <w:jc w:val="left"/>
        <w:tabs>
          <w:tab w:pos="236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22"/>
          <w:w w:val="11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left="124"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71"/>
          <w:position w:val="-2"/>
        </w:rPr>
        <w:t>Y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34"/>
          <w:position w:val="-2"/>
        </w:rPr>
        <w:t>;ı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34"/>
          <w:position w:val="-2"/>
        </w:rPr>
        <w:t>n</w:t>
      </w:r>
      <w:r>
        <w:rPr>
          <w:rFonts w:ascii="Arial" w:hAnsi="Arial" w:cs="Arial" w:eastAsia="Arial"/>
          <w:sz w:val="18"/>
          <w:szCs w:val="18"/>
          <w:color w:val="424242"/>
          <w:spacing w:val="-31"/>
          <w:w w:val="13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2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24242"/>
          <w:spacing w:val="-19"/>
          <w:w w:val="122"/>
          <w:position w:val="1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91"/>
          <w:position w:val="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-8"/>
          <w:w w:val="91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digi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38" w:right="-20"/>
        <w:jc w:val="left"/>
        <w:tabs>
          <w:tab w:pos="2360" w:val="left"/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31/0S/20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8"/>
        </w:rPr>
        <w:t>ısaati: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3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15:10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24" w:right="-20"/>
        <w:jc w:val="left"/>
        <w:tabs>
          <w:tab w:pos="960" w:val="left"/>
          <w:tab w:pos="2360" w:val="left"/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0"/>
        </w:rPr>
        <w:t>EK1'P: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Seyre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21" w:right="-20"/>
        <w:jc w:val="left"/>
        <w:tabs>
          <w:tab w:pos="5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91" w:lineRule="exact"/>
        <w:ind w:left="5226" w:right="515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6.748322pt;margin-top:6.086823pt;width:71.637438pt;height:46.5pt;mso-position-horizontal-relative:page;mso-position-vertical-relative:paragraph;z-index:-10257" type="#_x0000_t202" filled="f" stroked="f">
            <v:textbox inset="0,0,0,0">
              <w:txbxContent>
                <w:p>
                  <w:pPr>
                    <w:spacing w:before="0" w:after="0" w:line="930" w:lineRule="exact"/>
                    <w:ind w:right="-180"/>
                    <w:jc w:val="left"/>
                    <w:rPr>
                      <w:rFonts w:ascii="Times New Roman" w:hAnsi="Times New Roman" w:cs="Times New Roman" w:eastAsia="Times New Roman"/>
                      <w:sz w:val="93"/>
                      <w:szCs w:val="9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424242"/>
                      <w:w w:val="88"/>
                      <w:i/>
                    </w:rPr>
                    <w:t>{;;</w:t>
                  </w:r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424242"/>
                      <w:w w:val="89"/>
                      <w:i/>
                    </w:rPr>
                    <w:t>))</w:t>
                  </w:r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55" w:lineRule="exact"/>
        <w:ind w:left="2516" w:right="-20"/>
        <w:jc w:val="left"/>
        <w:tabs>
          <w:tab w:pos="4040" w:val="left"/>
          <w:tab w:pos="8420" w:val="left"/>
        </w:tabs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7.138763pt;margin-top:18.022169pt;width:433.920887pt;height:38.5pt;mso-position-horizontal-relative:page;mso-position-vertical-relative:paragraph;z-index:-10256" type="#_x0000_t202" filled="f" stroked="f">
            <v:textbox inset="0,0,0,0">
              <w:txbxContent>
                <w:p>
                  <w:pPr>
                    <w:spacing w:before="0" w:after="0" w:line="770" w:lineRule="exact"/>
                    <w:ind w:right="-155"/>
                    <w:jc w:val="left"/>
                    <w:tabs>
                      <w:tab w:pos="6960" w:val="left"/>
                      <w:tab w:pos="8220" w:val="left"/>
                    </w:tabs>
                    <w:rPr>
                      <w:rFonts w:ascii="Arial" w:hAnsi="Arial" w:cs="Arial" w:eastAsia="Arial"/>
                      <w:sz w:val="77"/>
                      <w:szCs w:val="77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2F2F2F"/>
                      <w:spacing w:val="0"/>
                      <w:w w:val="100"/>
                      <w:position w:val="12"/>
                    </w:rPr>
                    <w:t>3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2F2F2F"/>
                      <w:spacing w:val="0"/>
                      <w:w w:val="100"/>
                      <w:position w:val="12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2F2F2F"/>
                      <w:spacing w:val="-5"/>
                      <w:w w:val="100"/>
                      <w:position w:val="1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24242"/>
                      <w:spacing w:val="0"/>
                      <w:w w:val="64"/>
                      <w:position w:val="12"/>
                    </w:rPr>
                    <w:t>P"G::::.ı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24242"/>
                      <w:spacing w:val="0"/>
                      <w:w w:val="64"/>
                      <w:position w:val="1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24242"/>
                      <w:spacing w:val="1"/>
                      <w:w w:val="64"/>
                      <w:position w:val="12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24242"/>
                      <w:spacing w:val="0"/>
                      <w:w w:val="100"/>
                      <w:position w:val="12"/>
                    </w:rPr>
                    <w:t>;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24242"/>
                      <w:spacing w:val="6"/>
                      <w:w w:val="100"/>
                      <w:position w:val="12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24242"/>
                      <w:spacing w:val="0"/>
                      <w:w w:val="100"/>
                      <w:position w:val="12"/>
                    </w:rPr>
                    <w:t>;rc;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24242"/>
                      <w:spacing w:val="17"/>
                      <w:w w:val="100"/>
                      <w:position w:val="12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24242"/>
                      <w:spacing w:val="0"/>
                      <w:w w:val="100"/>
                      <w:position w:val="12"/>
                    </w:rPr>
                    <w:t>;.Jr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24242"/>
                      <w:spacing w:val="18"/>
                      <w:w w:val="100"/>
                      <w:position w:val="12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24242"/>
                      <w:spacing w:val="0"/>
                      <w:w w:val="81"/>
                      <w:position w:val="12"/>
                    </w:rPr>
                    <w:t>Arn;rı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24242"/>
                      <w:spacing w:val="0"/>
                      <w:w w:val="100"/>
                      <w:position w:val="12"/>
                    </w:rPr>
                    <w:tab/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24242"/>
                      <w:spacing w:val="0"/>
                      <w:w w:val="100"/>
                      <w:position w:val="1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979797"/>
                      <w:spacing w:val="0"/>
                      <w:w w:val="223"/>
                      <w:i/>
                      <w:position w:val="-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979797"/>
                      <w:spacing w:val="-90"/>
                      <w:w w:val="223"/>
                      <w:i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424242"/>
                      <w:spacing w:val="0"/>
                      <w:w w:val="191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424242"/>
                      <w:spacing w:val="-34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6E6E6E"/>
                      <w:spacing w:val="0"/>
                      <w:w w:val="101"/>
                      <w:position w:val="-1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6E6E6E"/>
                      <w:spacing w:val="-17"/>
                      <w:w w:val="101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2F2F2F"/>
                      <w:spacing w:val="-17"/>
                      <w:w w:val="161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2F2F2F"/>
                      <w:spacing w:val="0"/>
                      <w:w w:val="161"/>
                      <w:emboss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2F2F2F"/>
                      <w:spacing w:val="0"/>
                      <w:w w:val="161"/>
                      <w:emboss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2F2F2F"/>
                      <w:spacing w:val="0"/>
                      <w:w w:val="161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2F2F2F"/>
                      <w:spacing w:val="0"/>
                      <w:w w:val="161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2F2F2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2F2F2F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77"/>
                      <w:szCs w:val="77"/>
                      <w:color w:val="575959"/>
                      <w:spacing w:val="0"/>
                      <w:w w:val="74"/>
                      <w:position w:val="-1"/>
                    </w:rPr>
                    <w:t>:i\</w:t>
                  </w:r>
                  <w:r>
                    <w:rPr>
                      <w:rFonts w:ascii="Arial" w:hAnsi="Arial" w:cs="Arial" w:eastAsia="Arial"/>
                      <w:sz w:val="77"/>
                      <w:szCs w:val="7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11"/>
          <w:position w:val="-3"/>
        </w:rPr>
        <w:t>Nuretti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11"/>
          <w:position w:val="-3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-76"/>
          <w:w w:val="111"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8"/>
          <w:szCs w:val="28"/>
          <w:color w:val="828282"/>
          <w:spacing w:val="0"/>
          <w:w w:val="600"/>
          <w:position w:val="-3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82828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82828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5"/>
          <w:szCs w:val="35"/>
          <w:color w:val="2F2F2F"/>
          <w:spacing w:val="0"/>
          <w:w w:val="58"/>
          <w:b/>
          <w:bCs/>
          <w:position w:val="11"/>
        </w:rPr>
        <w:t>n</w:t>
      </w:r>
      <w:r>
        <w:rPr>
          <w:rFonts w:ascii="Times New Roman" w:hAnsi="Times New Roman" w:cs="Times New Roman" w:eastAsia="Times New Roman"/>
          <w:sz w:val="35"/>
          <w:szCs w:val="35"/>
          <w:color w:val="2F2F2F"/>
          <w:spacing w:val="-39"/>
          <w:w w:val="100"/>
          <w:b/>
          <w:bCs/>
          <w:position w:val="1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0"/>
          <w:w w:val="51"/>
          <w:b/>
          <w:bCs/>
          <w:position w:val="11"/>
        </w:rPr>
        <w:t>B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0"/>
          <w:w w:val="51"/>
          <w:b/>
          <w:bCs/>
          <w:position w:val="1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17"/>
          <w:w w:val="51"/>
          <w:b/>
          <w:bCs/>
          <w:position w:val="1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51"/>
          <w:position w:val="11"/>
        </w:rPr>
        <w:t>lttziraıl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29"/>
          <w:w w:val="51"/>
          <w:position w:val="11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2F2F2F"/>
          <w:spacing w:val="0"/>
          <w:w w:val="51"/>
          <w:b/>
          <w:bCs/>
          <w:position w:val="11"/>
        </w:rPr>
        <w:t>ıa11r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left="153" w:right="-20"/>
        <w:jc w:val="left"/>
        <w:tabs>
          <w:tab w:pos="2700" w:val="left"/>
          <w:tab w:pos="8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98.549286pt;margin-top:11.455257pt;width:.1pt;height:24.825464pt;mso-position-horizontal-relative:page;mso-position-vertical-relative:paragraph;z-index:-10263" coordorigin="5971,229" coordsize="2,497">
            <v:shape style="position:absolute;left:5971;top:229;width:2;height:497" coordorigin="5971,229" coordsize="0,497" path="m5971,726l5971,229e" filled="f" stroked="t" strokeweight="1.898565pt" strokecolor="#4B4B4B">
              <v:path arrowok="t"/>
            </v:shape>
          </v:group>
          <w10:wrap type="none"/>
        </w:pict>
      </w:r>
      <w:r>
        <w:rPr/>
        <w:pict>
          <v:group style="position:absolute;margin-left:522.674011pt;margin-top:.6247pt;width:4.61871pt;height:12.788819pt;mso-position-horizontal-relative:page;mso-position-vertical-relative:paragraph;z-index:-10261" coordorigin="10453,12" coordsize="92,256">
            <v:shape style="position:absolute;left:10453;top:12;width:92;height:256" coordorigin="10453,12" coordsize="92,256" path="m10453,12l10546,12,10546,268,10453,268,10453,12e" filled="t" fillcolor="#EDEDED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8.038269pt;margin-top:5.5069pt;width:36.708338pt;height:15.0pt;mso-position-horizontal-relative:page;mso-position-vertical-relative:paragraph;z-index:-10254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30"/>
                      <w:szCs w:val="30"/>
                      <w:color w:val="6E6E6E"/>
                      <w:spacing w:val="0"/>
                      <w:w w:val="132"/>
                    </w:rPr>
                    <w:t>(il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6E6E6E"/>
                      <w:spacing w:val="-36"/>
                      <w:w w:val="132"/>
                    </w:rPr>
                    <w:t> 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2F2F2F"/>
                      <w:spacing w:val="0"/>
                      <w:w w:val="100"/>
                    </w:rPr>
                    <w:t>'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2F2F2F"/>
                      <w:spacing w:val="16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979797"/>
                      <w:spacing w:val="0"/>
                      <w:w w:val="46"/>
                    </w:rPr>
                    <w:t>...,,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15"/>
          <w:position w:val="5"/>
        </w:rPr>
        <w:t>itfaiy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15"/>
          <w:position w:val="5"/>
        </w:rPr>
        <w:t>e</w:t>
      </w:r>
      <w:r>
        <w:rPr>
          <w:rFonts w:ascii="Arial" w:hAnsi="Arial" w:cs="Arial" w:eastAsia="Arial"/>
          <w:sz w:val="19"/>
          <w:szCs w:val="19"/>
          <w:color w:val="2F2F2F"/>
          <w:spacing w:val="-7"/>
          <w:w w:val="115"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5"/>
        </w:rPr>
        <w:t>Kuze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5"/>
        </w:rPr>
        <w:t>y</w:t>
      </w:r>
      <w:r>
        <w:rPr>
          <w:rFonts w:ascii="Arial" w:hAnsi="Arial" w:cs="Arial" w:eastAsia="Arial"/>
          <w:sz w:val="19"/>
          <w:szCs w:val="19"/>
          <w:color w:val="2F2F2F"/>
          <w:spacing w:val="-8"/>
          <w:w w:val="100"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5"/>
        </w:rPr>
        <w:t>Bölge</w:t>
      </w:r>
      <w:r>
        <w:rPr>
          <w:rFonts w:ascii="Arial" w:hAnsi="Arial" w:cs="Arial" w:eastAsia="Arial"/>
          <w:sz w:val="19"/>
          <w:szCs w:val="19"/>
          <w:color w:val="2F2F2F"/>
          <w:spacing w:val="-48"/>
          <w:w w:val="100"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7"/>
          <w:position w:val="1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5"/>
          <w:w w:val="97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16"/>
          <w:w w:val="159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6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-14"/>
          <w:w w:val="146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3B1B5"/>
          <w:spacing w:val="-32"/>
          <w:w w:val="146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-14"/>
          <w:w w:val="97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97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97"/>
          <w:shadow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97"/>
          <w:shadow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97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97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16"/>
          <w:w w:val="121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-14"/>
          <w:w w:val="73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49"/>
          <w:w w:val="122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9"/>
          <w:w w:val="73"/>
          <w:position w:val="1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62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2"/>
          <w:w w:val="162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0"/>
          <w:w w:val="43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1" w:lineRule="exact"/>
        <w:ind w:right="1289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828282"/>
          <w:w w:val="243"/>
          <w:position w:val="1"/>
        </w:rPr>
        <w:t>/'</w:t>
      </w:r>
      <w:r>
        <w:rPr>
          <w:rFonts w:ascii="Times New Roman" w:hAnsi="Times New Roman" w:cs="Times New Roman" w:eastAsia="Times New Roman"/>
          <w:sz w:val="13"/>
          <w:szCs w:val="13"/>
          <w:color w:val="828282"/>
          <w:w w:val="244"/>
          <w:position w:val="1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828282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E6E6E"/>
          <w:spacing w:val="0"/>
          <w:w w:val="336"/>
          <w:position w:val="1"/>
        </w:rPr>
        <w:t>t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26" w:after="0" w:line="396" w:lineRule="exact"/>
        <w:ind w:left="5630" w:right="-20"/>
        <w:jc w:val="left"/>
        <w:tabs>
          <w:tab w:pos="8100" w:val="left"/>
          <w:tab w:pos="9480" w:val="left"/>
        </w:tabs>
        <w:rPr>
          <w:rFonts w:ascii="Arial" w:hAnsi="Arial" w:cs="Arial" w:eastAsia="Arial"/>
          <w:sz w:val="40"/>
          <w:szCs w:val="40"/>
        </w:rPr>
      </w:pPr>
      <w:rPr/>
      <w:r>
        <w:rPr/>
        <w:pict>
          <v:group style="position:absolute;margin-left:484.362335pt;margin-top:22.119349pt;width:.1pt;height:12.788819pt;mso-position-horizontal-relative:page;mso-position-vertical-relative:paragraph;z-index:-10260" coordorigin="9687,442" coordsize="2,256">
            <v:shape style="position:absolute;left:9687;top:442;width:2;height:256" coordorigin="9687,442" coordsize="0,256" path="m9687,698l9687,442e" filled="f" stroked="t" strokeweight="2.855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0.103363pt;margin-top:10.267004pt;width:36.252002pt;height:9.5pt;mso-position-horizontal-relative:page;mso-position-vertical-relative:paragraph;z-index:-10255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58"/>
                    </w:rPr>
                    <w:t>tbıCu'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ro·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6"/>
          <w:szCs w:val="26"/>
          <w:color w:val="575959"/>
          <w:spacing w:val="0"/>
          <w:w w:val="126"/>
          <w:position w:val="-6"/>
        </w:rPr>
        <w:t>Bülent</w:t>
      </w:r>
      <w:r>
        <w:rPr>
          <w:rFonts w:ascii="Times New Roman" w:hAnsi="Times New Roman" w:cs="Times New Roman" w:eastAsia="Times New Roman"/>
          <w:sz w:val="26"/>
          <w:szCs w:val="26"/>
          <w:color w:val="575959"/>
          <w:spacing w:val="-54"/>
          <w:w w:val="126"/>
          <w:position w:val="-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75959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75959"/>
          <w:spacing w:val="0"/>
          <w:w w:val="100"/>
          <w:position w:val="-6"/>
        </w:rPr>
      </w:r>
      <w:r>
        <w:rPr>
          <w:rFonts w:ascii="Arial" w:hAnsi="Arial" w:cs="Arial" w:eastAsia="Arial"/>
          <w:sz w:val="40"/>
          <w:szCs w:val="40"/>
          <w:color w:val="575959"/>
          <w:spacing w:val="0"/>
          <w:w w:val="126"/>
          <w:position w:val="-6"/>
        </w:rPr>
        <w:t>StfN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5321" w:right="-20"/>
        <w:jc w:val="left"/>
        <w:tabs>
          <w:tab w:pos="8300" w:val="left"/>
          <w:tab w:pos="1040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24242"/>
          <w:spacing w:val="0"/>
          <w:w w:val="100"/>
          <w:position w:val="4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424242"/>
          <w:spacing w:val="6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0"/>
          <w:w w:val="81"/>
          <w:position w:val="6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575959"/>
          <w:spacing w:val="2"/>
          <w:w w:val="81"/>
          <w:position w:val="6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81"/>
          <w:position w:val="6"/>
        </w:rPr>
        <w:t>Er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42"/>
          <w:w w:val="81"/>
          <w:position w:val="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6"/>
        </w:rPr>
      </w:r>
      <w:r>
        <w:rPr>
          <w:rFonts w:ascii="Arial" w:hAnsi="Arial" w:cs="Arial" w:eastAsia="Arial"/>
          <w:sz w:val="18"/>
          <w:szCs w:val="18"/>
          <w:color w:val="575959"/>
          <w:spacing w:val="0"/>
          <w:w w:val="100"/>
          <w:position w:val="-1"/>
        </w:rPr>
        <w:t>ltfaiy</w:t>
      </w:r>
      <w:r>
        <w:rPr>
          <w:rFonts w:ascii="Arial" w:hAnsi="Arial" w:cs="Arial" w:eastAsia="Arial"/>
          <w:sz w:val="18"/>
          <w:szCs w:val="18"/>
          <w:color w:val="575959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8"/>
          <w:szCs w:val="18"/>
          <w:color w:val="575959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14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B3B1B5"/>
          <w:spacing w:val="-5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-1"/>
        </w:rPr>
        <w:t>U:A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14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8"/>
          <w:w w:val="100"/>
          <w:position w:val="-1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314D"/>
          <w:spacing w:val="0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314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4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210"/>
          <w:position w:val="-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45"/>
          <w:w w:val="21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210"/>
          <w:position w:val="-1"/>
        </w:rPr>
        <w:t>!.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94" w:lineRule="exact"/>
        <w:ind w:right="90"/>
        <w:jc w:val="right"/>
        <w:tabs>
          <w:tab w:pos="1900" w:val="left"/>
          <w:tab w:pos="25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485.320587pt;margin-top:13.904711pt;width:.1pt;height:7.638605pt;mso-position-horizontal-relative:page;mso-position-vertical-relative:paragraph;z-index:-10262" coordorigin="9706,278" coordsize="2,153">
            <v:shape style="position:absolute;left:9706;top:278;width:2;height:153" coordorigin="9706,278" coordsize="0,153" path="m9706,431l9706,278e" filled="f" stroked="t" strokeweight=".711962pt" strokecolor="#BCB8B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575959"/>
          <w:w w:val="86"/>
          <w:position w:val="-7"/>
        </w:rPr>
        <w:t>Miidaha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-3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52"/>
          <w:position w:val="-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49"/>
          <w:position w:val="-7"/>
        </w:rPr>
        <w:t>.......c..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75959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84"/>
          <w:position w:val="-7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7"/>
        </w:rPr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57"/>
          <w:i/>
          <w:position w:val="-7"/>
        </w:rPr>
        <w:t>S</w:t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57"/>
          <w:i/>
          <w:position w:val="-7"/>
        </w:rPr>
        <w:t>   </w:t>
      </w:r>
      <w:r>
        <w:rPr>
          <w:rFonts w:ascii="Arial" w:hAnsi="Arial" w:cs="Arial" w:eastAsia="Arial"/>
          <w:sz w:val="15"/>
          <w:szCs w:val="15"/>
          <w:color w:val="424242"/>
          <w:spacing w:val="3"/>
          <w:w w:val="57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57"/>
          <w:position w:val="-7"/>
        </w:rPr>
        <w:t>t.ıı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57"/>
          <w:position w:val="-7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0"/>
          <w:w w:val="57"/>
          <w:position w:val="-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57"/>
          <w:i/>
          <w:position w:val="-7"/>
        </w:rPr>
        <w:t>":'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8"/>
          <w:w w:val="57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E6E6E"/>
          <w:spacing w:val="0"/>
          <w:w w:val="294"/>
          <w:i/>
          <w:position w:val="-7"/>
        </w:rPr>
        <w:t>)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1100" w:bottom="0" w:left="360" w:right="180"/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18" w:lineRule="exact"/>
        <w:ind w:right="-20"/>
        <w:jc w:val="right"/>
        <w:tabs>
          <w:tab w:pos="880" w:val="left"/>
        </w:tabs>
        <w:rPr>
          <w:rFonts w:ascii="Times New Roman" w:hAnsi="Times New Roman" w:cs="Times New Roman" w:eastAsia="Times New Roman"/>
          <w:sz w:val="91"/>
          <w:szCs w:val="91"/>
        </w:rPr>
      </w:pPr>
      <w:rPr/>
      <w:r>
        <w:rPr>
          <w:rFonts w:ascii="Times New Roman" w:hAnsi="Times New Roman" w:cs="Times New Roman" w:eastAsia="Times New Roman"/>
          <w:sz w:val="91"/>
          <w:szCs w:val="91"/>
          <w:color w:val="424242"/>
          <w:w w:val="195"/>
          <w:i/>
          <w:position w:val="-76"/>
        </w:rPr>
        <w:t>·</w:t>
      </w:r>
      <w:r>
        <w:rPr>
          <w:rFonts w:ascii="Times New Roman" w:hAnsi="Times New Roman" w:cs="Times New Roman" w:eastAsia="Times New Roman"/>
          <w:sz w:val="91"/>
          <w:szCs w:val="91"/>
          <w:color w:val="424242"/>
          <w:w w:val="100"/>
          <w:i/>
          <w:position w:val="-76"/>
        </w:rPr>
        <w:tab/>
      </w:r>
      <w:r>
        <w:rPr>
          <w:rFonts w:ascii="Times New Roman" w:hAnsi="Times New Roman" w:cs="Times New Roman" w:eastAsia="Times New Roman"/>
          <w:sz w:val="91"/>
          <w:szCs w:val="91"/>
          <w:color w:val="424242"/>
          <w:spacing w:val="0"/>
          <w:w w:val="195"/>
          <w:i/>
          <w:position w:val="-76"/>
        </w:rPr>
        <w:t>1-</w:t>
      </w:r>
      <w:r>
        <w:rPr>
          <w:rFonts w:ascii="Times New Roman" w:hAnsi="Times New Roman" w:cs="Times New Roman" w:eastAsia="Times New Roman"/>
          <w:sz w:val="91"/>
          <w:szCs w:val="91"/>
          <w:color w:val="000000"/>
          <w:spacing w:val="0"/>
          <w:w w:val="100"/>
          <w:position w:val="0"/>
        </w:rPr>
      </w:r>
    </w:p>
    <w:p>
      <w:pPr>
        <w:spacing w:before="11" w:after="0" w:line="214" w:lineRule="exact"/>
        <w:ind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575959"/>
          <w:spacing w:val="0"/>
          <w:w w:val="52"/>
          <w:position w:val="-3"/>
        </w:rPr>
        <w:t>..,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right="-95"/>
        <w:jc w:val="left"/>
        <w:rPr>
          <w:rFonts w:ascii="Arial" w:hAnsi="Arial" w:cs="Arial" w:eastAsia="Arial"/>
          <w:sz w:val="37"/>
          <w:szCs w:val="37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575959"/>
          <w:w w:val="160"/>
          <w:position w:val="-16"/>
        </w:rPr>
      </w:r>
      <w:r>
        <w:rPr>
          <w:rFonts w:ascii="Arial" w:hAnsi="Arial" w:cs="Arial" w:eastAsia="Arial"/>
          <w:sz w:val="37"/>
          <w:szCs w:val="37"/>
          <w:color w:val="575959"/>
          <w:spacing w:val="-16"/>
          <w:w w:val="160"/>
          <w:emboss/>
          <w:position w:val="-16"/>
        </w:rPr>
        <w:t>-</w:t>
      </w:r>
      <w:r>
        <w:rPr>
          <w:rFonts w:ascii="Arial" w:hAnsi="Arial" w:cs="Arial" w:eastAsia="Arial"/>
          <w:sz w:val="37"/>
          <w:szCs w:val="37"/>
          <w:color w:val="575959"/>
          <w:spacing w:val="-16"/>
          <w:w w:val="160"/>
          <w:emboss/>
          <w:position w:val="-16"/>
        </w:rPr>
      </w:r>
      <w:r>
        <w:rPr>
          <w:rFonts w:ascii="Arial" w:hAnsi="Arial" w:cs="Arial" w:eastAsia="Arial"/>
          <w:sz w:val="37"/>
          <w:szCs w:val="37"/>
          <w:color w:val="575959"/>
          <w:spacing w:val="-16"/>
          <w:w w:val="160"/>
          <w:position w:val="-16"/>
        </w:rPr>
      </w:r>
      <w:r>
        <w:rPr>
          <w:rFonts w:ascii="Arial" w:hAnsi="Arial" w:cs="Arial" w:eastAsia="Arial"/>
          <w:sz w:val="37"/>
          <w:szCs w:val="37"/>
          <w:color w:val="575959"/>
          <w:spacing w:val="-9"/>
          <w:w w:val="43"/>
          <w:position w:val="-16"/>
        </w:rPr>
        <w:t>.</w:t>
      </w:r>
      <w:r>
        <w:rPr>
          <w:rFonts w:ascii="Arial" w:hAnsi="Arial" w:cs="Arial" w:eastAsia="Arial"/>
          <w:sz w:val="37"/>
          <w:szCs w:val="37"/>
          <w:color w:val="575959"/>
          <w:spacing w:val="-75"/>
          <w:w w:val="51"/>
          <w:position w:val="-16"/>
        </w:rPr>
        <w:t>ı</w:t>
      </w:r>
      <w:r>
        <w:rPr>
          <w:rFonts w:ascii="Arial" w:hAnsi="Arial" w:cs="Arial" w:eastAsia="Arial"/>
          <w:sz w:val="37"/>
          <w:szCs w:val="37"/>
          <w:color w:val="575959"/>
          <w:spacing w:val="-2"/>
          <w:w w:val="43"/>
          <w:position w:val="-16"/>
        </w:rPr>
        <w:t>.</w:t>
      </w:r>
      <w:r>
        <w:rPr>
          <w:rFonts w:ascii="Arial" w:hAnsi="Arial" w:cs="Arial" w:eastAsia="Arial"/>
          <w:sz w:val="37"/>
          <w:szCs w:val="37"/>
          <w:color w:val="575959"/>
          <w:spacing w:val="0"/>
          <w:w w:val="51"/>
          <w:position w:val="-16"/>
        </w:rPr>
        <w:t>ıı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right="-20"/>
        <w:jc w:val="left"/>
        <w:tabs>
          <w:tab w:pos="320" w:val="left"/>
          <w:tab w:pos="106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828282"/>
          <w:spacing w:val="0"/>
          <w:w w:val="68"/>
        </w:rPr>
        <w:t>..</w:t>
      </w:r>
      <w:r>
        <w:rPr>
          <w:rFonts w:ascii="Arial" w:hAnsi="Arial" w:cs="Arial" w:eastAsia="Arial"/>
          <w:sz w:val="22"/>
          <w:szCs w:val="22"/>
          <w:color w:val="828282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828282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575959"/>
          <w:spacing w:val="0"/>
          <w:w w:val="100"/>
          <w:i/>
        </w:rPr>
        <w:t>V</w:t>
      </w:r>
      <w:r>
        <w:rPr>
          <w:rFonts w:ascii="Times New Roman" w:hAnsi="Times New Roman" w:cs="Times New Roman" w:eastAsia="Times New Roman"/>
          <w:sz w:val="27"/>
          <w:szCs w:val="27"/>
          <w:color w:val="575959"/>
          <w:spacing w:val="34"/>
          <w:w w:val="100"/>
          <w:i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28282"/>
          <w:spacing w:val="0"/>
          <w:w w:val="67"/>
        </w:rPr>
        <w:t>""</w:t>
      </w:r>
      <w:r>
        <w:rPr>
          <w:rFonts w:ascii="Times New Roman" w:hAnsi="Times New Roman" w:cs="Times New Roman" w:eastAsia="Times New Roman"/>
          <w:sz w:val="27"/>
          <w:szCs w:val="27"/>
          <w:color w:val="82828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828282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575959"/>
          <w:spacing w:val="0"/>
          <w:w w:val="8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45" w:lineRule="atLeast"/>
        <w:ind w:left="9"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8.211212pt;margin-top:.487676pt;width:22.84734pt;height:32.5pt;mso-position-horizontal-relative:page;mso-position-vertical-relative:paragraph;z-index:-10253" type="#_x0000_t202" filled="f" stroked="f">
            <v:textbox inset="0,0,0,0">
              <w:txbxContent>
                <w:p>
                  <w:pPr>
                    <w:spacing w:before="0" w:after="0" w:line="650" w:lineRule="exact"/>
                    <w:ind w:right="-138"/>
                    <w:jc w:val="left"/>
                    <w:rPr>
                      <w:rFonts w:ascii="Times New Roman" w:hAnsi="Times New Roman" w:cs="Times New Roman" w:eastAsia="Times New Roman"/>
                      <w:sz w:val="65"/>
                      <w:szCs w:val="6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424242"/>
                      <w:spacing w:val="28"/>
                      <w:w w:val="134"/>
                      <w:i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424242"/>
                      <w:spacing w:val="0"/>
                      <w:w w:val="134"/>
                      <w:i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"/>
          <w:szCs w:val="9"/>
          <w:color w:val="424242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9"/>
          <w:szCs w:val="9"/>
          <w:color w:val="424242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9"/>
          <w:szCs w:val="9"/>
          <w:color w:val="42424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28282"/>
          <w:spacing w:val="0"/>
          <w:w w:val="208"/>
        </w:rPr>
        <w:t>...</w:t>
      </w:r>
      <w:r>
        <w:rPr>
          <w:rFonts w:ascii="Times New Roman" w:hAnsi="Times New Roman" w:cs="Times New Roman" w:eastAsia="Times New Roman"/>
          <w:sz w:val="9"/>
          <w:szCs w:val="9"/>
          <w:color w:val="828282"/>
          <w:spacing w:val="0"/>
          <w:w w:val="208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28282"/>
          <w:spacing w:val="27"/>
          <w:w w:val="208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28282"/>
          <w:spacing w:val="-2"/>
          <w:w w:val="202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828282"/>
          <w:spacing w:val="-1"/>
          <w:w w:val="203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575959"/>
          <w:spacing w:val="0"/>
          <w:w w:val="293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575959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9"/>
          <w:szCs w:val="9"/>
          <w:color w:val="575959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28282"/>
          <w:spacing w:val="0"/>
          <w:w w:val="172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180"/>
          <w:cols w:num="4" w:equalWidth="0">
            <w:col w:w="7709" w:space="1187"/>
            <w:col w:w="97" w:space="363"/>
            <w:col w:w="354" w:space="434"/>
            <w:col w:w="123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2.426794pt;margin-top:32.824207pt;width:561.73781pt;height:782.475369pt;mso-position-horizontal-relative:page;mso-position-vertical-relative:page;z-index:-10264" coordorigin="449,656" coordsize="11235,15650">
            <v:group style="position:absolute;left:460;top:678;width:1495;height:2" coordorigin="460,678" coordsize="1495,2">
              <v:shape style="position:absolute;left:460;top:678;width:1495;height:2" coordorigin="460,678" coordsize="1495,0" path="m460,678l1956,678e" filled="f" stroked="t" strokeweight=".949282pt" strokecolor="#6B6B6B">
                <v:path arrowok="t"/>
              </v:shape>
            </v:group>
            <v:group style="position:absolute;left:470;top:664;width:2;height:15626" coordorigin="470,664" coordsize="2,15626">
              <v:shape style="position:absolute;left:470;top:664;width:2;height:15626" coordorigin="470,664" coordsize="0,15626" path="m470,16289l470,664e" filled="f" stroked="t" strokeweight=".711962pt" strokecolor="#484848">
                <v:path arrowok="t"/>
              </v:shape>
            </v:group>
            <v:group style="position:absolute;left:1685;top:687;width:9939;height:2" coordorigin="1685,687" coordsize="9939,2">
              <v:shape style="position:absolute;left:1685;top:687;width:9939;height:2" coordorigin="1685,687" coordsize="9939,0" path="m1685,687l11624,687e" filled="f" stroked="t" strokeweight=".711962pt" strokecolor="#545454">
                <v:path arrowok="t"/>
              </v:shape>
            </v:group>
            <v:group style="position:absolute;left:7670;top:687;width:627;height:2" coordorigin="7670,687" coordsize="627,2">
              <v:shape style="position:absolute;left:7670;top:687;width:627;height:2" coordorigin="7670,687" coordsize="627,0" path="m7670,687l8297,687e" filled="f" stroked="t" strokeweight=".474641pt" strokecolor="#3F3F3F">
                <v:path arrowok="t"/>
              </v:shape>
            </v:group>
            <v:group style="position:absolute;left:9087;top:683;width:2;height:1490" coordorigin="9087,683" coordsize="2,1490">
              <v:shape style="position:absolute;left:9087;top:683;width:2;height:1490" coordorigin="9087,683" coordsize="0,1490" path="m9087,2172l9087,683e" filled="f" stroked="t" strokeweight=".711962pt" strokecolor="#4F4F4F">
                <v:path arrowok="t"/>
              </v:shape>
            </v:group>
            <v:group style="position:absolute;left:9042;top:690;width:1804;height:2" coordorigin="9042,690" coordsize="1804,2">
              <v:shape style="position:absolute;left:9042;top:690;width:1804;height:2" coordorigin="9042,690" coordsize="1804,0" path="m9042,690l10846,690e" filled="f" stroked="t" strokeweight=".711962pt" strokecolor="#4F4F4F">
                <v:path arrowok="t"/>
              </v:shape>
            </v:group>
            <v:group style="position:absolute;left:11622;top:683;width:2;height:5242" coordorigin="11622,683" coordsize="2,5242">
              <v:shape style="position:absolute;left:11622;top:683;width:2;height:5242" coordorigin="11622,683" coordsize="0,5242" path="m11622,5925l11622,683e" filled="f" stroked="t" strokeweight=".711962pt" strokecolor="#575757">
                <v:path arrowok="t"/>
              </v:shape>
            </v:group>
            <v:group style="position:absolute;left:465;top:840;width:2;height:687" coordorigin="465,840" coordsize="2,687">
              <v:shape style="position:absolute;left:465;top:840;width:2;height:687" coordorigin="465,840" coordsize="0,687" path="m465,1528l465,840e" filled="f" stroked="t" strokeweight=".949282pt" strokecolor="#676767">
                <v:path arrowok="t"/>
              </v:shape>
            </v:group>
            <v:group style="position:absolute;left:2703;top:678;width:2;height:1026" coordorigin="2703,678" coordsize="2,1026">
              <v:shape style="position:absolute;left:2703;top:678;width:2;height:1026" coordorigin="2703,678" coordsize="0,1026" path="m2703,1704l2703,678e" filled="f" stroked="t" strokeweight=".949282pt" strokecolor="#4F4F4F">
                <v:path arrowok="t"/>
              </v:shape>
            </v:group>
            <v:group style="position:absolute;left:456;top:2158;width:1941;height:2" coordorigin="456,2158" coordsize="1941,2">
              <v:shape style="position:absolute;left:456;top:2158;width:1941;height:2" coordorigin="456,2158" coordsize="1941,0" path="m456,2158l2397,2158e" filled="f" stroked="t" strokeweight=".711962pt" strokecolor="#4B4B4B">
                <v:path arrowok="t"/>
              </v:shape>
            </v:group>
            <v:group style="position:absolute;left:2705;top:678;width:2;height:1490" coordorigin="2705,678" coordsize="2,1490">
              <v:shape style="position:absolute;left:2705;top:678;width:2;height:1490" coordorigin="2705,678" coordsize="0,1490" path="m2705,2167l2705,678e" filled="f" stroked="t" strokeweight=".474641pt" strokecolor="#444444">
                <v:path arrowok="t"/>
              </v:shape>
            </v:group>
            <v:group style="position:absolute;left:2468;top:2160;width:4519;height:2" coordorigin="2468,2160" coordsize="4519,2">
              <v:shape style="position:absolute;left:2468;top:2160;width:4519;height:2" coordorigin="2468,2160" coordsize="4519,0" path="m2468,2160l6987,2160e" filled="f" stroked="t" strokeweight=".949282pt" strokecolor="#545454">
                <v:path arrowok="t"/>
              </v:shape>
            </v:group>
            <v:group style="position:absolute;left:6878;top:2163;width:850;height:2" coordorigin="6878,2163" coordsize="850,2">
              <v:shape style="position:absolute;left:6878;top:2163;width:850;height:2" coordorigin="6878,2163" coordsize="850,0" path="m6878,2163l7727,2163e" filled="f" stroked="t" strokeweight=".474641pt" strokecolor="#383838">
                <v:path arrowok="t"/>
              </v:shape>
            </v:group>
            <v:group style="position:absolute;left:7670;top:2163;width:627;height:2" coordorigin="7670,2163" coordsize="627,2">
              <v:shape style="position:absolute;left:7670;top:2163;width:627;height:2" coordorigin="7670,2163" coordsize="627,0" path="m7670,2163l8297,2163e" filled="f" stroked="t" strokeweight=".949282pt" strokecolor="#545454">
                <v:path arrowok="t"/>
              </v:shape>
            </v:group>
            <v:group style="position:absolute;left:8240;top:2165;width:873;height:2" coordorigin="8240,2165" coordsize="873,2">
              <v:shape style="position:absolute;left:8240;top:2165;width:873;height:2" coordorigin="8240,2165" coordsize="873,0" path="m8240,2165l9113,2165e" filled="f" stroked="t" strokeweight=".474641pt" strokecolor="#383838">
                <v:path arrowok="t"/>
              </v:shape>
            </v:group>
            <v:group style="position:absolute;left:9042;top:2165;width:2592;height:2" coordorigin="9042,2165" coordsize="2592,2">
              <v:shape style="position:absolute;left:9042;top:2165;width:2592;height:2" coordorigin="9042,2165" coordsize="2592,0" path="m9042,2165l11633,2165e" filled="f" stroked="t" strokeweight=".949282pt" strokecolor="#575757">
                <v:path arrowok="t"/>
              </v:shape>
            </v:group>
            <v:group style="position:absolute;left:456;top:2442;width:11173;height:2" coordorigin="456,2442" coordsize="11173,2">
              <v:shape style="position:absolute;left:456;top:2442;width:11173;height:2" coordorigin="456,2442" coordsize="11173,0" path="m456,2442l11629,2442e" filled="f" stroked="t" strokeweight=".711962pt" strokecolor="#4B4B4B">
                <v:path arrowok="t"/>
              </v:shape>
            </v:group>
            <v:group style="position:absolute;left:460;top:2681;width:11168;height:2" coordorigin="460,2681" coordsize="11168,2">
              <v:shape style="position:absolute;left:460;top:2681;width:11168;height:2" coordorigin="460,2681" coordsize="11168,0" path="m460,2681l11629,2681e" filled="f" stroked="t" strokeweight=".711962pt" strokecolor="#4B4B4B">
                <v:path arrowok="t"/>
              </v:shape>
            </v:group>
            <v:group style="position:absolute;left:11624;top:2397;width:2;height:339" coordorigin="11624,2397" coordsize="2,339">
              <v:shape style="position:absolute;left:11624;top:2397;width:2;height:339" coordorigin="11624,2397" coordsize="0,339" path="m11624,2736l11624,2397e" filled="f" stroked="t" strokeweight=".474641pt" strokecolor="#2F2F2F">
                <v:path arrowok="t"/>
              </v:shape>
            </v:group>
            <v:group style="position:absolute;left:460;top:2919;width:5947;height:2" coordorigin="460,2919" coordsize="5947,2">
              <v:shape style="position:absolute;left:460;top:2919;width:5947;height:2" coordorigin="460,2919" coordsize="5947,0" path="m460,2919l6408,2919e" filled="f" stroked="t" strokeweight=".711962pt" strokecolor="#4F4F4F">
                <v:path arrowok="t"/>
              </v:shape>
            </v:group>
            <v:group style="position:absolute;left:6351;top:2922;width:584;height:2" coordorigin="6351,2922" coordsize="584,2">
              <v:shape style="position:absolute;left:6351;top:2922;width:584;height:2" coordorigin="6351,2922" coordsize="584,0" path="m6351,2922l6935,2922e" filled="f" stroked="t" strokeweight=".474641pt" strokecolor="#282828">
                <v:path arrowok="t"/>
              </v:shape>
            </v:group>
            <v:group style="position:absolute;left:6878;top:2922;width:850;height:2" coordorigin="6878,2922" coordsize="850,2">
              <v:shape style="position:absolute;left:6878;top:2922;width:850;height:2" coordorigin="6878,2922" coordsize="850,0" path="m6878,2922l7727,2922e" filled="f" stroked="t" strokeweight=".711962pt" strokecolor="#545454">
                <v:path arrowok="t"/>
              </v:shape>
            </v:group>
            <v:group style="position:absolute;left:7670;top:2922;width:627;height:2" coordorigin="7670,2922" coordsize="627,2">
              <v:shape style="position:absolute;left:7670;top:2922;width:627;height:2" coordorigin="7670,2922" coordsize="627,0" path="m7670,2922l8297,2922e" filled="f" stroked="t" strokeweight=".474641pt" strokecolor="#343434">
                <v:path arrowok="t"/>
              </v:shape>
            </v:group>
            <v:group style="position:absolute;left:8240;top:2919;width:3394;height:2" coordorigin="8240,2919" coordsize="3394,2">
              <v:shape style="position:absolute;left:8240;top:2919;width:3394;height:2" coordorigin="8240,2919" coordsize="3394,0" path="m8240,2919l11633,2919e" filled="f" stroked="t" strokeweight=".711962pt" strokecolor="#545454">
                <v:path arrowok="t"/>
              </v:shape>
            </v:group>
            <v:group style="position:absolute;left:11624;top:2664;width:2;height:282" coordorigin="11624,2664" coordsize="2,282">
              <v:shape style="position:absolute;left:11624;top:2664;width:2;height:282" coordorigin="11624,2664" coordsize="0,282" path="m11624,2946l11624,2664e" filled="f" stroked="t" strokeweight=".474641pt" strokecolor="#444444">
                <v:path arrowok="t"/>
              </v:shape>
            </v:group>
            <v:group style="position:absolute;left:460;top:3160;width:4960;height:2" coordorigin="460,3160" coordsize="4960,2">
              <v:shape style="position:absolute;left:460;top:3160;width:4960;height:2" coordorigin="460,3160" coordsize="4960,0" path="m460,3160l5420,3160e" filled="f" stroked="t" strokeweight=".711962pt" strokecolor="#575757">
                <v:path arrowok="t"/>
              </v:shape>
            </v:group>
            <v:group style="position:absolute;left:5363;top:3160;width:479;height:2" coordorigin="5363,3160" coordsize="479,2">
              <v:shape style="position:absolute;left:5363;top:3160;width:479;height:2" coordorigin="5363,3160" coordsize="479,0" path="m5363,3160l5843,3160e" filled="f" stroked="t" strokeweight=".474641pt" strokecolor="#3F3F3F">
                <v:path arrowok="t"/>
              </v:shape>
            </v:group>
            <v:group style="position:absolute;left:5772;top:3163;width:978;height:2" coordorigin="5772,3163" coordsize="978,2">
              <v:shape style="position:absolute;left:5772;top:3163;width:978;height:2" coordorigin="5772,3163" coordsize="978,0" path="m5772,3163l6749,3163e" filled="f" stroked="t" strokeweight=".949282pt" strokecolor="#646464">
                <v:path arrowok="t"/>
              </v:shape>
            </v:group>
            <v:group style="position:absolute;left:6692;top:3160;width:242;height:2" coordorigin="6692,3160" coordsize="242,2">
              <v:shape style="position:absolute;left:6692;top:3160;width:242;height:2" coordorigin="6692,3160" coordsize="242,0" path="m6692,3160l6935,3160e" filled="f" stroked="t" strokeweight=".474641pt" strokecolor="#3B3B3B">
                <v:path arrowok="t"/>
              </v:shape>
            </v:group>
            <v:group style="position:absolute;left:6878;top:3160;width:850;height:2" coordorigin="6878,3160" coordsize="850,2">
              <v:shape style="position:absolute;left:6878;top:3160;width:850;height:2" coordorigin="6878,3160" coordsize="850,0" path="m6878,3160l7727,3160e" filled="f" stroked="t" strokeweight=".711962pt" strokecolor="#5B5B5B">
                <v:path arrowok="t"/>
              </v:shape>
            </v:group>
            <v:group style="position:absolute;left:7670;top:3160;width:627;height:2" coordorigin="7670,3160" coordsize="627,2">
              <v:shape style="position:absolute;left:7670;top:3160;width:627;height:2" coordorigin="7670,3160" coordsize="627,0" path="m7670,3160l8297,3160e" filled="f" stroked="t" strokeweight=".474641pt" strokecolor="#383838">
                <v:path arrowok="t"/>
              </v:shape>
            </v:group>
            <v:group style="position:absolute;left:8240;top:3160;width:864;height:2" coordorigin="8240,3160" coordsize="864,2">
              <v:shape style="position:absolute;left:8240;top:3160;width:864;height:2" coordorigin="8240,3160" coordsize="864,0" path="m8240,3160l9104,3160e" filled="f" stroked="t" strokeweight=".711962pt" strokecolor="#606060">
                <v:path arrowok="t"/>
              </v:shape>
            </v:group>
            <v:group style="position:absolute;left:9047;top:3163;width:688;height:2" coordorigin="9047,3163" coordsize="688,2">
              <v:shape style="position:absolute;left:9047;top:3163;width:688;height:2" coordorigin="9047,3163" coordsize="688,0" path="m9047,3163l9735,3163e" filled="f" stroked="t" strokeweight=".474641pt" strokecolor="#4B4B4B">
                <v:path arrowok="t"/>
              </v:shape>
            </v:group>
            <v:group style="position:absolute;left:9678;top:3160;width:1956;height:2" coordorigin="9678,3160" coordsize="1956,2">
              <v:shape style="position:absolute;left:9678;top:3160;width:1956;height:2" coordorigin="9678,3160" coordsize="1956,0" path="m9678,3160l11633,3160e" filled="f" stroked="t" strokeweight=".711962pt" strokecolor="#646464">
                <v:path arrowok="t"/>
              </v:shape>
            </v:group>
            <v:group style="position:absolute;left:456;top:3397;width:3754;height:2" coordorigin="456,3397" coordsize="3754,2">
              <v:shape style="position:absolute;left:456;top:3397;width:3754;height:2" coordorigin="456,3397" coordsize="3754,0" path="m456,3397l4210,3397e" filled="f" stroked="t" strokeweight=".711962pt" strokecolor="#575757">
                <v:path arrowok="t"/>
              </v:shape>
            </v:group>
            <v:group style="position:absolute;left:4153;top:3399;width:1846;height:2" coordorigin="4153,3399" coordsize="1846,2">
              <v:shape style="position:absolute;left:4153;top:3399;width:1846;height:2" coordorigin="4153,3399" coordsize="1846,0" path="m4153,3399l5999,3399e" filled="f" stroked="t" strokeweight=".474641pt" strokecolor="#545454">
                <v:path arrowok="t"/>
              </v:shape>
            </v:group>
            <v:group style="position:absolute;left:5943;top:3402;width:5691;height:2" coordorigin="5943,3402" coordsize="5691,2">
              <v:shape style="position:absolute;left:5943;top:3402;width:5691;height:2" coordorigin="5943,3402" coordsize="5691,0" path="m5943,3402l11633,3402e" filled="f" stroked="t" strokeweight=".711962pt" strokecolor="#5B5B5B">
                <v:path arrowok="t"/>
              </v:shape>
            </v:group>
            <v:group style="position:absolute;left:6692;top:3399;width:242;height:2" coordorigin="6692,3399" coordsize="242,2">
              <v:shape style="position:absolute;left:6692;top:3399;width:242;height:2" coordorigin="6692,3399" coordsize="242,0" path="m6692,3399l6935,3399e" filled="f" stroked="t" strokeweight=".474641pt" strokecolor="#343434">
                <v:path arrowok="t"/>
              </v:shape>
            </v:group>
            <v:group style="position:absolute;left:3712;top:3390;width:2;height:735" coordorigin="3712,3390" coordsize="2,735">
              <v:shape style="position:absolute;left:3712;top:3390;width:2;height:735" coordorigin="3712,3390" coordsize="0,735" path="m3712,4125l3712,3390e" filled="f" stroked="t" strokeweight=".949282pt" strokecolor="#4B4B4B">
                <v:path arrowok="t"/>
              </v:shape>
            </v:group>
            <v:group style="position:absolute;left:6916;top:3394;width:2;height:277" coordorigin="6916,3394" coordsize="2,277">
              <v:shape style="position:absolute;left:6916;top:3394;width:2;height:277" coordorigin="6916,3394" coordsize="0,277" path="m6916,3671l6916,3394e" filled="f" stroked="t" strokeweight=".474641pt" strokecolor="#444444">
                <v:path arrowok="t"/>
              </v:shape>
            </v:group>
            <v:group style="position:absolute;left:6901;top:3853;width:1367;height:2" coordorigin="6901,3853" coordsize="1367,2">
              <v:shape style="position:absolute;left:6901;top:3853;width:1367;height:2" coordorigin="6901,3853" coordsize="1367,0" path="m6901,3853l8268,3853e" filled="f" stroked="t" strokeweight=".237321pt" strokecolor="#5B5B5B">
                <v:path arrowok="t"/>
              </v:shape>
            </v:group>
            <v:group style="position:absolute;left:6920;top:3614;width:2;height:267" coordorigin="6920,3614" coordsize="2,267">
              <v:shape style="position:absolute;left:6920;top:3614;width:2;height:267" coordorigin="6920,3614" coordsize="0,267" path="m6920,3881l6920,3614e" filled="f" stroked="t" strokeweight=".711962pt" strokecolor="#484848">
                <v:path arrowok="t"/>
              </v:shape>
            </v:group>
            <v:group style="position:absolute;left:8268;top:3853;width:2549;height:2" coordorigin="8268,3853" coordsize="2549,2">
              <v:shape style="position:absolute;left:8268;top:3853;width:2549;height:2" coordorigin="8268,3853" coordsize="2549,0" path="m8268,3853l10817,3853e" filled="f" stroked="t" strokeweight=".237321pt" strokecolor="#000000">
                <v:path arrowok="t"/>
              </v:shape>
            </v:group>
            <v:group style="position:absolute;left:10817;top:3853;width:812;height:2" coordorigin="10817,3853" coordsize="812,2">
              <v:shape style="position:absolute;left:10817;top:3853;width:812;height:2" coordorigin="10817,3853" coordsize="812,0" path="m10817,3853l11629,3853e" filled="f" stroked="t" strokeweight=".237321pt" strokecolor="#3F3F3F">
                <v:path arrowok="t"/>
              </v:shape>
            </v:group>
            <v:group style="position:absolute;left:11624;top:3614;width:2;height:272" coordorigin="11624,3614" coordsize="2,272">
              <v:shape style="position:absolute;left:11624;top:3614;width:2;height:272" coordorigin="11624,3614" coordsize="0,272" path="m11624,3886l11624,3614e" filled="f" stroked="t" strokeweight=".474641pt" strokecolor="#3B3B3B">
                <v:path arrowok="t"/>
              </v:shape>
            </v:group>
            <v:group style="position:absolute;left:3707;top:4079;width:1210;height:2" coordorigin="3707,4079" coordsize="1210,2">
              <v:shape style="position:absolute;left:3707;top:4079;width:1210;height:2" coordorigin="3707,4079" coordsize="1210,0" path="m3707,4079l4917,4079e" filled="f" stroked="t" strokeweight=".711962pt" strokecolor="#4B4B4B">
                <v:path arrowok="t"/>
              </v:shape>
            </v:group>
            <v:group style="position:absolute;left:4860;top:4082;width:171;height:2" coordorigin="4860,4082" coordsize="171,2">
              <v:shape style="position:absolute;left:4860;top:4082;width:171;height:2" coordorigin="4860,4082" coordsize="171,0" path="m4860,4082l5031,4082e" filled="f" stroked="t" strokeweight=".474641pt" strokecolor="#232323">
                <v:path arrowok="t"/>
              </v:shape>
            </v:group>
            <v:group style="position:absolute;left:4974;top:4082;width:446;height:2" coordorigin="4974,4082" coordsize="446,2">
              <v:shape style="position:absolute;left:4974;top:4082;width:446;height:2" coordorigin="4974,4082" coordsize="446,0" path="m4974,4082l5420,4082e" filled="f" stroked="t" strokeweight=".949282pt" strokecolor="#575757">
                <v:path arrowok="t"/>
              </v:shape>
            </v:group>
            <v:group style="position:absolute;left:5363;top:4082;width:731;height:2" coordorigin="5363,4082" coordsize="731,2">
              <v:shape style="position:absolute;left:5363;top:4082;width:731;height:2" coordorigin="5363,4082" coordsize="731,0" path="m5363,4082l6094,4082e" filled="f" stroked="t" strokeweight=".711962pt" strokecolor="#939393">
                <v:path arrowok="t"/>
              </v:shape>
            </v:group>
            <v:group style="position:absolute;left:5715;top:4077;width:380;height:2" coordorigin="5715,4077" coordsize="380,2">
              <v:shape style="position:absolute;left:5715;top:4077;width:380;height:2" coordorigin="5715,4077" coordsize="380,0" path="m5715,4077l6094,4077e" filled="f" stroked="t" strokeweight=".949282pt" strokecolor="#C3C3C3">
                <v:path arrowok="t"/>
              </v:shape>
            </v:group>
            <v:group style="position:absolute;left:6918;top:3800;width:2;height:602" coordorigin="6918,3800" coordsize="2,602">
              <v:shape style="position:absolute;left:6918;top:3800;width:2;height:602" coordorigin="6918,3800" coordsize="0,602" path="m6918,4402l6918,3800e" filled="f" stroked="t" strokeweight=".949282pt" strokecolor="#5B5B5B">
                <v:path arrowok="t"/>
              </v:shape>
            </v:group>
            <v:group style="position:absolute;left:468;top:664;width:2;height:13396" coordorigin="468,664" coordsize="2,13396">
              <v:shape style="position:absolute;left:468;top:664;width:2;height:13396" coordorigin="468,664" coordsize="0,13396" path="m468,14060l468,664e" filled="f" stroked="t" strokeweight=".711962pt" strokecolor="#484848">
                <v:path arrowok="t"/>
              </v:shape>
            </v:group>
            <v:group style="position:absolute;left:3712;top:4068;width:2;height:334" coordorigin="3712,4068" coordsize="2,334">
              <v:shape style="position:absolute;left:3712;top:4068;width:2;height:334" coordorigin="3712,4068" coordsize="0,334" path="m3712,4402l3712,4068e" filled="f" stroked="t" strokeweight=".474641pt" strokecolor="#282828">
                <v:path arrowok="t"/>
              </v:shape>
            </v:group>
            <v:group style="position:absolute;left:460;top:4390;width:11173;height:2" coordorigin="460,4390" coordsize="11173,2">
              <v:shape style="position:absolute;left:460;top:4390;width:11173;height:2" coordorigin="460,4390" coordsize="11173,0" path="m460,4390l11633,4390e" filled="f" stroked="t" strokeweight=".949282pt" strokecolor="#4B4B4B">
                <v:path arrowok="t"/>
              </v:shape>
            </v:group>
            <v:group style="position:absolute;left:5943;top:4392;width:612;height:2" coordorigin="5943,4392" coordsize="612,2">
              <v:shape style="position:absolute;left:5943;top:4392;width:612;height:2" coordorigin="5943,4392" coordsize="612,0" path="m5943,4392l6555,4392e" filled="f" stroked="t" strokeweight=".949282pt" strokecolor="#5B5B5B">
                <v:path arrowok="t"/>
              </v:shape>
            </v:group>
            <v:group style="position:absolute;left:11624;top:4068;width:2;height:630" coordorigin="11624,4068" coordsize="2,630">
              <v:shape style="position:absolute;left:11624;top:4068;width:2;height:630" coordorigin="11624,4068" coordsize="0,630" path="m11624,4698l11624,4068e" filled="f" stroked="t" strokeweight=".949282pt" strokecolor="#646464">
                <v:path arrowok="t"/>
              </v:shape>
            </v:group>
            <v:group style="position:absolute;left:456;top:4669;width:4965;height:2" coordorigin="456,4669" coordsize="4965,2">
              <v:shape style="position:absolute;left:456;top:4669;width:4965;height:2" coordorigin="456,4669" coordsize="4965,0" path="m456,4669l5420,4669e" filled="f" stroked="t" strokeweight=".711962pt" strokecolor="#4F4F4F">
                <v:path arrowok="t"/>
              </v:shape>
            </v:group>
            <v:group style="position:absolute;left:2715;top:4383;width:2;height:11453" coordorigin="2715,4383" coordsize="2,11453">
              <v:shape style="position:absolute;left:2715;top:4383;width:2;height:11453" coordorigin="2715,4383" coordsize="0,11453" path="m2715,15836l2715,4383e" filled="f" stroked="t" strokeweight=".949282pt" strokecolor="#4B4B4B">
                <v:path arrowok="t"/>
              </v:shape>
            </v:group>
            <v:group style="position:absolute;left:5363;top:4671;width:479;height:2" coordorigin="5363,4671" coordsize="479,2">
              <v:shape style="position:absolute;left:5363;top:4671;width:479;height:2" coordorigin="5363,4671" coordsize="479,0" path="m5363,4671l5843,4671e" filled="f" stroked="t" strokeweight=".474641pt" strokecolor="#383838">
                <v:path arrowok="t"/>
              </v:shape>
            </v:group>
            <v:group style="position:absolute;left:5681;top:4667;width:5952;height:2" coordorigin="5681,4667" coordsize="5952,2">
              <v:shape style="position:absolute;left:5681;top:4667;width:5952;height:2" coordorigin="5681,4667" coordsize="5952,0" path="m5681,4667l11633,4667e" filled="f" stroked="t" strokeweight=".711962pt" strokecolor="#545454">
                <v:path arrowok="t"/>
              </v:shape>
            </v:group>
            <v:group style="position:absolute;left:2696;top:4913;width:1035;height:2" coordorigin="2696,4913" coordsize="1035,2">
              <v:shape style="position:absolute;left:2696;top:4913;width:1035;height:2" coordorigin="2696,4913" coordsize="1035,0" path="m2696,4913l3731,4913e" filled="f" stroked="t" strokeweight=".474641pt" strokecolor="#4B4B4B">
                <v:path arrowok="t"/>
              </v:shape>
            </v:group>
            <v:group style="position:absolute;left:3674;top:4913;width:2169;height:2" coordorigin="3674,4913" coordsize="2169,2">
              <v:shape style="position:absolute;left:3674;top:4913;width:2169;height:2" coordorigin="3674,4913" coordsize="2169,0" path="m3674,4913l5843,4913e" filled="f" stroked="t" strokeweight=".711962pt" strokecolor="#545454">
                <v:path arrowok="t"/>
              </v:shape>
            </v:group>
            <v:group style="position:absolute;left:5786;top:4913;width:214;height:2" coordorigin="5786,4913" coordsize="214,2">
              <v:shape style="position:absolute;left:5786;top:4913;width:214;height:2" coordorigin="5786,4913" coordsize="214,0" path="m5786,4913l5999,4913e" filled="f" stroked="t" strokeweight=".474641pt" strokecolor="#3B3B3B">
                <v:path arrowok="t"/>
              </v:shape>
            </v:group>
            <v:group style="position:absolute;left:5943;top:4910;width:1049;height:2" coordorigin="5943,4910" coordsize="1049,2">
              <v:shape style="position:absolute;left:5943;top:4910;width:1049;height:2" coordorigin="5943,4910" coordsize="1049,0" path="m5943,4910l6991,4910e" filled="f" stroked="t" strokeweight=".711962pt" strokecolor="#545454">
                <v:path arrowok="t"/>
              </v:shape>
            </v:group>
            <v:group style="position:absolute;left:6878;top:4910;width:451;height:2" coordorigin="6878,4910" coordsize="451,2">
              <v:shape style="position:absolute;left:6878;top:4910;width:451;height:2" coordorigin="6878,4910" coordsize="451,0" path="m6878,4910l7328,4910e" filled="f" stroked="t" strokeweight=".474641pt" strokecolor="#3B3B3B">
                <v:path arrowok="t"/>
              </v:shape>
            </v:group>
            <v:group style="position:absolute;left:7272;top:4910;width:4362;height:2" coordorigin="7272,4910" coordsize="4362,2">
              <v:shape style="position:absolute;left:7272;top:4910;width:4362;height:2" coordorigin="7272,4910" coordsize="4362,0" path="m7272,4910l11633,4910e" filled="f" stroked="t" strokeweight=".711962pt" strokecolor="#4F4F4F">
                <v:path arrowok="t"/>
              </v:shape>
            </v:group>
            <v:group style="position:absolute;left:4894;top:4908;width:2;height:282" coordorigin="4894,4908" coordsize="2,282">
              <v:shape style="position:absolute;left:4894;top:4908;width:2;height:282" coordorigin="4894,4908" coordsize="0,282" path="m4894,5189l4894,4908e" filled="f" stroked="t" strokeweight=".474641pt" strokecolor="#343434">
                <v:path arrowok="t"/>
              </v:shape>
            </v:group>
            <v:group style="position:absolute;left:7699;top:4893;width:2;height:511" coordorigin="7699,4893" coordsize="2,511">
              <v:shape style="position:absolute;left:7699;top:4893;width:2;height:511" coordorigin="7699,4893" coordsize="0,511" path="m7699,5404l7699,4893e" filled="f" stroked="t" strokeweight=".237321pt" strokecolor="#606060">
                <v:path arrowok="t"/>
              </v:shape>
            </v:group>
            <v:group style="position:absolute;left:4884;top:5392;width:2444;height:2" coordorigin="4884,5392" coordsize="2444,2">
              <v:shape style="position:absolute;left:4884;top:5392;width:2444;height:2" coordorigin="4884,5392" coordsize="2444,0" path="m4884,5392l7328,5392e" filled="f" stroked="t" strokeweight=".711962pt" strokecolor="#545454">
                <v:path arrowok="t"/>
              </v:shape>
            </v:group>
            <v:group style="position:absolute;left:7272;top:5390;width:460;height:2" coordorigin="7272,5390" coordsize="460,2">
              <v:shape style="position:absolute;left:7272;top:5390;width:460;height:2" coordorigin="7272,5390" coordsize="460,0" path="m7272,5390l7732,5390e" filled="f" stroked="t" strokeweight=".474641pt" strokecolor="#444444">
                <v:path arrowok="t"/>
              </v:shape>
            </v:group>
            <v:group style="position:absolute;left:7608;top:5390;width:4030;height:2" coordorigin="7608,5390" coordsize="4030,2">
              <v:shape style="position:absolute;left:7608;top:5390;width:4030;height:2" coordorigin="7608,5390" coordsize="4030,0" path="m7608,5390l11638,5390e" filled="f" stroked="t" strokeweight=".711962pt" strokecolor="#4F4F4F">
                <v:path arrowok="t"/>
              </v:shape>
            </v:group>
            <v:group style="position:absolute;left:2705;top:5366;width:2;height:282" coordorigin="2705,5366" coordsize="2,282">
              <v:shape style="position:absolute;left:2705;top:5366;width:2;height:282" coordorigin="2705,5366" coordsize="0,282" path="m2705,5648l2705,5366e" filled="f" stroked="t" strokeweight=".474641pt" strokecolor="#1F1F1F">
                <v:path arrowok="t"/>
              </v:shape>
            </v:group>
            <v:group style="position:absolute;left:4884;top:5631;width:6749;height:2" coordorigin="4884,5631" coordsize="6749,2">
              <v:shape style="position:absolute;left:4884;top:5631;width:6749;height:2" coordorigin="4884,5631" coordsize="6749,0" path="m4884,5631l11633,5631e" filled="f" stroked="t" strokeweight=".711962pt" strokecolor="#545454">
                <v:path arrowok="t"/>
              </v:shape>
            </v:group>
            <v:group style="position:absolute;left:11629;top:5361;width:2;height:296" coordorigin="11629,5361" coordsize="2,296">
              <v:shape style="position:absolute;left:11629;top:5361;width:2;height:296" coordorigin="11629,5361" coordsize="0,296" path="m11629,5657l11629,5361e" filled="f" stroked="t" strokeweight=".474641pt" strokecolor="#3F3F3F">
                <v:path arrowok="t"/>
              </v:shape>
            </v:group>
            <v:group style="position:absolute;left:2708;top:4383;width:2;height:9462" coordorigin="2708,4383" coordsize="2,9462">
              <v:shape style="position:absolute;left:2708;top:4383;width:2;height:9462" coordorigin="2708,4383" coordsize="0,9462" path="m2708,13845l2708,4383e" filled="f" stroked="t" strokeweight=".711962pt" strokecolor="#4B4B4B">
                <v:path arrowok="t"/>
              </v:shape>
            </v:group>
            <v:group style="position:absolute;left:4889;top:5870;width:6754;height:2" coordorigin="4889,5870" coordsize="6754,2">
              <v:shape style="position:absolute;left:4889;top:5870;width:6754;height:2" coordorigin="4889,5870" coordsize="6754,0" path="m4889,5870l11643,5870e" filled="f" stroked="t" strokeweight=".711962pt" strokecolor="#545454">
                <v:path arrowok="t"/>
              </v:shape>
            </v:group>
            <v:group style="position:absolute;left:2696;top:6113;width:1514;height:2" coordorigin="2696,6113" coordsize="1514,2">
              <v:shape style="position:absolute;left:2696;top:6113;width:1514;height:2" coordorigin="2696,6113" coordsize="1514,0" path="m2696,6113l4210,6113e" filled="f" stroked="t" strokeweight=".949282pt" strokecolor="#545454">
                <v:path arrowok="t"/>
              </v:shape>
            </v:group>
            <v:group style="position:absolute;left:4153;top:6113;width:774;height:2" coordorigin="4153,6113" coordsize="774,2">
              <v:shape style="position:absolute;left:4153;top:6113;width:774;height:2" coordorigin="4153,6113" coordsize="774,0" path="m4153,6113l4927,6113e" filled="f" stroked="t" strokeweight=".711962pt" strokecolor="#3B3B3B">
                <v:path arrowok="t"/>
              </v:shape>
            </v:group>
            <v:group style="position:absolute;left:4894;top:5132;width:2;height:1547" coordorigin="4894,5132" coordsize="2,1547">
              <v:shape style="position:absolute;left:4894;top:5132;width:2;height:1547" coordorigin="4894,5132" coordsize="0,1547" path="m4894,6679l4894,5132e" filled="f" stroked="t" strokeweight=".949282pt" strokecolor="#545454">
                <v:path arrowok="t"/>
              </v:shape>
            </v:group>
            <v:group style="position:absolute;left:4856;top:6111;width:6783;height:2" coordorigin="4856,6111" coordsize="6783,2">
              <v:shape style="position:absolute;left:4856;top:6111;width:6783;height:2" coordorigin="4856,6111" coordsize="6783,0" path="m4856,6111l11638,6111e" filled="f" stroked="t" strokeweight=".711962pt" strokecolor="#545454">
                <v:path arrowok="t"/>
              </v:shape>
            </v:group>
            <v:group style="position:absolute;left:11636;top:2000;width:2;height:8741" coordorigin="11636,2000" coordsize="2,8741">
              <v:shape style="position:absolute;left:11636;top:2000;width:2;height:8741" coordorigin="11636,2000" coordsize="0,8741" path="m11636,10742l11636,2000e" filled="f" stroked="t" strokeweight=".711962pt" strokecolor="#5B5B5B">
                <v:path arrowok="t"/>
              </v:shape>
            </v:group>
            <v:group style="position:absolute;left:460;top:6350;width:11178;height:2" coordorigin="460,6350" coordsize="11178,2">
              <v:shape style="position:absolute;left:460;top:6350;width:11178;height:2" coordorigin="460,6350" coordsize="11178,0" path="m460,6350l11638,6350e" filled="f" stroked="t" strokeweight=".711962pt" strokecolor="#545454">
                <v:path arrowok="t"/>
              </v:shape>
            </v:group>
            <v:group style="position:absolute;left:11629;top:6063;width:2;height:329" coordorigin="11629,6063" coordsize="2,329">
              <v:shape style="position:absolute;left:11629;top:6063;width:2;height:329" coordorigin="11629,6063" coordsize="0,329" path="m11629,6393l11629,6063e" filled="f" stroked="t" strokeweight=".711962pt" strokecolor="#4F4F4F">
                <v:path arrowok="t"/>
              </v:shape>
            </v:group>
            <v:group style="position:absolute;left:7699;top:6350;width:2;height:277" coordorigin="7699,6350" coordsize="2,277">
              <v:shape style="position:absolute;left:7699;top:6350;width:2;height:277" coordorigin="7699,6350" coordsize="0,277" path="m7699,6626l7699,6350e" filled="f" stroked="t" strokeweight=".237321pt" strokecolor="#282828">
                <v:path arrowok="t"/>
              </v:shape>
            </v:group>
            <v:group style="position:absolute;left:2701;top:6822;width:2226;height:2" coordorigin="2701,6822" coordsize="2226,2">
              <v:shape style="position:absolute;left:2701;top:6822;width:2226;height:2" coordorigin="2701,6822" coordsize="2226,0" path="m2701,6822l4927,6822e" filled="f" stroked="t" strokeweight=".711962pt" strokecolor="#545454">
                <v:path arrowok="t"/>
              </v:shape>
            </v:group>
            <v:group style="position:absolute;left:4896;top:6598;width:2;height:477" coordorigin="4896,6598" coordsize="2,477">
              <v:shape style="position:absolute;left:4896;top:6598;width:2;height:477" coordorigin="4896,6598" coordsize="0,477" path="m4896,7075l4896,6598e" filled="f" stroked="t" strokeweight=".474641pt" strokecolor="#383838">
                <v:path arrowok="t"/>
              </v:shape>
            </v:group>
            <v:group style="position:absolute;left:4856;top:6822;width:176;height:2" coordorigin="4856,6822" coordsize="176,2">
              <v:shape style="position:absolute;left:4856;top:6822;width:176;height:2" coordorigin="4856,6822" coordsize="176,0" path="m4856,6822l5031,6822e" filled="f" stroked="t" strokeweight=".474641pt" strokecolor="#383838">
                <v:path arrowok="t"/>
              </v:shape>
            </v:group>
            <v:group style="position:absolute;left:4974;top:6825;width:2012;height:2" coordorigin="4974,6825" coordsize="2012,2">
              <v:shape style="position:absolute;left:4974;top:6825;width:2012;height:2" coordorigin="4974,6825" coordsize="2012,0" path="m4974,6825l6987,6825e" filled="f" stroked="t" strokeweight=".711962pt" strokecolor="#575757">
                <v:path arrowok="t"/>
              </v:shape>
            </v:group>
            <v:group style="position:absolute;left:6878;top:6822;width:451;height:2" coordorigin="6878,6822" coordsize="451,2">
              <v:shape style="position:absolute;left:6878;top:6822;width:451;height:2" coordorigin="6878,6822" coordsize="451,0" path="m6878,6822l7328,6822e" filled="f" stroked="t" strokeweight=".474641pt" strokecolor="#383838">
                <v:path arrowok="t"/>
              </v:shape>
            </v:group>
            <v:group style="position:absolute;left:7699;top:6626;width:2;height:434" coordorigin="7699,6626" coordsize="2,434">
              <v:shape style="position:absolute;left:7699;top:6626;width:2;height:434" coordorigin="7699,6626" coordsize="0,434" path="m7699,7061l7699,6626e" filled="f" stroked="t" strokeweight=".237321pt" strokecolor="#575757">
                <v:path arrowok="t"/>
              </v:shape>
            </v:group>
            <v:group style="position:absolute;left:7272;top:6820;width:4371;height:2" coordorigin="7272,6820" coordsize="4371,2">
              <v:shape style="position:absolute;left:7272;top:6820;width:4371;height:2" coordorigin="7272,6820" coordsize="4371,0" path="m7272,6820l11643,6820e" filled="f" stroked="t" strokeweight=".711962pt" strokecolor="#545454">
                <v:path arrowok="t"/>
              </v:shape>
            </v:group>
            <v:group style="position:absolute;left:2696;top:7066;width:2231;height:2" coordorigin="2696,7066" coordsize="2231,2">
              <v:shape style="position:absolute;left:2696;top:7066;width:2231;height:2" coordorigin="2696,7066" coordsize="2231,0" path="m2696,7066l4927,7066e" filled="f" stroked="t" strokeweight=".474641pt" strokecolor="#4B4B4B">
                <v:path arrowok="t"/>
              </v:shape>
            </v:group>
            <v:group style="position:absolute;left:4338;top:7063;width:2990;height:2" coordorigin="4338,7063" coordsize="2990,2">
              <v:shape style="position:absolute;left:4338;top:7063;width:2990;height:2" coordorigin="4338,7063" coordsize="2990,0" path="m4338,7063l7328,7063e" filled="f" stroked="t" strokeweight=".949282pt" strokecolor="#575757">
                <v:path arrowok="t"/>
              </v:shape>
            </v:group>
            <v:group style="position:absolute;left:7272;top:7061;width:460;height:2" coordorigin="7272,7061" coordsize="460,2">
              <v:shape style="position:absolute;left:7272;top:7061;width:460;height:2" coordorigin="7272,7061" coordsize="460,0" path="m7272,7061l7732,7061e" filled="f" stroked="t" strokeweight=".474641pt" strokecolor="#3F3F3F">
                <v:path arrowok="t"/>
              </v:shape>
            </v:group>
            <v:group style="position:absolute;left:7670;top:7059;width:3973;height:2" coordorigin="7670,7059" coordsize="3973,2">
              <v:shape style="position:absolute;left:7670;top:7059;width:3973;height:2" coordorigin="7670,7059" coordsize="3973,0" path="m7670,7059l11643,7059e" filled="f" stroked="t" strokeweight=".711962pt" strokecolor="#4F4F4F">
                <v:path arrowok="t"/>
              </v:shape>
            </v:group>
            <v:group style="position:absolute;left:460;top:7304;width:764;height:2" coordorigin="460,7304" coordsize="764,2">
              <v:shape style="position:absolute;left:460;top:7304;width:764;height:2" coordorigin="460,7304" coordsize="764,0" path="m460,7304l1225,7304e" filled="f" stroked="t" strokeweight=".711962pt" strokecolor="#3F3F3F">
                <v:path arrowok="t"/>
              </v:shape>
            </v:group>
            <v:group style="position:absolute;left:902;top:7307;width:4519;height:2" coordorigin="902,7307" coordsize="4519,2">
              <v:shape style="position:absolute;left:902;top:7307;width:4519;height:2" coordorigin="902,7307" coordsize="4519,0" path="m902,7307l5420,7307e" filled="f" stroked="t" strokeweight=".949282pt" strokecolor="#545454">
                <v:path arrowok="t"/>
              </v:shape>
            </v:group>
            <v:group style="position:absolute;left:5363;top:7304;width:479;height:2" coordorigin="5363,7304" coordsize="479,2">
              <v:shape style="position:absolute;left:5363;top:7304;width:479;height:2" coordorigin="5363,7304" coordsize="479,0" path="m5363,7304l5843,7304e" filled="f" stroked="t" strokeweight=".474641pt" strokecolor="#3F3F3F">
                <v:path arrowok="t"/>
              </v:shape>
            </v:group>
            <v:group style="position:absolute;left:5691;top:7304;width:745;height:2" coordorigin="5691,7304" coordsize="745,2">
              <v:shape style="position:absolute;left:5691;top:7304;width:745;height:2" coordorigin="5691,7304" coordsize="745,0" path="m5691,7304l6436,7304e" filled="f" stroked="t" strokeweight=".949282pt" strokecolor="#5B5B5B">
                <v:path arrowok="t"/>
              </v:shape>
            </v:group>
            <v:group style="position:absolute;left:6351;top:7304;width:399;height:2" coordorigin="6351,7304" coordsize="399,2">
              <v:shape style="position:absolute;left:6351;top:7304;width:399;height:2" coordorigin="6351,7304" coordsize="399,0" path="m6351,7304l6749,7304e" filled="f" stroked="t" strokeweight=".474641pt" strokecolor="#383838">
                <v:path arrowok="t"/>
              </v:shape>
            </v:group>
            <v:group style="position:absolute;left:6692;top:7302;width:4951;height:2" coordorigin="6692,7302" coordsize="4951,2">
              <v:shape style="position:absolute;left:6692;top:7302;width:4951;height:2" coordorigin="6692,7302" coordsize="4951,0" path="m6692,7302l11643,7302e" filled="f" stroked="t" strokeweight=".711962pt" strokecolor="#545454">
                <v:path arrowok="t"/>
              </v:shape>
            </v:group>
            <v:group style="position:absolute;left:460;top:7548;width:11183;height:2" coordorigin="460,7548" coordsize="11183,2">
              <v:shape style="position:absolute;left:460;top:7548;width:11183;height:2" coordorigin="460,7548" coordsize="11183,0" path="m460,7548l11643,7548e" filled="f" stroked="t" strokeweight=".711962pt" strokecolor="#545454">
                <v:path arrowok="t"/>
              </v:shape>
            </v:group>
            <v:group style="position:absolute;left:4901;top:7543;width:2;height:277" coordorigin="4901,7543" coordsize="2,277">
              <v:shape style="position:absolute;left:4901;top:7543;width:2;height:277" coordorigin="4901,7543" coordsize="0,277" path="m4901,7820l4901,7543e" filled="f" stroked="t" strokeweight=".711962pt" strokecolor="#4B4B4B">
                <v:path arrowok="t"/>
              </v:shape>
            </v:group>
            <v:group style="position:absolute;left:4894;top:7787;width:6749;height:2" coordorigin="4894,7787" coordsize="6749,2">
              <v:shape style="position:absolute;left:4894;top:7787;width:6749;height:2" coordorigin="4894,7787" coordsize="6749,0" path="m4894,7787l11643,7787e" filled="f" stroked="t" strokeweight=".711962pt" strokecolor="#575757">
                <v:path arrowok="t"/>
              </v:shape>
            </v:group>
            <v:group style="position:absolute;left:4913;top:7782;width:2;height:258" coordorigin="4913,7782" coordsize="2,258">
              <v:shape style="position:absolute;left:4913;top:7782;width:2;height:258" coordorigin="4913,7782" coordsize="0,258" path="m4913,8040l4913,7782e" filled="f" stroked="t" strokeweight="1.186603pt" strokecolor="#4B4B4B">
                <v:path arrowok="t"/>
              </v:shape>
            </v:group>
            <v:group style="position:absolute;left:4894;top:8030;width:527;height:2" coordorigin="4894,8030" coordsize="527,2">
              <v:shape style="position:absolute;left:4894;top:8030;width:527;height:2" coordorigin="4894,8030" coordsize="527,0" path="m4894,8030l5420,8030e" filled="f" stroked="t" strokeweight=".711962pt" strokecolor="#545454">
                <v:path arrowok="t"/>
              </v:shape>
            </v:group>
            <v:group style="position:absolute;left:5363;top:8030;width:479;height:2" coordorigin="5363,8030" coordsize="479,2">
              <v:shape style="position:absolute;left:5363;top:8030;width:479;height:2" coordorigin="5363,8030" coordsize="479,0" path="m5363,8030l5843,8030e" filled="f" stroked="t" strokeweight=".474641pt" strokecolor="#343434">
                <v:path arrowok="t"/>
              </v:shape>
            </v:group>
            <v:group style="position:absolute;left:5776;top:8028;width:5867;height:2" coordorigin="5776,8028" coordsize="5867,2">
              <v:shape style="position:absolute;left:5776;top:8028;width:5867;height:2" coordorigin="5776,8028" coordsize="5867,0" path="m5776,8028l11643,8028e" filled="f" stroked="t" strokeweight=".711962pt" strokecolor="#575757">
                <v:path arrowok="t"/>
              </v:shape>
            </v:group>
            <v:group style="position:absolute;left:11633;top:7744;width:2;height:549" coordorigin="11633,7744" coordsize="2,549">
              <v:shape style="position:absolute;left:11633;top:7744;width:2;height:549" coordorigin="11633,7744" coordsize="0,549" path="m11633,8293l11633,7744e" filled="f" stroked="t" strokeweight=".949282pt" strokecolor="#606060">
                <v:path arrowok="t"/>
              </v:shape>
            </v:group>
            <v:group style="position:absolute;left:4903;top:8006;width:2;height:272" coordorigin="4903,8006" coordsize="2,272">
              <v:shape style="position:absolute;left:4903;top:8006;width:2;height:272" coordorigin="4903,8006" coordsize="0,272" path="m4903,8278l4903,8006e" filled="f" stroked="t" strokeweight=".949282pt" strokecolor="#4B4B4B">
                <v:path arrowok="t"/>
              </v:shape>
            </v:group>
            <v:group style="position:absolute;left:456;top:8266;width:11187;height:2" coordorigin="456,8266" coordsize="11187,2">
              <v:shape style="position:absolute;left:456;top:8266;width:11187;height:2" coordorigin="456,8266" coordsize="11187,0" path="m456,8266l11643,8266e" filled="f" stroked="t" strokeweight=".711962pt" strokecolor="#545454">
                <v:path arrowok="t"/>
              </v:shape>
            </v:group>
            <v:group style="position:absolute;left:2710;top:8498;width:2;height:272" coordorigin="2710,8498" coordsize="2,272">
              <v:shape style="position:absolute;left:2710;top:8498;width:2;height:272" coordorigin="2710,8498" coordsize="0,272" path="m2710,8770l2710,8498e" filled="f" stroked="t" strokeweight=".474641pt" strokecolor="#232323">
                <v:path arrowok="t"/>
              </v:shape>
            </v:group>
            <v:group style="position:absolute;left:460;top:9076;width:4457;height:2" coordorigin="460,9076" coordsize="4457,2">
              <v:shape style="position:absolute;left:460;top:9076;width:4457;height:2" coordorigin="460,9076" coordsize="4457,0" path="m460,9076l4917,9076e" filled="f" stroked="t" strokeweight=".711962pt" strokecolor="#4F4F4F">
                <v:path arrowok="t"/>
              </v:shape>
            </v:group>
            <v:group style="position:absolute;left:4860;top:9076;width:171;height:2" coordorigin="4860,9076" coordsize="171,2">
              <v:shape style="position:absolute;left:4860;top:9076;width:171;height:2" coordorigin="4860,9076" coordsize="171,0" path="m4860,9076l5031,9076e" filled="f" stroked="t" strokeweight=".474641pt" strokecolor="#2F2F2F">
                <v:path arrowok="t"/>
              </v:shape>
            </v:group>
            <v:group style="position:absolute;left:4974;top:9073;width:869;height:2" coordorigin="4974,9073" coordsize="869,2">
              <v:shape style="position:absolute;left:4974;top:9073;width:869;height:2" coordorigin="4974,9073" coordsize="869,0" path="m4974,9073l5843,9073e" filled="f" stroked="t" strokeweight=".949282pt" strokecolor="#575757">
                <v:path arrowok="t"/>
              </v:shape>
            </v:group>
            <v:group style="position:absolute;left:5786;top:9076;width:214;height:2" coordorigin="5786,9076" coordsize="214,2">
              <v:shape style="position:absolute;left:5786;top:9076;width:214;height:2" coordorigin="5786,9076" coordsize="214,0" path="m5786,9076l5999,9076e" filled="f" stroked="t" strokeweight=".474641pt" strokecolor="#3B3B3B">
                <v:path arrowok="t"/>
              </v:shape>
            </v:group>
            <v:group style="position:absolute;left:5943;top:9073;width:807;height:2" coordorigin="5943,9073" coordsize="807,2">
              <v:shape style="position:absolute;left:5943;top:9073;width:807;height:2" coordorigin="5943,9073" coordsize="807,0" path="m5943,9073l6749,9073e" filled="f" stroked="t" strokeweight=".711962pt" strokecolor="#4F4F4F">
                <v:path arrowok="t"/>
              </v:shape>
            </v:group>
            <v:group style="position:absolute;left:6692;top:9071;width:242;height:2" coordorigin="6692,9071" coordsize="242,2">
              <v:shape style="position:absolute;left:6692;top:9071;width:242;height:2" coordorigin="6692,9071" coordsize="242,0" path="m6692,9071l6935,9071e" filled="f" stroked="t" strokeweight=".474641pt" strokecolor="#2F2F2F">
                <v:path arrowok="t"/>
              </v:shape>
            </v:group>
            <v:group style="position:absolute;left:6878;top:9068;width:4770;height:2" coordorigin="6878,9068" coordsize="4770,2">
              <v:shape style="position:absolute;left:6878;top:9068;width:4770;height:2" coordorigin="6878,9068" coordsize="4770,0" path="m6878,9068l11648,9068e" filled="f" stroked="t" strokeweight=".711962pt" strokecolor="#575757">
                <v:path arrowok="t"/>
              </v:shape>
            </v:group>
            <v:group style="position:absolute;left:11643;top:3910;width:2;height:8254" coordorigin="11643,3910" coordsize="2,8254">
              <v:shape style="position:absolute;left:11643;top:3910;width:2;height:8254" coordorigin="11643,3910" coordsize="0,8254" path="m11643,12164l11643,3910e" filled="f" stroked="t" strokeweight=".474641pt" strokecolor="#5B5B5B">
                <v:path arrowok="t"/>
              </v:shape>
            </v:group>
            <v:group style="position:absolute;left:465;top:10007;width:2269;height:2" coordorigin="465,10007" coordsize="2269,2">
              <v:shape style="position:absolute;left:465;top:10007;width:2269;height:2" coordorigin="465,10007" coordsize="2269,0" path="m465,10007l2734,10007e" filled="f" stroked="t" strokeweight=".711962pt" strokecolor="#4F4F4F">
                <v:path arrowok="t"/>
              </v:shape>
            </v:group>
            <v:group style="position:absolute;left:2060;top:9997;width:9588;height:2" coordorigin="2060,9997" coordsize="9588,2">
              <v:shape style="position:absolute;left:2060;top:9997;width:9588;height:2" coordorigin="2060,9997" coordsize="9588,0" path="m2060,9997l11648,9997e" filled="f" stroked="t" strokeweight=".711962pt" strokecolor="#545454">
                <v:path arrowok="t"/>
              </v:shape>
            </v:group>
            <v:group style="position:absolute;left:11643;top:9754;width:2;height:535" coordorigin="11643,9754" coordsize="2,535">
              <v:shape style="position:absolute;left:11643;top:9754;width:2;height:535" coordorigin="11643,9754" coordsize="0,535" path="m11643,10288l11643,9754e" filled="f" stroked="t" strokeweight=".474641pt" strokecolor="#484848">
                <v:path arrowok="t"/>
              </v:shape>
            </v:group>
            <v:group style="position:absolute;left:460;top:10241;width:11192;height:2" coordorigin="460,10241" coordsize="11192,2">
              <v:shape style="position:absolute;left:460;top:10241;width:11192;height:2" coordorigin="460,10241" coordsize="11192,0" path="m460,10241l11652,10241e" filled="f" stroked="t" strokeweight=".711962pt" strokecolor="#545454">
                <v:path arrowok="t"/>
              </v:shape>
            </v:group>
            <v:group style="position:absolute;left:484;top:10217;width:2;height:6073" coordorigin="484,10217" coordsize="2,6073">
              <v:shape style="position:absolute;left:484;top:10217;width:2;height:6073" coordorigin="484,10217" coordsize="0,6073" path="m484,16289l484,10217e" filled="f" stroked="t" strokeweight=".711962pt" strokecolor="#444444">
                <v:path arrowok="t"/>
              </v:shape>
            </v:group>
            <v:group style="position:absolute;left:2715;top:10217;width:2;height:525" coordorigin="2715,10217" coordsize="2,525">
              <v:shape style="position:absolute;left:2715;top:10217;width:2;height:525" coordorigin="2715,10217" coordsize="0,525" path="m2715,10742l2715,10217e" filled="f" stroked="t" strokeweight=".474641pt" strokecolor="#2B2B2B">
                <v:path arrowok="t"/>
              </v:shape>
            </v:group>
            <v:group style="position:absolute;left:470;top:10484;width:6859;height:2" coordorigin="470,10484" coordsize="6859,2">
              <v:shape style="position:absolute;left:470;top:10484;width:6859;height:2" coordorigin="470,10484" coordsize="6859,0" path="m470,10484l7328,10484e" filled="f" stroked="t" strokeweight=".711962pt" strokecolor="#4F4F4F">
                <v:path arrowok="t"/>
              </v:shape>
            </v:group>
            <v:group style="position:absolute;left:7272;top:10479;width:456;height:2" coordorigin="7272,10479" coordsize="456,2">
              <v:shape style="position:absolute;left:7272;top:10479;width:456;height:2" coordorigin="7272,10479" coordsize="456,0" path="m7272,10479l7727,10479e" filled="f" stroked="t" strokeweight=".474641pt" strokecolor="#3B3B3B">
                <v:path arrowok="t"/>
              </v:shape>
            </v:group>
            <v:group style="position:absolute;left:7670;top:10474;width:3982;height:2" coordorigin="7670,10474" coordsize="3982,2">
              <v:shape style="position:absolute;left:7670;top:10474;width:3982;height:2" coordorigin="7670,10474" coordsize="3982,0" path="m7670,10474l11652,10474e" filled="f" stroked="t" strokeweight=".711962pt" strokecolor="#5B5B5B">
                <v:path arrowok="t"/>
              </v:shape>
            </v:group>
            <v:group style="position:absolute;left:465;top:10966;width:1277;height:2" coordorigin="465,10966" coordsize="1277,2">
              <v:shape style="position:absolute;left:465;top:10966;width:1277;height:2" coordorigin="465,10966" coordsize="1277,0" path="m465,10966l1742,10966e" filled="f" stroked="t" strokeweight=".711962pt" strokecolor="#3B3B3B">
                <v:path arrowok="t"/>
              </v:shape>
            </v:group>
            <v:group style="position:absolute;left:1685;top:10966;width:1675;height:2" coordorigin="1685,10966" coordsize="1675,2">
              <v:shape style="position:absolute;left:1685;top:10966;width:1675;height:2" coordorigin="1685,10966" coordsize="1675,0" path="m1685,10966l3360,10966e" filled="f" stroked="t" strokeweight=".949282pt" strokecolor="#545454">
                <v:path arrowok="t"/>
              </v:shape>
            </v:group>
            <v:group style="position:absolute;left:3194;top:10966;width:536;height:2" coordorigin="3194,10966" coordsize="536,2">
              <v:shape style="position:absolute;left:3194;top:10966;width:536;height:2" coordorigin="3194,10966" coordsize="536,0" path="m3194,10966l3731,10966e" filled="f" stroked="t" strokeweight=".474641pt" strokecolor="#4B4B4B">
                <v:path arrowok="t"/>
              </v:shape>
            </v:group>
            <v:group style="position:absolute;left:3674;top:10964;width:1747;height:2" coordorigin="3674,10964" coordsize="1747,2">
              <v:shape style="position:absolute;left:3674;top:10964;width:1747;height:2" coordorigin="3674,10964" coordsize="1747,0" path="m3674,10964l5420,10964e" filled="f" stroked="t" strokeweight=".949282pt" strokecolor="#5B5B5B">
                <v:path arrowok="t"/>
              </v:shape>
            </v:group>
            <v:group style="position:absolute;left:5363;top:10961;width:479;height:2" coordorigin="5363,10961" coordsize="479,2">
              <v:shape style="position:absolute;left:5363;top:10961;width:479;height:2" coordorigin="5363,10961" coordsize="479,0" path="m5363,10961l5843,10961e" filled="f" stroked="t" strokeweight=".474641pt" strokecolor="#343434">
                <v:path arrowok="t"/>
              </v:shape>
            </v:group>
            <v:group style="position:absolute;left:5776;top:10957;width:5876;height:2" coordorigin="5776,10957" coordsize="5876,2">
              <v:shape style="position:absolute;left:5776;top:10957;width:5876;height:2" coordorigin="5776,10957" coordsize="5876,0" path="m5776,10957l11652,10957e" filled="f" stroked="t" strokeweight=".711962pt" strokecolor="#575757">
                <v:path arrowok="t"/>
              </v:shape>
            </v:group>
            <v:group style="position:absolute;left:470;top:11198;width:11183;height:2" coordorigin="470,11198" coordsize="11183,2">
              <v:shape style="position:absolute;left:470;top:11198;width:11183;height:2" coordorigin="470,11198" coordsize="11183,0" path="m470,11198l11652,11198e" filled="f" stroked="t" strokeweight=".711962pt" strokecolor="#4F4F4F">
                <v:path arrowok="t"/>
              </v:shape>
            </v:group>
            <v:group style="position:absolute;left:1203;top:11200;width:2;height:1790" coordorigin="1203,11200" coordsize="2,1790">
              <v:shape style="position:absolute;left:1203;top:11200;width:2;height:1790" coordorigin="1203,11200" coordsize="0,1790" path="m1203,12990l1203,11200e" filled="f" stroked="t" strokeweight=".711962pt" strokecolor="#444444">
                <v:path arrowok="t"/>
              </v:shape>
            </v:group>
            <v:group style="position:absolute;left:1723;top:11200;width:2;height:5099" coordorigin="1723,11200" coordsize="2,5099">
              <v:shape style="position:absolute;left:1723;top:11200;width:2;height:5099" coordorigin="1723,11200" coordsize="0,5099" path="m1723,16299l1723,11200e" filled="f" stroked="t" strokeweight=".711962pt" strokecolor="#484848">
                <v:path arrowok="t"/>
              </v:shape>
            </v:group>
            <v:group style="position:absolute;left:2720;top:11176;width:2;height:912" coordorigin="2720,11176" coordsize="2,912">
              <v:shape style="position:absolute;left:2720;top:11176;width:2;height:912" coordorigin="2720,11176" coordsize="0,912" path="m2720,12088l2720,11176e" filled="f" stroked="t" strokeweight=".949282pt" strokecolor="#545454">
                <v:path arrowok="t"/>
              </v:shape>
            </v:group>
            <v:group style="position:absolute;left:7300;top:11205;width:2;height:802" coordorigin="7300,11205" coordsize="2,802">
              <v:shape style="position:absolute;left:7300;top:11205;width:2;height:802" coordorigin="7300,11205" coordsize="0,802" path="m7300,12007l7300,11205e" filled="f" stroked="t" strokeweight=".237321pt" strokecolor="#676767">
                <v:path arrowok="t"/>
              </v:shape>
            </v:group>
            <v:group style="position:absolute;left:470;top:11520;width:11183;height:2" coordorigin="470,11520" coordsize="11183,2">
              <v:shape style="position:absolute;left:470;top:11520;width:11183;height:2" coordorigin="470,11520" coordsize="11183,0" path="m470,11520l11652,11520e" filled="f" stroked="t" strokeweight=".711962pt" strokecolor="#575757">
                <v:path arrowok="t"/>
              </v:shape>
            </v:group>
            <v:group style="position:absolute;left:11650;top:11382;width:2;height:3452" coordorigin="11650,11382" coordsize="2,3452">
              <v:shape style="position:absolute;left:11650;top:11382;width:2;height:3452" coordorigin="11650,11382" coordsize="0,3452" path="m11650,14833l11650,11382e" filled="f" stroked="t" strokeweight=".474641pt" strokecolor="#606060">
                <v:path arrowok="t"/>
              </v:shape>
            </v:group>
            <v:group style="position:absolute;left:7300;top:12007;width:2;height:3218" coordorigin="7300,12007" coordsize="2,3218">
              <v:shape style="position:absolute;left:7300;top:12007;width:2;height:3218" coordorigin="7300,12007" coordsize="0,3218" path="m7300,15225l7300,12007e" filled="f" stroked="t" strokeweight=".237321pt" strokecolor="#000000">
                <v:path arrowok="t"/>
              </v:shape>
            </v:group>
            <v:group style="position:absolute;left:2720;top:12179;width:2;height:473" coordorigin="2720,12179" coordsize="2,473">
              <v:shape style="position:absolute;left:2720;top:12179;width:2;height:473" coordorigin="2720,12179" coordsize="0,473" path="m2720,12651l2720,12179e" filled="f" stroked="t" strokeweight=".474641pt" strokecolor="#2F2F2F">
                <v:path arrowok="t"/>
              </v:shape>
            </v:group>
            <v:group style="position:absolute;left:11650;top:12179;width:2;height:473" coordorigin="11650,12179" coordsize="2,473">
              <v:shape style="position:absolute;left:11650;top:12179;width:2;height:473" coordorigin="11650,12179" coordsize="0,473" path="m11650,12651l11650,12179e" filled="f" stroked="t" strokeweight=".474641pt" strokecolor="#444444">
                <v:path arrowok="t"/>
              </v:shape>
            </v:group>
            <v:group style="position:absolute;left:1206;top:12933;width:2;height:177" coordorigin="1206,12933" coordsize="2,177">
              <v:shape style="position:absolute;left:1206;top:12933;width:2;height:177" coordorigin="1206,12933" coordsize="0,177" path="m1206,13110l1206,12933e" filled="f" stroked="t" strokeweight=".474641pt" strokecolor="#282828">
                <v:path arrowok="t"/>
              </v:shape>
            </v:group>
            <v:group style="position:absolute;left:2720;top:12537;width:2;height:1351" coordorigin="2720,12537" coordsize="2,1351">
              <v:shape style="position:absolute;left:2720;top:12537;width:2;height:1351" coordorigin="2720,12537" coordsize="0,1351" path="m2720,13888l2720,12537e" filled="f" stroked="t" strokeweight=".949282pt" strokecolor="#4F4F4F">
                <v:path arrowok="t"/>
              </v:shape>
            </v:group>
            <v:group style="position:absolute;left:1206;top:13052;width:2;height:835" coordorigin="1206,13052" coordsize="2,835">
              <v:shape style="position:absolute;left:1206;top:13052;width:2;height:835" coordorigin="1206,13052" coordsize="0,835" path="m1206,13888l1206,13052e" filled="f" stroked="t" strokeweight=".711962pt" strokecolor="#484848">
                <v:path arrowok="t"/>
              </v:shape>
            </v:group>
            <v:group style="position:absolute;left:460;top:13668;width:1263;height:2" coordorigin="460,13668" coordsize="1263,2">
              <v:shape style="position:absolute;left:460;top:13668;width:1263;height:2" coordorigin="460,13668" coordsize="1263,0" path="m460,13668l1723,13668e" filled="f" stroked="t" strokeweight=".237321pt" strokecolor="#484848">
                <v:path arrowok="t"/>
              </v:shape>
            </v:group>
            <v:group style="position:absolute;left:1723;top:11200;width:2;height:5099" coordorigin="1723,11200" coordsize="2,5099">
              <v:shape style="position:absolute;left:1723;top:11200;width:2;height:5099" coordorigin="1723,11200" coordsize="0,5099" path="m1723,16299l1723,11200e" filled="f" stroked="t" strokeweight=".474641pt" strokecolor="#3F3F3F">
                <v:path arrowok="t"/>
              </v:shape>
            </v:group>
            <v:group style="position:absolute;left:1709;top:13668;width:992;height:2" coordorigin="1709,13668" coordsize="992,2">
              <v:shape style="position:absolute;left:1709;top:13668;width:992;height:2" coordorigin="1709,13668" coordsize="992,0" path="m1709,13668l2701,13668e" filled="f" stroked="t" strokeweight=".237321pt" strokecolor="#282828">
                <v:path arrowok="t"/>
              </v:shape>
            </v:group>
            <v:group style="position:absolute;left:1206;top:13831;width:2;height:177" coordorigin="1206,13831" coordsize="2,177">
              <v:shape style="position:absolute;left:1206;top:13831;width:2;height:177" coordorigin="1206,13831" coordsize="0,177" path="m1206,14007l1206,13831e" filled="f" stroked="t" strokeweight=".474641pt" strokecolor="#2B2B2B">
                <v:path arrowok="t"/>
              </v:shape>
            </v:group>
            <v:group style="position:absolute;left:2724;top:13831;width:2;height:329" coordorigin="2724,13831" coordsize="2,329">
              <v:shape style="position:absolute;left:2724;top:13831;width:2;height:329" coordorigin="2724,13831" coordsize="0,329" path="m2724,14160l2724,13831e" filled="f" stroked="t" strokeweight=".474641pt" strokecolor="#1F1F1F">
                <v:path arrowok="t"/>
              </v:shape>
            </v:group>
            <v:group style="position:absolute;left:11650;top:13831;width:2;height:1867" coordorigin="11650,13831" coordsize="2,1867">
              <v:shape style="position:absolute;left:11650;top:13831;width:2;height:1867" coordorigin="11650,13831" coordsize="0,1867" path="m11650,15697l11650,13831e" filled="f" stroked="t" strokeweight=".474641pt" strokecolor="#747474">
                <v:path arrowok="t"/>
              </v:shape>
            </v:group>
            <v:group style="position:absolute;left:1210;top:13950;width:2;height:210" coordorigin="1210,13950" coordsize="2,210">
              <v:shape style="position:absolute;left:1210;top:13950;width:2;height:210" coordorigin="1210,13950" coordsize="0,210" path="m1210,14160l1210,13950e" filled="f" stroked="t" strokeweight=".711962pt" strokecolor="#3B3B3B">
                <v:path arrowok="t"/>
              </v:shape>
            </v:group>
            <v:group style="position:absolute;left:11619;top:13979;width:2;height:568" coordorigin="11619,13979" coordsize="2,568">
              <v:shape style="position:absolute;left:11619;top:13979;width:2;height:568" coordorigin="11619,13979" coordsize="0,568" path="m11619,14547l11619,13979e" filled="f" stroked="t" strokeweight=".237321pt" strokecolor="#000000">
                <v:path arrowok="t"/>
              </v:shape>
            </v:group>
            <v:group style="position:absolute;left:484;top:14103;width:2;height:267" coordorigin="484,14103" coordsize="2,267">
              <v:shape style="position:absolute;left:484;top:14103;width:2;height:267" coordorigin="484,14103" coordsize="0,267" path="m484,14370l484,14103e" filled="f" stroked="t" strokeweight=".474641pt" strokecolor="#2B2B2B">
                <v:path arrowok="t"/>
              </v:shape>
            </v:group>
            <v:group style="position:absolute;left:2724;top:14103;width:2;height:267" coordorigin="2724,14103" coordsize="2,267">
              <v:shape style="position:absolute;left:2724;top:14103;width:2;height:267" coordorigin="2724,14103" coordsize="0,267" path="m2724,14370l2724,14103e" filled="f" stroked="t" strokeweight=".474641pt" strokecolor="#343434">
                <v:path arrowok="t"/>
              </v:shape>
            </v:group>
            <v:group style="position:absolute;left:1208;top:14055;width:2;height:621" coordorigin="1208,14055" coordsize="2,621">
              <v:shape style="position:absolute;left:1208;top:14055;width:2;height:621" coordorigin="1208,14055" coordsize="0,621" path="m1208,14676l1208,14055e" filled="f" stroked="t" strokeweight=".949282pt" strokecolor="#4F4F4F">
                <v:path arrowok="t"/>
              </v:shape>
            </v:group>
            <v:group style="position:absolute;left:1723;top:14518;width:2;height:406" coordorigin="1723,14518" coordsize="2,406">
              <v:shape style="position:absolute;left:1723;top:14518;width:2;height:406" coordorigin="1723,14518" coordsize="0,406" path="m1723,14924l1723,14518e" filled="f" stroked="t" strokeweight=".711962pt" strokecolor="#282828">
                <v:path arrowok="t"/>
              </v:shape>
            </v:group>
            <v:group style="position:absolute;left:11650;top:14518;width:2;height:315" coordorigin="11650,14518" coordsize="2,315">
              <v:shape style="position:absolute;left:11650;top:14518;width:2;height:315" coordorigin="11650,14518" coordsize="0,315" path="m11650,14833l11650,14518e" filled="f" stroked="t" strokeweight=".474641pt" strokecolor="#8C8C8C">
                <v:path arrowok="t"/>
              </v:shape>
            </v:group>
            <v:group style="position:absolute;left:1208;top:14575;width:2;height:349" coordorigin="1208,14575" coordsize="2,349">
              <v:shape style="position:absolute;left:1208;top:14575;width:2;height:349" coordorigin="1208,14575" coordsize="0,349" path="m1208,14924l1208,14575e" filled="f" stroked="t" strokeweight=".474641pt" strokecolor="#2F2F2F">
                <v:path arrowok="t"/>
              </v:shape>
            </v:group>
            <v:group style="position:absolute;left:2722;top:14303;width:2;height:1991" coordorigin="2722,14303" coordsize="2,1991">
              <v:shape style="position:absolute;left:2722;top:14303;width:2;height:1991" coordorigin="2722,14303" coordsize="0,1991" path="m2722,16294l2722,14303e" filled="f" stroked="t" strokeweight=".711962pt" strokecolor="#484848">
                <v:path arrowok="t"/>
              </v:shape>
            </v:group>
            <v:group style="position:absolute;left:1210;top:14867;width:2;height:1427" coordorigin="1210,14867" coordsize="2,1427">
              <v:shape style="position:absolute;left:1210;top:14867;width:2;height:1427" coordorigin="1210,14867" coordsize="0,1427" path="m1210,16294l1210,14867e" filled="f" stroked="t" strokeweight=".711962pt" strokecolor="#4B4B4B">
                <v:path arrowok="t"/>
              </v:shape>
            </v:group>
            <v:group style="position:absolute;left:11619;top:14895;width:2;height:329" coordorigin="11619,14895" coordsize="2,329">
              <v:shape style="position:absolute;left:11619;top:14895;width:2;height:329" coordorigin="11619,14895" coordsize="0,329" path="m11619,15225l11619,14895e" filled="f" stroked="t" strokeweight=".237321pt" strokecolor="#000000">
                <v:path arrowok="t"/>
              </v:shape>
            </v:group>
            <v:group style="position:absolute;left:479;top:16287;width:10034;height:2" coordorigin="479,16287" coordsize="10034,2">
              <v:shape style="position:absolute;left:479;top:16287;width:10034;height:2" coordorigin="479,16287" coordsize="10034,0" path="m479,16287l10513,16287e" filled="f" stroked="t" strokeweight=".711962pt" strokecolor="#575757">
                <v:path arrowok="t"/>
              </v:shape>
            </v:group>
            <v:group style="position:absolute;left:5786;top:16280;width:214;height:2" coordorigin="5786,16280" coordsize="214,2">
              <v:shape style="position:absolute;left:5786;top:16280;width:214;height:2" coordorigin="5786,16280" coordsize="214,0" path="m5786,16280l5999,16280e" filled="f" stroked="t" strokeweight=".474641pt" strokecolor="#343434">
                <v:path arrowok="t"/>
              </v:shape>
            </v:group>
            <v:group style="position:absolute;left:5943;top:16275;width:465;height:2" coordorigin="5943,16275" coordsize="465,2">
              <v:shape style="position:absolute;left:5943;top:16275;width:465;height:2" coordorigin="5943,16275" coordsize="465,0" path="m5943,16275l6408,16275e" filled="f" stroked="t" strokeweight=".711962pt" strokecolor="#484848">
                <v:path arrowok="t"/>
              </v:shape>
            </v:group>
            <v:group style="position:absolute;left:6878;top:16275;width:456;height:2" coordorigin="6878,16275" coordsize="456,2">
              <v:shape style="position:absolute;left:6878;top:16275;width:456;height:2" coordorigin="6878,16275" coordsize="456,0" path="m6878,16275l7333,16275e" filled="f" stroked="t" strokeweight=".711962pt" strokecolor="#545454">
                <v:path arrowok="t"/>
              </v:shape>
            </v:group>
            <v:group style="position:absolute;left:7300;top:15225;width:2;height:1050" coordorigin="7300,15225" coordsize="2,1050">
              <v:shape style="position:absolute;left:7300;top:15225;width:2;height:1050" coordorigin="7300,15225" coordsize="0,1050" path="m7300,16275l7300,15225e" filled="f" stroked="t" strokeweight=".237321pt" strokecolor="#545454">
                <v:path arrowok="t"/>
              </v:shape>
            </v:group>
            <v:group style="position:absolute;left:10024;top:16268;width:1215;height:2" coordorigin="10024,16268" coordsize="1215,2">
              <v:shape style="position:absolute;left:10024;top:16268;width:1215;height:2" coordorigin="10024,16268" coordsize="1215,0" path="m10024,16268l11240,16268e" filled="f" stroked="t" strokeweight=".711962pt" strokecolor="#6B6B6B">
                <v:path arrowok="t"/>
              </v:shape>
            </v:group>
            <v:group style="position:absolute;left:5363;top:16270;width:6313;height:2" coordorigin="5363,16270" coordsize="6313,2">
              <v:shape style="position:absolute;left:5363;top:16270;width:6313;height:2" coordorigin="5363,16270" coordsize="6313,0" path="m5363,16270l11676,16270e" filled="f" stroked="t" strokeweight=".711962pt" strokecolor="#606060">
                <v:path arrowok="t"/>
              </v:shape>
            </v:group>
            <v:group style="position:absolute;left:11619;top:15225;width:2;height:1050" coordorigin="11619,15225" coordsize="2,1050">
              <v:shape style="position:absolute;left:11619;top:15225;width:2;height:1050" coordorigin="11619,15225" coordsize="0,1050" path="m11619,16275l11619,15225e" filled="f" stroked="t" strokeweight=".237321pt" strokecolor="#80808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0" w:lineRule="exact"/>
        <w:ind w:left="243" w:right="-73" w:firstLine="4063"/>
        <w:jc w:val="left"/>
        <w:tabs>
          <w:tab w:pos="3160" w:val="left"/>
          <w:tab w:pos="4760" w:val="left"/>
          <w:tab w:pos="5320" w:val="left"/>
          <w:tab w:pos="5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</w:rPr>
        <w:t>co--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0"/>
          <w:w w:val="335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8"/>
        </w:rPr>
        <w:t>A;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8"/>
          <w:szCs w:val="28"/>
          <w:color w:val="575959"/>
          <w:spacing w:val="0"/>
          <w:w w:val="100"/>
          <w:b/>
          <w:bCs/>
          <w:position w:val="0"/>
        </w:rPr>
        <w:t>erıı</w:t>
      </w:r>
      <w:r>
        <w:rPr>
          <w:rFonts w:ascii="Times New Roman" w:hAnsi="Times New Roman" w:cs="Times New Roman" w:eastAsia="Times New Roman"/>
          <w:sz w:val="28"/>
          <w:szCs w:val="28"/>
          <w:color w:val="575959"/>
          <w:spacing w:val="0"/>
          <w:w w:val="100"/>
          <w:b/>
          <w:bCs/>
          <w:position w:val="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575959"/>
          <w:spacing w:val="27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b/>
          <w:bCs/>
          <w:position w:val="0"/>
        </w:rPr>
        <w:t>KÖSE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-47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b/>
          <w:bCs/>
          <w:position w:val="0"/>
        </w:rPr>
        <w:tab/>
        <w:tab/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b/>
          <w:bCs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9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3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0"/>
        </w:rPr>
        <w:t>şöf.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6" w:after="0" w:line="240" w:lineRule="auto"/>
        <w:ind w:left="262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itfaiy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F2F2F"/>
          <w:spacing w:val="2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98"/>
        </w:rPr>
        <w:t>Kuze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98"/>
        </w:rPr>
        <w:t>y</w:t>
      </w:r>
      <w:r>
        <w:rPr>
          <w:rFonts w:ascii="Arial" w:hAnsi="Arial" w:cs="Arial" w:eastAsia="Arial"/>
          <w:sz w:val="18"/>
          <w:szCs w:val="18"/>
          <w:color w:val="2F2F2F"/>
          <w:spacing w:val="-11"/>
          <w:w w:val="98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F2F2F"/>
          <w:spacing w:val="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9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47" w:lineRule="exact"/>
        <w:ind w:left="11" w:right="222"/>
        <w:jc w:val="center"/>
        <w:tabs>
          <w:tab w:pos="440" w:val="left"/>
          <w:tab w:pos="78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70"/>
          <w:i/>
          <w:position w:val="-1"/>
        </w:rPr>
        <w:t>..1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-22"/>
          <w:w w:val="7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70"/>
          <w:position w:val="-1"/>
        </w:rPr>
        <w:t>i.l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156"/>
          <w:position w:val="-1"/>
        </w:rPr>
        <w:t>;..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156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58"/>
          <w:w w:val="156"/>
          <w:position w:val="-1"/>
        </w:rPr>
        <w:t> </w:t>
      </w:r>
      <w:r>
        <w:rPr>
          <w:rFonts w:ascii="Arial" w:hAnsi="Arial" w:cs="Arial" w:eastAsia="Arial"/>
          <w:sz w:val="32"/>
          <w:szCs w:val="32"/>
          <w:color w:val="575959"/>
          <w:spacing w:val="8"/>
          <w:w w:val="88"/>
          <w:i/>
          <w:position w:val="-1"/>
        </w:rPr>
        <w:t>·</w:t>
      </w:r>
      <w:r>
        <w:rPr>
          <w:rFonts w:ascii="Arial" w:hAnsi="Arial" w:cs="Arial" w:eastAsia="Arial"/>
          <w:sz w:val="32"/>
          <w:szCs w:val="32"/>
          <w:color w:val="828282"/>
          <w:spacing w:val="0"/>
          <w:w w:val="237"/>
          <w:i/>
          <w:position w:val="-1"/>
        </w:rPr>
        <w:t>i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413" w:lineRule="exact"/>
        <w:ind w:left="205" w:right="577"/>
        <w:jc w:val="center"/>
        <w:tabs>
          <w:tab w:pos="7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546.068665pt;margin-top:12.189075pt;width:7.55076pt;height:8.077149pt;mso-position-horizontal-relative:page;mso-position-vertical-relative:paragraph;z-index:-10259" coordorigin="10921,244" coordsize="151,162">
            <v:shape style="position:absolute;left:10921;top:244;width:151;height:162" coordorigin="10921,244" coordsize="151,162" path="m10921,244l11072,244,11072,405,10921,405,10921,244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21"/>
          <w:szCs w:val="21"/>
          <w:color w:val="575959"/>
          <w:spacing w:val="0"/>
          <w:w w:val="50"/>
          <w:position w:val="-4"/>
        </w:rPr>
        <w:t>.......</w:t>
      </w:r>
      <w:r>
        <w:rPr>
          <w:rFonts w:ascii="Arial" w:hAnsi="Arial" w:cs="Arial" w:eastAsia="Arial"/>
          <w:sz w:val="21"/>
          <w:szCs w:val="21"/>
          <w:color w:val="575959"/>
          <w:spacing w:val="0"/>
          <w:w w:val="50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575959"/>
          <w:spacing w:val="4"/>
          <w:w w:val="50"/>
          <w:position w:val="-4"/>
        </w:rPr>
        <w:t> </w:t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100"/>
          <w:i/>
          <w:position w:val="5"/>
        </w:rPr>
        <w:t>ll</w:t>
      </w:r>
      <w:r>
        <w:rPr>
          <w:rFonts w:ascii="Arial" w:hAnsi="Arial" w:cs="Arial" w:eastAsia="Arial"/>
          <w:sz w:val="15"/>
          <w:szCs w:val="15"/>
          <w:color w:val="424242"/>
          <w:spacing w:val="-26"/>
          <w:w w:val="100"/>
          <w:i/>
          <w:position w:val="5"/>
        </w:rPr>
        <w:t> </w:t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100"/>
          <w:i/>
          <w:position w:val="5"/>
        </w:rPr>
        <w:tab/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100"/>
          <w:i/>
          <w:position w:val="5"/>
        </w:rPr>
      </w:r>
      <w:r>
        <w:rPr>
          <w:rFonts w:ascii="Arial" w:hAnsi="Arial" w:cs="Arial" w:eastAsia="Arial"/>
          <w:sz w:val="41"/>
          <w:szCs w:val="41"/>
          <w:color w:val="828282"/>
          <w:spacing w:val="0"/>
          <w:w w:val="60"/>
          <w:position w:val="5"/>
        </w:rPr>
        <w:t>*</w:t>
      </w:r>
      <w:r>
        <w:rPr>
          <w:rFonts w:ascii="Arial" w:hAnsi="Arial" w:cs="Arial" w:eastAsia="Arial"/>
          <w:sz w:val="41"/>
          <w:szCs w:val="41"/>
          <w:color w:val="424242"/>
          <w:spacing w:val="-8"/>
          <w:w w:val="45"/>
          <w:position w:val="5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B3B1B5"/>
          <w:spacing w:val="0"/>
          <w:w w:val="177"/>
          <w:position w:val="-4"/>
        </w:rPr>
        <w:t>/.'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1100" w:bottom="0" w:left="360" w:right="180"/>
          <w:cols w:num="2" w:equalWidth="0">
            <w:col w:w="6222" w:space="3382"/>
            <w:col w:w="177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8" w:lineRule="auto"/>
        <w:ind w:left="3493" w:right="5169" w:firstLine="-9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798412pt;margin-top:-17.955116pt;width:21.207121pt;height:44pt;mso-position-horizontal-relative:page;mso-position-vertical-relative:paragraph;z-index:-10250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83838"/>
                      <w:spacing w:val="0"/>
                      <w:w w:val="173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1"/>
        </w:rPr>
        <w:t>ELE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2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DAİRESt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1"/>
        </w:rPr>
        <w:t>BAŞKANLIÖI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8" w:lineRule="exact"/>
        <w:ind w:left="837" w:right="4069"/>
        <w:jc w:val="center"/>
        <w:tabs>
          <w:tab w:pos="3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.072128pt;margin-top:4.808097pt;width:50.855249pt;height:8.5pt;mso-position-horizontal-relative:page;mso-position-vertical-relative:paragraph;z-index:-10249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w w:val="92"/>
                    </w:rPr>
                    <w:t>BÜYÜKf,E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8"/>
                      <w:w w:val="93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181818"/>
                      <w:spacing w:val="11"/>
                      <w:w w:val="59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88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22"/>
          <w:position w:val="10"/>
        </w:rPr>
        <w:t>IZMIR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649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4B4B4B"/>
          <w:spacing w:val="0"/>
          <w:w w:val="112"/>
        </w:rPr>
        <w:t>BELEO</w:t>
      </w:r>
      <w:r>
        <w:rPr>
          <w:rFonts w:ascii="Arial" w:hAnsi="Arial" w:cs="Arial" w:eastAsia="Arial"/>
          <w:sz w:val="14"/>
          <w:szCs w:val="14"/>
          <w:color w:val="4B4B4B"/>
          <w:spacing w:val="20"/>
          <w:w w:val="112"/>
        </w:rPr>
        <w:t> 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</w:rPr>
        <w:t>YESI</w:t>
      </w:r>
      <w:r>
        <w:rPr>
          <w:rFonts w:ascii="Arial" w:hAnsi="Arial" w:cs="Arial" w:eastAsia="Arial"/>
          <w:sz w:val="14"/>
          <w:szCs w:val="14"/>
          <w:color w:val="4B4B4B"/>
          <w:spacing w:val="-1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3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8" w:right="-20"/>
        <w:jc w:val="left"/>
        <w:tabs>
          <w:tab w:pos="1340" w:val="left"/>
          <w:tab w:pos="3160" w:val="left"/>
          <w:tab w:pos="5500" w:val="left"/>
          <w:tab w:pos="7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Qln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0"/>
        </w:rPr>
        <w:t>:31.05.2017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06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4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78"/>
        </w:rPr>
        <w:t>!Tel: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5"/>
          <w:w w:val="7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8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7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232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7" w:lineRule="exact"/>
        <w:ind w:left="138" w:right="-20"/>
        <w:jc w:val="left"/>
        <w:tabs>
          <w:tab w:pos="1340" w:val="left"/>
          <w:tab w:pos="3160" w:val="left"/>
          <w:tab w:pos="4360" w:val="left"/>
          <w:tab w:pos="5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31.05.2017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0"/>
          <w:w w:val="15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-39"/>
          <w:w w:val="15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3625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0"/>
        </w:rPr>
        <w:t>II3ildidı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5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30"/>
          <w:w w:val="152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94"/>
          <w:position w:val="0"/>
        </w:rPr>
        <w:t>itf.</w:t>
      </w:r>
      <w:r>
        <w:rPr>
          <w:rFonts w:ascii="Arial" w:hAnsi="Arial" w:cs="Arial" w:eastAsia="Arial"/>
          <w:sz w:val="21"/>
          <w:szCs w:val="21"/>
          <w:color w:val="383838"/>
          <w:spacing w:val="-18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0"/>
        </w:rPr>
        <w:t>BAKAN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42" w:right="-20"/>
        <w:jc w:val="left"/>
        <w:tabs>
          <w:tab w:pos="8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8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Özdere_çöpll\ğll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1"/>
        </w:rPr>
        <w:t>END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7"/>
          <w:w w:val="10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9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20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iZMİR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8" w:lineRule="exact"/>
        <w:ind w:left="142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9"/>
          <w:szCs w:val="19"/>
          <w:color w:val="4B4B4B"/>
          <w:spacing w:val="0"/>
          <w:w w:val="87"/>
        </w:rPr>
        <w:t>Dogru</w:t>
      </w:r>
      <w:r>
        <w:rPr>
          <w:rFonts w:ascii="Arial" w:hAnsi="Arial" w:cs="Arial" w:eastAsia="Arial"/>
          <w:sz w:val="19"/>
          <w:szCs w:val="19"/>
          <w:color w:val="4B4B4B"/>
          <w:spacing w:val="-11"/>
          <w:w w:val="8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Cuınlıuriyel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İzmi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Kayabaşı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uzune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mevki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Özdere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beledi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1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</w:rPr>
        <w:t>çöpiU</w:t>
      </w:r>
      <w:r>
        <w:rPr>
          <w:rFonts w:ascii="Arial" w:hAnsi="Arial" w:cs="Arial" w:eastAsia="Arial"/>
          <w:sz w:val="15"/>
          <w:szCs w:val="15"/>
          <w:color w:val="4B4B4B"/>
          <w:spacing w:val="25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</w:rPr>
        <w:t>O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</w:rPr>
        <w:t>   </w:t>
      </w:r>
      <w:r>
        <w:rPr>
          <w:rFonts w:ascii="Arial" w:hAnsi="Arial" w:cs="Arial" w:eastAsia="Arial"/>
          <w:sz w:val="15"/>
          <w:szCs w:val="15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1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9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97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8"/>
          <w:w w:val="9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3"/>
          <w:w w:val="9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99"/>
        </w:rPr>
        <w:t>ES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10"/>
          <w:w w:val="99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59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1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128" w:right="-20"/>
        <w:jc w:val="left"/>
        <w:tabs>
          <w:tab w:pos="1340" w:val="left"/>
          <w:tab w:pos="3880" w:val="left"/>
          <w:tab w:pos="6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1"/>
          <w:position w:val="-1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4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20"/>
          <w:position w:val="-1"/>
        </w:rPr>
        <w:t>:Çö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2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1"/>
          <w:w w:val="12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-1"/>
        </w:rPr>
        <w:t>Sınıfı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Yangm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51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4"/>
          <w:w w:val="152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1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  <w:position w:val="-1"/>
        </w:rPr>
        <w:t>gara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74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4"/>
          <w:position w:val="-1"/>
        </w:rPr>
        <w:t>zma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10"/>
          <w:w w:val="105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  <w:position w:val="-1"/>
        </w:rPr>
        <w:t>iti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260" w:right="260"/>
        </w:sectPr>
      </w:pPr>
      <w:rPr/>
    </w:p>
    <w:p>
      <w:pPr>
        <w:spacing w:before="0" w:after="0" w:line="16" w:lineRule="exact"/>
        <w:ind w:left="3650" w:right="-118"/>
        <w:jc w:val="left"/>
        <w:rPr>
          <w:rFonts w:ascii="Times New Roman" w:hAnsi="Times New Roman" w:cs="Times New Roman" w:eastAsia="Times New Roman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2"/>
        </w:rPr>
        <w:t>Bcıonarn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  <w:position w:val="-4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  <w:position w:val="-4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4"/>
          <w:w w:val="100"/>
          <w:position w:val="-42"/>
        </w:rPr>
        <w:t> </w:t>
      </w:r>
      <w:r>
        <w:rPr>
          <w:rFonts w:ascii="Arial" w:hAnsi="Arial" w:cs="Arial" w:eastAsia="Arial"/>
          <w:sz w:val="42"/>
          <w:szCs w:val="42"/>
          <w:color w:val="4B4B4B"/>
          <w:spacing w:val="-3"/>
          <w:w w:val="50"/>
          <w:position w:val="-4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  <w:position w:val="-4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98"/>
          <w:position w:val="-4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10"/>
          <w:w w:val="111"/>
          <w:position w:val="-4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-4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  <w:position w:val="-4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60"/>
          <w:position w:val="-42"/>
        </w:rPr>
        <w:t>rşa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60"/>
          <w:position w:val="-42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60"/>
          <w:position w:val="-4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42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4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7"/>
          <w:w w:val="100"/>
          <w:position w:val="-42"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color w:val="626262"/>
          <w:spacing w:val="0"/>
          <w:w w:val="57"/>
          <w:position w:val="-42"/>
        </w:rPr>
        <w:t>rğ</w:t>
      </w:r>
      <w:r>
        <w:rPr>
          <w:rFonts w:ascii="Times New Roman" w:hAnsi="Times New Roman" w:cs="Times New Roman" w:eastAsia="Times New Roman"/>
          <w:sz w:val="52"/>
          <w:szCs w:val="52"/>
          <w:color w:val="626262"/>
          <w:spacing w:val="13"/>
          <w:w w:val="56"/>
          <w:position w:val="-42"/>
        </w:rPr>
        <w:t>e</w:t>
      </w:r>
      <w:r>
        <w:rPr>
          <w:rFonts w:ascii="Times New Roman" w:hAnsi="Times New Roman" w:cs="Times New Roman" w:eastAsia="Times New Roman"/>
          <w:sz w:val="52"/>
          <w:szCs w:val="52"/>
          <w:color w:val="383838"/>
          <w:spacing w:val="0"/>
          <w:w w:val="30"/>
          <w:position w:val="-42"/>
        </w:rPr>
        <w:t>r</w:t>
      </w:r>
      <w:r>
        <w:rPr>
          <w:rFonts w:ascii="Times New Roman" w:hAnsi="Times New Roman" w:cs="Times New Roman" w:eastAsia="Times New Roman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0" w:lineRule="atLeast"/>
        <w:ind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626262"/>
          <w:spacing w:val="0"/>
          <w:w w:val="138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-15"/>
          <w:w w:val="138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0"/>
          <w:w w:val="155"/>
        </w:rPr>
        <w:t>••••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0"/>
          <w:w w:val="156"/>
        </w:rPr>
        <w:t>••••··•·••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C7C7E"/>
          <w:spacing w:val="0"/>
          <w:w w:val="145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7C7C7E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B4B4B"/>
          <w:spacing w:val="0"/>
          <w:w w:val="151"/>
        </w:rPr>
        <w:t>••••••</w:t>
      </w:r>
      <w:r>
        <w:rPr>
          <w:rFonts w:ascii="Times New Roman" w:hAnsi="Times New Roman" w:cs="Times New Roman" w:eastAsia="Times New Roman"/>
          <w:sz w:val="8"/>
          <w:szCs w:val="8"/>
          <w:color w:val="4B4B4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C7C7E"/>
          <w:spacing w:val="0"/>
          <w:w w:val="145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7C7C7E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0"/>
          <w:w w:val="156"/>
        </w:rPr>
        <w:t>••••••••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-18"/>
          <w:w w:val="156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0"/>
          <w:w w:val="97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C7C7E"/>
          <w:spacing w:val="0"/>
          <w:w w:val="145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7C7C7E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B4B4B"/>
          <w:spacing w:val="0"/>
          <w:w w:val="155"/>
        </w:rPr>
        <w:t>··••••••••••••••••o</w:t>
      </w:r>
      <w:r>
        <w:rPr>
          <w:rFonts w:ascii="Times New Roman" w:hAnsi="Times New Roman" w:cs="Times New Roman" w:eastAsia="Times New Roman"/>
          <w:sz w:val="8"/>
          <w:szCs w:val="8"/>
          <w:color w:val="4B4B4B"/>
          <w:spacing w:val="-15"/>
          <w:w w:val="155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C7C7E"/>
          <w:spacing w:val="0"/>
          <w:w w:val="100"/>
        </w:rPr>
        <w:t>oo</w:t>
      </w:r>
      <w:r>
        <w:rPr>
          <w:rFonts w:ascii="Times New Roman" w:hAnsi="Times New Roman" w:cs="Times New Roman" w:eastAsia="Times New Roman"/>
          <w:sz w:val="8"/>
          <w:szCs w:val="8"/>
          <w:color w:val="7C7C7E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0"/>
          <w:w w:val="129"/>
        </w:rPr>
        <w:t>oou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-12"/>
          <w:w w:val="129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C7C7E"/>
          <w:spacing w:val="0"/>
          <w:w w:val="145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7C7C7E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0"/>
          <w:w w:val="55"/>
        </w:rPr>
        <w:t>o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3"/>
          <w:w w:val="55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C7C7E"/>
          <w:spacing w:val="0"/>
          <w:w w:val="145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7C7C7E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0"/>
          <w:w w:val="150"/>
        </w:rPr>
        <w:t>•••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0"/>
          <w:w w:val="147"/>
        </w:rPr>
        <w:t>•••••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-16"/>
          <w:w w:val="147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0"/>
          <w:w w:val="97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C7C7E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7C7C7E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0"/>
          <w:w w:val="97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C7C7E"/>
          <w:spacing w:val="0"/>
          <w:w w:val="145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7C7C7E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0"/>
          <w:w w:val="139"/>
        </w:rPr>
        <w:t>••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C7C7E"/>
          <w:spacing w:val="0"/>
          <w:w w:val="145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7C7C7E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0"/>
          <w:w w:val="139"/>
        </w:rPr>
        <w:t>••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60" w:right="260"/>
          <w:cols w:num="2" w:equalWidth="0">
            <w:col w:w="6555" w:space="296"/>
            <w:col w:w="4549"/>
          </w:cols>
        </w:sectPr>
      </w:pPr>
      <w:rPr/>
    </w:p>
    <w:p>
      <w:pPr>
        <w:spacing w:before="0" w:after="0" w:line="183" w:lineRule="atLeast"/>
        <w:ind w:left="138" w:right="-20"/>
        <w:jc w:val="left"/>
        <w:tabs>
          <w:tab w:pos="3620" w:val="left"/>
          <w:tab w:pos="6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179"/>
        </w:rPr>
        <w:t>i</w:t>
      </w:r>
      <w:r>
        <w:rPr>
          <w:rFonts w:ascii="Arial" w:hAnsi="Arial" w:cs="Arial" w:eastAsia="Arial"/>
          <w:sz w:val="21"/>
          <w:szCs w:val="21"/>
          <w:color w:val="4B4B4B"/>
          <w:spacing w:val="-65"/>
          <w:w w:val="17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3"/>
        </w:rPr>
        <w:t>!Yapını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0"/>
          <w:w w:val="15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6748" w:right="4487"/>
        <w:jc w:val="center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626262"/>
          <w:spacing w:val="0"/>
          <w:w w:val="138"/>
        </w:rPr>
        <w:t>••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18" w:after="0" w:line="240" w:lineRule="auto"/>
        <w:ind w:left="671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84"/>
        </w:rPr>
        <w:t>iYeıngını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0"/>
          <w:w w:val="8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9"/>
          <w:w w:val="23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3:30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240" w:lineRule="auto"/>
        <w:ind w:left="142" w:right="-20"/>
        <w:jc w:val="left"/>
        <w:tabs>
          <w:tab w:pos="2200" w:val="left"/>
          <w:tab w:pos="5700" w:val="left"/>
          <w:tab w:pos="1108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36"/>
          <w:position w:val="0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3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50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B8BABC"/>
          <w:spacing w:val="9"/>
          <w:w w:val="29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  <w:position w:val="0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11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2"/>
          <w:w w:val="111"/>
          <w:position w:val="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1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33"/>
          <w:szCs w:val="33"/>
          <w:color w:val="B8BABC"/>
          <w:spacing w:val="0"/>
          <w:w w:val="64"/>
          <w:position w:val="-3"/>
        </w:rPr>
        <w:t>ı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222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55"/>
        </w:rPr>
        <w:t>niri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0"/>
          <w:w w:val="15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5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8"/>
          <w:w w:val="15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BAKAN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204" w:lineRule="exact"/>
        <w:ind w:left="128" w:right="2463" w:firstLine="2026"/>
        <w:jc w:val="left"/>
        <w:tabs>
          <w:tab w:pos="2200" w:val="left"/>
          <w:tab w:pos="4660" w:val="left"/>
          <w:tab w:pos="7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7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7"/>
          <w:w w:val="178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291"/>
        </w:rPr>
        <w:t>I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22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70"/>
          <w:w w:val="2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12:34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13:09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50"/>
          <w:position w:val="0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6"/>
          <w:w w:val="15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4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234"/>
          <w:position w:val="0"/>
        </w:rPr>
        <w:t>l</w:t>
      </w:r>
      <w:r>
        <w:rPr>
          <w:rFonts w:ascii="Arial" w:hAnsi="Arial" w:cs="Arial" w:eastAsia="Arial"/>
          <w:sz w:val="17"/>
          <w:szCs w:val="17"/>
          <w:color w:val="383838"/>
          <w:spacing w:val="-20"/>
          <w:w w:val="234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0"/>
        </w:rPr>
        <w:t>10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42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43.371460pt;margin-top:2.369783pt;width:26.269265pt;height:.1pt;mso-position-horizontal-relative:page;mso-position-vertical-relative:paragraph;z-index:-10251" coordorigin="10867,47" coordsize="525,2">
            <v:shape style="position:absolute;left:10867;top:47;width:525;height:2" coordorigin="10867,47" coordsize="525,0" path="m10867,47l11393,47e" filled="f" stroked="t" strokeweight=".23666pt" strokecolor="#77777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6"/>
        </w:rPr>
        <w:t>Ekibin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1"/>
          <w:w w:val="97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0"/>
          <w:w w:val="73"/>
          <w:position w:val="-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2"/>
        </w:rPr>
        <w:t>ektri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Anza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7" w:after="0" w:line="240" w:lineRule="auto"/>
        <w:ind w:left="4672" w:right="471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69" w:lineRule="auto"/>
        <w:ind w:left="2178" w:right="4369" w:firstLine="2523"/>
        <w:jc w:val="left"/>
        <w:tabs>
          <w:tab w:pos="4680" w:val="left"/>
          <w:tab w:pos="688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26262"/>
          <w:w w:val="93"/>
        </w:rPr>
        <w:t>Eı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w w:val="9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7"/>
        </w:rPr>
        <w:t>ııiyeL-Jandarına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9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Doğalga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383838"/>
          <w:spacing w:val="0"/>
          <w:w w:val="205"/>
          <w:position w:val="1"/>
        </w:rPr>
        <w:t>;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154" w:right="2621" w:firstLine="-2012"/>
        <w:jc w:val="left"/>
        <w:tabs>
          <w:tab w:pos="2200" w:val="left"/>
          <w:tab w:pos="4680" w:val="left"/>
          <w:tab w:pos="7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39"/>
          <w:position w:val="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39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0"/>
          <w:w w:val="13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52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8"/>
          <w:position w:val="0"/>
        </w:rPr>
        <w:t>II2_önüş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217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217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</w:rPr>
        <w:t>"ki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</w:rPr>
        <w:t>p</w:t>
      </w:r>
      <w:r>
        <w:rPr>
          <w:rFonts w:ascii="Arial" w:hAnsi="Arial" w:cs="Arial" w:eastAsia="Arial"/>
          <w:sz w:val="18"/>
          <w:szCs w:val="18"/>
          <w:color w:val="4B4B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8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66" w:lineRule="exact"/>
        <w:ind w:left="2173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3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177" w:right="-20"/>
        <w:jc w:val="left"/>
        <w:tabs>
          <w:tab w:pos="4680" w:val="left"/>
          <w:tab w:pos="6580" w:val="left"/>
          <w:tab w:pos="8140" w:val="left"/>
          <w:tab w:pos="9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-1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7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7"/>
          <w:position w:val="-3"/>
        </w:rPr>
        <w:t>Sum3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4"/>
          <w:position w:val="-3"/>
        </w:rPr>
        <w:t>IKöpük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6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0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9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7"/>
          <w:w w:val="9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9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90"/>
          <w:position w:val="-3"/>
        </w:rPr>
        <w:t>.T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9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14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0"/>
          <w:w w:val="77"/>
          <w:i/>
          <w:position w:val="-2"/>
        </w:rPr>
        <w:t>ıcoı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-6"/>
          <w:w w:val="77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82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12"/>
          <w:w w:val="117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9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left="4715" w:right="-20"/>
        <w:jc w:val="left"/>
        <w:tabs>
          <w:tab w:pos="6580" w:val="left"/>
          <w:tab w:pos="8080" w:val="left"/>
          <w:tab w:pos="972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10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83838"/>
          <w:spacing w:val="-45"/>
          <w:w w:val="55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55"/>
          <w:position w:val="3"/>
        </w:rPr>
        <w:t>_L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3"/>
        </w:rPr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55"/>
          <w:position w:val="2"/>
        </w:rPr>
        <w:t>ı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221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sonrası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incelemede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Çöplü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içerisinde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katı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atıkları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tamame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yanmı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1"/>
        </w:rPr>
        <w:t>tarafımızdan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7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5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espit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edilmiştir.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147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5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17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çöplü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katı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atıklarda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yapılao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51" w:lineRule="auto"/>
        <w:ind w:left="2173" w:right="82" w:firstLine="-2026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çöplükte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izınaritini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düşürmesi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atılması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79" w:right="-20"/>
        <w:jc w:val="left"/>
        <w:tabs>
          <w:tab w:pos="2160" w:val="left"/>
          <w:tab w:pos="6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8"/>
          <w:position w:val="2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"/>
          <w:w w:val="118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Şir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9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</w:r>
      <w:r>
        <w:rPr>
          <w:rFonts w:ascii="Arial" w:hAnsi="Arial" w:cs="Arial" w:eastAsia="Arial"/>
          <w:sz w:val="30"/>
          <w:szCs w:val="30"/>
          <w:color w:val="4B4B4B"/>
          <w:spacing w:val="0"/>
          <w:w w:val="50"/>
          <w:position w:val="0"/>
        </w:rPr>
        <w:t>l</w:t>
      </w:r>
      <w:r>
        <w:rPr>
          <w:rFonts w:ascii="Arial" w:hAnsi="Arial" w:cs="Arial" w:eastAsia="Arial"/>
          <w:sz w:val="30"/>
          <w:szCs w:val="30"/>
          <w:color w:val="4B4B4B"/>
          <w:spacing w:val="-3"/>
          <w:w w:val="50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4"/>
          <w:position w:val="0"/>
        </w:rPr>
        <w:t>edeii: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2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.406124pt;margin-top:3.06272pt;width:12.482702pt;height:23.5pt;mso-position-horizontal-relative:page;mso-position-vertical-relative:paragraph;z-index:-10248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rPr>
                      <w:rFonts w:ascii="Times New Roman" w:hAnsi="Times New Roman" w:cs="Times New Roman" w:eastAsia="Times New Roman"/>
                      <w:sz w:val="47"/>
                      <w:szCs w:val="4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4B4B4B"/>
                      <w:spacing w:val="-35"/>
                      <w:w w:val="56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7C7C7E"/>
                      <w:spacing w:val="0"/>
                      <w:w w:val="5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909090"/>
          <w:spacing w:val="-37"/>
          <w:w w:val="162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5"/>
          <w:w w:val="11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liı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1" w:after="0" w:line="240" w:lineRule="auto"/>
        <w:ind w:left="634" w:right="4359"/>
        <w:jc w:val="center"/>
        <w:tabs>
          <w:tab w:pos="2160" w:val="left"/>
          <w:tab w:pos="6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Dönilstl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fıırih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31.05.2017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1"/>
          <w:position w:val="1"/>
        </w:rPr>
        <w:t>ISaali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7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0"/>
          <w:w w:val="152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-38"/>
          <w:w w:val="152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1"/>
        </w:rPr>
        <w:t>15:45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202" w:lineRule="exact"/>
        <w:ind w:left="228" w:right="-20"/>
        <w:jc w:val="left"/>
        <w:tabs>
          <w:tab w:pos="1040" w:val="left"/>
          <w:tab w:pos="1540" w:val="left"/>
          <w:tab w:pos="2160" w:val="left"/>
          <w:tab w:pos="8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4"/>
          <w:position w:val="-1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1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Gümüldü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3"/>
          <w:w w:val="101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05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7.323105pt;margin-top:-4.546551pt;width:89.412172pt;height:61pt;mso-position-horizontal-relative:page;mso-position-vertical-relative:paragraph;z-index:-10247" type="#_x0000_t202" filled="f" stroked="f">
            <v:textbox inset="0,0,0,0">
              <w:txbxContent>
                <w:p>
                  <w:pPr>
                    <w:spacing w:before="0" w:after="0" w:line="1220" w:lineRule="exact"/>
                    <w:ind w:right="-223"/>
                    <w:jc w:val="left"/>
                    <w:tabs>
                      <w:tab w:pos="980" w:val="left"/>
                    </w:tabs>
                    <w:rPr>
                      <w:rFonts w:ascii="Arial" w:hAnsi="Arial" w:cs="Arial" w:eastAsia="Arial"/>
                      <w:sz w:val="122"/>
                      <w:szCs w:val="122"/>
                    </w:rPr>
                  </w:pPr>
                  <w:rPr/>
                  <w:r>
                    <w:rPr>
                      <w:rFonts w:ascii="Arial" w:hAnsi="Arial" w:cs="Arial" w:eastAsia="Arial"/>
                      <w:sz w:val="122"/>
                      <w:szCs w:val="122"/>
                      <w:color w:val="626262"/>
                      <w:spacing w:val="-136"/>
                      <w:w w:val="20"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122"/>
                      <w:szCs w:val="122"/>
                      <w:color w:val="626262"/>
                      <w:spacing w:val="0"/>
                      <w:w w:val="20"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122"/>
                      <w:szCs w:val="122"/>
                      <w:color w:val="626262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22"/>
                      <w:szCs w:val="122"/>
                      <w:color w:val="626262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22"/>
                      <w:szCs w:val="122"/>
                      <w:color w:val="A3A3A5"/>
                      <w:spacing w:val="0"/>
                      <w:w w:val="33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122"/>
                      <w:szCs w:val="122"/>
                      <w:color w:val="A3A3A5"/>
                      <w:spacing w:val="-224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22"/>
                      <w:szCs w:val="122"/>
                      <w:color w:val="A3A3A5"/>
                      <w:spacing w:val="-346"/>
                      <w:w w:val="34"/>
                      <w:position w:val="-1"/>
                    </w:rPr>
                    <w:t>o</w:t>
                  </w:r>
                  <w:r>
                    <w:rPr>
                      <w:rFonts w:ascii="Arial" w:hAnsi="Arial" w:cs="Arial" w:eastAsia="Arial"/>
                      <w:sz w:val="122"/>
                      <w:szCs w:val="122"/>
                      <w:color w:val="A3A3A5"/>
                      <w:spacing w:val="0"/>
                      <w:w w:val="33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22"/>
                      <w:szCs w:val="122"/>
                      <w:color w:val="A3A3A5"/>
                      <w:spacing w:val="-224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22"/>
                      <w:szCs w:val="122"/>
                      <w:color w:val="A3A3A5"/>
                      <w:spacing w:val="0"/>
                      <w:w w:val="33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122"/>
                      <w:szCs w:val="12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5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işse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iri: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4724" w:right="577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9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33" w:lineRule="atLeast"/>
        <w:ind w:right="1890"/>
        <w:jc w:val="right"/>
        <w:rPr>
          <w:rFonts w:ascii="Arial" w:hAnsi="Arial" w:cs="Arial" w:eastAsia="Arial"/>
          <w:sz w:val="55"/>
          <w:szCs w:val="5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582506pt;margin-top:.571703pt;width:4.927195pt;height:3.5pt;mso-position-horizontal-relative:page;mso-position-vertical-relative:paragraph;z-index:-10246" type="#_x0000_t202" filled="f" stroked="f">
            <v:textbox inset="0,0,0,0">
              <w:txbxContent>
                <w:p>
                  <w:pPr>
                    <w:spacing w:before="0" w:after="0" w:line="70" w:lineRule="exact"/>
                    <w:ind w:right="-50"/>
                    <w:jc w:val="left"/>
                    <w:rPr>
                      <w:rFonts w:ascii="Times New Roman" w:hAnsi="Times New Roman" w:cs="Times New Roman" w:eastAsia="Times New Roman"/>
                      <w:sz w:val="7"/>
                      <w:szCs w:val="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4B4B4B"/>
                      <w:spacing w:val="0"/>
                      <w:w w:val="169"/>
                    </w:rPr>
                    <w:t>d)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5"/>
          <w:szCs w:val="55"/>
          <w:color w:val="3D4472"/>
          <w:spacing w:val="0"/>
          <w:w w:val="94"/>
        </w:rPr>
        <w:t>.</w:t>
      </w:r>
      <w:r>
        <w:rPr>
          <w:rFonts w:ascii="Arial" w:hAnsi="Arial" w:cs="Arial" w:eastAsia="Arial"/>
          <w:sz w:val="55"/>
          <w:szCs w:val="55"/>
          <w:color w:val="000000"/>
          <w:spacing w:val="0"/>
          <w:w w:val="100"/>
        </w:rPr>
      </w:r>
    </w:p>
    <w:p>
      <w:pPr>
        <w:spacing w:before="0" w:after="0" w:line="556" w:lineRule="atLeast"/>
        <w:ind w:left="294" w:right="-20"/>
        <w:jc w:val="left"/>
        <w:tabs>
          <w:tab w:pos="86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15"/>
          <w:w w:val="102"/>
          <w:position w:val="5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0"/>
          <w:position w:val="5"/>
        </w:rPr>
        <w:t>;::;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5"/>
        </w:rPr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70"/>
          <w:b/>
          <w:bCs/>
          <w:position w:val="0"/>
        </w:rPr>
        <w:t>1</w:t>
      </w:r>
      <w:r>
        <w:rPr>
          <w:rFonts w:ascii="Arial" w:hAnsi="Arial" w:cs="Arial" w:eastAsia="Arial"/>
          <w:sz w:val="28"/>
          <w:szCs w:val="28"/>
          <w:color w:val="383838"/>
          <w:spacing w:val="6"/>
          <w:w w:val="7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9"/>
          <w:w w:val="45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63"/>
          <w:i/>
          <w:position w:val="10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51"/>
          <w:position w:val="0"/>
        </w:rPr>
        <w:t>HairalP2017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59" w:lineRule="exact"/>
        <w:ind w:left="332"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383838"/>
          <w:spacing w:val="0"/>
          <w:w w:val="100"/>
          <w:position w:val="-4"/>
        </w:rPr>
        <w:t>;;&gt;,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474" w:lineRule="atLeast"/>
        <w:ind w:left="2882" w:right="-20"/>
        <w:jc w:val="left"/>
        <w:tabs>
          <w:tab w:pos="4900" w:val="left"/>
          <w:tab w:pos="8320" w:val="left"/>
          <w:tab w:pos="10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9.116028pt;margin-top:90.540939pt;width:4.72pt;height:8pt;mso-position-horizontal-relative:page;mso-position-vertical-relative:paragraph;z-index:-10245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83838"/>
                      <w:spacing w:val="0"/>
                      <w:w w:val="118"/>
                      <w:i/>
                    </w:rPr>
                    <w:t>8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04"/>
          <w:szCs w:val="104"/>
          <w:color w:val="262B6B"/>
          <w:spacing w:val="0"/>
          <w:w w:val="58"/>
          <w:position w:val="-61"/>
        </w:rPr>
        <w:t>,</w:t>
      </w:r>
      <w:r>
        <w:rPr>
          <w:rFonts w:ascii="Arial" w:hAnsi="Arial" w:cs="Arial" w:eastAsia="Arial"/>
          <w:sz w:val="104"/>
          <w:szCs w:val="104"/>
          <w:color w:val="262B6B"/>
          <w:spacing w:val="0"/>
          <w:w w:val="58"/>
          <w:position w:val="-61"/>
        </w:rPr>
        <w:t>N</w:t>
      </w:r>
      <w:r>
        <w:rPr>
          <w:rFonts w:ascii="Arial" w:hAnsi="Arial" w:cs="Arial" w:eastAsia="Arial"/>
          <w:sz w:val="104"/>
          <w:szCs w:val="104"/>
          <w:color w:val="262B6B"/>
          <w:spacing w:val="-160"/>
          <w:w w:val="58"/>
          <w:position w:val="-61"/>
        </w:rPr>
        <w:t> </w:t>
      </w:r>
      <w:r>
        <w:rPr>
          <w:rFonts w:ascii="Arial" w:hAnsi="Arial" w:cs="Arial" w:eastAsia="Arial"/>
          <w:sz w:val="104"/>
          <w:szCs w:val="104"/>
          <w:color w:val="262B6B"/>
          <w:spacing w:val="0"/>
          <w:w w:val="100"/>
          <w:position w:val="-61"/>
        </w:rPr>
        <w:tab/>
      </w:r>
      <w:r>
        <w:rPr>
          <w:rFonts w:ascii="Arial" w:hAnsi="Arial" w:cs="Arial" w:eastAsia="Arial"/>
          <w:sz w:val="104"/>
          <w:szCs w:val="104"/>
          <w:color w:val="262B6B"/>
          <w:spacing w:val="0"/>
          <w:w w:val="100"/>
          <w:position w:val="-61"/>
        </w:rPr>
      </w:r>
      <w:r>
        <w:rPr>
          <w:rFonts w:ascii="Arial" w:hAnsi="Arial" w:cs="Arial" w:eastAsia="Arial"/>
          <w:sz w:val="22"/>
          <w:szCs w:val="22"/>
          <w:color w:val="383838"/>
          <w:spacing w:val="-15"/>
          <w:w w:val="147"/>
          <w:position w:val="0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74"/>
          <w:position w:val="0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-27"/>
          <w:w w:val="75"/>
          <w:position w:val="0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626262"/>
          <w:spacing w:val="0"/>
          <w:w w:val="67"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626262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09090"/>
          <w:spacing w:val="0"/>
          <w:w w:val="243"/>
          <w:position w:val="0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909090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ri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626262"/>
          <w:spacing w:val="0"/>
          <w:w w:val="93"/>
          <w:position w:val="-12"/>
        </w:rPr>
        <w:t>M</w:t>
      </w:r>
      <w:r>
        <w:rPr>
          <w:rFonts w:ascii="Arial" w:hAnsi="Arial" w:cs="Arial" w:eastAsia="Arial"/>
          <w:sz w:val="18"/>
          <w:szCs w:val="18"/>
          <w:color w:val="626262"/>
          <w:spacing w:val="-56"/>
          <w:w w:val="93"/>
          <w:position w:val="-12"/>
        </w:rPr>
        <w:t>ü</w:t>
      </w:r>
      <w:r>
        <w:rPr>
          <w:rFonts w:ascii="Arial" w:hAnsi="Arial" w:cs="Arial" w:eastAsia="Arial"/>
          <w:sz w:val="128"/>
          <w:szCs w:val="128"/>
          <w:color w:val="4B4B4B"/>
          <w:spacing w:val="-106"/>
          <w:w w:val="51"/>
          <w:position w:val="0"/>
        </w:rPr>
        <w:t>:</w:t>
      </w:r>
      <w:r>
        <w:rPr>
          <w:rFonts w:ascii="Arial" w:hAnsi="Arial" w:cs="Arial" w:eastAsia="Arial"/>
          <w:sz w:val="18"/>
          <w:szCs w:val="18"/>
          <w:color w:val="626262"/>
          <w:spacing w:val="-20"/>
          <w:w w:val="191"/>
          <w:position w:val="-12"/>
        </w:rPr>
        <w:t>•</w:t>
      </w:r>
      <w:r>
        <w:rPr>
          <w:rFonts w:ascii="Arial" w:hAnsi="Arial" w:cs="Arial" w:eastAsia="Arial"/>
          <w:sz w:val="128"/>
          <w:szCs w:val="128"/>
          <w:color w:val="4B4B4B"/>
          <w:spacing w:val="-399"/>
          <w:w w:val="51"/>
          <w:position w:val="0"/>
        </w:rPr>
        <w:t>=</w:t>
      </w:r>
      <w:r>
        <w:rPr>
          <w:rFonts w:ascii="Arial" w:hAnsi="Arial" w:cs="Arial" w:eastAsia="Arial"/>
          <w:sz w:val="18"/>
          <w:szCs w:val="18"/>
          <w:color w:val="B8BABC"/>
          <w:spacing w:val="0"/>
          <w:w w:val="104"/>
          <w:position w:val="-12"/>
        </w:rPr>
        <w:t>.</w:t>
      </w:r>
      <w:r>
        <w:rPr>
          <w:rFonts w:ascii="Arial" w:hAnsi="Arial" w:cs="Arial" w:eastAsia="Arial"/>
          <w:sz w:val="18"/>
          <w:szCs w:val="18"/>
          <w:color w:val="B8BABC"/>
          <w:spacing w:val="0"/>
          <w:w w:val="100"/>
          <w:position w:val="-12"/>
        </w:rPr>
        <w:t> </w:t>
      </w:r>
      <w:r>
        <w:rPr>
          <w:rFonts w:ascii="Arial" w:hAnsi="Arial" w:cs="Arial" w:eastAsia="Arial"/>
          <w:sz w:val="18"/>
          <w:szCs w:val="18"/>
          <w:color w:val="B8BABC"/>
          <w:spacing w:val="1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383838"/>
          <w:spacing w:val="-33"/>
          <w:w w:val="299"/>
          <w:position w:val="-12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626262"/>
          <w:spacing w:val="0"/>
          <w:w w:val="299"/>
          <w:position w:val="-12"/>
        </w:rPr>
        <w:t>:ı</w:t>
      </w:r>
      <w:r>
        <w:rPr>
          <w:rFonts w:ascii="Times New Roman" w:hAnsi="Times New Roman" w:cs="Times New Roman" w:eastAsia="Times New Roman"/>
          <w:sz w:val="33"/>
          <w:szCs w:val="33"/>
          <w:color w:val="626262"/>
          <w:spacing w:val="-245"/>
          <w:w w:val="299"/>
          <w:position w:val="-12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626262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626262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i/>
          <w:position w:val="-1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3" w:lineRule="atLeast"/>
        <w:ind w:left="2173" w:right="-20"/>
        <w:jc w:val="left"/>
        <w:tabs>
          <w:tab w:pos="8320" w:val="left"/>
          <w:tab w:pos="10300" w:val="left"/>
        </w:tabs>
        <w:rPr>
          <w:rFonts w:ascii="Arial" w:hAnsi="Arial" w:cs="Arial" w:eastAsia="Arial"/>
          <w:sz w:val="87"/>
          <w:szCs w:val="87"/>
        </w:rPr>
      </w:pPr>
      <w:rPr/>
      <w:r>
        <w:rPr>
          <w:rFonts w:ascii="Times New Roman" w:hAnsi="Times New Roman" w:cs="Times New Roman" w:eastAsia="Times New Roman"/>
          <w:sz w:val="33"/>
          <w:szCs w:val="33"/>
          <w:color w:val="7C7C7E"/>
          <w:spacing w:val="0"/>
          <w:w w:val="100"/>
          <w:position w:val="10"/>
        </w:rPr>
        <w:t>r--.</w:t>
      </w:r>
      <w:r>
        <w:rPr>
          <w:rFonts w:ascii="Times New Roman" w:hAnsi="Times New Roman" w:cs="Times New Roman" w:eastAsia="Times New Roman"/>
          <w:sz w:val="33"/>
          <w:szCs w:val="33"/>
          <w:color w:val="7C7C7E"/>
          <w:spacing w:val="-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26262"/>
          <w:spacing w:val="0"/>
          <w:w w:val="100"/>
          <w:position w:val="10"/>
        </w:rPr>
        <w:t>Okta</w:t>
      </w:r>
      <w:r>
        <w:rPr>
          <w:rFonts w:ascii="Times New Roman" w:hAnsi="Times New Roman" w:cs="Times New Roman" w:eastAsia="Times New Roman"/>
          <w:sz w:val="22"/>
          <w:szCs w:val="22"/>
          <w:color w:val="626262"/>
          <w:spacing w:val="0"/>
          <w:w w:val="100"/>
          <w:position w:val="1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626262"/>
          <w:spacing w:val="2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26262"/>
          <w:spacing w:val="0"/>
          <w:w w:val="100"/>
          <w:position w:val="10"/>
        </w:rPr>
        <w:t>ÇINAR</w:t>
      </w:r>
      <w:r>
        <w:rPr>
          <w:rFonts w:ascii="Times New Roman" w:hAnsi="Times New Roman" w:cs="Times New Roman" w:eastAsia="Times New Roman"/>
          <w:sz w:val="22"/>
          <w:szCs w:val="22"/>
          <w:color w:val="626262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626262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8"/>
          <w:szCs w:val="28"/>
          <w:color w:val="626262"/>
          <w:spacing w:val="0"/>
          <w:w w:val="196"/>
          <w:position w:val="0"/>
        </w:rPr>
        <w:t>Büle</w:t>
      </w:r>
      <w:r>
        <w:rPr>
          <w:rFonts w:ascii="Times New Roman" w:hAnsi="Times New Roman" w:cs="Times New Roman" w:eastAsia="Times New Roman"/>
          <w:sz w:val="28"/>
          <w:szCs w:val="28"/>
          <w:color w:val="626262"/>
          <w:spacing w:val="-3"/>
          <w:w w:val="196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4D5472"/>
          <w:spacing w:val="0"/>
          <w:w w:val="100"/>
          <w:position w:val="0"/>
        </w:rPr>
        <w:t>IIJ'</w:t>
      </w:r>
      <w:r>
        <w:rPr>
          <w:rFonts w:ascii="Arial" w:hAnsi="Arial" w:cs="Arial" w:eastAsia="Arial"/>
          <w:sz w:val="23"/>
          <w:szCs w:val="23"/>
          <w:color w:val="4D5472"/>
          <w:spacing w:val="0"/>
          <w:w w:val="100"/>
          <w:position w:val="0"/>
        </w:rPr>
        <w:t>)</w:t>
      </w:r>
      <w:r>
        <w:rPr>
          <w:rFonts w:ascii="Arial" w:hAnsi="Arial" w:cs="Arial" w:eastAsia="Arial"/>
          <w:sz w:val="23"/>
          <w:szCs w:val="23"/>
          <w:color w:val="4D5472"/>
          <w:spacing w:val="0"/>
          <w:w w:val="100"/>
          <w:position w:val="0"/>
        </w:rPr>
        <w:t>J.l</w:t>
      </w:r>
      <w:r>
        <w:rPr>
          <w:rFonts w:ascii="Arial" w:hAnsi="Arial" w:cs="Arial" w:eastAsia="Arial"/>
          <w:sz w:val="23"/>
          <w:szCs w:val="23"/>
          <w:color w:val="4D5472"/>
          <w:spacing w:val="-57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4D547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3"/>
          <w:szCs w:val="23"/>
          <w:color w:val="4D5472"/>
          <w:spacing w:val="0"/>
          <w:w w:val="100"/>
          <w:position w:val="0"/>
        </w:rPr>
      </w:r>
      <w:r>
        <w:rPr>
          <w:rFonts w:ascii="Arial" w:hAnsi="Arial" w:cs="Arial" w:eastAsia="Arial"/>
          <w:sz w:val="87"/>
          <w:szCs w:val="87"/>
          <w:color w:val="3D4472"/>
          <w:spacing w:val="0"/>
          <w:w w:val="63"/>
          <w:i/>
          <w:position w:val="0"/>
        </w:rPr>
        <w:t>:</w:t>
      </w:r>
      <w:r>
        <w:rPr>
          <w:rFonts w:ascii="Arial" w:hAnsi="Arial" w:cs="Arial" w:eastAsia="Arial"/>
          <w:sz w:val="87"/>
          <w:szCs w:val="87"/>
          <w:color w:val="3D4472"/>
          <w:spacing w:val="-206"/>
          <w:w w:val="64"/>
          <w:i/>
          <w:position w:val="0"/>
        </w:rPr>
        <w:t>n</w:t>
      </w:r>
      <w:r>
        <w:rPr>
          <w:rFonts w:ascii="Arial" w:hAnsi="Arial" w:cs="Arial" w:eastAsia="Arial"/>
          <w:sz w:val="87"/>
          <w:szCs w:val="87"/>
          <w:color w:val="383838"/>
          <w:spacing w:val="0"/>
          <w:w w:val="27"/>
          <w:i/>
          <w:position w:val="0"/>
        </w:rPr>
        <w:t>·</w:t>
      </w:r>
      <w:r>
        <w:rPr>
          <w:rFonts w:ascii="Arial" w:hAnsi="Arial" w:cs="Arial" w:eastAsia="Arial"/>
          <w:sz w:val="87"/>
          <w:szCs w:val="8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60" w:right="260"/>
        </w:sectPr>
      </w:pPr>
      <w:rPr/>
    </w:p>
    <w:p>
      <w:pPr>
        <w:spacing w:before="0" w:after="0" w:line="1678" w:lineRule="atLeast"/>
        <w:ind w:left="29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8"/>
        </w:rPr>
        <w:t>;.§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5" w:lineRule="exact"/>
        <w:ind w:left="270"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8"/>
          <w:szCs w:val="18"/>
          <w:color w:val="4B4B4B"/>
          <w:spacing w:val="-27"/>
          <w:w w:val="104"/>
          <w:position w:val="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64"/>
          <w:position w:val="2"/>
        </w:rPr>
        <w:t>.:::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228" w:lineRule="atLeast"/>
        <w:ind w:right="-20"/>
        <w:jc w:val="left"/>
        <w:tabs>
          <w:tab w:pos="780" w:val="left"/>
          <w:tab w:pos="244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59"/>
          <w:szCs w:val="59"/>
          <w:color w:val="7C7C7E"/>
          <w:spacing w:val="8"/>
          <w:w w:val="23"/>
          <w:position w:val="-1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143"/>
          <w:position w:val="1"/>
        </w:rPr>
        <w:t>3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-4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00"/>
          <w:position w:val="0"/>
        </w:rPr>
        <w:t>PO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00"/>
          <w:position w:val="0"/>
        </w:rPr>
      </w:r>
      <w:r>
        <w:rPr>
          <w:rFonts w:ascii="Arial" w:hAnsi="Arial" w:cs="Arial" w:eastAsia="Arial"/>
          <w:sz w:val="20"/>
          <w:szCs w:val="20"/>
          <w:color w:val="626262"/>
          <w:spacing w:val="0"/>
          <w:w w:val="100"/>
          <w:position w:val="0"/>
        </w:rPr>
        <w:t>A</w:t>
      </w:r>
      <w:r>
        <w:rPr>
          <w:rFonts w:ascii="Arial" w:hAnsi="Arial" w:cs="Arial" w:eastAsia="Arial"/>
          <w:sz w:val="20"/>
          <w:szCs w:val="20"/>
          <w:color w:val="626262"/>
          <w:spacing w:val="-2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626262"/>
          <w:spacing w:val="2"/>
          <w:w w:val="92"/>
          <w:position w:val="0"/>
        </w:rPr>
        <w:t>G</w:t>
      </w:r>
      <w:r>
        <w:rPr>
          <w:rFonts w:ascii="Arial" w:hAnsi="Arial" w:cs="Arial" w:eastAsia="Arial"/>
          <w:sz w:val="20"/>
          <w:szCs w:val="20"/>
          <w:color w:val="7C7C7E"/>
          <w:spacing w:val="0"/>
          <w:w w:val="96"/>
          <w:position w:val="0"/>
        </w:rPr>
        <w:t>R</w:t>
      </w:r>
      <w:r>
        <w:rPr>
          <w:rFonts w:ascii="Arial" w:hAnsi="Arial" w:cs="Arial" w:eastAsia="Arial"/>
          <w:sz w:val="20"/>
          <w:szCs w:val="20"/>
          <w:color w:val="7C7C7E"/>
          <w:spacing w:val="-7"/>
          <w:w w:val="96"/>
          <w:position w:val="0"/>
        </w:rPr>
        <w:t>U</w:t>
      </w:r>
      <w:r>
        <w:rPr>
          <w:rFonts w:ascii="Arial" w:hAnsi="Arial" w:cs="Arial" w:eastAsia="Arial"/>
          <w:sz w:val="20"/>
          <w:szCs w:val="20"/>
          <w:color w:val="626262"/>
          <w:spacing w:val="0"/>
          <w:w w:val="198"/>
          <w:position w:val="0"/>
        </w:rPr>
        <w:t>I</w:t>
      </w:r>
      <w:r>
        <w:rPr>
          <w:rFonts w:ascii="Arial" w:hAnsi="Arial" w:cs="Arial" w:eastAsia="Arial"/>
          <w:sz w:val="20"/>
          <w:szCs w:val="20"/>
          <w:color w:val="626262"/>
          <w:spacing w:val="-34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7C7C7E"/>
          <w:spacing w:val="0"/>
          <w:w w:val="100"/>
          <w:position w:val="0"/>
        </w:rPr>
        <w:t>LA</w:t>
      </w:r>
      <w:r>
        <w:rPr>
          <w:rFonts w:ascii="Times New Roman" w:hAnsi="Times New Roman" w:cs="Times New Roman" w:eastAsia="Times New Roman"/>
          <w:sz w:val="21"/>
          <w:szCs w:val="21"/>
          <w:color w:val="7C7C7E"/>
          <w:spacing w:val="0"/>
          <w:w w:val="100"/>
          <w:position w:val="0"/>
        </w:rPr>
        <w:t>Ai''Iİ</w:t>
      </w:r>
      <w:r>
        <w:rPr>
          <w:rFonts w:ascii="Times New Roman" w:hAnsi="Times New Roman" w:cs="Times New Roman" w:eastAsia="Times New Roman"/>
          <w:sz w:val="21"/>
          <w:szCs w:val="21"/>
          <w:color w:val="7C7C7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C7C7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5"/>
          <w:szCs w:val="15"/>
          <w:color w:val="909090"/>
          <w:spacing w:val="-70"/>
          <w:w w:val="255"/>
          <w:position w:val="2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909090"/>
          <w:spacing w:val="-4"/>
          <w:w w:val="50"/>
          <w:position w:val="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909090"/>
          <w:spacing w:val="0"/>
          <w:w w:val="50"/>
          <w:position w:val="1"/>
        </w:rPr>
        <w:t>._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9" w:after="0" w:line="146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B4B4B"/>
          <w:spacing w:val="0"/>
          <w:w w:val="93"/>
          <w:position w:val="-5"/>
        </w:rPr>
        <w:t>A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421" w:lineRule="atLeas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348"/>
          <w:position w:val="6"/>
        </w:rPr>
        <w:t>tı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348"/>
          <w:position w:val="6"/>
        </w:rPr>
        <w:t>m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-43"/>
          <w:w w:val="348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.•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83838"/>
          <w:spacing w:val="0"/>
          <w:w w:val="51"/>
          <w:position w:val="0"/>
        </w:rPr>
        <w:t>..</w:t>
      </w:r>
      <w:r>
        <w:rPr>
          <w:rFonts w:ascii="Times New Roman" w:hAnsi="Times New Roman" w:cs="Times New Roman" w:eastAsia="Times New Roman"/>
          <w:sz w:val="31"/>
          <w:szCs w:val="31"/>
          <w:color w:val="383838"/>
          <w:spacing w:val="-3"/>
          <w:w w:val="51"/>
          <w:position w:val="0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383838"/>
          <w:spacing w:val="0"/>
          <w:w w:val="51"/>
          <w:position w:val="0"/>
        </w:rPr>
        <w:t>...</w:t>
      </w:r>
      <w:r>
        <w:rPr>
          <w:rFonts w:ascii="Times New Roman" w:hAnsi="Times New Roman" w:cs="Times New Roman" w:eastAsia="Times New Roman"/>
          <w:sz w:val="31"/>
          <w:szCs w:val="31"/>
          <w:color w:val="383838"/>
          <w:spacing w:val="0"/>
          <w:w w:val="51"/>
          <w:position w:val="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83838"/>
          <w:spacing w:val="19"/>
          <w:w w:val="51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350"/>
          <w:position w:val="6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178" w:lineRule="exact"/>
        <w:ind w:left="596" w:right="-20"/>
        <w:jc w:val="left"/>
        <w:tabs>
          <w:tab w:pos="15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44"/>
          <w:szCs w:val="44"/>
          <w:color w:val="383838"/>
          <w:spacing w:val="0"/>
          <w:w w:val="100"/>
          <w:position w:val="-27"/>
        </w:rPr>
        <w:t>,:2</w:t>
      </w:r>
      <w:r>
        <w:rPr>
          <w:rFonts w:ascii="Times New Roman" w:hAnsi="Times New Roman" w:cs="Times New Roman" w:eastAsia="Times New Roman"/>
          <w:sz w:val="44"/>
          <w:szCs w:val="44"/>
          <w:color w:val="383838"/>
          <w:spacing w:val="-74"/>
          <w:w w:val="100"/>
          <w:position w:val="-27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383838"/>
          <w:spacing w:val="0"/>
          <w:w w:val="100"/>
          <w:position w:val="-27"/>
        </w:rPr>
        <w:tab/>
      </w:r>
      <w:r>
        <w:rPr>
          <w:rFonts w:ascii="Times New Roman" w:hAnsi="Times New Roman" w:cs="Times New Roman" w:eastAsia="Times New Roman"/>
          <w:sz w:val="44"/>
          <w:szCs w:val="44"/>
          <w:color w:val="383838"/>
          <w:spacing w:val="0"/>
          <w:w w:val="100"/>
          <w:position w:val="-27"/>
        </w:rPr>
      </w:r>
      <w:r>
        <w:rPr>
          <w:rFonts w:ascii="Times New Roman" w:hAnsi="Times New Roman" w:cs="Times New Roman" w:eastAsia="Times New Roman"/>
          <w:sz w:val="44"/>
          <w:szCs w:val="44"/>
          <w:color w:val="626262"/>
          <w:spacing w:val="0"/>
          <w:w w:val="421"/>
          <w:position w:val="-27"/>
        </w:rPr>
        <w:t>!</w:t>
      </w:r>
      <w:r>
        <w:rPr>
          <w:rFonts w:ascii="Times New Roman" w:hAnsi="Times New Roman" w:cs="Times New Roman" w:eastAsia="Times New Roman"/>
          <w:sz w:val="44"/>
          <w:szCs w:val="44"/>
          <w:color w:val="626262"/>
          <w:spacing w:val="-64"/>
          <w:w w:val="100"/>
          <w:position w:val="-27"/>
        </w:rPr>
        <w:t> </w:t>
      </w:r>
      <w:r>
        <w:rPr>
          <w:rFonts w:ascii="Arial" w:hAnsi="Arial" w:cs="Arial" w:eastAsia="Arial"/>
          <w:sz w:val="22"/>
          <w:szCs w:val="22"/>
          <w:color w:val="7C7C7E"/>
          <w:spacing w:val="0"/>
          <w:w w:val="130"/>
          <w:position w:val="-27"/>
        </w:rPr>
        <w:t>1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60" w:right="260"/>
          <w:cols w:num="3" w:equalWidth="0">
            <w:col w:w="449" w:space="1516"/>
            <w:col w:w="2811" w:space="3844"/>
            <w:col w:w="2780"/>
          </w:cols>
        </w:sectPr>
      </w:pPr>
      <w:rPr/>
    </w:p>
    <w:p>
      <w:pPr>
        <w:spacing w:before="0" w:after="0" w:line="801" w:lineRule="atLeast"/>
        <w:ind w:left="2712" w:right="-196"/>
        <w:jc w:val="left"/>
        <w:tabs>
          <w:tab w:pos="900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104"/>
          <w:szCs w:val="104"/>
          <w:color w:val="262B6B"/>
          <w:spacing w:val="0"/>
          <w:w w:val="58"/>
          <w:position w:val="-31"/>
        </w:rPr>
        <w:t>\</w:t>
      </w:r>
      <w:r>
        <w:rPr>
          <w:rFonts w:ascii="Arial" w:hAnsi="Arial" w:cs="Arial" w:eastAsia="Arial"/>
          <w:sz w:val="104"/>
          <w:szCs w:val="104"/>
          <w:color w:val="262B6B"/>
          <w:spacing w:val="0"/>
          <w:w w:val="100"/>
          <w:position w:val="-31"/>
        </w:rPr>
        <w:tab/>
      </w:r>
      <w:r>
        <w:rPr>
          <w:rFonts w:ascii="Arial" w:hAnsi="Arial" w:cs="Arial" w:eastAsia="Arial"/>
          <w:sz w:val="104"/>
          <w:szCs w:val="104"/>
          <w:color w:val="262B6B"/>
          <w:spacing w:val="0"/>
          <w:w w:val="100"/>
          <w:position w:val="-31"/>
        </w:rPr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8"/>
          <w:w w:val="136"/>
          <w:position w:val="0"/>
        </w:rPr>
        <w:t>\</w:t>
      </w:r>
      <w:r>
        <w:rPr>
          <w:rFonts w:ascii="Times New Roman" w:hAnsi="Times New Roman" w:cs="Times New Roman" w:eastAsia="Times New Roman"/>
          <w:sz w:val="26"/>
          <w:szCs w:val="26"/>
          <w:color w:val="7C7C7E"/>
          <w:spacing w:val="0"/>
          <w:w w:val="75"/>
          <w:position w:val="0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7C7C7E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66"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-39"/>
          <w:w w:val="66"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-35"/>
          <w:w w:val="96"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-25"/>
          <w:w w:val="66"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801" w:lineRule="atLeast"/>
        <w:ind w:right="-20"/>
        <w:jc w:val="left"/>
        <w:tabs>
          <w:tab w:pos="8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383838"/>
          <w:w w:val="53"/>
          <w:i/>
        </w:rPr>
        <w:t>-...!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-18"/>
          <w:w w:val="53"/>
          <w:i/>
        </w:rPr>
        <w:t>!</w:t>
      </w:r>
      <w:r>
        <w:rPr>
          <w:rFonts w:ascii="Arial" w:hAnsi="Arial" w:cs="Arial" w:eastAsia="Arial"/>
          <w:sz w:val="18"/>
          <w:szCs w:val="18"/>
          <w:color w:val="4B4B4B"/>
          <w:spacing w:val="-38"/>
          <w:w w:val="118"/>
          <w:position w:val="-10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53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-95"/>
          <w:w w:val="53"/>
          <w:i/>
          <w:position w:val="0"/>
        </w:rPr>
        <w:t>1</w:t>
      </w:r>
      <w:r>
        <w:rPr>
          <w:rFonts w:ascii="Arial" w:hAnsi="Arial" w:cs="Arial" w:eastAsia="Arial"/>
          <w:sz w:val="18"/>
          <w:szCs w:val="18"/>
          <w:color w:val="4B4B4B"/>
          <w:spacing w:val="9"/>
          <w:w w:val="119"/>
          <w:position w:val="-10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52"/>
          <w:i/>
          <w:position w:val="0"/>
        </w:rPr>
        <w:t>:"'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81"/>
          <w:position w:val="0"/>
        </w:rPr>
        <w:t>tıı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0"/>
          <w:w w:val="100"/>
          <w:position w:val="0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626262"/>
          <w:spacing w:val="7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2"/>
          <w:w w:val="108"/>
          <w:i/>
          <w:position w:val="-1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598"/>
          <w:position w:val="0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60" w:right="260"/>
          <w:cols w:num="2" w:equalWidth="0">
            <w:col w:w="9277" w:space="212"/>
            <w:col w:w="1911"/>
          </w:cols>
        </w:sectPr>
      </w:pPr>
      <w:rPr/>
    </w:p>
    <w:p>
      <w:pPr>
        <w:spacing w:before="0" w:after="0" w:line="663" w:lineRule="atLeast"/>
        <w:ind w:right="-20"/>
        <w:jc w:val="right"/>
        <w:tabs>
          <w:tab w:pos="88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83838"/>
          <w:w w:val="76"/>
        </w:rPr>
        <w:t>li'-'</w:t>
      </w:r>
      <w:r>
        <w:rPr>
          <w:rFonts w:ascii="Arial" w:hAnsi="Arial" w:cs="Arial" w:eastAsia="Arial"/>
          <w:sz w:val="14"/>
          <w:szCs w:val="14"/>
          <w:color w:val="383838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83838"/>
          <w:w w:val="100"/>
        </w:rPr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445"/>
        </w:rPr>
        <w:t>,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48" w:lineRule="exact"/>
        <w:ind w:right="121"/>
        <w:jc w:val="right"/>
        <w:tabs>
          <w:tab w:pos="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262"/>
          <w:w w:val="55"/>
          <w:i/>
          <w:position w:val="-1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w w:val="100"/>
          <w:i/>
          <w:position w:val="-1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w w:val="100"/>
          <w:i/>
          <w:position w:val="-1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8"/>
          <w:position w:val="-14"/>
        </w:rPr>
        <w:t>1.11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71" w:lineRule="atLeast"/>
        <w:ind w:left="-28" w:right="602"/>
        <w:jc w:val="center"/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4B4B4B"/>
          <w:spacing w:val="0"/>
          <w:w w:val="169"/>
        </w:rPr>
        <w:t>bl</w:t>
      </w:r>
      <w:r>
        <w:rPr>
          <w:rFonts w:ascii="Arial" w:hAnsi="Arial" w:cs="Arial" w:eastAsia="Arial"/>
          <w:sz w:val="10"/>
          <w:szCs w:val="10"/>
          <w:color w:val="4B4B4B"/>
          <w:spacing w:val="0"/>
          <w:w w:val="169"/>
        </w:rPr>
        <w:t> </w:t>
      </w:r>
      <w:r>
        <w:rPr>
          <w:rFonts w:ascii="Arial" w:hAnsi="Arial" w:cs="Arial" w:eastAsia="Arial"/>
          <w:sz w:val="10"/>
          <w:szCs w:val="10"/>
          <w:color w:val="4B4B4B"/>
          <w:spacing w:val="16"/>
          <w:w w:val="169"/>
        </w:rPr>
        <w:t> </w:t>
      </w:r>
      <w:r>
        <w:rPr>
          <w:rFonts w:ascii="Arial" w:hAnsi="Arial" w:cs="Arial" w:eastAsia="Arial"/>
          <w:sz w:val="10"/>
          <w:szCs w:val="10"/>
          <w:color w:val="B8BABC"/>
          <w:spacing w:val="0"/>
          <w:w w:val="100"/>
        </w:rPr>
        <w:t>-</w:t>
      </w:r>
      <w:r>
        <w:rPr>
          <w:rFonts w:ascii="Arial" w:hAnsi="Arial" w:cs="Arial" w:eastAsia="Arial"/>
          <w:sz w:val="10"/>
          <w:szCs w:val="10"/>
          <w:color w:val="B8BABC"/>
          <w:spacing w:val="0"/>
          <w:w w:val="100"/>
        </w:rPr>
        <w:t> </w:t>
      </w:r>
      <w:r>
        <w:rPr>
          <w:rFonts w:ascii="Arial" w:hAnsi="Arial" w:cs="Arial" w:eastAsia="Arial"/>
          <w:sz w:val="10"/>
          <w:szCs w:val="10"/>
          <w:color w:val="B8BABC"/>
          <w:spacing w:val="15"/>
          <w:w w:val="100"/>
        </w:rPr>
        <w:t> </w:t>
      </w:r>
      <w:r>
        <w:rPr>
          <w:rFonts w:ascii="Arial" w:hAnsi="Arial" w:cs="Arial" w:eastAsia="Arial"/>
          <w:sz w:val="10"/>
          <w:szCs w:val="10"/>
          <w:color w:val="7C7C7E"/>
          <w:spacing w:val="0"/>
          <w:w w:val="70"/>
        </w:rPr>
        <w:t>-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72" w:after="0" w:line="154" w:lineRule="exact"/>
        <w:ind w:left="142" w:right="683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B4B4B"/>
          <w:spacing w:val="0"/>
          <w:w w:val="106"/>
          <w:i/>
          <w:position w:val="-5"/>
        </w:rPr>
        <w:t>.,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1100" w:bottom="0" w:left="260" w:right="260"/>
          <w:cols w:num="2" w:equalWidth="0">
            <w:col w:w="10213" w:space="153"/>
            <w:col w:w="1034"/>
          </w:cols>
        </w:sectPr>
      </w:pPr>
      <w:rPr/>
    </w:p>
    <w:p>
      <w:pPr>
        <w:spacing w:before="0" w:after="0" w:line="221" w:lineRule="atLeast"/>
        <w:ind w:right="802"/>
        <w:jc w:val="right"/>
        <w:tabs>
          <w:tab w:pos="112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7"/>
          <w:szCs w:val="17"/>
          <w:color w:val="909090"/>
          <w:spacing w:val="0"/>
          <w:w w:val="100"/>
        </w:rPr>
        <w:t>..</w:t>
      </w:r>
      <w:r>
        <w:rPr>
          <w:rFonts w:ascii="Arial" w:hAnsi="Arial" w:cs="Arial" w:eastAsia="Arial"/>
          <w:sz w:val="17"/>
          <w:szCs w:val="17"/>
          <w:color w:val="909090"/>
          <w:spacing w:val="0"/>
          <w:w w:val="100"/>
        </w:rPr>
        <w:t>   </w:t>
      </w:r>
      <w:r>
        <w:rPr>
          <w:rFonts w:ascii="Arial" w:hAnsi="Arial" w:cs="Arial" w:eastAsia="Arial"/>
          <w:sz w:val="17"/>
          <w:szCs w:val="17"/>
          <w:color w:val="909090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77"/>
          <w:i/>
        </w:rPr>
        <w:t>1!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i/>
        </w:rPr>
        <w:tab/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i/>
        </w:rPr>
      </w:r>
      <w:r>
        <w:rPr>
          <w:rFonts w:ascii="Arial" w:hAnsi="Arial" w:cs="Arial" w:eastAsia="Arial"/>
          <w:sz w:val="17"/>
          <w:szCs w:val="17"/>
          <w:color w:val="383838"/>
          <w:spacing w:val="-10"/>
          <w:w w:val="191"/>
        </w:rPr>
        <w:t>•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225"/>
          <w:position w:val="7"/>
        </w:rPr>
        <w:t>i'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" w:lineRule="atLeast"/>
        <w:ind w:right="768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-23"/>
          <w:w w:val="9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23"/>
        </w:rPr>
        <w:t>lt.l'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16"/>
          <w:w w:val="12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57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6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1100" w:bottom="0" w:left="260" w:right="260"/>
        </w:sectPr>
      </w:pPr>
      <w:rPr/>
    </w:p>
    <w:p>
      <w:pPr>
        <w:spacing w:before="62" w:after="0" w:line="240" w:lineRule="auto"/>
        <w:ind w:left="299" w:right="-109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8.104492pt;margin-top:27.892504pt;width:560.174326pt;height:751.211633pt;mso-position-horizontal-relative:page;mso-position-vertical-relative:page;z-index:-10252" coordorigin="362,558" coordsize="11203,15024">
            <v:group style="position:absolute;left:369;top:574;width:549;height:2" coordorigin="369,574" coordsize="549,2">
              <v:shape style="position:absolute;left:369;top:574;width:549;height:2" coordorigin="369,574" coordsize="549,0" path="m369,574l918,574e" filled="f" stroked="t" strokeweight=".47332pt" strokecolor="#444444">
                <v:path arrowok="t"/>
              </v:shape>
            </v:group>
            <v:group style="position:absolute;left:379;top:567;width:2;height:582" coordorigin="379,567" coordsize="2,582">
              <v:shape style="position:absolute;left:379;top:567;width:2;height:582" coordorigin="379,567" coordsize="0,582" path="m379,1149l379,567e" filled="f" stroked="t" strokeweight=".47332pt" strokecolor="#646464">
                <v:path arrowok="t"/>
              </v:shape>
            </v:group>
            <v:group style="position:absolute;left:861;top:579;width:6167;height:2" coordorigin="861,579" coordsize="6167,2">
              <v:shape style="position:absolute;left:861;top:579;width:6167;height:2" coordorigin="861,579" coordsize="6167,0" path="m861,579l7029,579e" filled="f" stroked="t" strokeweight=".70998pt" strokecolor="#606060">
                <v:path arrowok="t"/>
              </v:shape>
            </v:group>
            <v:group style="position:absolute;left:2409;top:567;width:2;height:787" coordorigin="2409,567" coordsize="2,787">
              <v:shape style="position:absolute;left:2409;top:567;width:2;height:787" coordorigin="2409,567" coordsize="0,787" path="m2409,1354l2409,567e" filled="f" stroked="t" strokeweight=".94664pt" strokecolor="#575757">
                <v:path arrowok="t"/>
              </v:shape>
            </v:group>
            <v:group style="position:absolute;left:6944;top:582;width:473;height:2" coordorigin="6944,582" coordsize="473,2">
              <v:shape style="position:absolute;left:6944;top:582;width:473;height:2" coordorigin="6944,582" coordsize="473,0" path="m6944,582l7417,582e" filled="f" stroked="t" strokeweight=".47332pt" strokecolor="#3F3F3F">
                <v:path arrowok="t"/>
              </v:shape>
            </v:group>
            <v:group style="position:absolute;left:7360;top:582;width:1789;height:2" coordorigin="7360,582" coordsize="1789,2">
              <v:shape style="position:absolute;left:7360;top:582;width:1789;height:2" coordorigin="7360,582" coordsize="1789,0" path="m7360,582l9149,582e" filled="f" stroked="t" strokeweight=".70998pt" strokecolor="#606060">
                <v:path arrowok="t"/>
              </v:shape>
            </v:group>
            <v:group style="position:absolute;left:9119;top:577;width:2;height:849" coordorigin="9119,577" coordsize="2,849">
              <v:shape style="position:absolute;left:9119;top:577;width:2;height:849" coordorigin="9119,577" coordsize="0,849" path="m9119,1425l9119,577e" filled="f" stroked="t" strokeweight=".70998pt" strokecolor="#545454">
                <v:path arrowok="t"/>
              </v:shape>
            </v:group>
            <v:group style="position:absolute;left:9078;top:582;width:208;height:2" coordorigin="9078,582" coordsize="208,2">
              <v:shape style="position:absolute;left:9078;top:582;width:208;height:2" coordorigin="9078,582" coordsize="208,0" path="m9078,582l9287,582e" filled="f" stroked="t" strokeweight=".47332pt" strokecolor="#343434">
                <v:path arrowok="t"/>
              </v:shape>
            </v:group>
            <v:group style="position:absolute;left:9230;top:579;width:2272;height:2" coordorigin="9230,579" coordsize="2272,2">
              <v:shape style="position:absolute;left:9230;top:579;width:2272;height:2" coordorigin="9230,579" coordsize="2272,0" path="m9230,579l11502,579e" filled="f" stroked="t" strokeweight=".70998pt" strokecolor="#5B5B5B">
                <v:path arrowok="t"/>
              </v:shape>
            </v:group>
            <v:group style="position:absolute;left:11504;top:572;width:2;height:3309" coordorigin="11504,572" coordsize="2,3309">
              <v:shape style="position:absolute;left:11504;top:572;width:2;height:3309" coordorigin="11504,572" coordsize="0,3309" path="m11504,3881l11504,572e" filled="f" stroked="t" strokeweight=".70998pt" strokecolor="#5B5B5B">
                <v:path arrowok="t"/>
              </v:shape>
            </v:group>
            <v:group style="position:absolute;left:379;top:567;width:2;height:1116" coordorigin="379,567" coordsize="2,1116">
              <v:shape style="position:absolute;left:379;top:567;width:2;height:1116" coordorigin="379,567" coordsize="0,1116" path="m379,1683l379,567e" filled="f" stroked="t" strokeweight=".70998pt" strokecolor="#777777">
                <v:path arrowok="t"/>
              </v:shape>
            </v:group>
            <v:group style="position:absolute;left:2409;top:1297;width:2;height:129" coordorigin="2409,1297" coordsize="2,129">
              <v:shape style="position:absolute;left:2409;top:1297;width:2;height:129" coordorigin="2409,1297" coordsize="0,129" path="m2409,1425l2409,1297e" filled="f" stroked="t" strokeweight=".47332pt" strokecolor="#2B2B2B">
                <v:path arrowok="t"/>
              </v:shape>
            </v:group>
            <v:group style="position:absolute;left:2414;top:1368;width:2;height:219" coordorigin="2414,1368" coordsize="2,219">
              <v:shape style="position:absolute;left:2414;top:1368;width:2;height:219" coordorigin="2414,1368" coordsize="0,219" path="m2414,1588l2414,1368e" filled="f" stroked="t" strokeweight=".70998pt" strokecolor="#3B3B3B">
                <v:path arrowok="t"/>
              </v:shape>
            </v:group>
            <v:group style="position:absolute;left:9121;top:1368;width:2;height:219" coordorigin="9121,1368" coordsize="2,219">
              <v:shape style="position:absolute;left:9121;top:1368;width:2;height:219" coordorigin="9121,1368" coordsize="0,219" path="m9121,1588l9121,1368e" filled="f" stroked="t" strokeweight=".47332pt" strokecolor="#2F2F2F">
                <v:path arrowok="t"/>
              </v:shape>
            </v:group>
            <v:group style="position:absolute;left:383;top:1530;width:2;height:853" coordorigin="383,1530" coordsize="2,853">
              <v:shape style="position:absolute;left:383;top:1530;width:2;height:853" coordorigin="383,1530" coordsize="0,853" path="m383,2384l383,1530e" filled="f" stroked="t" strokeweight=".70998pt" strokecolor="#606060">
                <v:path arrowok="t"/>
              </v:shape>
            </v:group>
            <v:group style="position:absolute;left:374;top:2062;width:6456;height:2" coordorigin="374,2062" coordsize="6456,2">
              <v:shape style="position:absolute;left:374;top:2062;width:6456;height:2" coordorigin="374,2062" coordsize="6456,0" path="m374,2062l6830,2062e" filled="f" stroked="t" strokeweight=".70998pt" strokecolor="#575757">
                <v:path arrowok="t"/>
              </v:shape>
            </v:group>
            <v:group style="position:absolute;left:2412;top:1473;width:2;height:601" coordorigin="2412,1473" coordsize="2,601">
              <v:shape style="position:absolute;left:2412;top:1473;width:2;height:601" coordorigin="2412,1473" coordsize="0,601" path="m2412,2074l2412,1473e" filled="f" stroked="t" strokeweight=".94664pt" strokecolor="#545454">
                <v:path arrowok="t"/>
              </v:shape>
            </v:group>
            <v:group style="position:absolute;left:6773;top:2064;width:227;height:2" coordorigin="6773,2064" coordsize="227,2">
              <v:shape style="position:absolute;left:6773;top:2064;width:227;height:2" coordorigin="6773,2064" coordsize="227,0" path="m6773,2064l7000,2064e" filled="f" stroked="t" strokeweight=".47332pt" strokecolor="#343434">
                <v:path arrowok="t"/>
              </v:shape>
            </v:group>
            <v:group style="position:absolute;left:6944;top:2064;width:473;height:2" coordorigin="6944,2064" coordsize="473,2">
              <v:shape style="position:absolute;left:6944;top:2064;width:473;height:2" coordorigin="6944,2064" coordsize="473,0" path="m6944,2064l7417,2064e" filled="f" stroked="t" strokeweight=".94664pt" strokecolor="#646464">
                <v:path arrowok="t"/>
              </v:shape>
            </v:group>
            <v:group style="position:absolute;left:7360;top:2064;width:478;height:2" coordorigin="7360,2064" coordsize="478,2">
              <v:shape style="position:absolute;left:7360;top:2064;width:478;height:2" coordorigin="7360,2064" coordsize="478,0" path="m7360,2064l7838,2064e" filled="f" stroked="t" strokeweight=".47332pt" strokecolor="#4F4F4F">
                <v:path arrowok="t"/>
              </v:shape>
            </v:group>
            <v:group style="position:absolute;left:9121;top:1530;width:2;height:543" coordorigin="9121,1530" coordsize="2,543">
              <v:shape style="position:absolute;left:9121;top:1530;width:2;height:543" coordorigin="9121,1530" coordsize="0,543" path="m9121,2074l9121,1530e" filled="f" stroked="t" strokeweight=".70998pt" strokecolor="#545454">
                <v:path arrowok="t"/>
              </v:shape>
            </v:group>
            <v:group style="position:absolute;left:7781;top:2062;width:3725;height:2" coordorigin="7781,2062" coordsize="3725,2">
              <v:shape style="position:absolute;left:7781;top:2062;width:3725;height:2" coordorigin="7781,2062" coordsize="3725,0" path="m7781,2062l11506,2062e" filled="f" stroked="t" strokeweight=".70998pt" strokecolor="#5B5B5B">
                <v:path arrowok="t"/>
              </v:shape>
            </v:group>
            <v:group style="position:absolute;left:369;top:2281;width:11142;height:2" coordorigin="369,2281" coordsize="11142,2">
              <v:shape style="position:absolute;left:369;top:2281;width:11142;height:2" coordorigin="369,2281" coordsize="11142,0" path="m369,2281l11511,2281e" filled="f" stroked="t" strokeweight=".70998pt" strokecolor="#5B5B5B">
                <v:path arrowok="t"/>
              </v:shape>
            </v:group>
            <v:group style="position:absolute;left:11502;top:2017;width:2;height:291" coordorigin="11502,2017" coordsize="2,291">
              <v:shape style="position:absolute;left:11502;top:2017;width:2;height:291" coordorigin="11502,2017" coordsize="0,291" path="m11502,2307l11502,2017e" filled="f" stroked="t" strokeweight=".47332pt" strokecolor="#444444">
                <v:path arrowok="t"/>
              </v:shape>
            </v:group>
            <v:group style="position:absolute;left:379;top:2496;width:4771;height:2" coordorigin="379,2496" coordsize="4771,2">
              <v:shape style="position:absolute;left:379;top:2496;width:4771;height:2" coordorigin="379,2496" coordsize="4771,0" path="m379,2496l5150,2496e" filled="f" stroked="t" strokeweight=".70998pt" strokecolor="#575757">
                <v:path arrowok="t"/>
              </v:shape>
            </v:group>
            <v:group style="position:absolute;left:393;top:567;width:2;height:15008" coordorigin="393,567" coordsize="2,15008">
              <v:shape style="position:absolute;left:393;top:567;width:2;height:15008" coordorigin="393,567" coordsize="0,15008" path="m393,15575l393,567e" filled="f" stroked="t" strokeweight=".70998pt" strokecolor="#545454">
                <v:path arrowok="t"/>
              </v:shape>
            </v:group>
            <v:group style="position:absolute;left:5093;top:2498;width:364;height:2" coordorigin="5093,2498" coordsize="364,2">
              <v:shape style="position:absolute;left:5093;top:2498;width:364;height:2" coordorigin="5093,2498" coordsize="364,0" path="m5093,2498l5457,2498e" filled="f" stroked="t" strokeweight=".47332pt" strokecolor="#3B3B3B">
                <v:path arrowok="t"/>
              </v:shape>
            </v:group>
            <v:group style="position:absolute;left:5401;top:2496;width:346;height:2" coordorigin="5401,2496" coordsize="346,2">
              <v:shape style="position:absolute;left:5401;top:2496;width:346;height:2" coordorigin="5401,2496" coordsize="346,0" path="m5401,2496l5746,2496e" filled="f" stroked="t" strokeweight=".94664pt" strokecolor="#6B6B6B">
                <v:path arrowok="t"/>
              </v:shape>
            </v:group>
            <v:group style="position:absolute;left:5689;top:2498;width:2674;height:2" coordorigin="5689,2498" coordsize="2674,2">
              <v:shape style="position:absolute;left:5689;top:2498;width:2674;height:2" coordorigin="5689,2498" coordsize="2674,0" path="m5689,2498l8364,2498e" filled="f" stroked="t" strokeweight=".47332pt" strokecolor="#575757">
                <v:path arrowok="t"/>
              </v:shape>
            </v:group>
            <v:group style="position:absolute;left:8307;top:2498;width:833;height:2" coordorigin="8307,2498" coordsize="833,2">
              <v:shape style="position:absolute;left:8307;top:2498;width:833;height:2" coordorigin="8307,2498" coordsize="833,0" path="m8307,2498l9140,2498e" filled="f" stroked="t" strokeweight=".70998pt" strokecolor="#5B5B5B">
                <v:path arrowok="t"/>
              </v:shape>
            </v:group>
            <v:group style="position:absolute;left:9083;top:2498;width:204;height:2" coordorigin="9083,2498" coordsize="204,2">
              <v:shape style="position:absolute;left:9083;top:2498;width:204;height:2" coordorigin="9083,2498" coordsize="204,0" path="m9083,2498l9287,2498e" filled="f" stroked="t" strokeweight=".47332pt" strokecolor="#2B2B2B">
                <v:path arrowok="t"/>
              </v:shape>
            </v:group>
            <v:group style="position:absolute;left:9230;top:2496;width:2281;height:2" coordorigin="9230,2496" coordsize="2281,2">
              <v:shape style="position:absolute;left:9230;top:2496;width:2281;height:2" coordorigin="9230,2496" coordsize="2281,0" path="m9230,2496l11511,2496e" filled="f" stroked="t" strokeweight=".70998pt" strokecolor="#5B5B5B">
                <v:path arrowok="t"/>
              </v:shape>
            </v:group>
            <v:group style="position:absolute;left:374;top:2715;width:4586;height:2" coordorigin="374,2715" coordsize="4586,2">
              <v:shape style="position:absolute;left:374;top:2715;width:4586;height:2" coordorigin="374,2715" coordsize="4586,0" path="m374,2715l4960,2715e" filled="f" stroked="t" strokeweight=".70998pt" strokecolor="#575757">
                <v:path arrowok="t"/>
              </v:shape>
            </v:group>
            <v:group style="position:absolute;left:4904;top:2713;width:246;height:2" coordorigin="4904,2713" coordsize="246,2">
              <v:shape style="position:absolute;left:4904;top:2713;width:246;height:2" coordorigin="4904,2713" coordsize="246,0" path="m4904,2713l5150,2713e" filled="f" stroked="t" strokeweight=".47332pt" strokecolor="#4B4B4B">
                <v:path arrowok="t"/>
              </v:shape>
            </v:group>
            <v:group style="position:absolute;left:5093;top:2715;width:1737;height:2" coordorigin="5093,2715" coordsize="1737,2">
              <v:shape style="position:absolute;left:5093;top:2715;width:1737;height:2" coordorigin="5093,2715" coordsize="1737,0" path="m5093,2715l6830,2715e" filled="f" stroked="t" strokeweight=".70998pt" strokecolor="#606060">
                <v:path arrowok="t"/>
              </v:shape>
            </v:group>
            <v:group style="position:absolute;left:6773;top:2713;width:227;height:2" coordorigin="6773,2713" coordsize="227,2">
              <v:shape style="position:absolute;left:6773;top:2713;width:227;height:2" coordorigin="6773,2713" coordsize="227,0" path="m6773,2713l7000,2713e" filled="f" stroked="t" strokeweight=".47332pt" strokecolor="#444444">
                <v:path arrowok="t"/>
              </v:shape>
            </v:group>
            <v:group style="position:absolute;left:6944;top:2713;width:4568;height:2" coordorigin="6944,2713" coordsize="4568,2">
              <v:shape style="position:absolute;left:6944;top:2713;width:4568;height:2" coordorigin="6944,2713" coordsize="4568,0" path="m6944,2713l11511,2713e" filled="f" stroked="t" strokeweight=".70998pt" strokecolor="#5B5B5B">
                <v:path arrowok="t"/>
              </v:shape>
            </v:group>
            <v:group style="position:absolute;left:383;top:2655;width:2;height:744" coordorigin="383,2655" coordsize="2,744">
              <v:shape style="position:absolute;left:383;top:2655;width:2;height:744" coordorigin="383,2655" coordsize="0,744" path="m383,3399l383,2655e" filled="f" stroked="t" strokeweight=".70998pt" strokecolor="#545454">
                <v:path arrowok="t"/>
              </v:shape>
            </v:group>
            <v:group style="position:absolute;left:374;top:2927;width:11142;height:2" coordorigin="374,2927" coordsize="11142,2">
              <v:shape style="position:absolute;left:374;top:2927;width:11142;height:2" coordorigin="374,2927" coordsize="11142,0" path="m374,2927l11516,2927e" filled="f" stroked="t" strokeweight=".70998pt" strokecolor="#5B5B5B">
                <v:path arrowok="t"/>
              </v:shape>
            </v:group>
            <v:group style="position:absolute;left:374;top:3146;width:3540;height:2" coordorigin="374,3146" coordsize="3540,2">
              <v:shape style="position:absolute;left:374;top:3146;width:3540;height:2" coordorigin="374,3146" coordsize="3540,0" path="m374,3146l3914,3146e" filled="f" stroked="t" strokeweight=".70998pt" strokecolor="#5B5B5B">
                <v:path arrowok="t"/>
              </v:shape>
            </v:group>
            <v:group style="position:absolute;left:3858;top:3146;width:1600;height:2" coordorigin="3858,3146" coordsize="1600,2">
              <v:shape style="position:absolute;left:3858;top:3146;width:1600;height:2" coordorigin="3858,3146" coordsize="1600,0" path="m3858,3146l5457,3146e" filled="f" stroked="t" strokeweight=".47332pt" strokecolor="#545454">
                <v:path arrowok="t"/>
              </v:shape>
            </v:group>
            <v:group style="position:absolute;left:5401;top:3146;width:3739;height:2" coordorigin="5401,3146" coordsize="3739,2">
              <v:shape style="position:absolute;left:5401;top:3146;width:3739;height:2" coordorigin="5401,3146" coordsize="3739,0" path="m5401,3146l9140,3146e" filled="f" stroked="t" strokeweight=".70998pt" strokecolor="#575757">
                <v:path arrowok="t"/>
              </v:shape>
            </v:group>
            <v:group style="position:absolute;left:9083;top:3146;width:204;height:2" coordorigin="9083,3146" coordsize="204,2">
              <v:shape style="position:absolute;left:9083;top:3146;width:204;height:2" coordorigin="9083,3146" coordsize="204,0" path="m9083,3146l9287,3146e" filled="f" stroked="t" strokeweight=".47332pt" strokecolor="#383838">
                <v:path arrowok="t"/>
              </v:shape>
            </v:group>
            <v:group style="position:absolute;left:9230;top:3144;width:2286;height:2" coordorigin="9230,3144" coordsize="2286,2">
              <v:shape style="position:absolute;left:9230;top:3144;width:2286;height:2" coordorigin="9230,3144" coordsize="2286,0" path="m9230,3144l11516,3144e" filled="f" stroked="t" strokeweight=".70998pt" strokecolor="#606060">
                <v:path arrowok="t"/>
              </v:shape>
            </v:group>
            <v:group style="position:absolute;left:3891;top:3137;width:2;height:262" coordorigin="3891,3137" coordsize="2,262">
              <v:shape style="position:absolute;left:3891;top:3137;width:2;height:262" coordorigin="3891,3137" coordsize="0,262" path="m3891,3399l3891,3137e" filled="f" stroked="t" strokeweight=".94664pt" strokecolor="#5B5B5B">
                <v:path arrowok="t"/>
              </v:shape>
            </v:group>
            <v:group style="position:absolute;left:6977;top:3137;width:2;height:744" coordorigin="6977,3137" coordsize="2,744">
              <v:shape style="position:absolute;left:6977;top:3137;width:2;height:744" coordorigin="6977,3137" coordsize="0,744" path="m6977,3881l6977,3137e" filled="f" stroked="t" strokeweight=".70998pt" strokecolor="#575757">
                <v:path arrowok="t"/>
              </v:shape>
            </v:group>
            <v:group style="position:absolute;left:383;top:3342;width:2;height:238" coordorigin="383,3342" coordsize="2,238">
              <v:shape style="position:absolute;left:383;top:3342;width:2;height:238" coordorigin="383,3342" coordsize="0,238" path="m383,3580l383,3342e" filled="f" stroked="t" strokeweight=".47332pt" strokecolor="#232323">
                <v:path arrowok="t"/>
              </v:shape>
            </v:group>
            <v:group style="position:absolute;left:3895;top:3342;width:2;height:238" coordorigin="3895,3342" coordsize="2,238">
              <v:shape style="position:absolute;left:3895;top:3342;width:2;height:238" coordorigin="3895,3342" coordsize="0,238" path="m3895,3580l3895,3342e" filled="f" stroked="t" strokeweight=".47332pt" strokecolor="#2B2B2B">
                <v:path arrowok="t"/>
              </v:shape>
            </v:group>
            <v:group style="position:absolute;left:1150;top:3876;width:10366;height:2" coordorigin="1150,3876" coordsize="10366,2">
              <v:shape style="position:absolute;left:1150;top:3876;width:10366;height:2" coordorigin="1150,3876" coordsize="10366,0" path="m1150,3876l11516,3876e" filled="f" stroked="t" strokeweight=".70998pt" strokecolor="#4F4F4F">
                <v:path arrowok="t"/>
              </v:shape>
            </v:group>
            <v:group style="position:absolute;left:11506;top:3342;width:2;height:238" coordorigin="11506,3342" coordsize="2,238">
              <v:shape style="position:absolute;left:11506;top:3342;width:2;height:238" coordorigin="11506,3342" coordsize="0,238" path="m11506,3580l11506,3342e" filled="f" stroked="t" strokeweight=".47332pt" strokecolor="#3F3F3F">
                <v:path arrowok="t"/>
              </v:shape>
            </v:group>
            <v:group style="position:absolute;left:374;top:3876;width:544;height:2" coordorigin="374,3876" coordsize="544,2">
              <v:shape style="position:absolute;left:374;top:3876;width:544;height:2" coordorigin="374,3876" coordsize="544,0" path="m374,3876l918,3876e" filled="f" stroked="t" strokeweight=".94664pt" strokecolor="#646464">
                <v:path arrowok="t"/>
              </v:shape>
            </v:group>
            <v:group style="position:absolute;left:383;top:3523;width:2;height:658" coordorigin="383,3523" coordsize="2,658">
              <v:shape style="position:absolute;left:383;top:3523;width:2;height:658" coordorigin="383,3523" coordsize="0,658" path="m383,4181l383,3523e" filled="f" stroked="t" strokeweight=".70998pt" strokecolor="#545454">
                <v:path arrowok="t"/>
              </v:shape>
            </v:group>
            <v:group style="position:absolute;left:861;top:3876;width:346;height:2" coordorigin="861,3876" coordsize="346,2">
              <v:shape style="position:absolute;left:861;top:3876;width:346;height:2" coordorigin="861,3876" coordsize="346,0" path="m861,3876l1207,3876e" filled="f" stroked="t" strokeweight=".47332pt" strokecolor="#383838">
                <v:path arrowok="t"/>
              </v:shape>
            </v:group>
            <v:group style="position:absolute;left:3895;top:3523;width:2;height:358" coordorigin="3895,3523" coordsize="2,358">
              <v:shape style="position:absolute;left:3895;top:3523;width:2;height:358" coordorigin="3895,3523" coordsize="0,358" path="m3895,3881l3895,3523e" filled="f" stroked="t" strokeweight=".70998pt" strokecolor="#444444">
                <v:path arrowok="t"/>
              </v:shape>
            </v:group>
            <v:group style="position:absolute;left:6773;top:3876;width:237;height:2" coordorigin="6773,3876" coordsize="237,2">
              <v:shape style="position:absolute;left:6773;top:3876;width:237;height:2" coordorigin="6773,3876" coordsize="237,0" path="m6773,3876l7010,3876e" filled="f" stroked="t" strokeweight=".47332pt" strokecolor="#3F3F3F">
                <v:path arrowok="t"/>
              </v:shape>
            </v:group>
            <v:group style="position:absolute;left:9982;top:3873;width:1534;height:2" coordorigin="9982,3873" coordsize="1534,2">
              <v:shape style="position:absolute;left:9982;top:3873;width:1534;height:2" coordorigin="9982,3873" coordsize="1534,0" path="m9982,3873l11516,3873e" filled="f" stroked="t" strokeweight=".70998pt" strokecolor="#575757">
                <v:path arrowok="t"/>
              </v:shape>
            </v:group>
            <v:group style="position:absolute;left:4577;top:4152;width:573;height:2" coordorigin="4577,4152" coordsize="573,2">
              <v:shape style="position:absolute;left:4577;top:4152;width:573;height:2" coordorigin="4577,4152" coordsize="573,0" path="m4577,4152l5150,4152e" filled="f" stroked="t" strokeweight=".47332pt" strokecolor="#4B4B4B">
                <v:path arrowok="t"/>
              </v:shape>
            </v:group>
            <v:group style="position:absolute;left:379;top:4152;width:11137;height:2" coordorigin="379,4152" coordsize="11137,2">
              <v:shape style="position:absolute;left:379;top:4152;width:11137;height:2" coordorigin="379,4152" coordsize="11137,0" path="m379,4152l11516,4152e" filled="f" stroked="t" strokeweight=".70998pt" strokecolor="#5B5B5B">
                <v:path arrowok="t"/>
              </v:shape>
            </v:group>
            <v:group style="position:absolute;left:9982;top:4150;width:1534;height:2" coordorigin="9982,4150" coordsize="1534,2">
              <v:shape style="position:absolute;left:9982;top:4150;width:1534;height:2" coordorigin="9982,4150" coordsize="1534,0" path="m9982,4150l11516,4150e" filled="f" stroked="t" strokeweight=".70998pt" strokecolor="#5B5B5B">
                <v:path arrowok="t"/>
              </v:shape>
            </v:group>
            <v:group style="position:absolute;left:383;top:4109;width:2;height:510" coordorigin="383,4109" coordsize="2,510">
              <v:shape style="position:absolute;left:383;top:4109;width:2;height:510" coordorigin="383,4109" coordsize="0,510" path="m383,4620l383,4109e" filled="f" stroked="t" strokeweight=".47332pt" strokecolor="#343434">
                <v:path arrowok="t"/>
              </v:shape>
            </v:group>
            <v:group style="position:absolute;left:2416;top:3866;width:2;height:1754" coordorigin="2416,3866" coordsize="2,1754">
              <v:shape style="position:absolute;left:2416;top:3866;width:2;height:1754" coordorigin="2416,3866" coordsize="0,1754" path="m2416,5621l2416,3866e" filled="f" stroked="t" strokeweight=".70998pt" strokecolor="#4F4F4F">
                <v:path arrowok="t"/>
              </v:shape>
            </v:group>
            <v:group style="position:absolute;left:2404;top:4372;width:2229;height:2" coordorigin="2404,4372" coordsize="2229,2">
              <v:shape style="position:absolute;left:2404;top:4372;width:2229;height:2" coordorigin="2404,4372" coordsize="2229,0" path="m2404,4372l4634,4372e" filled="f" stroked="t" strokeweight=".70998pt" strokecolor="#5B5B5B">
                <v:path arrowok="t"/>
              </v:shape>
            </v:group>
            <v:group style="position:absolute;left:4577;top:4372;width:383;height:2" coordorigin="4577,4372" coordsize="383,2">
              <v:shape style="position:absolute;left:4577;top:4372;width:383;height:2" coordorigin="4577,4372" coordsize="383,0" path="m4577,4372l4960,4372e" filled="f" stroked="t" strokeweight=".47332pt" strokecolor="#3F3F3F">
                <v:path arrowok="t"/>
              </v:shape>
            </v:group>
            <v:group style="position:absolute;left:4904;top:4372;width:606;height:2" coordorigin="4904,4372" coordsize="606,2">
              <v:shape style="position:absolute;left:4904;top:4372;width:606;height:2" coordorigin="4904,4372" coordsize="606,0" path="m4904,4372l5509,4372e" filled="f" stroked="t" strokeweight=".94664pt" strokecolor="#6B6B6B">
                <v:path arrowok="t"/>
              </v:shape>
            </v:group>
            <v:group style="position:absolute;left:5401;top:4372;width:1429;height:2" coordorigin="5401,4372" coordsize="1429,2">
              <v:shape style="position:absolute;left:5401;top:4372;width:1429;height:2" coordorigin="5401,4372" coordsize="1429,0" path="m5401,4372l6830,4372e" filled="f" stroked="t" strokeweight=".70998pt" strokecolor="#545454">
                <v:path arrowok="t"/>
              </v:shape>
            </v:group>
            <v:group style="position:absolute;left:6773;top:4372;width:227;height:2" coordorigin="6773,4372" coordsize="227,2">
              <v:shape style="position:absolute;left:6773;top:4372;width:227;height:2" coordorigin="6773,4372" coordsize="227,0" path="m6773,4372l7000,4372e" filled="f" stroked="t" strokeweight=".47332pt" strokecolor="#3B3B3B">
                <v:path arrowok="t"/>
              </v:shape>
            </v:group>
            <v:group style="position:absolute;left:6944;top:4372;width:473;height:2" coordorigin="6944,4372" coordsize="473,2">
              <v:shape style="position:absolute;left:6944;top:4372;width:473;height:2" coordorigin="6944,4372" coordsize="473,0" path="m6944,4372l7417,4372e" filled="f" stroked="t" strokeweight=".94664pt" strokecolor="#606060">
                <v:path arrowok="t"/>
              </v:shape>
            </v:group>
            <v:group style="position:absolute;left:7360;top:4372;width:478;height:2" coordorigin="7360,4372" coordsize="478,2">
              <v:shape style="position:absolute;left:7360;top:4372;width:478;height:2" coordorigin="7360,4372" coordsize="478,0" path="m7360,4372l7838,4372e" filled="f" stroked="t" strokeweight=".47332pt" strokecolor="#4B4B4B">
                <v:path arrowok="t"/>
              </v:shape>
            </v:group>
            <v:group style="position:absolute;left:7781;top:4369;width:3739;height:2" coordorigin="7781,4369" coordsize="3739,2">
              <v:shape style="position:absolute;left:7781;top:4369;width:3739;height:2" coordorigin="7781,4369" coordsize="3739,0" path="m7781,4369l11521,4369e" filled="f" stroked="t" strokeweight=".70998pt" strokecolor="#5B5B5B">
                <v:path arrowok="t"/>
              </v:shape>
            </v:group>
            <v:group style="position:absolute;left:11511;top:4138;width:2;height:706" coordorigin="11511,4138" coordsize="2,706">
              <v:shape style="position:absolute;left:11511;top:4138;width:2;height:706" coordorigin="11511,4138" coordsize="0,706" path="m11511,4844l11511,4138e" filled="f" stroked="t" strokeweight=".70998pt" strokecolor="#5B5B5B">
                <v:path arrowok="t"/>
              </v:shape>
            </v:group>
            <v:group style="position:absolute;left:4937;top:4367;width:2;height:2060" coordorigin="4937,4367" coordsize="2,2060">
              <v:shape style="position:absolute;left:4937;top:4367;width:2;height:2060" coordorigin="4937,4367" coordsize="0,2060" path="m4937,6426l4937,4367e" filled="f" stroked="t" strokeweight=".70998pt" strokecolor="#484848">
                <v:path arrowok="t"/>
              </v:shape>
            </v:group>
            <v:group style="position:absolute;left:4927;top:4810;width:1874;height:2" coordorigin="4927,4810" coordsize="1874,2">
              <v:shape style="position:absolute;left:4927;top:4810;width:1874;height:2" coordorigin="4927,4810" coordsize="1874,0" path="m4927,4810l6802,4810e" filled="f" stroked="t" strokeweight=".23666pt" strokecolor="#575757">
                <v:path arrowok="t"/>
              </v:shape>
            </v:group>
            <v:group style="position:absolute;left:7824;top:4367;width:2;height:253" coordorigin="7824,4367" coordsize="2,253">
              <v:shape style="position:absolute;left:7824;top:4367;width:2;height:253" coordorigin="7824,4367" coordsize="0,253" path="m7824,4620l7824,4367e" filled="f" stroked="t" strokeweight=".47332pt" strokecolor="#3F3F3F">
                <v:path arrowok="t"/>
              </v:shape>
            </v:group>
            <v:group style="position:absolute;left:383;top:4562;width:2;height:567" coordorigin="383,4562" coordsize="2,567">
              <v:shape style="position:absolute;left:383;top:4562;width:2;height:567" coordorigin="383,4562" coordsize="0,567" path="m383,5130l383,4562e" filled="f" stroked="t" strokeweight=".70998pt" strokecolor="#575757">
                <v:path arrowok="t"/>
              </v:shape>
            </v:group>
            <v:group style="position:absolute;left:6802;top:4810;width:587;height:2" coordorigin="6802,4810" coordsize="587,2">
              <v:shape style="position:absolute;left:6802;top:4810;width:587;height:2" coordorigin="6802,4810" coordsize="587,0" path="m6802,4810l7389,4810e" filled="f" stroked="t" strokeweight=".23666pt" strokecolor="#000000">
                <v:path arrowok="t"/>
              </v:shape>
            </v:group>
            <v:group style="position:absolute;left:7389;top:4810;width:947;height:2" coordorigin="7389,4810" coordsize="947,2">
              <v:shape style="position:absolute;left:7389;top:4810;width:947;height:2" coordorigin="7389,4810" coordsize="947,0" path="m7389,4810l8335,4810e" filled="f" stroked="t" strokeweight=".23666pt" strokecolor="#747474">
                <v:path arrowok="t"/>
              </v:shape>
            </v:group>
            <v:group style="position:absolute;left:7822;top:4562;width:2;height:281" coordorigin="7822,4562" coordsize="2,281">
              <v:shape style="position:absolute;left:7822;top:4562;width:2;height:281" coordorigin="7822,4562" coordsize="0,281" path="m7822,4844l7822,4562e" filled="f" stroked="t" strokeweight=".70998pt" strokecolor="#5B5B5B">
                <v:path arrowok="t"/>
              </v:shape>
            </v:group>
            <v:group style="position:absolute;left:8335;top:4810;width:1676;height:2" coordorigin="8335,4810" coordsize="1676,2">
              <v:shape style="position:absolute;left:8335;top:4810;width:1676;height:2" coordorigin="8335,4810" coordsize="1676,0" path="m8335,4810l10011,4810e" filled="f" stroked="t" strokeweight=".23666pt" strokecolor="#000000">
                <v:path arrowok="t"/>
              </v:shape>
            </v:group>
            <v:group style="position:absolute;left:4927;top:5092;width:2083;height:2" coordorigin="4927,5092" coordsize="2083,2">
              <v:shape style="position:absolute;left:4927;top:5092;width:2083;height:2" coordorigin="4927,5092" coordsize="2083,0" path="m4927,5092l7010,5092e" filled="f" stroked="t" strokeweight=".70998pt" strokecolor="#777777">
                <v:path arrowok="t"/>
              </v:shape>
            </v:group>
            <v:group style="position:absolute;left:6944;top:5092;width:473;height:2" coordorigin="6944,5092" coordsize="473,2">
              <v:shape style="position:absolute;left:6944;top:5092;width:473;height:2" coordorigin="6944,5092" coordsize="473,0" path="m6944,5092l7417,5092e" filled="f" stroked="t" strokeweight=".47332pt" strokecolor="#6B6B6B">
                <v:path arrowok="t"/>
              </v:shape>
            </v:group>
            <v:group style="position:absolute;left:7360;top:5092;width:1780;height:2" coordorigin="7360,5092" coordsize="1780,2">
              <v:shape style="position:absolute;left:7360;top:5092;width:1780;height:2" coordorigin="7360,5092" coordsize="1780,0" path="m7360,5092l9140,5092e" filled="f" stroked="t" strokeweight=".70998pt" strokecolor="#808080">
                <v:path arrowok="t"/>
              </v:shape>
            </v:group>
            <v:group style="position:absolute;left:9083;top:5092;width:204;height:2" coordorigin="9083,5092" coordsize="204,2">
              <v:shape style="position:absolute;left:9083;top:5092;width:204;height:2" coordorigin="9083,5092" coordsize="204,0" path="m9083,5092l9287,5092e" filled="f" stroked="t" strokeweight=".47332pt" strokecolor="#4F4F4F">
                <v:path arrowok="t"/>
              </v:shape>
            </v:group>
            <v:group style="position:absolute;left:9230;top:5089;width:2291;height:2" coordorigin="9230,5089" coordsize="2291,2">
              <v:shape style="position:absolute;left:9230;top:5089;width:2291;height:2" coordorigin="9230,5089" coordsize="2291,0" path="m9230,5089l11521,5089e" filled="f" stroked="t" strokeweight=".70998pt" strokecolor="#777777">
                <v:path arrowok="t"/>
              </v:shape>
            </v:group>
            <v:group style="position:absolute;left:11511;top:4782;width:2;height:334" coordorigin="11511,4782" coordsize="2,334">
              <v:shape style="position:absolute;left:11511;top:4782;width:2;height:334" coordorigin="11511,4782" coordsize="0,334" path="m11511,5115l11511,4782e" filled="f" stroked="t" strokeweight=".47332pt" strokecolor="#484848">
                <v:path arrowok="t"/>
              </v:shape>
            </v:group>
            <v:group style="position:absolute;left:386;top:5049;width:2;height:515" coordorigin="386,5049" coordsize="2,515">
              <v:shape style="position:absolute;left:386;top:5049;width:2;height:515" coordorigin="386,5049" coordsize="0,515" path="m386,5564l386,5049e" filled="f" stroked="t" strokeweight=".47332pt" strokecolor="#444444">
                <v:path arrowok="t"/>
              </v:shape>
            </v:group>
            <v:group style="position:absolute;left:4932;top:5332;width:4208;height:2" coordorigin="4932,5332" coordsize="4208,2">
              <v:shape style="position:absolute;left:4932;top:5332;width:4208;height:2" coordorigin="4932,5332" coordsize="4208,0" path="m4932,5332l9140,5332e" filled="f" stroked="t" strokeweight=".70998pt" strokecolor="#606060">
                <v:path arrowok="t"/>
              </v:shape>
            </v:group>
            <v:group style="position:absolute;left:9083;top:5330;width:204;height:2" coordorigin="9083,5330" coordsize="204,2">
              <v:shape style="position:absolute;left:9083;top:5330;width:204;height:2" coordorigin="9083,5330" coordsize="204,0" path="m9083,5330l9287,5330e" filled="f" stroked="t" strokeweight=".47332pt" strokecolor="#3F3F3F">
                <v:path arrowok="t"/>
              </v:shape>
            </v:group>
            <v:group style="position:absolute;left:9230;top:5330;width:2291;height:2" coordorigin="9230,5330" coordsize="2291,2">
              <v:shape style="position:absolute;left:9230;top:5330;width:2291;height:2" coordorigin="9230,5330" coordsize="2291,0" path="m9230,5330l11521,5330e" filled="f" stroked="t" strokeweight=".70998pt" strokecolor="#575757">
                <v:path arrowok="t"/>
              </v:shape>
            </v:group>
            <v:group style="position:absolute;left:2419;top:5292;width:2;height:272" coordorigin="2419,5292" coordsize="2,272">
              <v:shape style="position:absolute;left:2419;top:5292;width:2;height:272" coordorigin="2419,5292" coordsize="0,272" path="m2419,5564l2419,5292e" filled="f" stroked="t" strokeweight=".47332pt" strokecolor="#2B2B2B">
                <v:path arrowok="t"/>
              </v:shape>
            </v:group>
            <v:group style="position:absolute;left:2414;top:5552;width:469;height:2" coordorigin="2414,5552" coordsize="469,2">
              <v:shape style="position:absolute;left:2414;top:5552;width:469;height:2" coordorigin="2414,5552" coordsize="469,0" path="m2414,5552l2883,5552e" filled="f" stroked="t" strokeweight=".47332pt" strokecolor="#444444">
                <v:path arrowok="t"/>
              </v:shape>
            </v:group>
            <v:group style="position:absolute;left:2826;top:5552;width:2144;height:2" coordorigin="2826,5552" coordsize="2144,2">
              <v:shape style="position:absolute;left:2826;top:5552;width:2144;height:2" coordorigin="2826,5552" coordsize="2144,0" path="m2826,5552l4970,5552e" filled="f" stroked="t" strokeweight=".70998pt" strokecolor="#5B5B5B">
                <v:path arrowok="t"/>
              </v:shape>
            </v:group>
            <v:group style="position:absolute;left:4899;top:5549;width:2518;height:2" coordorigin="4899,5549" coordsize="2518,2">
              <v:shape style="position:absolute;left:4899;top:5549;width:2518;height:2" coordorigin="4899,5549" coordsize="2518,0" path="m4899,5549l7417,5549e" filled="f" stroked="t" strokeweight=".47332pt" strokecolor="#575757">
                <v:path arrowok="t"/>
              </v:shape>
            </v:group>
            <v:group style="position:absolute;left:7360;top:5549;width:1780;height:2" coordorigin="7360,5549" coordsize="1780,2">
              <v:shape style="position:absolute;left:7360;top:5549;width:1780;height:2" coordorigin="7360,5549" coordsize="1780,0" path="m7360,5549l9140,5549e" filled="f" stroked="t" strokeweight=".70998pt" strokecolor="#5B5B5B">
                <v:path arrowok="t"/>
              </v:shape>
            </v:group>
            <v:group style="position:absolute;left:9083;top:5549;width:204;height:2" coordorigin="9083,5549" coordsize="204,2">
              <v:shape style="position:absolute;left:9083;top:5549;width:204;height:2" coordorigin="9083,5549" coordsize="204,0" path="m9083,5549l9287,5549e" filled="f" stroked="t" strokeweight=".47332pt" strokecolor="#2F2F2F">
                <v:path arrowok="t"/>
              </v:shape>
            </v:group>
            <v:group style="position:absolute;left:9230;top:5547;width:2291;height:2" coordorigin="9230,5547" coordsize="2291,2">
              <v:shape style="position:absolute;left:9230;top:5547;width:2291;height:2" coordorigin="9230,5547" coordsize="2291,0" path="m9230,5547l11521,5547e" filled="f" stroked="t" strokeweight=".70998pt" strokecolor="#5B5B5B">
                <v:path arrowok="t"/>
              </v:shape>
            </v:group>
            <v:group style="position:absolute;left:11511;top:5044;width:2;height:529" coordorigin="11511,5044" coordsize="2,529">
              <v:shape style="position:absolute;left:11511;top:5044;width:2;height:529" coordorigin="11511,5044" coordsize="0,529" path="m11511,5573l11511,5044e" filled="f" stroked="t" strokeweight=".70998pt" strokecolor="#5B5B5B">
                <v:path arrowok="t"/>
              </v:shape>
            </v:group>
            <v:group style="position:absolute;left:374;top:5780;width:8766;height:2" coordorigin="374,5780" coordsize="8766,2">
              <v:shape style="position:absolute;left:374;top:5780;width:8766;height:2" coordorigin="374,5780" coordsize="8766,0" path="m374,5780l9140,5780e" filled="f" stroked="t" strokeweight=".70998pt" strokecolor="#5B5B5B">
                <v:path arrowok="t"/>
              </v:shape>
            </v:group>
            <v:group style="position:absolute;left:386;top:5487;width:2;height:315" coordorigin="386,5487" coordsize="2,315">
              <v:shape style="position:absolute;left:386;top:5487;width:2;height:315" coordorigin="386,5487" coordsize="0,315" path="m386,5802l386,5487e" filled="f" stroked="t" strokeweight=".94664pt" strokecolor="#676767">
                <v:path arrowok="t"/>
              </v:shape>
            </v:group>
            <v:group style="position:absolute;left:2419;top:5506;width:2;height:296" coordorigin="2419,5506" coordsize="2,296">
              <v:shape style="position:absolute;left:2419;top:5506;width:2;height:296" coordorigin="2419,5506" coordsize="0,296" path="m2419,5802l2419,5506e" filled="f" stroked="t" strokeweight=".47332pt" strokecolor="#4B4B4B">
                <v:path arrowok="t"/>
              </v:shape>
            </v:group>
            <v:group style="position:absolute;left:9083;top:5778;width:204;height:2" coordorigin="9083,5778" coordsize="204,2">
              <v:shape style="position:absolute;left:9083;top:5778;width:204;height:2" coordorigin="9083,5778" coordsize="204,0" path="m9083,5778l9287,5778e" filled="f" stroked="t" strokeweight=".47332pt" strokecolor="#343434">
                <v:path arrowok="t"/>
              </v:shape>
            </v:group>
            <v:group style="position:absolute;left:9230;top:5778;width:2291;height:2" coordorigin="9230,5778" coordsize="2291,2">
              <v:shape style="position:absolute;left:9230;top:5778;width:2291;height:2" coordorigin="9230,5778" coordsize="2291,0" path="m9230,5778l11521,5778e" filled="f" stroked="t" strokeweight=".70998pt" strokecolor="#575757">
                <v:path arrowok="t"/>
              </v:shape>
            </v:group>
            <v:group style="position:absolute;left:11516;top:5502;width:2;height:300" coordorigin="11516,5502" coordsize="2,300">
              <v:shape style="position:absolute;left:11516;top:5502;width:2;height:300" coordorigin="11516,5502" coordsize="0,300" path="m11516,5802l11516,5502e" filled="f" stroked="t" strokeweight=".47332pt" strokecolor="#444444">
                <v:path arrowok="t"/>
              </v:shape>
            </v:group>
            <v:group style="position:absolute;left:2419;top:5702;width:2;height:539" coordorigin="2419,5702" coordsize="2,539">
              <v:shape style="position:absolute;left:2419;top:5702;width:2;height:539" coordorigin="2419,5702" coordsize="0,539" path="m2419,6240l2419,5702e" filled="f" stroked="t" strokeweight=".94664pt" strokecolor="#545454">
                <v:path arrowok="t"/>
              </v:shape>
            </v:group>
            <v:group style="position:absolute;left:4939;top:4367;width:2;height:2060" coordorigin="4939,4367" coordsize="2,2060">
              <v:shape style="position:absolute;left:4939;top:4367;width:2;height:2060" coordorigin="4939,4367" coordsize="0,2060" path="m4939,6426l4939,4367e" filled="f" stroked="t" strokeweight=".94664pt" strokecolor="#4B4B4B">
                <v:path arrowok="t"/>
              </v:shape>
            </v:group>
            <v:group style="position:absolute;left:7829;top:5769;width:2;height:482" coordorigin="7829,5769" coordsize="2,482">
              <v:shape style="position:absolute;left:7829;top:5769;width:2;height:482" coordorigin="7829,5769" coordsize="0,482" path="m7829,6250l7829,5769e" filled="f" stroked="t" strokeweight=".47332pt" strokecolor="#4F4F4F">
                <v:path arrowok="t"/>
              </v:shape>
            </v:group>
            <v:group style="position:absolute;left:11514;top:5730;width:2;height:4257" coordorigin="11514,5730" coordsize="2,4257">
              <v:shape style="position:absolute;left:11514;top:5730;width:2;height:4257" coordorigin="11514,5730" coordsize="0,4257" path="m11514,9988l11514,5730e" filled="f" stroked="t" strokeweight=".47332pt" strokecolor="#5B5B5B">
                <v:path arrowok="t"/>
              </v:shape>
            </v:group>
            <v:group style="position:absolute;left:2414;top:6205;width:2556;height:2" coordorigin="2414,6205" coordsize="2556,2">
              <v:shape style="position:absolute;left:2414;top:6205;width:2556;height:2" coordorigin="2414,6205" coordsize="2556,0" path="m2414,6205l4970,6205e" filled="f" stroked="t" strokeweight=".70998pt" strokecolor="#606060">
                <v:path arrowok="t"/>
              </v:shape>
            </v:group>
            <v:group style="position:absolute;left:4899;top:6202;width:251;height:2" coordorigin="4899,6202" coordsize="251,2">
              <v:shape style="position:absolute;left:4899;top:6202;width:251;height:2" coordorigin="4899,6202" coordsize="251,0" path="m4899,6202l5150,6202e" filled="f" stroked="t" strokeweight=".47332pt" strokecolor="#4B4B4B">
                <v:path arrowok="t"/>
              </v:shape>
            </v:group>
            <v:group style="position:absolute;left:5093;top:6205;width:1737;height:2" coordorigin="5093,6205" coordsize="1737,2">
              <v:shape style="position:absolute;left:5093;top:6205;width:1737;height:2" coordorigin="5093,6205" coordsize="1737,0" path="m5093,6205l6830,6205e" filled="f" stroked="t" strokeweight=".70998pt" strokecolor="#606060">
                <v:path arrowok="t"/>
              </v:shape>
            </v:group>
            <v:group style="position:absolute;left:6773;top:6202;width:227;height:2" coordorigin="6773,6202" coordsize="227,2">
              <v:shape style="position:absolute;left:6773;top:6202;width:227;height:2" coordorigin="6773,6202" coordsize="227,0" path="m6773,6202l7000,6202e" filled="f" stroked="t" strokeweight=".47332pt" strokecolor="#3B3B3B">
                <v:path arrowok="t"/>
              </v:shape>
            </v:group>
            <v:group style="position:absolute;left:6944;top:6200;width:4577;height:2" coordorigin="6944,6200" coordsize="4577,2">
              <v:shape style="position:absolute;left:6944;top:6200;width:4577;height:2" coordorigin="6944,6200" coordsize="4577,0" path="m6944,6200l11521,6200e" filled="f" stroked="t" strokeweight=".70998pt" strokecolor="#5B5B5B">
                <v:path arrowok="t"/>
              </v:shape>
            </v:group>
            <v:group style="position:absolute;left:2419;top:6183;width:2;height:477" coordorigin="2419,6183" coordsize="2,477">
              <v:shape style="position:absolute;left:2419;top:6183;width:2;height:477" coordorigin="2419,6183" coordsize="0,477" path="m2419,6660l2419,6183e" filled="f" stroked="t" strokeweight=".47332pt" strokecolor="#383838">
                <v:path arrowok="t"/>
              </v:shape>
            </v:group>
            <v:group style="position:absolute;left:2414;top:6419;width:3043;height:2" coordorigin="2414,6419" coordsize="3043,2">
              <v:shape style="position:absolute;left:2414;top:6419;width:3043;height:2" coordorigin="2414,6419" coordsize="3043,0" path="m2414,6419l5457,6419e" filled="f" stroked="t" strokeweight=".70998pt" strokecolor="#5B5B5B">
                <v:path arrowok="t"/>
              </v:shape>
            </v:group>
            <v:group style="position:absolute;left:5401;top:6419;width:346;height:2" coordorigin="5401,6419" coordsize="346,2">
              <v:shape style="position:absolute;left:5401;top:6419;width:346;height:2" coordorigin="5401,6419" coordsize="346,0" path="m5401,6419l5746,6419e" filled="f" stroked="t" strokeweight=".47332pt" strokecolor="#484848">
                <v:path arrowok="t"/>
              </v:shape>
            </v:group>
            <v:group style="position:absolute;left:5689;top:6419;width:3451;height:2" coordorigin="5689,6419" coordsize="3451,2">
              <v:shape style="position:absolute;left:5689;top:6419;width:3451;height:2" coordorigin="5689,6419" coordsize="3451,0" path="m5689,6419l9140,6419e" filled="f" stroked="t" strokeweight=".70998pt" strokecolor="#5B5B5B">
                <v:path arrowok="t"/>
              </v:shape>
            </v:group>
            <v:group style="position:absolute;left:7829;top:6179;width:2;height:248" coordorigin="7829,6179" coordsize="2,248">
              <v:shape style="position:absolute;left:7829;top:6179;width:2;height:248" coordorigin="7829,6179" coordsize="0,248" path="m7829,6426l7829,6179e" filled="f" stroked="t" strokeweight=".94664pt" strokecolor="#676767">
                <v:path arrowok="t"/>
              </v:shape>
            </v:group>
            <v:group style="position:absolute;left:9083;top:6417;width:204;height:2" coordorigin="9083,6417" coordsize="204,2">
              <v:shape style="position:absolute;left:9083;top:6417;width:204;height:2" coordorigin="9083,6417" coordsize="204,0" path="m9083,6417l9287,6417e" filled="f" stroked="t" strokeweight=".47332pt" strokecolor="#383838">
                <v:path arrowok="t"/>
              </v:shape>
            </v:group>
            <v:group style="position:absolute;left:9230;top:6414;width:2291;height:2" coordorigin="9230,6414" coordsize="2291,2">
              <v:shape style="position:absolute;left:9230;top:6414;width:2291;height:2" coordorigin="9230,6414" coordsize="2291,0" path="m9230,6414l11521,6414e" filled="f" stroked="t" strokeweight=".70998pt" strokecolor="#5B5B5B">
                <v:path arrowok="t"/>
              </v:shape>
            </v:group>
            <v:group style="position:absolute;left:374;top:6636;width:876;height:2" coordorigin="374,6636" coordsize="876,2">
              <v:shape style="position:absolute;left:374;top:6636;width:876;height:2" coordorigin="374,6636" coordsize="876,0" path="m374,6636l1250,6636e" filled="f" stroked="t" strokeweight=".70998pt" strokecolor="#606060">
                <v:path arrowok="t"/>
              </v:shape>
            </v:group>
            <v:group style="position:absolute;left:1150;top:6636;width:473;height:2" coordorigin="1150,6636" coordsize="473,2">
              <v:shape style="position:absolute;left:1150;top:6636;width:473;height:2" coordorigin="1150,6636" coordsize="473,0" path="m1150,6636l1623,6636e" filled="f" stroked="t" strokeweight=".47332pt" strokecolor="#484848">
                <v:path arrowok="t"/>
              </v:shape>
            </v:group>
            <v:group style="position:absolute;left:1567;top:6636;width:885;height:2" coordorigin="1567,6636" coordsize="885,2">
              <v:shape style="position:absolute;left:1567;top:6636;width:885;height:2" coordorigin="1567,6636" coordsize="885,0" path="m1567,6636l2452,6636e" filled="f" stroked="t" strokeweight=".70998pt" strokecolor="#646464">
                <v:path arrowok="t"/>
              </v:shape>
            </v:group>
            <v:group style="position:absolute;left:2381;top:6636;width:2253;height:2" coordorigin="2381,6636" coordsize="2253,2">
              <v:shape style="position:absolute;left:2381;top:6636;width:2253;height:2" coordorigin="2381,6636" coordsize="2253,0" path="m2381,6636l4634,6636e" filled="f" stroked="t" strokeweight=".47332pt" strokecolor="#545454">
                <v:path arrowok="t"/>
              </v:shape>
            </v:group>
            <v:group style="position:absolute;left:4577;top:6636;width:596;height:2" coordorigin="4577,6636" coordsize="596,2">
              <v:shape style="position:absolute;left:4577;top:6636;width:596;height:2" coordorigin="4577,6636" coordsize="596,0" path="m4577,6636l5173,6636e" filled="f" stroked="t" strokeweight=".94664pt" strokecolor="#646464">
                <v:path arrowok="t"/>
              </v:shape>
            </v:group>
            <v:group style="position:absolute;left:5093;top:6636;width:364;height:2" coordorigin="5093,6636" coordsize="364,2">
              <v:shape style="position:absolute;left:5093;top:6636;width:364;height:2" coordorigin="5093,6636" coordsize="364,0" path="m5093,6636l5457,6636e" filled="f" stroked="t" strokeweight=".47332pt" strokecolor="#444444">
                <v:path arrowok="t"/>
              </v:shape>
            </v:group>
            <v:group style="position:absolute;left:5401;top:6636;width:1628;height:2" coordorigin="5401,6636" coordsize="1628,2">
              <v:shape style="position:absolute;left:5401;top:6636;width:1628;height:2" coordorigin="5401,6636" coordsize="1628,0" path="m5401,6636l7029,6636e" filled="f" stroked="t" strokeweight=".70998pt" strokecolor="#606060">
                <v:path arrowok="t"/>
              </v:shape>
            </v:group>
            <v:group style="position:absolute;left:6944;top:6636;width:473;height:2" coordorigin="6944,6636" coordsize="473,2">
              <v:shape style="position:absolute;left:6944;top:6636;width:473;height:2" coordorigin="6944,6636" coordsize="473,0" path="m6944,6636l7417,6636e" filled="f" stroked="t" strokeweight=".47332pt" strokecolor="#4B4B4B">
                <v:path arrowok="t"/>
              </v:shape>
            </v:group>
            <v:group style="position:absolute;left:7360;top:6634;width:4160;height:2" coordorigin="7360,6634" coordsize="4160,2">
              <v:shape style="position:absolute;left:7360;top:6634;width:4160;height:2" coordorigin="7360,6634" coordsize="4160,0" path="m7360,6634l11521,6634e" filled="f" stroked="t" strokeweight=".70998pt" strokecolor="#5B5B5B">
                <v:path arrowok="t"/>
              </v:shape>
            </v:group>
            <v:group style="position:absolute;left:2421;top:6588;width:2;height:2160" coordorigin="2421,6588" coordsize="2,2160">
              <v:shape style="position:absolute;left:2421;top:6588;width:2;height:2160" coordorigin="2421,6588" coordsize="0,2160" path="m2421,8748l2421,6588e" filled="f" stroked="t" strokeweight=".70998pt" strokecolor="#545454">
                <v:path arrowok="t"/>
              </v:shape>
            </v:group>
            <v:group style="position:absolute;left:379;top:7263;width:9362;height:2" coordorigin="379,7263" coordsize="9362,2">
              <v:shape style="position:absolute;left:379;top:7263;width:9362;height:2" coordorigin="379,7263" coordsize="9362,0" path="m379,7263l9741,7263e" filled="f" stroked="t" strokeweight=".70998pt" strokecolor="#5B5B5B">
                <v:path arrowok="t"/>
              </v:shape>
            </v:group>
            <v:group style="position:absolute;left:9684;top:7261;width:355;height:2" coordorigin="9684,7261" coordsize="355,2">
              <v:shape style="position:absolute;left:9684;top:7261;width:355;height:2" coordorigin="9684,7261" coordsize="355,0" path="m9684,7261l10039,7261e" filled="f" stroked="t" strokeweight=".47332pt" strokecolor="#484848">
                <v:path arrowok="t"/>
              </v:shape>
            </v:group>
            <v:group style="position:absolute;left:9949;top:7261;width:1571;height:2" coordorigin="9949,7261" coordsize="1571,2">
              <v:shape style="position:absolute;left:9949;top:7261;width:1571;height:2" coordorigin="9949,7261" coordsize="1571,0" path="m9949,7261l11521,7261e" filled="f" stroked="t" strokeweight=".70998pt" strokecolor="#606060">
                <v:path arrowok="t"/>
              </v:shape>
            </v:group>
            <v:group style="position:absolute;left:4941;top:7256;width:2;height:238" coordorigin="4941,7256" coordsize="2,238">
              <v:shape style="position:absolute;left:4941;top:7256;width:2;height:238" coordorigin="4941,7256" coordsize="0,238" path="m4941,7494l4941,7256e" filled="f" stroked="t" strokeweight=".94664pt" strokecolor="#575757">
                <v:path arrowok="t"/>
              </v:shape>
            </v:group>
            <v:group style="position:absolute;left:4937;top:7487;width:4203;height:2" coordorigin="4937,7487" coordsize="4203,2">
              <v:shape style="position:absolute;left:4937;top:7487;width:4203;height:2" coordorigin="4937,7487" coordsize="4203,0" path="m4937,7487l9140,7487e" filled="f" stroked="t" strokeweight=".70998pt" strokecolor="#5B5B5B">
                <v:path arrowok="t"/>
              </v:shape>
            </v:group>
            <v:group style="position:absolute;left:9083;top:7485;width:204;height:2" coordorigin="9083,7485" coordsize="204,2">
              <v:shape style="position:absolute;left:9083;top:7485;width:204;height:2" coordorigin="9083,7485" coordsize="204,0" path="m9083,7485l9287,7485e" filled="f" stroked="t" strokeweight=".47332pt" strokecolor="#3B3B3B">
                <v:path arrowok="t"/>
              </v:shape>
            </v:group>
            <v:group style="position:absolute;left:9230;top:7485;width:2291;height:2" coordorigin="9230,7485" coordsize="2291,2">
              <v:shape style="position:absolute;left:9230;top:7485;width:2291;height:2" coordorigin="9230,7485" coordsize="2291,0" path="m9230,7485l11521,7485e" filled="f" stroked="t" strokeweight=".70998pt" strokecolor="#5B5B5B">
                <v:path arrowok="t"/>
              </v:shape>
            </v:group>
            <v:group style="position:absolute;left:4946;top:7470;width:2;height:248" coordorigin="4946,7470" coordsize="2,248">
              <v:shape style="position:absolute;left:4946;top:7470;width:2;height:248" coordorigin="4946,7470" coordsize="0,248" path="m4946,7718l4946,7470e" filled="f" stroked="t" strokeweight=".47332pt" strokecolor="#4B4B4B">
                <v:path arrowok="t"/>
              </v:shape>
            </v:group>
            <v:group style="position:absolute;left:4937;top:7704;width:521;height:2" coordorigin="4937,7704" coordsize="521,2">
              <v:shape style="position:absolute;left:4937;top:7704;width:521;height:2" coordorigin="4937,7704" coordsize="521,0" path="m4937,7704l5457,7704e" filled="f" stroked="t" strokeweight=".47332pt" strokecolor="#545454">
                <v:path arrowok="t"/>
              </v:shape>
            </v:group>
            <v:group style="position:absolute;left:5401;top:7704;width:1429;height:2" coordorigin="5401,7704" coordsize="1429,2">
              <v:shape style="position:absolute;left:5401;top:7704;width:1429;height:2" coordorigin="5401,7704" coordsize="1429,0" path="m5401,7704l6830,7704e" filled="f" stroked="t" strokeweight=".70998pt" strokecolor="#606060">
                <v:path arrowok="t"/>
              </v:shape>
            </v:group>
            <v:group style="position:absolute;left:6773;top:7704;width:1065;height:2" coordorigin="6773,7704" coordsize="1065,2">
              <v:shape style="position:absolute;left:6773;top:7704;width:1065;height:2" coordorigin="6773,7704" coordsize="1065,0" path="m6773,7704l7838,7704e" filled="f" stroked="t" strokeweight=".47332pt" strokecolor="#5B5B5B">
                <v:path arrowok="t"/>
              </v:shape>
            </v:group>
            <v:group style="position:absolute;left:7781;top:7702;width:3739;height:2" coordorigin="7781,7702" coordsize="3739,2">
              <v:shape style="position:absolute;left:7781;top:7702;width:3739;height:2" coordorigin="7781,7702" coordsize="3739,0" path="m7781,7702l11521,7702e" filled="f" stroked="t" strokeweight=".70998pt" strokecolor="#5B5B5B">
                <v:path arrowok="t"/>
              </v:shape>
            </v:group>
            <v:group style="position:absolute;left:383;top:7921;width:843;height:2" coordorigin="383,7921" coordsize="843,2">
              <v:shape style="position:absolute;left:383;top:7921;width:843;height:2" coordorigin="383,7921" coordsize="843,0" path="m383,7921l1226,7921e" filled="f" stroked="t" strokeweight=".94664pt" strokecolor="#676767">
                <v:path arrowok="t"/>
              </v:shape>
            </v:group>
            <v:group style="position:absolute;left:1150;top:7923;width:473;height:2" coordorigin="1150,7923" coordsize="473,2">
              <v:shape style="position:absolute;left:1150;top:7923;width:473;height:2" coordorigin="1150,7923" coordsize="473,0" path="m1150,7923l1623,7923e" filled="f" stroked="t" strokeweight=".47332pt" strokecolor="#444444">
                <v:path arrowok="t"/>
              </v:shape>
            </v:group>
            <v:group style="position:absolute;left:1567;top:7921;width:3583;height:2" coordorigin="1567,7921" coordsize="3583,2">
              <v:shape style="position:absolute;left:1567;top:7921;width:3583;height:2" coordorigin="1567,7921" coordsize="3583,0" path="m1567,7921l5150,7921e" filled="f" stroked="t" strokeweight=".70998pt" strokecolor="#5B5B5B">
                <v:path arrowok="t"/>
              </v:shape>
            </v:group>
            <v:group style="position:absolute;left:4946;top:7542;width:2;height:391" coordorigin="4946,7542" coordsize="2,391">
              <v:shape style="position:absolute;left:4946;top:7542;width:2;height:391" coordorigin="4946,7542" coordsize="0,391" path="m4946,7933l4946,7542e" filled="f" stroked="t" strokeweight=".70998pt" strokecolor="#4F4F4F">
                <v:path arrowok="t"/>
              </v:shape>
            </v:group>
            <v:group style="position:absolute;left:5093;top:7923;width:364;height:2" coordorigin="5093,7923" coordsize="364,2">
              <v:shape style="position:absolute;left:5093;top:7923;width:364;height:2" coordorigin="5093,7923" coordsize="364,0" path="m5093,7923l5457,7923e" filled="f" stroked="t" strokeweight=".47332pt" strokecolor="#444444">
                <v:path arrowok="t"/>
              </v:shape>
            </v:group>
            <v:group style="position:absolute;left:5401;top:7921;width:6120;height:2" coordorigin="5401,7921" coordsize="6120,2">
              <v:shape style="position:absolute;left:5401;top:7921;width:6120;height:2" coordorigin="5401,7921" coordsize="6120,0" path="m5401,7921l11521,7921e" filled="f" stroked="t" strokeweight=".70998pt" strokecolor="#606060">
                <v:path arrowok="t"/>
              </v:shape>
            </v:group>
            <v:group style="position:absolute;left:11518;top:7237;width:2;height:1173" coordorigin="11518,7237" coordsize="2,1173">
              <v:shape style="position:absolute;left:11518;top:7237;width:2;height:1173" coordorigin="11518,7237" coordsize="0,1173" path="m11518,8410l11518,7237e" filled="f" stroked="t" strokeweight=".47332pt" strokecolor="#5B5B5B">
                <v:path arrowok="t"/>
              </v:shape>
            </v:group>
            <v:group style="position:absolute;left:383;top:8727;width:4771;height:2" coordorigin="383,8727" coordsize="4771,2">
              <v:shape style="position:absolute;left:383;top:8727;width:4771;height:2" coordorigin="383,8727" coordsize="4771,0" path="m383,8727l5154,8727e" filled="f" stroked="t" strokeweight=".70998pt" strokecolor="#5B5B5B">
                <v:path arrowok="t"/>
              </v:shape>
            </v:group>
            <v:group style="position:absolute;left:5093;top:8724;width:364;height:2" coordorigin="5093,8724" coordsize="364,2">
              <v:shape style="position:absolute;left:5093;top:8724;width:364;height:2" coordorigin="5093,8724" coordsize="364,0" path="m5093,8724l5457,8724e" filled="f" stroked="t" strokeweight=".47332pt" strokecolor="#444444">
                <v:path arrowok="t"/>
              </v:shape>
            </v:group>
            <v:group style="position:absolute;left:5401;top:8724;width:1628;height:2" coordorigin="5401,8724" coordsize="1628,2">
              <v:shape style="position:absolute;left:5401;top:8724;width:1628;height:2" coordorigin="5401,8724" coordsize="1628,0" path="m5401,8724l7029,8724e" filled="f" stroked="t" strokeweight=".70998pt" strokecolor="#5B5B5B">
                <v:path arrowok="t"/>
              </v:shape>
            </v:group>
            <v:group style="position:absolute;left:6944;top:8724;width:473;height:2" coordorigin="6944,8724" coordsize="473,2">
              <v:shape style="position:absolute;left:6944;top:8724;width:473;height:2" coordorigin="6944,8724" coordsize="473,0" path="m6944,8724l7417,8724e" filled="f" stroked="t" strokeweight=".47332pt" strokecolor="#3F3F3F">
                <v:path arrowok="t"/>
              </v:shape>
            </v:group>
            <v:group style="position:absolute;left:7360;top:8722;width:4160;height:2" coordorigin="7360,8722" coordsize="4160,2">
              <v:shape style="position:absolute;left:7360;top:8722;width:4160;height:2" coordorigin="7360,8722" coordsize="4160,0" path="m7360,8722l11521,8722e" filled="f" stroked="t" strokeweight=".70998pt" strokecolor="#606060">
                <v:path arrowok="t"/>
              </v:shape>
            </v:group>
            <v:group style="position:absolute;left:11487;top:8362;width:2;height:358" coordorigin="11487,8362" coordsize="2,358">
              <v:shape style="position:absolute;left:11487;top:8362;width:2;height:358" coordorigin="11487,8362" coordsize="0,358" path="m11487,8720l11487,8362e" filled="f" stroked="t" strokeweight=".23666pt" strokecolor="#777777">
                <v:path arrowok="t"/>
              </v:shape>
            </v:group>
            <v:group style="position:absolute;left:2423;top:8677;width:2;height:310" coordorigin="2423,8677" coordsize="2,310">
              <v:shape style="position:absolute;left:2423;top:8677;width:2;height:310" coordorigin="2423,8677" coordsize="0,310" path="m2423,8986l2423,8677e" filled="f" stroked="t" strokeweight=".47332pt" strokecolor="#2F2F2F">
                <v:path arrowok="t"/>
              </v:shape>
            </v:group>
            <v:group style="position:absolute;left:2423;top:8929;width:2;height:706" coordorigin="2423,8929" coordsize="2,706">
              <v:shape style="position:absolute;left:2423;top:8929;width:2;height:706" coordorigin="2423,8929" coordsize="0,706" path="m2423,9635l2423,8929e" filled="f" stroked="t" strokeweight=".70998pt" strokecolor="#4F4F4F">
                <v:path arrowok="t"/>
              </v:shape>
            </v:group>
            <v:group style="position:absolute;left:6773;top:9606;width:251;height:2" coordorigin="6773,9606" coordsize="251,2">
              <v:shape style="position:absolute;left:6773;top:9606;width:251;height:2" coordorigin="6773,9606" coordsize="251,0" path="m6773,9606l7024,9606e" filled="f" stroked="t" strokeweight=".47332pt" strokecolor="#4B4B4B">
                <v:path arrowok="t"/>
              </v:shape>
            </v:group>
            <v:group style="position:absolute;left:9230;top:9604;width:511;height:2" coordorigin="9230,9604" coordsize="511,2">
              <v:shape style="position:absolute;left:9230;top:9604;width:511;height:2" coordorigin="9230,9604" coordsize="511,0" path="m9230,9604l9741,9604e" filled="f" stroked="t" strokeweight=".47332pt" strokecolor="#575757">
                <v:path arrowok="t"/>
              </v:shape>
            </v:group>
            <v:group style="position:absolute;left:383;top:9606;width:9656;height:2" coordorigin="383,9606" coordsize="9656,2">
              <v:shape style="position:absolute;left:383;top:9606;width:9656;height:2" coordorigin="383,9606" coordsize="9656,0" path="m383,9606l10039,9606e" filled="f" stroked="t" strokeweight=".70998pt" strokecolor="#606060">
                <v:path arrowok="t"/>
              </v:shape>
            </v:group>
            <v:group style="position:absolute;left:9982;top:9604;width:1538;height:2" coordorigin="9982,9604" coordsize="1538,2">
              <v:shape style="position:absolute;left:9982;top:9604;width:1538;height:2" coordorigin="9982,9604" coordsize="1538,0" path="m9982,9604l11521,9604e" filled="f" stroked="t" strokeweight=".47332pt" strokecolor="#5B5B5B">
                <v:path arrowok="t"/>
              </v:shape>
            </v:group>
            <v:group style="position:absolute;left:11487;top:9168;width:2;height:439" coordorigin="11487,9168" coordsize="2,439">
              <v:shape style="position:absolute;left:11487;top:9168;width:2;height:439" coordorigin="11487,9168" coordsize="0,439" path="m11487,9606l11487,9168e" filled="f" stroked="t" strokeweight=".23666pt" strokecolor="#707070">
                <v:path arrowok="t"/>
              </v:shape>
            </v:group>
            <v:group style="position:absolute;left:2423;top:9563;width:2;height:424" coordorigin="2423,9563" coordsize="2,424">
              <v:shape style="position:absolute;left:2423;top:9563;width:2;height:424" coordorigin="2423,9563" coordsize="0,424" path="m2423,9988l2423,9563e" filled="f" stroked="t" strokeweight=".47332pt" strokecolor="#343434">
                <v:path arrowok="t"/>
              </v:shape>
            </v:group>
            <v:group style="position:absolute;left:383;top:9945;width:11137;height:2" coordorigin="383,9945" coordsize="11137,2">
              <v:shape style="position:absolute;left:383;top:9945;width:11137;height:2" coordorigin="383,9945" coordsize="11137,0" path="m383,9945l11521,9945e" filled="f" stroked="t" strokeweight=".70998pt" strokecolor="#606060">
                <v:path arrowok="t"/>
              </v:shape>
            </v:group>
            <v:group style="position:absolute;left:383;top:10181;width:4250;height:2" coordorigin="383,10181" coordsize="4250,2">
              <v:shape style="position:absolute;left:383;top:10181;width:4250;height:2" coordorigin="383,10181" coordsize="4250,0" path="m383,10181l4634,10181e" filled="f" stroked="t" strokeweight=".70998pt" strokecolor="#606060">
                <v:path arrowok="t"/>
              </v:shape>
            </v:group>
            <v:group style="position:absolute;left:2426;top:9916;width:2;height:2088" coordorigin="2426,9916" coordsize="2,2088">
              <v:shape style="position:absolute;left:2426;top:9916;width:2;height:2088" coordorigin="2426,9916" coordsize="0,2088" path="m2426,12004l2426,9916e" filled="f" stroked="t" strokeweight=".70998pt" strokecolor="#4F4F4F">
                <v:path arrowok="t"/>
              </v:shape>
            </v:group>
            <v:group style="position:absolute;left:4577;top:10178;width:383;height:2" coordorigin="4577,10178" coordsize="383,2">
              <v:shape style="position:absolute;left:4577;top:10178;width:383;height:2" coordorigin="4577,10178" coordsize="383,0" path="m4577,10178l4960,10178e" filled="f" stroked="t" strokeweight=".47332pt" strokecolor="#484848">
                <v:path arrowok="t"/>
              </v:shape>
            </v:group>
            <v:group style="position:absolute;left:4904;top:10176;width:4236;height:2" coordorigin="4904,10176" coordsize="4236,2">
              <v:shape style="position:absolute;left:4904;top:10176;width:4236;height:2" coordorigin="4904,10176" coordsize="4236,0" path="m4904,10176l9140,10176e" filled="f" stroked="t" strokeweight=".70998pt" strokecolor="#606060">
                <v:path arrowok="t"/>
              </v:shape>
            </v:group>
            <v:group style="position:absolute;left:9083;top:10174;width:204;height:2" coordorigin="9083,10174" coordsize="204,2">
              <v:shape style="position:absolute;left:9083;top:10174;width:204;height:2" coordorigin="9083,10174" coordsize="204,0" path="m9083,10174l9287,10174e" filled="f" stroked="t" strokeweight=".47332pt" strokecolor="#3B3B3B">
                <v:path arrowok="t"/>
              </v:shape>
            </v:group>
            <v:group style="position:absolute;left:9230;top:10171;width:2291;height:2" coordorigin="9230,10171" coordsize="2291,2">
              <v:shape style="position:absolute;left:9230;top:10171;width:2291;height:2" coordorigin="9230,10171" coordsize="2291,0" path="m9230,10171l11521,10171e" filled="f" stroked="t" strokeweight=".70998pt" strokecolor="#676767">
                <v:path arrowok="t"/>
              </v:shape>
            </v:group>
            <v:group style="position:absolute;left:11487;top:9945;width:2;height:453" coordorigin="11487,9945" coordsize="2,453">
              <v:shape style="position:absolute;left:11487;top:9945;width:2;height:453" coordorigin="11487,9945" coordsize="0,453" path="m11487,10398l11487,9945e" filled="f" stroked="t" strokeweight=".23666pt" strokecolor="#777777">
                <v:path arrowok="t"/>
              </v:shape>
            </v:group>
            <v:group style="position:absolute;left:395;top:9544;width:2;height:6031" coordorigin="395,9544" coordsize="2,6031">
              <v:shape style="position:absolute;left:395;top:9544;width:2;height:6031" coordorigin="395,9544" coordsize="0,6031" path="m395,15575l395,9544e" filled="f" stroked="t" strokeweight=".47332pt" strokecolor="#4F4F4F">
                <v:path arrowok="t"/>
              </v:shape>
            </v:group>
            <v:group style="position:absolute;left:932;top:10657;width:3701;height:2" coordorigin="932,10657" coordsize="3701,2">
              <v:shape style="position:absolute;left:932;top:10657;width:3701;height:2" coordorigin="932,10657" coordsize="3701,0" path="m932,10657l4634,10657e" filled="f" stroked="t" strokeweight=".70998pt" strokecolor="#606060">
                <v:path arrowok="t"/>
              </v:shape>
            </v:group>
            <v:group style="position:absolute;left:4577;top:10655;width:383;height:2" coordorigin="4577,10655" coordsize="383,2">
              <v:shape style="position:absolute;left:4577;top:10655;width:383;height:2" coordorigin="4577,10655" coordsize="383,0" path="m4577,10655l4960,10655e" filled="f" stroked="t" strokeweight=".47332pt" strokecolor="#4F4F4F">
                <v:path arrowok="t"/>
              </v:shape>
            </v:group>
            <v:group style="position:absolute;left:4904;top:10653;width:4236;height:2" coordorigin="4904,10653" coordsize="4236,2">
              <v:shape style="position:absolute;left:4904;top:10653;width:4236;height:2" coordorigin="4904,10653" coordsize="4236,0" path="m4904,10653l9140,10653e" filled="f" stroked="t" strokeweight=".70998pt" strokecolor="#606060">
                <v:path arrowok="t"/>
              </v:shape>
            </v:group>
            <v:group style="position:absolute;left:9083;top:10650;width:204;height:2" coordorigin="9083,10650" coordsize="204,2">
              <v:shape style="position:absolute;left:9083;top:10650;width:204;height:2" coordorigin="9083,10650" coordsize="204,0" path="m9083,10650l9287,10650e" filled="f" stroked="t" strokeweight=".47332pt" strokecolor="#343434">
                <v:path arrowok="t"/>
              </v:shape>
            </v:group>
            <v:group style="position:absolute;left:9230;top:10648;width:2291;height:2" coordorigin="9230,10648" coordsize="2291,2">
              <v:shape style="position:absolute;left:9230;top:10648;width:2291;height:2" coordorigin="9230,10648" coordsize="2291,0" path="m9230,10648l11521,10648e" filled="f" stroked="t" strokeweight=".70998pt" strokecolor="#606060">
                <v:path arrowok="t"/>
              </v:shape>
            </v:group>
            <v:group style="position:absolute;left:11487;top:10398;width:2;height:257" coordorigin="11487,10398" coordsize="2,257">
              <v:shape style="position:absolute;left:11487;top:10398;width:2;height:257" coordorigin="11487,10398" coordsize="0,257" path="m11487,10655l11487,10398e" filled="f" stroked="t" strokeweight=".23666pt" strokecolor="#4F4F4F">
                <v:path arrowok="t"/>
              </v:shape>
            </v:group>
            <v:group style="position:absolute;left:383;top:10872;width:535;height:2" coordorigin="383,10872" coordsize="535,2">
              <v:shape style="position:absolute;left:383;top:10872;width:535;height:2" coordorigin="383,10872" coordsize="535,0" path="m383,10872l918,10872e" filled="f" stroked="t" strokeweight=".23666pt" strokecolor="#4F4F4F">
                <v:path arrowok="t"/>
              </v:shape>
            </v:group>
            <v:group style="position:absolute;left:861;top:10874;width:1590;height:2" coordorigin="861,10874" coordsize="1590,2">
              <v:shape style="position:absolute;left:861;top:10874;width:1590;height:2" coordorigin="861,10874" coordsize="1590,0" path="m861,10874l2452,10874e" filled="f" stroked="t" strokeweight=".70998pt" strokecolor="#606060">
                <v:path arrowok="t"/>
              </v:shape>
            </v:group>
            <v:group style="position:absolute;left:2381;top:10874;width:502;height:2" coordorigin="2381,10874" coordsize="502,2">
              <v:shape style="position:absolute;left:2381;top:10874;width:502;height:2" coordorigin="2381,10874" coordsize="502,0" path="m2381,10874l2883,10874e" filled="f" stroked="t" strokeweight=".47332pt" strokecolor="#575757">
                <v:path arrowok="t"/>
              </v:shape>
            </v:group>
            <v:group style="position:absolute;left:2826;top:10870;width:2324;height:2" coordorigin="2826,10870" coordsize="2324,2">
              <v:shape style="position:absolute;left:2826;top:10870;width:2324;height:2" coordorigin="2826,10870" coordsize="2324,0" path="m2826,10870l5150,10870e" filled="f" stroked="t" strokeweight=".70998pt" strokecolor="#606060">
                <v:path arrowok="t"/>
              </v:shape>
            </v:group>
            <v:group style="position:absolute;left:5093;top:10870;width:364;height:2" coordorigin="5093,10870" coordsize="364,2">
              <v:shape style="position:absolute;left:5093;top:10870;width:364;height:2" coordorigin="5093,10870" coordsize="364,0" path="m5093,10870l5457,10870e" filled="f" stroked="t" strokeweight=".47332pt" strokecolor="#484848">
                <v:path arrowok="t"/>
              </v:shape>
            </v:group>
            <v:group style="position:absolute;left:5401;top:10865;width:6120;height:2" coordorigin="5401,10865" coordsize="6120,2">
              <v:shape style="position:absolute;left:5401;top:10865;width:6120;height:2" coordorigin="5401,10865" coordsize="6120,0" path="m5401,10865l11521,10865e" filled="f" stroked="t" strokeweight=".70998pt" strokecolor="#646464">
                <v:path arrowok="t"/>
              </v:shape>
            </v:group>
            <v:group style="position:absolute;left:11487;top:10641;width:2;height:458" coordorigin="11487,10641" coordsize="2,458">
              <v:shape style="position:absolute;left:11487;top:10641;width:2;height:458" coordorigin="11487,10641" coordsize="0,458" path="m11487,11098l11487,10641e" filled="f" stroked="t" strokeweight=".23666pt" strokecolor="#676767">
                <v:path arrowok="t"/>
              </v:shape>
            </v:group>
            <v:group style="position:absolute;left:388;top:11108;width:1808;height:2" coordorigin="388,11108" coordsize="1808,2">
              <v:shape style="position:absolute;left:388;top:11108;width:1808;height:2" coordorigin="388,11108" coordsize="1808,0" path="m388,11108l2196,11108e" filled="f" stroked="t" strokeweight=".70998pt" strokecolor="#5B5B5B">
                <v:path arrowok="t"/>
              </v:shape>
            </v:group>
            <v:group style="position:absolute;left:1183;top:10822;width:2;height:748" coordorigin="1183,10822" coordsize="2,748">
              <v:shape style="position:absolute;left:1183;top:10822;width:2;height:748" coordorigin="1183,10822" coordsize="0,748" path="m1183,11570l1183,10822e" filled="f" stroked="t" strokeweight=".70998pt" strokecolor="#545454">
                <v:path arrowok="t"/>
              </v:shape>
            </v:group>
            <v:group style="position:absolute;left:1761;top:10865;width:2;height:706" coordorigin="1761,10865" coordsize="2,706">
              <v:shape style="position:absolute;left:1761;top:10865;width:2;height:706" coordorigin="1761,10865" coordsize="0,706" path="m1761,11570l1761,10865e" filled="f" stroked="t" strokeweight=".70998pt" strokecolor="#4F4F4F">
                <v:path arrowok="t"/>
              </v:shape>
            </v:group>
            <v:group style="position:absolute;left:7396;top:10855;width:2;height:4696" coordorigin="7396,10855" coordsize="2,4696">
              <v:shape style="position:absolute;left:7396;top:10855;width:2;height:4696" coordorigin="7396,10855" coordsize="0,4696" path="m7396,15551l7396,10855e" filled="f" stroked="t" strokeweight=".70998pt" strokecolor="#575757">
                <v:path arrowok="t"/>
              </v:shape>
            </v:group>
            <v:group style="position:absolute;left:1718;top:11101;width:9802;height:2" coordorigin="1718,11101" coordsize="9802,2">
              <v:shape style="position:absolute;left:1718;top:11101;width:9802;height:2" coordorigin="1718,11101" coordsize="9802,0" path="m1718,11101l11521,11101e" filled="f" stroked="t" strokeweight=".70998pt" strokecolor="#606060">
                <v:path arrowok="t"/>
              </v:shape>
            </v:group>
            <v:group style="position:absolute;left:11487;top:11084;width:2;height:458" coordorigin="11487,11084" coordsize="2,458">
              <v:shape style="position:absolute;left:11487;top:11084;width:2;height:458" coordorigin="11487,11084" coordsize="0,458" path="m11487,11542l11487,11084e" filled="f" stroked="t" strokeweight=".23666pt" strokecolor="#4B4B4B">
                <v:path arrowok="t"/>
              </v:shape>
            </v:group>
            <v:group style="position:absolute;left:1183;top:11513;width:2;height:257" coordorigin="1183,11513" coordsize="2,257">
              <v:shape style="position:absolute;left:1183;top:11513;width:2;height:257" coordorigin="1183,11513" coordsize="0,257" path="m1183,11771l1183,11513e" filled="f" stroked="t" strokeweight=".47332pt" strokecolor="#2F2F2F">
                <v:path arrowok="t"/>
              </v:shape>
            </v:group>
            <v:group style="position:absolute;left:1761;top:11513;width:2;height:257" coordorigin="1761,11513" coordsize="2,257">
              <v:shape style="position:absolute;left:1761;top:11513;width:2;height:257" coordorigin="1761,11513" coordsize="0,257" path="m1761,11771l1761,11513e" filled="f" stroked="t" strokeweight=".47332pt" strokecolor="#343434">
                <v:path arrowok="t"/>
              </v:shape>
            </v:group>
            <v:group style="position:absolute;left:7393;top:11513;width:2;height:257" coordorigin="7393,11513" coordsize="2,257">
              <v:shape style="position:absolute;left:7393;top:11513;width:2;height:257" coordorigin="7393,11513" coordsize="0,257" path="m7393,11771l7393,11513e" filled="f" stroked="t" strokeweight=".47332pt" strokecolor="#4B4B4B">
                <v:path arrowok="t"/>
              </v:shape>
            </v:group>
            <v:group style="position:absolute;left:11487;top:11542;width:2;height:3056" coordorigin="11487,11542" coordsize="2,3056">
              <v:shape style="position:absolute;left:11487;top:11542;width:2;height:3056" coordorigin="11487,11542" coordsize="0,3056" path="m11487,14598l11487,11542e" filled="f" stroked="t" strokeweight=".23666pt" strokecolor="#000000">
                <v:path arrowok="t"/>
              </v:shape>
            </v:group>
            <v:group style="position:absolute;left:1186;top:11713;width:2;height:501" coordorigin="1186,11713" coordsize="2,501">
              <v:shape style="position:absolute;left:1186;top:11713;width:2;height:501" coordorigin="1186,11713" coordsize="0,501" path="m1186,12214l1186,11713e" filled="f" stroked="t" strokeweight=".94664pt" strokecolor="#5B5B5B">
                <v:path arrowok="t"/>
              </v:shape>
            </v:group>
            <v:group style="position:absolute;left:1763;top:11713;width:2;height:372" coordorigin="1763,11713" coordsize="2,372">
              <v:shape style="position:absolute;left:1763;top:11713;width:2;height:372" coordorigin="1763,11713" coordsize="0,372" path="m1763,12085l1763,11713e" filled="f" stroked="t" strokeweight=".94664pt" strokecolor="#575757">
                <v:path arrowok="t"/>
              </v:shape>
            </v:group>
            <v:group style="position:absolute;left:2428;top:11947;width:2;height:424" coordorigin="2428,11947" coordsize="2,424">
              <v:shape style="position:absolute;left:2428;top:11947;width:2;height:424" coordorigin="2428,11947" coordsize="0,424" path="m2428,12371l2428,11947e" filled="f" stroked="t" strokeweight=".47332pt" strokecolor="#2F2F2F">
                <v:path arrowok="t"/>
              </v:shape>
            </v:group>
            <v:group style="position:absolute;left:393;top:12028;width:2;height:153" coordorigin="393,12028" coordsize="2,153">
              <v:shape style="position:absolute;left:393;top:12028;width:2;height:153" coordorigin="393,12028" coordsize="0,153" path="m393,12181l393,12028e" filled="f" stroked="t" strokeweight=".47332pt" strokecolor="#343434">
                <v:path arrowok="t"/>
              </v:shape>
            </v:group>
            <v:group style="position:absolute;left:1765;top:12028;width:2;height:424" coordorigin="1765,12028" coordsize="2,424">
              <v:shape style="position:absolute;left:1765;top:12028;width:2;height:424" coordorigin="1765,12028" coordsize="0,424" path="m1765,12452l1765,12028e" filled="f" stroked="t" strokeweight=".47332pt" strokecolor="#2B2B2B">
                <v:path arrowok="t"/>
              </v:shape>
            </v:group>
            <v:group style="position:absolute;left:1183;top:12123;width:2;height:420" coordorigin="1183,12123" coordsize="2,420">
              <v:shape style="position:absolute;left:1183;top:12123;width:2;height:420" coordorigin="1183,12123" coordsize="0,420" path="m1183,12543l1183,12123e" filled="f" stroked="t" strokeweight=".70998pt" strokecolor="#444444">
                <v:path arrowok="t"/>
              </v:shape>
            </v:group>
            <v:group style="position:absolute;left:2430;top:12314;width:2;height:1254" coordorigin="2430,12314" coordsize="2,1254">
              <v:shape style="position:absolute;left:2430;top:12314;width:2;height:1254" coordorigin="2430,12314" coordsize="0,1254" path="m2430,13568l2430,12314e" filled="f" stroked="t" strokeweight=".94664pt" strokecolor="#545454">
                <v:path arrowok="t"/>
              </v:shape>
            </v:group>
            <v:group style="position:absolute;left:7398;top:12314;width:2;height:229" coordorigin="7398,12314" coordsize="2,229">
              <v:shape style="position:absolute;left:7398;top:12314;width:2;height:229" coordorigin="7398,12314" coordsize="0,229" path="m7398,12543l7398,12314e" filled="f" stroked="t" strokeweight=".47332pt" strokecolor="#3F3F3F">
                <v:path arrowok="t"/>
              </v:shape>
            </v:group>
            <v:group style="position:absolute;left:1765;top:12395;width:2;height:582" coordorigin="1765,12395" coordsize="2,582">
              <v:shape style="position:absolute;left:1765;top:12395;width:2;height:582" coordorigin="1765,12395" coordsize="0,582" path="m1765,12977l1765,12395e" filled="f" stroked="t" strokeweight=".94664pt" strokecolor="#575757">
                <v:path arrowok="t"/>
              </v:shape>
            </v:group>
            <v:group style="position:absolute;left:1188;top:12457;width:2;height:520" coordorigin="1188,12457" coordsize="2,520">
              <v:shape style="position:absolute;left:1188;top:12457;width:2;height:520" coordorigin="1188,12457" coordsize="0,520" path="m1188,12977l1188,12457e" filled="f" stroked="t" strokeweight=".94664pt" strokecolor="#575757">
                <v:path arrowok="t"/>
              </v:shape>
            </v:group>
            <v:group style="position:absolute;left:388;top:13194;width:559;height:2" coordorigin="388,13194" coordsize="559,2">
              <v:shape style="position:absolute;left:388;top:13194;width:559;height:2" coordorigin="388,13194" coordsize="559,0" path="m388,13194l947,13194e" filled="f" stroked="t" strokeweight=".94664pt" strokecolor="#707070">
                <v:path arrowok="t"/>
              </v:shape>
            </v:group>
            <v:group style="position:absolute;left:861;top:13191;width:355;height:2" coordorigin="861,13191" coordsize="355,2">
              <v:shape style="position:absolute;left:861;top:13191;width:355;height:2" coordorigin="861,13191" coordsize="355,0" path="m861,13191l1216,13191e" filled="f" stroked="t" strokeweight=".47332pt" strokecolor="#4B4B4B">
                <v:path arrowok="t"/>
              </v:shape>
            </v:group>
            <v:group style="position:absolute;left:1188;top:12457;width:2;height:1287" coordorigin="1188,12457" coordsize="2,1287">
              <v:shape style="position:absolute;left:1188;top:12457;width:2;height:1287" coordorigin="1188,12457" coordsize="0,1287" path="m1188,13744l1188,12457e" filled="f" stroked="t" strokeweight=".70998pt" strokecolor="#545454">
                <v:path arrowok="t"/>
              </v:shape>
            </v:group>
            <v:group style="position:absolute;left:1145;top:13191;width:1297;height:2" coordorigin="1145,13191" coordsize="1297,2">
              <v:shape style="position:absolute;left:1145;top:13191;width:1297;height:2" coordorigin="1145,13191" coordsize="1297,0" path="m1145,13191l2442,13191e" filled="f" stroked="t" strokeweight=".70998pt" strokecolor="#606060">
                <v:path arrowok="t"/>
              </v:shape>
            </v:group>
            <v:group style="position:absolute;left:1765;top:12452;width:2;height:1182" coordorigin="1765,12452" coordsize="2,1182">
              <v:shape style="position:absolute;left:1765;top:12452;width:2;height:1182" coordorigin="1765,12452" coordsize="0,1182" path="m1765,13635l1765,12452e" filled="f" stroked="t" strokeweight=".47332pt" strokecolor="#545454">
                <v:path arrowok="t"/>
              </v:shape>
            </v:group>
            <v:group style="position:absolute;left:2636;top:13818;width:2168;height:2" coordorigin="2636,13818" coordsize="2168,2">
              <v:shape style="position:absolute;left:2636;top:13818;width:2168;height:2" coordorigin="2636,13818" coordsize="2168,0" path="m2636,13818l4804,13818e" filled="f" stroked="t" strokeweight="1.1833pt" strokecolor="#5760A8">
                <v:path arrowok="t"/>
              </v:shape>
            </v:group>
            <v:group style="position:absolute;left:7398;top:13163;width:2;height:157" coordorigin="7398,13163" coordsize="2,157">
              <v:shape style="position:absolute;left:7398;top:13163;width:2;height:157" coordorigin="7398,13163" coordsize="0,157" path="m7398,13320l7398,13163e" filled="f" stroked="t" strokeweight=".47332pt" strokecolor="#2F2F2F">
                <v:path arrowok="t"/>
              </v:shape>
            </v:group>
            <v:group style="position:absolute;left:9258;top:13163;width:2;height:133" coordorigin="9258,13163" coordsize="2,133">
              <v:shape style="position:absolute;left:9258;top:13163;width:2;height:133" coordorigin="9258,13163" coordsize="0,133" path="m9258,13296l9258,13163e" filled="f" stroked="t" strokeweight="1.89328pt" strokecolor="#444848">
                <v:path arrowok="t"/>
              </v:shape>
            </v:group>
            <v:group style="position:absolute;left:1190;top:13158;width:2;height:1273" coordorigin="1190,13158" coordsize="2,1273">
              <v:shape style="position:absolute;left:1190;top:13158;width:2;height:1273" coordorigin="1190,13158" coordsize="0,1273" path="m1190,14431l1190,13158e" filled="f" stroked="t" strokeweight=".94664pt" strokecolor="#545454">
                <v:path arrowok="t"/>
              </v:shape>
            </v:group>
            <v:group style="position:absolute;left:9277;top:13210;width:2;height:172" coordorigin="9277,13210" coordsize="2,172">
              <v:shape style="position:absolute;left:9277;top:13210;width:2;height:172" coordorigin="9277,13210" coordsize="0,172" path="m9277,13382l9277,13210e" filled="f" stroked="t" strokeweight="1.1833pt" strokecolor="#484848">
                <v:path arrowok="t"/>
              </v:shape>
            </v:group>
            <v:group style="position:absolute;left:1768;top:13158;width:2;height:520" coordorigin="1768,13158" coordsize="2,520">
              <v:shape style="position:absolute;left:1768;top:13158;width:2;height:520" coordorigin="1768,13158" coordsize="0,520" path="m1768,13678l1768,13158e" filled="f" stroked="t" strokeweight=".94664pt" strokecolor="#575757">
                <v:path arrowok="t"/>
              </v:shape>
            </v:group>
            <v:group style="position:absolute;left:2433;top:13511;width:2;height:319" coordorigin="2433,13511" coordsize="2,319">
              <v:shape style="position:absolute;left:2433;top:13511;width:2;height:319" coordorigin="2433,13511" coordsize="0,319" path="m2433,13830l2433,13511e" filled="f" stroked="t" strokeweight=".47332pt" strokecolor="#282828">
                <v:path arrowok="t"/>
              </v:shape>
            </v:group>
            <v:group style="position:absolute;left:402;top:13620;width:2;height:434" coordorigin="402,13620" coordsize="2,434">
              <v:shape style="position:absolute;left:402;top:13620;width:2;height:434" coordorigin="402,13620" coordsize="0,434" path="m402,14054l402,13620e" filled="f" stroked="t" strokeweight=".94664pt" strokecolor="#606060">
                <v:path arrowok="t"/>
              </v:shape>
            </v:group>
            <v:group style="position:absolute;left:1770;top:13620;width:2;height:210" coordorigin="1770,13620" coordsize="2,210">
              <v:shape style="position:absolute;left:1770;top:13620;width:2;height:210" coordorigin="1770,13620" coordsize="0,210" path="m1770,13830l1770,13620e" filled="f" stroked="t" strokeweight=".47332pt" strokecolor="#282828">
                <v:path arrowok="t"/>
              </v:shape>
            </v:group>
            <v:group style="position:absolute;left:2636;top:13833;width:246;height:2" coordorigin="2636,13833" coordsize="246,2">
              <v:shape style="position:absolute;left:2636;top:13833;width:246;height:2" coordorigin="2636,13833" coordsize="246,0" path="m2636,13833l2883,13833e" filled="f" stroked="t" strokeweight=".47332pt" strokecolor="#3B4890">
                <v:path arrowok="t"/>
              </v:shape>
            </v:group>
            <v:group style="position:absolute;left:4577;top:13806;width:265;height:2" coordorigin="4577,13806" coordsize="265,2">
              <v:shape style="position:absolute;left:4577;top:13806;width:265;height:2" coordorigin="4577,13806" coordsize="265,0" path="m4577,13806l4842,13806e" filled="f" stroked="t" strokeweight=".94664pt" strokecolor="#93A0DF">
                <v:path arrowok="t"/>
              </v:shape>
            </v:group>
            <v:group style="position:absolute;left:1770;top:13773;width:2;height:1797" coordorigin="1770,13773" coordsize="2,1797">
              <v:shape style="position:absolute;left:1770;top:13773;width:2;height:1797" coordorigin="1770,13773" coordsize="0,1797" path="m1770,15570l1770,13773e" filled="f" stroked="t" strokeweight=".70998pt" strokecolor="#4F4F4F">
                <v:path arrowok="t"/>
              </v:shape>
            </v:group>
            <v:group style="position:absolute;left:2435;top:13773;width:2;height:1793" coordorigin="2435,13773" coordsize="2,1793">
              <v:shape style="position:absolute;left:2435;top:13773;width:2;height:1793" coordorigin="2435,13773" coordsize="0,1793" path="m2435,15565l2435,13773e" filled="f" stroked="t" strokeweight=".70998pt" strokecolor="#575757">
                <v:path arrowok="t"/>
              </v:shape>
            </v:group>
            <v:group style="position:absolute;left:7403;top:13773;width:2;height:195" coordorigin="7403,13773" coordsize="2,195">
              <v:shape style="position:absolute;left:7403;top:13773;width:2;height:195" coordorigin="7403,13773" coordsize="0,195" path="m7403,13968l7403,13773e" filled="f" stroked="t" strokeweight=".47332pt" strokecolor="#3F3F3F">
                <v:path arrowok="t"/>
              </v:shape>
            </v:group>
            <v:group style="position:absolute;left:402;top:14011;width:2;height:420" coordorigin="402,14011" coordsize="2,420">
              <v:shape style="position:absolute;left:402;top:14011;width:2;height:420" coordorigin="402,14011" coordsize="0,420" path="m402,14431l402,14011e" filled="f" stroked="t" strokeweight=".47332pt" strokecolor="#3B3B3B">
                <v:path arrowok="t"/>
              </v:shape>
            </v:group>
            <v:group style="position:absolute;left:402;top:14374;width:2;height:1197" coordorigin="402,14374" coordsize="2,1197">
              <v:shape style="position:absolute;left:402;top:14374;width:2;height:1197" coordorigin="402,14374" coordsize="0,1197" path="m402,15570l402,14374e" filled="f" stroked="t" strokeweight=".70998pt" strokecolor="#5B5B5B">
                <v:path arrowok="t"/>
              </v:shape>
            </v:group>
            <v:group style="position:absolute;left:1193;top:14374;width:2;height:253" coordorigin="1193,14374" coordsize="2,253">
              <v:shape style="position:absolute;left:1193;top:14374;width:2;height:253" coordorigin="1193,14374" coordsize="0,253" path="m1193,14626l1193,14374e" filled="f" stroked="t" strokeweight=".47332pt" strokecolor="#343434">
                <v:path arrowok="t"/>
              </v:shape>
            </v:group>
            <v:group style="position:absolute;left:393;top:15558;width:8411;height:2" coordorigin="393,15558" coordsize="8411,2">
              <v:shape style="position:absolute;left:393;top:15558;width:8411;height:2" coordorigin="393,15558" coordsize="8411,0" path="m393,15558l8804,15558e" filled="f" stroked="t" strokeweight=".47332pt" strokecolor="#646464">
                <v:path arrowok="t"/>
              </v:shape>
            </v:group>
            <v:group style="position:absolute;left:1195;top:14569;width:2;height:1001" coordorigin="1195,14569" coordsize="2,1001">
              <v:shape style="position:absolute;left:1195;top:14569;width:2;height:1001" coordorigin="1195,14569" coordsize="0,1001" path="m1195,15570l1195,14569e" filled="f" stroked="t" strokeweight=".70998pt" strokecolor="#484848">
                <v:path arrowok="t"/>
              </v:shape>
            </v:group>
            <v:group style="position:absolute;left:6773;top:15546;width:227;height:2" coordorigin="6773,15546" coordsize="227,2">
              <v:shape style="position:absolute;left:6773;top:15546;width:227;height:2" coordorigin="6773,15546" coordsize="227,0" path="m6773,15546l7000,15546e" filled="f" stroked="t" strokeweight=".47332pt" strokecolor="#4B4B4B">
                <v:path arrowok="t"/>
              </v:shape>
            </v:group>
            <v:group style="position:absolute;left:9684;top:15537;width:355;height:2" coordorigin="9684,15537" coordsize="355,2">
              <v:shape style="position:absolute;left:9684;top:15537;width:355;height:2" coordorigin="9684,15537" coordsize="355,0" path="m9684,15537l10039,15537e" filled="f" stroked="t" strokeweight=".47332pt" strokecolor="#4B4B4B">
                <v:path arrowok="t"/>
              </v:shape>
            </v:group>
            <v:group style="position:absolute;left:4577;top:15542;width:6981;height:2" coordorigin="4577,15542" coordsize="6981,2">
              <v:shape style="position:absolute;left:4577;top:15542;width:6981;height:2" coordorigin="4577,15542" coordsize="6981,0" path="m4577,15542l11558,15542e" filled="f" stroked="t" strokeweight=".70998pt" strokecolor="#646464">
                <v:path arrowok="t"/>
              </v:shape>
            </v:group>
            <v:group style="position:absolute;left:11487;top:14598;width:2;height:949" coordorigin="11487,14598" coordsize="2,949">
              <v:shape style="position:absolute;left:11487;top:14598;width:2;height:949" coordorigin="11487,14598" coordsize="0,949" path="m11487,15546l11487,14598e" filled="f" stroked="t" strokeweight=".23666pt" strokecolor="#707070">
                <v:path arrowok="t"/>
              </v:shape>
            </v:group>
            <v:group style="position:absolute;left:9145;top:13080;width:2;height:246" coordorigin="9145,13080" coordsize="2,246">
              <v:shape style="position:absolute;left:9145;top:13080;width:2;height:246" coordorigin="9145,13080" coordsize="0,246" path="m9145,13326l9145,13080e" filled="f" stroked="t" strokeweight="2.71765pt" strokecolor="#AFB1B3">
                <v:path arrowok="t"/>
              </v:shape>
            </v:group>
            <v:group style="position:absolute;left:10879;top:13183;width:2;height:136" coordorigin="10879,13183" coordsize="2,136">
              <v:shape style="position:absolute;left:10879;top:13183;width:2;height:136" coordorigin="10879,13183" coordsize="0,136" path="m10879,13319l10879,13183e" filled="f" stroked="t" strokeweight="1.54855pt" strokecolor="#D1D4D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46"/>
          <w:szCs w:val="46"/>
          <w:color w:val="383838"/>
          <w:spacing w:val="-155"/>
          <w:w w:val="63"/>
          <w:position w:val="-8"/>
        </w:rPr>
        <w:t>"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57"/>
          <w:position w:val="0"/>
        </w:rPr>
        <w:t>::</w:t>
      </w:r>
      <w:r>
        <w:rPr>
          <w:rFonts w:ascii="Arial" w:hAnsi="Arial" w:cs="Arial" w:eastAsia="Arial"/>
          <w:sz w:val="23"/>
          <w:szCs w:val="23"/>
          <w:color w:val="383838"/>
          <w:spacing w:val="-20"/>
          <w:w w:val="58"/>
          <w:position w:val="0"/>
        </w:rPr>
        <w:t>r</w:t>
      </w:r>
      <w:r>
        <w:rPr>
          <w:rFonts w:ascii="Arial" w:hAnsi="Arial" w:cs="Arial" w:eastAsia="Arial"/>
          <w:sz w:val="46"/>
          <w:szCs w:val="46"/>
          <w:color w:val="383838"/>
          <w:spacing w:val="-57"/>
          <w:w w:val="63"/>
          <w:position w:val="-8"/>
        </w:rPr>
        <w:t>'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57"/>
          <w:position w:val="0"/>
        </w:rPr>
        <w:t>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38" w:right="-99"/>
        <w:jc w:val="left"/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4"/>
          <w:szCs w:val="34"/>
          <w:color w:val="4B4B4B"/>
          <w:spacing w:val="0"/>
          <w:w w:val="83"/>
          <w:b/>
          <w:bCs/>
          <w:position w:val="3"/>
        </w:rPr>
        <w:t>lsm'hiİ</w:t>
      </w:r>
      <w:r>
        <w:rPr>
          <w:rFonts w:ascii="Times New Roman" w:hAnsi="Times New Roman" w:cs="Times New Roman" w:eastAsia="Times New Roman"/>
          <w:sz w:val="34"/>
          <w:szCs w:val="34"/>
          <w:color w:val="4B4B4B"/>
          <w:spacing w:val="-18"/>
          <w:w w:val="83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104"/>
          <w:b/>
          <w:bCs/>
          <w:position w:val="3"/>
        </w:rPr>
        <w:t>YAP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13"/>
          <w:w w:val="104"/>
          <w:b/>
          <w:bCs/>
          <w:position w:val="3"/>
        </w:rPr>
        <w:t>I</w:t>
      </w:r>
      <w:r>
        <w:rPr>
          <w:rFonts w:ascii="Times New Roman" w:hAnsi="Times New Roman" w:cs="Times New Roman" w:eastAsia="Times New Roman"/>
          <w:sz w:val="39"/>
          <w:szCs w:val="39"/>
          <w:color w:val="383838"/>
          <w:spacing w:val="10"/>
          <w:w w:val="70"/>
          <w:position w:val="3"/>
        </w:rPr>
        <w:t>C</w:t>
      </w:r>
      <w:r>
        <w:rPr>
          <w:rFonts w:ascii="Times New Roman" w:hAnsi="Times New Roman" w:cs="Times New Roman" w:eastAsia="Times New Roman"/>
          <w:sz w:val="39"/>
          <w:szCs w:val="39"/>
          <w:color w:val="3D4472"/>
          <w:spacing w:val="0"/>
          <w:w w:val="286"/>
          <w:position w:val="3"/>
        </w:rPr>
        <w:t>I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83838"/>
          <w:spacing w:val="0"/>
          <w:w w:val="84"/>
        </w:rPr>
        <w:t>Itfaiy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84"/>
        </w:rPr>
        <w:t>e</w:t>
      </w:r>
      <w:r>
        <w:rPr>
          <w:rFonts w:ascii="Arial" w:hAnsi="Arial" w:cs="Arial" w:eastAsia="Arial"/>
          <w:sz w:val="23"/>
          <w:szCs w:val="23"/>
          <w:color w:val="383838"/>
          <w:spacing w:val="25"/>
          <w:w w:val="84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84"/>
        </w:rPr>
        <w:t>Batı</w:t>
      </w:r>
      <w:r>
        <w:rPr>
          <w:rFonts w:ascii="Arial" w:hAnsi="Arial" w:cs="Arial" w:eastAsia="Arial"/>
          <w:sz w:val="23"/>
          <w:szCs w:val="23"/>
          <w:color w:val="383838"/>
          <w:spacing w:val="-1"/>
          <w:w w:val="84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84"/>
        </w:rPr>
        <w:t>Bölg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84"/>
        </w:rPr>
        <w:t>e</w:t>
      </w:r>
      <w:r>
        <w:rPr>
          <w:rFonts w:ascii="Arial" w:hAnsi="Arial" w:cs="Arial" w:eastAsia="Arial"/>
          <w:sz w:val="23"/>
          <w:szCs w:val="23"/>
          <w:color w:val="383838"/>
          <w:spacing w:val="4"/>
          <w:w w:val="8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84"/>
        </w:rPr>
        <w:t>AMiri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04" w:right="-20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B8BABC"/>
          <w:spacing w:val="18"/>
          <w:w w:val="26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7782AF"/>
          <w:spacing w:val="-35"/>
          <w:w w:val="40"/>
        </w:rPr>
        <w:t>l</w:t>
      </w:r>
      <w:r>
        <w:rPr>
          <w:rFonts w:ascii="Times New Roman" w:hAnsi="Times New Roman" w:cs="Times New Roman" w:eastAsia="Times New Roman"/>
          <w:sz w:val="36"/>
          <w:szCs w:val="36"/>
          <w:color w:val="3D4472"/>
          <w:spacing w:val="0"/>
          <w:w w:val="78"/>
        </w:rPr>
        <w:t>lfı</w:t>
      </w:r>
      <w:r>
        <w:rPr>
          <w:rFonts w:ascii="Times New Roman" w:hAnsi="Times New Roman" w:cs="Times New Roman" w:eastAsia="Times New Roman"/>
          <w:sz w:val="36"/>
          <w:szCs w:val="36"/>
          <w:color w:val="3D4472"/>
          <w:spacing w:val="13"/>
          <w:w w:val="78"/>
        </w:rPr>
        <w:t>l</w:t>
      </w:r>
      <w:r>
        <w:rPr>
          <w:rFonts w:ascii="Times New Roman" w:hAnsi="Times New Roman" w:cs="Times New Roman" w:eastAsia="Times New Roman"/>
          <w:sz w:val="36"/>
          <w:szCs w:val="36"/>
          <w:color w:val="262B6B"/>
          <w:spacing w:val="0"/>
          <w:w w:val="163"/>
        </w:rPr>
        <w:t>\</w:t>
      </w:r>
      <w:r>
        <w:rPr>
          <w:rFonts w:ascii="Times New Roman" w:hAnsi="Times New Roman" w:cs="Times New Roman" w:eastAsia="Times New Roman"/>
          <w:sz w:val="36"/>
          <w:szCs w:val="36"/>
          <w:color w:val="262B6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262B6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262B6B"/>
          <w:spacing w:val="0"/>
          <w:w w:val="164"/>
        </w:rPr>
        <w:t>(,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93" w:lineRule="exact"/>
        <w:ind w:left="-39" w:right="-5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Avn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ÖKTEM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3" w:lineRule="exact"/>
        <w:ind w:left="243" w:right="22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84"/>
        </w:rPr>
        <w:t>itf.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6"/>
          <w:w w:val="8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8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68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4B4B4B"/>
          <w:spacing w:val="0"/>
          <w:w w:val="52"/>
          <w:position w:val="3"/>
        </w:rPr>
        <w:t>-.....,</w:t>
      </w:r>
      <w:r>
        <w:rPr>
          <w:rFonts w:ascii="Arial" w:hAnsi="Arial" w:cs="Arial" w:eastAsia="Arial"/>
          <w:sz w:val="12"/>
          <w:szCs w:val="12"/>
          <w:color w:val="4B4B4B"/>
          <w:spacing w:val="-2"/>
          <w:w w:val="52"/>
          <w:position w:val="3"/>
        </w:rPr>
        <w:t>.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52"/>
          <w:position w:val="3"/>
        </w:rPr>
        <w:t>....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52"/>
          <w:position w:val="3"/>
        </w:rPr>
        <w:t>   </w:t>
      </w:r>
      <w:r>
        <w:rPr>
          <w:rFonts w:ascii="Arial" w:hAnsi="Arial" w:cs="Arial" w:eastAsia="Arial"/>
          <w:sz w:val="18"/>
          <w:szCs w:val="18"/>
          <w:color w:val="4B4B4B"/>
          <w:spacing w:val="9"/>
          <w:w w:val="52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243"/>
          <w:position w:val="3"/>
        </w:rPr>
        <w:t>,.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60" w:right="260"/>
          <w:cols w:num="4" w:equalWidth="0">
            <w:col w:w="454" w:space="1870"/>
            <w:col w:w="2218" w:space="130"/>
            <w:col w:w="1027" w:space="3962"/>
            <w:col w:w="173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273418pt;margin-top:-15.364812pt;width:30.360001pt;height:44pt;mso-position-horizontal-relative:page;mso-position-vertical-relative:paragraph;z-index:-10238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Times New Roman" w:hAnsi="Times New Roman" w:cs="Times New Roman" w:eastAsia="Times New Roman"/>
                      <w:sz w:val="88"/>
                      <w:szCs w:val="8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43434"/>
                      <w:spacing w:val="0"/>
                      <w:w w:val="138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7" w:after="0" w:line="150" w:lineRule="exact"/>
        <w:ind w:left="3737" w:right="-20"/>
        <w:jc w:val="left"/>
        <w:tabs>
          <w:tab w:pos="9860" w:val="left"/>
        </w:tabs>
        <w:rPr>
          <w:rFonts w:ascii="Arial" w:hAnsi="Arial" w:cs="Arial" w:eastAsia="Arial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12"/>
          <w:position w:val="-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12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2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5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2"/>
          <w:position w:val="-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</w:r>
      <w:r>
        <w:rPr>
          <w:rFonts w:ascii="Arial" w:hAnsi="Arial" w:cs="Arial" w:eastAsia="Arial"/>
          <w:sz w:val="5"/>
          <w:szCs w:val="5"/>
          <w:color w:val="343434"/>
          <w:spacing w:val="0"/>
          <w:w w:val="272"/>
          <w:b/>
          <w:bCs/>
          <w:position w:val="-7"/>
        </w:rPr>
        <w:t>ll</w:t>
      </w:r>
      <w:r>
        <w:rPr>
          <w:rFonts w:ascii="Arial" w:hAnsi="Arial" w:cs="Arial" w:eastAsia="Arial"/>
          <w:sz w:val="5"/>
          <w:szCs w:val="5"/>
          <w:color w:val="343434"/>
          <w:spacing w:val="0"/>
          <w:w w:val="272"/>
          <w:b/>
          <w:bCs/>
          <w:position w:val="-7"/>
        </w:rPr>
        <w:t> </w:t>
      </w:r>
      <w:r>
        <w:rPr>
          <w:rFonts w:ascii="Arial" w:hAnsi="Arial" w:cs="Arial" w:eastAsia="Arial"/>
          <w:sz w:val="5"/>
          <w:szCs w:val="5"/>
          <w:color w:val="343434"/>
          <w:spacing w:val="33"/>
          <w:w w:val="272"/>
          <w:b/>
          <w:bCs/>
          <w:position w:val="-7"/>
        </w:rPr>
        <w:t> </w:t>
      </w:r>
      <w:r>
        <w:rPr>
          <w:rFonts w:ascii="Arial" w:hAnsi="Arial" w:cs="Arial" w:eastAsia="Arial"/>
          <w:sz w:val="5"/>
          <w:szCs w:val="5"/>
          <w:color w:val="343434"/>
          <w:spacing w:val="-12"/>
          <w:w w:val="465"/>
          <w:position w:val="-7"/>
        </w:rPr>
        <w:t>"</w:t>
      </w:r>
      <w:r>
        <w:rPr>
          <w:rFonts w:ascii="Arial" w:hAnsi="Arial" w:cs="Arial" w:eastAsia="Arial"/>
          <w:sz w:val="5"/>
          <w:szCs w:val="5"/>
          <w:color w:val="4D4D4D"/>
          <w:spacing w:val="0"/>
          <w:w w:val="468"/>
          <w:position w:val="-7"/>
        </w:rPr>
        <w:t>'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left="836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20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568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8" w:lineRule="exact"/>
        <w:ind w:left="615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3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19" w:lineRule="auto"/>
        <w:ind w:left="111" w:right="3077" w:firstLine="-9"/>
        <w:jc w:val="left"/>
        <w:tabs>
          <w:tab w:pos="1460" w:val="left"/>
          <w:tab w:pos="3120" w:val="left"/>
          <w:tab w:pos="4460" w:val="left"/>
          <w:tab w:pos="5460" w:val="left"/>
          <w:tab w:pos="74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31.05.2017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0"/>
        </w:rPr>
        <w:t>!Bild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27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8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12:36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2"/>
          <w:szCs w:val="32"/>
          <w:color w:val="4D4D4D"/>
          <w:spacing w:val="0"/>
          <w:w w:val="67"/>
          <w:position w:val="0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4D4D4D"/>
          <w:spacing w:val="9"/>
          <w:w w:val="67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31.05.2017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3624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8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0"/>
        </w:rPr>
        <w:t>nt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7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  <w:position w:val="0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:Bornova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0"/>
        </w:rPr>
        <w:t>lnön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rsoy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120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0"/>
        </w:rPr>
        <w:t>ö</w:t>
      </w:r>
      <w:r>
        <w:rPr>
          <w:rFonts w:ascii="Arial" w:hAnsi="Arial" w:cs="Arial" w:eastAsia="Arial"/>
          <w:sz w:val="23"/>
          <w:szCs w:val="23"/>
          <w:color w:val="343434"/>
          <w:spacing w:val="-18"/>
          <w:w w:val="100"/>
          <w:position w:val="0"/>
        </w:rPr>
        <w:t>n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position w:val="0"/>
        </w:rPr>
        <w:t>u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11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9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</w:rPr>
        <w:t>oıt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3" w:lineRule="exact"/>
        <w:ind w:left="101" w:right="-20"/>
        <w:jc w:val="left"/>
        <w:tabs>
          <w:tab w:pos="1460" w:val="left"/>
          <w:tab w:pos="444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6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8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1"/>
          <w:position w:val="-1"/>
        </w:rPr>
        <w:t>TUrU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5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2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1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40" w:bottom="280" w:left="360" w:right="260"/>
        </w:sectPr>
      </w:pPr>
      <w:rPr/>
    </w:p>
    <w:p>
      <w:pPr>
        <w:spacing w:before="0" w:after="0" w:line="247" w:lineRule="exact"/>
        <w:ind w:left="111" w:right="-20"/>
        <w:jc w:val="left"/>
        <w:tabs>
          <w:tab w:pos="3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88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8"/>
          <w:position w:val="-1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50"/>
          <w:position w:val="0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10"/>
          <w:w w:val="5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0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3600" w:right="-1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2.655701pt;margin-top:4.481612pt;width:3.72288pt;height:24pt;mso-position-horizontal-relative:page;mso-position-vertical-relative:paragraph;z-index:-10237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ACACAE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2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91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91"/>
          <w:position w:val="-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2"/>
        </w:rPr>
        <w:t>narme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2" w:lineRule="exact"/>
        <w:ind w:right="455"/>
        <w:jc w:val="right"/>
        <w:tabs>
          <w:tab w:pos="580" w:val="left"/>
          <w:tab w:pos="154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343434"/>
          <w:w w:val="63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343434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343434"/>
          <w:w w:val="100"/>
          <w:position w:val="-2"/>
        </w:rPr>
      </w:r>
      <w:r>
        <w:rPr>
          <w:rFonts w:ascii="Arial" w:hAnsi="Arial" w:cs="Arial" w:eastAsia="Arial"/>
          <w:sz w:val="42"/>
          <w:szCs w:val="42"/>
          <w:color w:val="4D4D4D"/>
          <w:w w:val="50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4D4D4D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4D4D4D"/>
          <w:w w:val="100"/>
          <w:position w:val="-2"/>
        </w:rPr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50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96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96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IYangını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260"/>
          <w:cols w:num="2" w:equalWidth="0">
            <w:col w:w="6499" w:space="157"/>
            <w:col w:w="4644"/>
          </w:cols>
        </w:sectPr>
      </w:pPr>
      <w:rPr/>
    </w:p>
    <w:p>
      <w:pPr>
        <w:spacing w:before="0" w:after="0" w:line="194" w:lineRule="exact"/>
        <w:ind w:left="11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3" w:lineRule="exact"/>
        <w:ind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6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-16"/>
          <w:w w:val="13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2"/>
          <w:position w:val="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  <w:position w:val="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Bilyük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96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8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Halil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YILDIRIM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87"/>
        </w:rPr>
        <w:t>lAmi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9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SALAR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tabs>
          <w:tab w:pos="254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IAr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12:37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1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1"/>
        </w:rPr>
        <w:t>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1"/>
        </w:rPr>
        <w:t>884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260"/>
          <w:cols w:num="2" w:equalWidth="0">
            <w:col w:w="1160" w:space="938"/>
            <w:col w:w="9202"/>
          </w:cols>
        </w:sectPr>
      </w:pPr>
      <w:rPr/>
    </w:p>
    <w:p>
      <w:pPr>
        <w:spacing w:before="7" w:after="0" w:line="240" w:lineRule="auto"/>
        <w:ind w:left="116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633" w:right="444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2" w:lineRule="exact"/>
        <w:ind w:left="2122" w:right="4092" w:firstLine="2529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9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9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8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6" w:lineRule="exact"/>
        <w:ind w:left="101" w:right="-20"/>
        <w:jc w:val="left"/>
        <w:tabs>
          <w:tab w:pos="560" w:val="left"/>
          <w:tab w:pos="464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4D4D4D"/>
          <w:spacing w:val="0"/>
          <w:w w:val="64"/>
          <w:position w:val="2"/>
        </w:rPr>
        <w:t>Y:</w:t>
      </w:r>
      <w:r>
        <w:rPr>
          <w:rFonts w:ascii="Times New Roman" w:hAnsi="Times New Roman" w:cs="Times New Roman" w:eastAsia="Times New Roman"/>
          <w:sz w:val="36"/>
          <w:szCs w:val="36"/>
          <w:color w:val="4D4D4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4D4D4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-3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6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6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88"/>
          <w:position w:val="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1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0"/>
          <w:position w:val="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6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1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1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5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2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2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2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Adı-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  <w:position w:val="-1"/>
        </w:rPr>
        <w:t>oy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9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260"/>
        </w:sectPr>
      </w:pPr>
      <w:rPr/>
    </w:p>
    <w:p>
      <w:pPr>
        <w:spacing w:before="32" w:after="0" w:line="176" w:lineRule="exact"/>
        <w:ind w:left="101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varıldığınd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kısmını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yandığı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3"/>
        </w:rPr>
        <w:t>görilldü.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120" w:right="-97"/>
        <w:jc w:val="left"/>
        <w:tabs>
          <w:tab w:pos="962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100"/>
          <w:i/>
          <w:position w:val="-7"/>
        </w:rPr>
        <w:t>L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100"/>
          <w:i/>
          <w:position w:val="-7"/>
        </w:rPr>
        <w:t> </w:t>
      </w:r>
      <w:r>
        <w:rPr>
          <w:rFonts w:ascii="Arial" w:hAnsi="Arial" w:cs="Arial" w:eastAsia="Arial"/>
          <w:sz w:val="20"/>
          <w:szCs w:val="20"/>
          <w:color w:val="4D4D4D"/>
          <w:spacing w:val="46"/>
          <w:w w:val="100"/>
          <w:i/>
          <w:position w:val="-7"/>
        </w:rPr>
        <w:t> </w:t>
      </w:r>
      <w:r>
        <w:rPr>
          <w:rFonts w:ascii="Arial" w:hAnsi="Arial" w:cs="Arial" w:eastAsia="Arial"/>
          <w:sz w:val="27"/>
          <w:szCs w:val="27"/>
          <w:color w:val="9A9A9A"/>
          <w:spacing w:val="0"/>
          <w:w w:val="76"/>
          <w:i/>
          <w:position w:val="-5"/>
        </w:rPr>
        <w:t>1</w:t>
      </w:r>
      <w:r>
        <w:rPr>
          <w:rFonts w:ascii="Arial" w:hAnsi="Arial" w:cs="Arial" w:eastAsia="Arial"/>
          <w:sz w:val="27"/>
          <w:szCs w:val="27"/>
          <w:color w:val="9A9A9A"/>
          <w:spacing w:val="0"/>
          <w:w w:val="76"/>
          <w:i/>
          <w:position w:val="-5"/>
        </w:rPr>
        <w:t>  </w:t>
      </w:r>
      <w:r>
        <w:rPr>
          <w:rFonts w:ascii="Arial" w:hAnsi="Arial" w:cs="Arial" w:eastAsia="Arial"/>
          <w:sz w:val="27"/>
          <w:szCs w:val="27"/>
          <w:color w:val="9A9A9A"/>
          <w:spacing w:val="26"/>
          <w:w w:val="76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878787"/>
          <w:spacing w:val="0"/>
          <w:w w:val="76"/>
          <w:i/>
          <w:position w:val="-7"/>
        </w:rPr>
        <w:t>L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93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0"/>
          <w:w w:val="57"/>
          <w:i/>
          <w:position w:val="-4"/>
        </w:rPr>
        <w:t>..-..u</w:t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0"/>
          <w:w w:val="57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4"/>
          <w:w w:val="57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78787"/>
          <w:spacing w:val="-9"/>
          <w:w w:val="165"/>
          <w:i/>
          <w:position w:val="-4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ACACAE"/>
          <w:spacing w:val="0"/>
          <w:w w:val="97"/>
          <w:i/>
          <w:position w:val="-4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ACACAE"/>
          <w:spacing w:val="-28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78787"/>
          <w:spacing w:val="0"/>
          <w:w w:val="78"/>
          <w:i/>
          <w:position w:val="-4"/>
        </w:rPr>
        <w:t>_l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260"/>
          <w:cols w:num="2" w:equalWidth="0">
            <w:col w:w="10368" w:space="215"/>
            <w:col w:w="717"/>
          </w:cols>
        </w:sectPr>
      </w:pPr>
      <w:rPr/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1" w:right="-71"/>
        <w:jc w:val="left"/>
        <w:tabs>
          <w:tab w:pos="22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TürU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0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7"/>
          <w:position w:val="0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right="-20"/>
        <w:jc w:val="left"/>
        <w:tabs>
          <w:tab w:pos="4580" w:val="left"/>
          <w:tab w:pos="5520" w:val="left"/>
          <w:tab w:pos="6060" w:val="left"/>
        </w:tabs>
        <w:rPr>
          <w:rFonts w:ascii="Courier New" w:hAnsi="Courier New" w:cs="Courier New" w:eastAsia="Courier New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-2"/>
        </w:rPr>
        <w:t>§_öndürmede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söndürtıcil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5"/>
          <w:szCs w:val="25"/>
          <w:color w:val="878787"/>
          <w:spacing w:val="0"/>
          <w:w w:val="69"/>
          <w:i/>
          <w:position w:val="-4"/>
        </w:rPr>
        <w:t>J;X</w:t>
      </w:r>
      <w:r>
        <w:rPr>
          <w:rFonts w:ascii="Times New Roman" w:hAnsi="Times New Roman" w:cs="Times New Roman" w:eastAsia="Times New Roman"/>
          <w:sz w:val="25"/>
          <w:szCs w:val="25"/>
          <w:color w:val="878787"/>
          <w:spacing w:val="0"/>
          <w:w w:val="69"/>
          <w:i/>
          <w:position w:val="-4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878787"/>
          <w:spacing w:val="29"/>
          <w:w w:val="69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B6B6D"/>
          <w:spacing w:val="0"/>
          <w:w w:val="147"/>
          <w:i/>
          <w:position w:val="-4"/>
        </w:rPr>
        <w:t>/</w:t>
      </w:r>
      <w:r>
        <w:rPr>
          <w:rFonts w:ascii="Times New Roman" w:hAnsi="Times New Roman" w:cs="Times New Roman" w:eastAsia="Times New Roman"/>
          <w:sz w:val="25"/>
          <w:szCs w:val="25"/>
          <w:color w:val="6B6B6D"/>
          <w:spacing w:val="0"/>
          <w:w w:val="147"/>
          <w:i/>
          <w:position w:val="-4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6B6B6D"/>
          <w:spacing w:val="-48"/>
          <w:w w:val="147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CACAE"/>
          <w:spacing w:val="0"/>
          <w:w w:val="58"/>
          <w:i/>
          <w:position w:val="-4"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ACACAE"/>
          <w:spacing w:val="0"/>
          <w:w w:val="100"/>
          <w:i/>
          <w:position w:val="-4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ACACAE"/>
          <w:spacing w:val="0"/>
          <w:w w:val="100"/>
          <w:i/>
          <w:position w:val="-4"/>
        </w:rPr>
      </w:r>
      <w:r>
        <w:rPr>
          <w:rFonts w:ascii="Arial" w:hAnsi="Arial" w:cs="Arial" w:eastAsia="Arial"/>
          <w:sz w:val="26"/>
          <w:szCs w:val="26"/>
          <w:color w:val="878787"/>
          <w:spacing w:val="0"/>
          <w:w w:val="100"/>
          <w:i/>
          <w:position w:val="-5"/>
        </w:rPr>
        <w:t>f/P</w:t>
      </w:r>
      <w:r>
        <w:rPr>
          <w:rFonts w:ascii="Arial" w:hAnsi="Arial" w:cs="Arial" w:eastAsia="Arial"/>
          <w:sz w:val="26"/>
          <w:szCs w:val="26"/>
          <w:color w:val="878787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26"/>
          <w:szCs w:val="26"/>
          <w:color w:val="878787"/>
          <w:spacing w:val="0"/>
          <w:w w:val="100"/>
          <w:i/>
          <w:position w:val="-5"/>
        </w:rPr>
      </w:r>
      <w:r>
        <w:rPr>
          <w:rFonts w:ascii="Courier New" w:hAnsi="Courier New" w:cs="Courier New" w:eastAsia="Courier New"/>
          <w:sz w:val="14"/>
          <w:szCs w:val="14"/>
          <w:color w:val="9A9A9A"/>
          <w:spacing w:val="0"/>
          <w:w w:val="115"/>
          <w:i/>
          <w:position w:val="9"/>
        </w:rPr>
        <w:t>·v</w:t>
      </w:r>
      <w:r>
        <w:rPr>
          <w:rFonts w:ascii="Courier New" w:hAnsi="Courier New" w:cs="Courier New" w:eastAsia="Courier New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right="-20"/>
        <w:jc w:val="left"/>
        <w:tabs>
          <w:tab w:pos="1900" w:val="left"/>
          <w:tab w:pos="3440" w:val="left"/>
          <w:tab w:pos="4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1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91"/>
          <w:position w:val="-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4"/>
        </w:rPr>
        <w:t>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9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Kg.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1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B6B6D"/>
          <w:spacing w:val="6"/>
          <w:w w:val="9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8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</w:r>
      <w:r>
        <w:rPr>
          <w:rFonts w:ascii="Arial" w:hAnsi="Arial" w:cs="Arial" w:eastAsia="Arial"/>
          <w:sz w:val="30"/>
          <w:szCs w:val="30"/>
          <w:color w:val="878787"/>
          <w:spacing w:val="0"/>
          <w:w w:val="188"/>
          <w:i/>
          <w:position w:val="0"/>
        </w:rPr>
        <w:t>u</w:t>
      </w:r>
      <w:r>
        <w:rPr>
          <w:rFonts w:ascii="Arial" w:hAnsi="Arial" w:cs="Arial" w:eastAsia="Arial"/>
          <w:sz w:val="30"/>
          <w:szCs w:val="30"/>
          <w:color w:val="878787"/>
          <w:spacing w:val="-56"/>
          <w:w w:val="100"/>
          <w:i/>
          <w:position w:val="0"/>
        </w:rPr>
        <w:t> </w:t>
      </w:r>
      <w:r>
        <w:rPr>
          <w:rFonts w:ascii="Arial" w:hAnsi="Arial" w:cs="Arial" w:eastAsia="Arial"/>
          <w:sz w:val="30"/>
          <w:szCs w:val="30"/>
          <w:color w:val="6B6B6D"/>
          <w:spacing w:val="-41"/>
          <w:w w:val="78"/>
          <w:i/>
          <w:position w:val="0"/>
        </w:rPr>
        <w:t>·</w:t>
      </w:r>
      <w:r>
        <w:rPr>
          <w:rFonts w:ascii="Arial" w:hAnsi="Arial" w:cs="Arial" w:eastAsia="Arial"/>
          <w:sz w:val="30"/>
          <w:szCs w:val="30"/>
          <w:color w:val="ACACAE"/>
          <w:spacing w:val="0"/>
          <w:w w:val="78"/>
          <w:i/>
          <w:position w:val="0"/>
        </w:rPr>
        <w:t>·</w:t>
      </w:r>
      <w:r>
        <w:rPr>
          <w:rFonts w:ascii="Arial" w:hAnsi="Arial" w:cs="Arial" w:eastAsia="Arial"/>
          <w:sz w:val="30"/>
          <w:szCs w:val="30"/>
          <w:color w:val="ACACAE"/>
          <w:spacing w:val="16"/>
          <w:w w:val="78"/>
          <w:i/>
          <w:position w:val="0"/>
        </w:rPr>
        <w:t> </w:t>
      </w:r>
      <w:r>
        <w:rPr>
          <w:rFonts w:ascii="Arial" w:hAnsi="Arial" w:cs="Arial" w:eastAsia="Arial"/>
          <w:sz w:val="30"/>
          <w:szCs w:val="30"/>
          <w:color w:val="878787"/>
          <w:spacing w:val="0"/>
          <w:w w:val="196"/>
          <w:i/>
          <w:position w:val="0"/>
        </w:rPr>
        <w:t>-</w:t>
      </w:r>
      <w:r>
        <w:rPr>
          <w:rFonts w:ascii="Arial" w:hAnsi="Arial" w:cs="Arial" w:eastAsia="Arial"/>
          <w:sz w:val="30"/>
          <w:szCs w:val="30"/>
          <w:color w:val="878787"/>
          <w:spacing w:val="22"/>
          <w:w w:val="196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A9A9A"/>
          <w:spacing w:val="0"/>
          <w:w w:val="50"/>
          <w:i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right="-20"/>
        <w:jc w:val="left"/>
        <w:tabs>
          <w:tab w:pos="1900" w:val="left"/>
          <w:tab w:pos="340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Courier New" w:hAnsi="Courier New" w:cs="Courier New" w:eastAsia="Courier New"/>
          <w:sz w:val="22"/>
          <w:szCs w:val="22"/>
          <w:color w:val="343434"/>
          <w:spacing w:val="-44"/>
          <w:w w:val="100"/>
          <w:position w:val="-1"/>
        </w:rPr>
        <w:t>P</w:t>
      </w:r>
      <w:r>
        <w:rPr>
          <w:rFonts w:ascii="Courier New" w:hAnsi="Courier New" w:cs="Courier New" w:eastAsia="Courier New"/>
          <w:sz w:val="22"/>
          <w:szCs w:val="22"/>
          <w:color w:val="6B6B6D"/>
          <w:spacing w:val="-56"/>
          <w:w w:val="100"/>
          <w:position w:val="-1"/>
        </w:rPr>
        <w:t>.</w:t>
      </w:r>
      <w:r>
        <w:rPr>
          <w:rFonts w:ascii="Courier New" w:hAnsi="Courier New" w:cs="Courier New" w:eastAsia="Courier New"/>
          <w:sz w:val="22"/>
          <w:szCs w:val="22"/>
          <w:color w:val="343434"/>
          <w:spacing w:val="0"/>
          <w:w w:val="100"/>
          <w:position w:val="-1"/>
        </w:rPr>
        <w:t>3</w:t>
      </w:r>
      <w:r>
        <w:rPr>
          <w:rFonts w:ascii="Courier New" w:hAnsi="Courier New" w:cs="Courier New" w:eastAsia="Courier New"/>
          <w:sz w:val="22"/>
          <w:szCs w:val="22"/>
          <w:color w:val="343434"/>
          <w:spacing w:val="0"/>
          <w:w w:val="100"/>
          <w:position w:val="-1"/>
        </w:rPr>
        <w:tab/>
      </w:r>
      <w:r>
        <w:rPr>
          <w:rFonts w:ascii="Courier New" w:hAnsi="Courier New" w:cs="Courier New" w:eastAsia="Courier New"/>
          <w:sz w:val="22"/>
          <w:szCs w:val="22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55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100"/>
          <w:position w:val="-2"/>
        </w:rPr>
      </w:r>
      <w:r>
        <w:rPr>
          <w:rFonts w:ascii="Arial" w:hAnsi="Arial" w:cs="Arial" w:eastAsia="Arial"/>
          <w:sz w:val="30"/>
          <w:szCs w:val="30"/>
          <w:color w:val="4D4D4D"/>
          <w:spacing w:val="0"/>
          <w:w w:val="321"/>
          <w:position w:val="-2"/>
        </w:rPr>
        <w:t>l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260"/>
          <w:cols w:num="2" w:equalWidth="0">
            <w:col w:w="3332" w:space="1309"/>
            <w:col w:w="6659"/>
          </w:cols>
        </w:sectPr>
      </w:pPr>
      <w:rPr/>
    </w:p>
    <w:p>
      <w:pPr>
        <w:spacing w:before="0" w:after="0" w:line="203" w:lineRule="exact"/>
        <w:ind w:left="2131" w:right="-20"/>
        <w:jc w:val="left"/>
        <w:tabs>
          <w:tab w:pos="8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aracın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motor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telasyon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kısmen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50" w:lineRule="auto"/>
        <w:ind w:left="125" w:right="6769" w:firstLine="-24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35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ndOn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2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4250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TEMS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belediye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oto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9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8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9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4"/>
        </w:rPr>
        <w:t>Oıı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üıı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5" w:lineRule="auto"/>
        <w:ind w:left="2117" w:right="55" w:firstLine="-1992"/>
        <w:jc w:val="left"/>
        <w:tabs>
          <w:tab w:pos="2100" w:val="left"/>
          <w:tab w:pos="91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halindeyke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kısmını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üstünde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8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</w:rPr>
        <w:t>anaat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5"/>
        </w:rPr>
        <w:t>Iv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lınışrır.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28" w:lineRule="exact"/>
        <w:ind w:left="120" w:right="-20"/>
        <w:jc w:val="left"/>
        <w:tabs>
          <w:tab w:pos="210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1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ISir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3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  <w:position w:val="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1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1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3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1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1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32" w:lineRule="exact"/>
        <w:ind w:left="120" w:right="7759" w:firstLine="9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139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39"/>
          <w:position w:val="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5"/>
          <w:position w:val="2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6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1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YILDIRIM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8"/>
          <w:w w:val="102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9"/>
          <w:position w:val="0"/>
        </w:rPr>
        <w:t>1..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98"/>
          <w:position w:val="0"/>
        </w:rPr>
        <w:t>•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35"/>
          <w:position w:val="0"/>
        </w:rPr>
        <w:t>ıı</w:t>
      </w:r>
      <w:r>
        <w:rPr>
          <w:rFonts w:ascii="Arial" w:hAnsi="Arial" w:cs="Arial" w:eastAsia="Arial"/>
          <w:sz w:val="18"/>
          <w:szCs w:val="18"/>
          <w:color w:val="34343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8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dild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4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130" w:right="-20"/>
        <w:jc w:val="left"/>
        <w:tabs>
          <w:tab w:pos="2100" w:val="left"/>
          <w:tab w:pos="6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9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9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8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31.05.2017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  <w:position w:val="1"/>
        </w:rPr>
        <w:t>!Saa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6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8"/>
          <w:w w:val="6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3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5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1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219" w:right="-20"/>
        <w:jc w:val="left"/>
        <w:tabs>
          <w:tab w:pos="1000" w:val="left"/>
          <w:tab w:pos="1500" w:val="left"/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84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1"/>
        </w:rPr>
        <w:t>lO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Evka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 </w:t>
      </w:r>
      <w:r>
        <w:rPr>
          <w:rFonts w:ascii="Courier New" w:hAnsi="Courier New" w:cs="Courier New" w:eastAsia="Courier New"/>
          <w:sz w:val="22"/>
          <w:szCs w:val="22"/>
          <w:color w:val="343434"/>
          <w:spacing w:val="0"/>
          <w:w w:val="63"/>
          <w:position w:val="1"/>
        </w:rPr>
        <w:t>3.</w:t>
      </w:r>
      <w:r>
        <w:rPr>
          <w:rFonts w:ascii="Courier New" w:hAnsi="Courier New" w:cs="Courier New" w:eastAsia="Courier New"/>
          <w:sz w:val="22"/>
          <w:szCs w:val="22"/>
          <w:color w:val="343434"/>
          <w:spacing w:val="-7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2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277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5.255699pt;margin-top:10.705275pt;width:71.723613pt;height:63pt;mso-position-horizontal-relative:page;mso-position-vertical-relative:paragraph;z-index:-10236" type="#_x0000_t202" filled="f" stroked="f">
            <v:textbox inset="0,0,0,0">
              <w:txbxContent>
                <w:p>
                  <w:pPr>
                    <w:spacing w:before="0" w:after="0" w:line="1260" w:lineRule="exact"/>
                    <w:ind w:right="-229"/>
                    <w:jc w:val="left"/>
                    <w:rPr>
                      <w:rFonts w:ascii="Times New Roman" w:hAnsi="Times New Roman" w:cs="Times New Roman" w:eastAsia="Times New Roman"/>
                      <w:sz w:val="126"/>
                      <w:szCs w:val="12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6"/>
                      <w:szCs w:val="126"/>
                      <w:color w:val="383B59"/>
                      <w:spacing w:val="0"/>
                      <w:w w:val="136"/>
                      <w:i/>
                      <w:position w:val="-1"/>
                    </w:rPr>
                    <w:t>tlf</w:t>
                  </w:r>
                  <w:r>
                    <w:rPr>
                      <w:rFonts w:ascii="Times New Roman" w:hAnsi="Times New Roman" w:cs="Times New Roman" w:eastAsia="Times New Roman"/>
                      <w:sz w:val="126"/>
                      <w:szCs w:val="12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399" w:lineRule="exact"/>
        <w:ind w:left="473" w:right="-20"/>
        <w:jc w:val="left"/>
        <w:tabs>
          <w:tab w:pos="5000" w:val="left"/>
          <w:tab w:pos="85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0.313934pt;margin-top:15.866745pt;width:23.785681pt;height:34.5pt;mso-position-horizontal-relative:page;mso-position-vertical-relative:paragraph;z-index:-10235" type="#_x0000_t202" filled="f" stroked="f">
            <v:textbox inset="0,0,0,0">
              <w:txbxContent>
                <w:p>
                  <w:pPr>
                    <w:spacing w:before="0" w:after="0" w:line="690" w:lineRule="exact"/>
                    <w:ind w:right="-144"/>
                    <w:jc w:val="left"/>
                    <w:rPr>
                      <w:rFonts w:ascii="Arial" w:hAnsi="Arial" w:cs="Arial" w:eastAsia="Arial"/>
                      <w:sz w:val="69"/>
                      <w:szCs w:val="69"/>
                    </w:rPr>
                  </w:pPr>
                  <w:rPr/>
                  <w:r>
                    <w:rPr>
                      <w:rFonts w:ascii="Arial" w:hAnsi="Arial" w:cs="Arial" w:eastAsia="Arial"/>
                      <w:sz w:val="69"/>
                      <w:szCs w:val="69"/>
                      <w:color w:val="444993"/>
                      <w:spacing w:val="0"/>
                      <w:w w:val="124"/>
                      <w:i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.027847pt;margin-top:16.336454pt;width:5.05692pt;height:4pt;mso-position-horizontal-relative:page;mso-position-vertical-relative:paragraph;z-index:-10234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343434"/>
                      <w:spacing w:val="0"/>
                      <w:w w:val="100"/>
                    </w:rPr>
                    <w:t>Cl)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4D4D4D"/>
          <w:spacing w:val="-6"/>
          <w:w w:val="86"/>
          <w:position w:val="2"/>
        </w:rPr>
        <w:t>·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86"/>
          <w:position w:val="2"/>
        </w:rPr>
        <w:t>u</w:t>
      </w:r>
      <w:r>
        <w:rPr>
          <w:rFonts w:ascii="Arial" w:hAnsi="Arial" w:cs="Arial" w:eastAsia="Arial"/>
          <w:sz w:val="25"/>
          <w:szCs w:val="25"/>
          <w:color w:val="343434"/>
          <w:spacing w:val="-59"/>
          <w:w w:val="86"/>
          <w:position w:val="2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4"/>
        </w:rPr>
        <w:t>Amiri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4"/>
        </w:rPr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51"/>
          <w:b/>
          <w:bCs/>
          <w:position w:val="-5"/>
        </w:rPr>
        <w:t>O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51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18"/>
          <w:w w:val="51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75"/>
          <w:position w:val="-5"/>
        </w:rPr>
        <w:t>6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75"/>
          <w:position w:val="-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75"/>
          <w:position w:val="-5"/>
        </w:rPr>
        <w:t>aziyı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-6"/>
          <w:w w:val="75"/>
          <w:position w:val="-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75"/>
          <w:position w:val="-5"/>
        </w:rPr>
        <w:t>6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75"/>
          <w:position w:val="-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75"/>
          <w:position w:val="-5"/>
        </w:rPr>
        <w:t>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17" w:lineRule="exact"/>
        <w:ind w:left="521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50"/>
          <w:position w:val="1"/>
        </w:rPr>
        <w:t>;::...,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473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08"/>
          <w:position w:val="-1"/>
        </w:rPr>
        <w:t>;§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0" w:lineRule="exact"/>
        <w:ind w:left="45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w w:val="52"/>
          <w:position w:val="-6"/>
        </w:rPr>
        <w:t>......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"/>
          <w:w w:val="52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52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260"/>
        </w:sectPr>
      </w:pPr>
      <w:rPr/>
    </w:p>
    <w:p>
      <w:pPr>
        <w:spacing w:before="39" w:after="0" w:line="265" w:lineRule="exact"/>
        <w:ind w:left="2197" w:right="-100"/>
        <w:jc w:val="left"/>
        <w:tabs>
          <w:tab w:pos="3120" w:val="left"/>
          <w:tab w:pos="3580" w:val="left"/>
          <w:tab w:pos="4260" w:val="left"/>
        </w:tabs>
        <w:rPr>
          <w:rFonts w:ascii="Arial" w:hAnsi="Arial" w:cs="Arial" w:eastAsia="Arial"/>
          <w:sz w:val="33"/>
          <w:szCs w:val="33"/>
        </w:rPr>
      </w:pPr>
      <w:rPr/>
      <w:r>
        <w:rPr/>
        <w:pict>
          <v:group style="position:absolute;margin-left:280.648102pt;margin-top:3.246856pt;width:53.916457pt;height:.1pt;mso-position-horizontal-relative:page;mso-position-vertical-relative:paragraph;z-index:-10241" coordorigin="5613,65" coordsize="1078,2">
            <v:shape style="position:absolute;left:5613;top:65;width:1078;height:2" coordorigin="5613,65" coordsize="1078,0" path="m5613,65l6691,65e" filled="f" stroked="t" strokeweight=".235443pt" strokecolor="#7477BF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7.250633pt;margin-top:14.396994pt;width:65.529329pt;height:10pt;mso-position-horizontal-relative:page;mso-position-vertical-relative:paragraph;z-index:-1023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tabs>
                      <w:tab w:pos="1180" w:val="left"/>
                    </w:tabs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343434"/>
                      <w:spacing w:val="2"/>
                      <w:w w:val="152"/>
                    </w:rPr>
                    <w:t>1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D4D4D"/>
                      <w:spacing w:val="5"/>
                      <w:w w:val="94"/>
                    </w:rPr>
                    <w:t>P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43434"/>
                      <w:spacing w:val="0"/>
                      <w:w w:val="97"/>
                    </w:rPr>
                    <w:t>o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43434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43434"/>
                      <w:spacing w:val="-8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D4D4D"/>
                      <w:spacing w:val="0"/>
                      <w:w w:val="100"/>
                    </w:rPr>
                    <w:t>ta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D4D4D"/>
                      <w:spacing w:val="0"/>
                      <w:w w:val="100"/>
                    </w:rPr>
                    <w:t> 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D4D4D"/>
                      <w:spacing w:val="23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D4D4D"/>
                      <w:spacing w:val="0"/>
                      <w:w w:val="100"/>
                    </w:rPr>
                    <w:t>r</w:t>
                    <w:tab/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D4D4D"/>
                      <w:spacing w:val="0"/>
                      <w:w w:val="103"/>
                    </w:rPr>
                    <w:t>a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4D4D4D"/>
          <w:spacing w:val="-5"/>
          <w:w w:val="100"/>
          <w:position w:val="3"/>
        </w:rPr>
        <w:t>M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3"/>
        </w:rPr>
        <w:t>e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3"/>
        </w:rPr>
        <w:t>  </w:t>
      </w:r>
      <w:r>
        <w:rPr>
          <w:rFonts w:ascii="Arial" w:hAnsi="Arial" w:cs="Arial" w:eastAsia="Arial"/>
          <w:sz w:val="19"/>
          <w:szCs w:val="19"/>
          <w:color w:val="343434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>ez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4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</w:r>
      <w:r>
        <w:rPr>
          <w:rFonts w:ascii="Arial" w:hAnsi="Arial" w:cs="Arial" w:eastAsia="Arial"/>
          <w:sz w:val="33"/>
          <w:szCs w:val="33"/>
          <w:color w:val="444993"/>
          <w:spacing w:val="0"/>
          <w:w w:val="175"/>
          <w:i/>
          <w:position w:val="-16"/>
        </w:rPr>
        <w:t>(</w:t>
      </w:r>
      <w:r>
        <w:rPr>
          <w:rFonts w:ascii="Arial" w:hAnsi="Arial" w:cs="Arial" w:eastAsia="Arial"/>
          <w:sz w:val="33"/>
          <w:szCs w:val="33"/>
          <w:color w:val="444993"/>
          <w:spacing w:val="0"/>
          <w:w w:val="174"/>
          <w:i/>
          <w:position w:val="-16"/>
        </w:rPr>
        <w:t>k.Lf-yj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7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[tfaiye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9"/>
        </w:rPr>
        <w:t>B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05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ACACAE"/>
          <w:spacing w:val="10"/>
          <w:w w:val="64"/>
          <w:position w:val="-10"/>
        </w:rPr>
        <w:t>.</w:t>
      </w:r>
      <w:r>
        <w:rPr>
          <w:rFonts w:ascii="Arial" w:hAnsi="Arial" w:cs="Arial" w:eastAsia="Arial"/>
          <w:sz w:val="29"/>
          <w:szCs w:val="29"/>
          <w:color w:val="ACACAE"/>
          <w:spacing w:val="10"/>
          <w:w w:val="96"/>
          <w:position w:val="-10"/>
        </w:rPr>
      </w:r>
      <w:r>
        <w:rPr>
          <w:rFonts w:ascii="Arial" w:hAnsi="Arial" w:cs="Arial" w:eastAsia="Arial"/>
          <w:sz w:val="29"/>
          <w:szCs w:val="29"/>
          <w:color w:val="ACACAE"/>
          <w:spacing w:val="-46"/>
          <w:w w:val="96"/>
          <w:emboss/>
          <w:position w:val="-10"/>
        </w:rPr>
        <w:t>.</w:t>
      </w:r>
      <w:r>
        <w:rPr>
          <w:rFonts w:ascii="Arial" w:hAnsi="Arial" w:cs="Arial" w:eastAsia="Arial"/>
          <w:sz w:val="29"/>
          <w:szCs w:val="29"/>
          <w:color w:val="ACACAE"/>
          <w:spacing w:val="-46"/>
          <w:w w:val="96"/>
          <w:emboss/>
          <w:position w:val="-10"/>
        </w:rPr>
      </w:r>
      <w:r>
        <w:rPr>
          <w:rFonts w:ascii="Arial" w:hAnsi="Arial" w:cs="Arial" w:eastAsia="Arial"/>
          <w:sz w:val="29"/>
          <w:szCs w:val="29"/>
          <w:color w:val="ACACAE"/>
          <w:spacing w:val="-46"/>
          <w:w w:val="96"/>
          <w:position w:val="-10"/>
        </w:rPr>
      </w:r>
      <w:r>
        <w:rPr>
          <w:rFonts w:ascii="Arial" w:hAnsi="Arial" w:cs="Arial" w:eastAsia="Arial"/>
          <w:sz w:val="29"/>
          <w:szCs w:val="29"/>
          <w:color w:val="ACACAE"/>
          <w:spacing w:val="-46"/>
          <w:w w:val="96"/>
          <w:position w:val="-1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67"/>
          <w:position w:val="0"/>
        </w:rPr>
        <w:t>,.,.-::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67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362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6B6B6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6B6B6D"/>
          <w:spacing w:val="-37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878787"/>
          <w:spacing w:val="0"/>
          <w:w w:val="50"/>
          <w:position w:val="0"/>
        </w:rPr>
        <w:t>,..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260"/>
          <w:cols w:num="3" w:equalWidth="0">
            <w:col w:w="6005" w:space="2487"/>
            <w:col w:w="706" w:space="165"/>
            <w:col w:w="1937"/>
          </w:cols>
        </w:sectPr>
      </w:pPr>
      <w:rPr/>
    </w:p>
    <w:p>
      <w:pPr>
        <w:spacing w:before="0" w:after="0" w:line="184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229.086075pt;margin-top:8.956701pt;width:105.478483pt;height:.1pt;mso-position-horizontal-relative:page;mso-position-vertical-relative:paragraph;z-index:-10240" coordorigin="4582,179" coordsize="2110,2">
            <v:shape style="position:absolute;left:4582;top:179;width:2110;height:2" coordorigin="4582,179" coordsize="2110,0" path="m4582,179l6691,179e" filled="f" stroked="t" strokeweight=".706329pt" strokecolor="#5457A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10"/>
        </w:rPr>
        <w:t>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50" w:lineRule="atLeast"/>
        <w:ind w:left="720" w:right="-53" w:firstLine="-7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993"/>
          <w:spacing w:val="0"/>
          <w:w w:val="133"/>
          <w:i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44993"/>
          <w:spacing w:val="0"/>
          <w:w w:val="13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993"/>
          <w:spacing w:val="34"/>
          <w:w w:val="13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993"/>
          <w:spacing w:val="-17"/>
          <w:w w:val="177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B59"/>
          <w:spacing w:val="0"/>
          <w:w w:val="153"/>
        </w:rPr>
        <w:t>t;t</w:t>
      </w:r>
      <w:r>
        <w:rPr>
          <w:rFonts w:ascii="Times New Roman" w:hAnsi="Times New Roman" w:cs="Times New Roman" w:eastAsia="Times New Roman"/>
          <w:sz w:val="19"/>
          <w:szCs w:val="19"/>
          <w:color w:val="383B59"/>
          <w:spacing w:val="-18"/>
          <w:w w:val="15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B59"/>
          <w:spacing w:val="-4"/>
          <w:w w:val="12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İtf.Çvş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8" w:after="0" w:line="281" w:lineRule="exact"/>
        <w:ind w:right="-20"/>
        <w:jc w:val="left"/>
        <w:tabs>
          <w:tab w:pos="1940" w:val="left"/>
          <w:tab w:pos="254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4D4D4D"/>
          <w:w w:val="116"/>
          <w:b/>
          <w:bCs/>
          <w:position w:val="-3"/>
        </w:rPr>
        <w:t>Bülen</w:t>
      </w:r>
      <w:r>
        <w:rPr>
          <w:rFonts w:ascii="Times New Roman" w:hAnsi="Times New Roman" w:cs="Times New Roman" w:eastAsia="Times New Roman"/>
          <w:sz w:val="27"/>
          <w:szCs w:val="27"/>
          <w:color w:val="4D4D4D"/>
          <w:w w:val="117"/>
          <w:b/>
          <w:bCs/>
          <w:position w:val="-3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4D4D4D"/>
          <w:spacing w:val="-37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B6B6D"/>
          <w:spacing w:val="0"/>
          <w:w w:val="188"/>
          <w:b/>
          <w:bCs/>
          <w:position w:val="-3"/>
        </w:rPr>
        <w:t>1</w:t>
      </w:r>
      <w:r>
        <w:rPr>
          <w:rFonts w:ascii="Times New Roman" w:hAnsi="Times New Roman" w:cs="Times New Roman" w:eastAsia="Times New Roman"/>
          <w:sz w:val="27"/>
          <w:szCs w:val="27"/>
          <w:color w:val="6B6B6D"/>
          <w:spacing w:val="-92"/>
          <w:w w:val="188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B6B6D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B6B6D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188"/>
          <w:position w:val="-3"/>
        </w:rPr>
        <w:t>·•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7"/>
          <w:szCs w:val="27"/>
          <w:color w:val="878787"/>
          <w:spacing w:val="0"/>
          <w:w w:val="65"/>
          <w:position w:val="-3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202" w:right="-20"/>
        <w:jc w:val="left"/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82"/>
          <w:position w:val="-12"/>
        </w:rPr>
        <w:t>ltfa'.yeYt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82"/>
          <w:position w:val="-12"/>
        </w:rPr>
        <w:t>h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82"/>
          <w:position w:val="-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19"/>
          <w:w w:val="82"/>
          <w:position w:val="-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184"/>
          <w:position w:val="-12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-10"/>
          <w:w w:val="184"/>
          <w:position w:val="-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100"/>
          <w:position w:val="-12"/>
        </w:rPr>
        <w:t>•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2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78787"/>
          <w:spacing w:val="0"/>
          <w:w w:val="100"/>
          <w:position w:val="-12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878787"/>
          <w:spacing w:val="1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343434"/>
          <w:spacing w:val="0"/>
          <w:w w:val="29"/>
          <w:position w:val="-12"/>
        </w:rPr>
        <w:t>'</w:t>
      </w:r>
      <w:r>
        <w:rPr>
          <w:rFonts w:ascii="Times New Roman" w:hAnsi="Times New Roman" w:cs="Times New Roman" w:eastAsia="Times New Roman"/>
          <w:sz w:val="38"/>
          <w:szCs w:val="38"/>
          <w:color w:val="343434"/>
          <w:spacing w:val="15"/>
          <w:w w:val="29"/>
          <w:position w:val="-12"/>
        </w:rPr>
        <w:t>-</w:t>
      </w:r>
      <w:r>
        <w:rPr>
          <w:rFonts w:ascii="Times New Roman" w:hAnsi="Times New Roman" w:cs="Times New Roman" w:eastAsia="Times New Roman"/>
          <w:sz w:val="38"/>
          <w:szCs w:val="38"/>
          <w:color w:val="595E70"/>
          <w:spacing w:val="-49"/>
          <w:w w:val="52"/>
          <w:position w:val="-12"/>
        </w:rPr>
        <w:t>\</w:t>
      </w:r>
      <w:r>
        <w:rPr>
          <w:rFonts w:ascii="Times New Roman" w:hAnsi="Times New Roman" w:cs="Times New Roman" w:eastAsia="Times New Roman"/>
          <w:sz w:val="38"/>
          <w:szCs w:val="38"/>
          <w:color w:val="878787"/>
          <w:spacing w:val="0"/>
          <w:w w:val="97"/>
          <w:position w:val="-12"/>
        </w:rPr>
        <w:t>1</w:t>
      </w:r>
      <w:r>
        <w:rPr>
          <w:rFonts w:ascii="Times New Roman" w:hAnsi="Times New Roman" w:cs="Times New Roman" w:eastAsia="Times New Roman"/>
          <w:sz w:val="38"/>
          <w:szCs w:val="38"/>
          <w:color w:val="878787"/>
          <w:spacing w:val="-61"/>
          <w:w w:val="96"/>
          <w:position w:val="-12"/>
        </w:rPr>
        <w:t>i</w:t>
      </w:r>
      <w:r>
        <w:rPr>
          <w:rFonts w:ascii="Times New Roman" w:hAnsi="Times New Roman" w:cs="Times New Roman" w:eastAsia="Times New Roman"/>
          <w:sz w:val="38"/>
          <w:szCs w:val="38"/>
          <w:color w:val="ACACAE"/>
          <w:spacing w:val="0"/>
          <w:w w:val="46"/>
          <w:position w:val="-12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6B6B6D"/>
          <w:spacing w:val="0"/>
          <w:w w:val="51"/>
          <w:position w:val="-12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260"/>
          <w:cols w:num="3" w:equalWidth="0">
            <w:col w:w="3609" w:space="693"/>
            <w:col w:w="1408" w:space="2439"/>
            <w:col w:w="3151"/>
          </w:cols>
        </w:sectPr>
      </w:pPr>
      <w:rPr/>
    </w:p>
    <w:p>
      <w:pPr>
        <w:spacing w:before="0" w:after="0" w:line="140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D4D4D"/>
          <w:spacing w:val="0"/>
          <w:w w:val="89"/>
          <w:position w:val="1"/>
        </w:rPr>
        <w:t>Müdahi'.O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right="-20"/>
        <w:jc w:val="left"/>
        <w:tabs>
          <w:tab w:pos="12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7"/>
          <w:szCs w:val="37"/>
          <w:color w:val="4D4D4D"/>
          <w:spacing w:val="0"/>
          <w:w w:val="74"/>
        </w:rPr>
        <w:t>,.</w:t>
      </w:r>
      <w:r>
        <w:rPr>
          <w:rFonts w:ascii="Times New Roman" w:hAnsi="Times New Roman" w:cs="Times New Roman" w:eastAsia="Times New Roman"/>
          <w:sz w:val="37"/>
          <w:szCs w:val="37"/>
          <w:color w:val="4D4D4D"/>
          <w:spacing w:val="-55"/>
          <w:w w:val="74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4D4D4D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74"/>
        </w:rPr>
        <w:t>.,</w:t>
      </w:r>
      <w:r>
        <w:rPr>
          <w:rFonts w:ascii="Arial" w:hAnsi="Arial" w:cs="Arial" w:eastAsia="Arial"/>
          <w:sz w:val="42"/>
          <w:szCs w:val="42"/>
          <w:color w:val="343434"/>
          <w:spacing w:val="-15"/>
          <w:w w:val="74"/>
        </w:rPr>
        <w:t> </w:t>
      </w:r>
      <w:r>
        <w:rPr>
          <w:rFonts w:ascii="Arial" w:hAnsi="Arial" w:cs="Arial" w:eastAsia="Arial"/>
          <w:sz w:val="42"/>
          <w:szCs w:val="42"/>
          <w:color w:val="4D4D4D"/>
          <w:spacing w:val="1"/>
          <w:w w:val="99"/>
        </w:rPr>
        <w:t>-</w:t>
      </w:r>
      <w:r>
        <w:rPr>
          <w:rFonts w:ascii="Arial" w:hAnsi="Arial" w:cs="Arial" w:eastAsia="Arial"/>
          <w:sz w:val="18"/>
          <w:szCs w:val="18"/>
          <w:color w:val="878787"/>
          <w:spacing w:val="0"/>
          <w:w w:val="188"/>
          <w:position w:val="5"/>
        </w:rPr>
        <w:t>\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260"/>
          <w:cols w:num="2" w:equalWidth="0">
            <w:col w:w="8887" w:space="232"/>
            <w:col w:w="2181"/>
          </w:cols>
        </w:sectPr>
      </w:pPr>
      <w:rPr/>
    </w:p>
    <w:p>
      <w:pPr>
        <w:spacing w:before="0" w:after="0" w:line="221" w:lineRule="exact"/>
        <w:ind w:right="-20"/>
        <w:jc w:val="right"/>
        <w:tabs>
          <w:tab w:pos="400" w:val="left"/>
          <w:tab w:pos="7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1.356964pt;margin-top:7.686951pt;width:23.655479pt;height:8.5pt;mso-position-horizontal-relative:page;mso-position-vertical-relative:paragraph;z-index:-10232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4D4D4D"/>
                      <w:spacing w:val="0"/>
                      <w:w w:val="6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D4D4D"/>
                      <w:spacing w:val="0"/>
                      <w:w w:val="67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D4D4D"/>
                      <w:spacing w:val="21"/>
                      <w:w w:val="67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D4D4D"/>
                      <w:spacing w:val="0"/>
                      <w:w w:val="100"/>
                      <w:i/>
                    </w:rPr>
                    <w:t>'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D4D4D"/>
                      <w:spacing w:val="0"/>
                      <w:w w:val="100"/>
                      <w:i/>
                    </w:rPr>
                    <w:t>()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D4D4D"/>
                      <w:spacing w:val="0"/>
                      <w:w w:val="100"/>
                      <w:i/>
                    </w:rPr>
                    <w:t> 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D4D4D"/>
                      <w:spacing w:val="7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9A9A9A"/>
                      <w:spacing w:val="-3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9A9A9A"/>
                      <w:spacing w:val="-82"/>
                      <w:w w:val="100"/>
                    </w:rPr>
                    <w:t>p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6B6B6D"/>
          <w:spacing w:val="-34"/>
          <w:w w:val="54"/>
          <w:position w:val="-2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878787"/>
          <w:spacing w:val="0"/>
          <w:w w:val="70"/>
          <w:position w:val="-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878787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878787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5"/>
          <w:szCs w:val="25"/>
          <w:color w:val="6B6B6D"/>
          <w:spacing w:val="0"/>
          <w:w w:val="55"/>
          <w:position w:val="-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6B6B6D"/>
          <w:spacing w:val="-6"/>
          <w:w w:val="55"/>
          <w:position w:val="-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6B6B6D"/>
          <w:spacing w:val="-2"/>
          <w:w w:val="55"/>
          <w:position w:val="-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6B6B6D"/>
          <w:spacing w:val="0"/>
          <w:w w:val="55"/>
          <w:position w:val="-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6B6B6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6B6B6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2"/>
          <w:w w:val="209"/>
          <w:position w:val="-2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878787"/>
          <w:spacing w:val="2"/>
          <w:w w:val="68"/>
          <w:position w:val="-2"/>
        </w:rPr>
      </w:r>
      <w:r>
        <w:rPr>
          <w:rFonts w:ascii="Times New Roman" w:hAnsi="Times New Roman" w:cs="Times New Roman" w:eastAsia="Times New Roman"/>
          <w:sz w:val="25"/>
          <w:szCs w:val="25"/>
          <w:color w:val="878787"/>
          <w:spacing w:val="-62"/>
          <w:w w:val="68"/>
          <w:u w:val="thick" w:color="EDEDED"/>
          <w:position w:val="-2"/>
        </w:rPr>
        <w:t>"</w:t>
      </w:r>
      <w:r>
        <w:rPr>
          <w:rFonts w:ascii="Times New Roman" w:hAnsi="Times New Roman" w:cs="Times New Roman" w:eastAsia="Times New Roman"/>
          <w:sz w:val="25"/>
          <w:szCs w:val="25"/>
          <w:color w:val="878787"/>
          <w:spacing w:val="-62"/>
          <w:w w:val="68"/>
          <w:u w:val="thick" w:color="EDEDED"/>
          <w:position w:val="-2"/>
        </w:rPr>
      </w:r>
      <w:r>
        <w:rPr>
          <w:rFonts w:ascii="Times New Roman" w:hAnsi="Times New Roman" w:cs="Times New Roman" w:eastAsia="Times New Roman"/>
          <w:sz w:val="25"/>
          <w:szCs w:val="25"/>
          <w:color w:val="878787"/>
          <w:spacing w:val="-62"/>
          <w:w w:val="68"/>
          <w:u w:val="thick" w:color="EDEDED"/>
          <w:position w:val="-2"/>
        </w:rPr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80"/>
          <w:u w:val="thick" w:color="EDEDED"/>
          <w:position w:val="-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80"/>
          <w:u w:val="thick" w:color="EDEDED"/>
          <w:position w:val="-2"/>
        </w:rPr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80"/>
          <w:position w:val="-2"/>
        </w:rPr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-7"/>
          <w:w w:val="80"/>
          <w:position w:val="-2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47"/>
          <w:position w:val="-2"/>
        </w:rPr>
        <w:t>ı."-'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89" w:lineRule="exact"/>
        <w:ind w:right="19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ACACAE"/>
          <w:spacing w:val="-6"/>
          <w:w w:val="369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6B6B6D"/>
          <w:spacing w:val="0"/>
          <w:w w:val="109"/>
        </w:rPr>
        <w:t>;.;.</w:t>
      </w:r>
      <w:r>
        <w:rPr>
          <w:rFonts w:ascii="Times New Roman" w:hAnsi="Times New Roman" w:cs="Times New Roman" w:eastAsia="Times New Roman"/>
          <w:sz w:val="13"/>
          <w:szCs w:val="13"/>
          <w:color w:val="6B6B6D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58" w:lineRule="exact"/>
        <w:ind w:right="33"/>
        <w:jc w:val="right"/>
        <w:tabs>
          <w:tab w:pos="44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8.803589pt;margin-top:6.716233pt;width:9.716202pt;height:15.779557pt;mso-position-horizontal-relative:page;mso-position-vertical-relative:paragraph;z-index:-10244" type="#_x0000_t202" filled="f" stroked="f">
            <v:textbox inset="0,0,0,0">
              <w:txbxContent>
                <w:p>
                  <w:pPr>
                    <w:spacing w:before="0" w:after="0" w:line="174" w:lineRule="exact"/>
                    <w:ind w:left="80" w:right="-6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6B6B6D"/>
                      <w:spacing w:val="0"/>
                      <w:w w:val="135"/>
                      <w:i/>
                    </w:rPr>
                    <w:t>q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.027847pt;margin-top:7.919964pt;width:2.764876pt;height:26.5pt;mso-position-horizontal-relative:page;mso-position-vertical-relative:paragraph;z-index:-10230" type="#_x0000_t202" filled="f" stroked="f">
            <v:textbox inset="0,0,0,0">
              <w:txbxContent>
                <w:p>
                  <w:pPr>
                    <w:spacing w:before="0" w:after="0" w:line="530" w:lineRule="exact"/>
                    <w:ind w:right="-120"/>
                    <w:jc w:val="left"/>
                    <w:rPr>
                      <w:rFonts w:ascii="Times New Roman" w:hAnsi="Times New Roman" w:cs="Times New Roman" w:eastAsia="Times New Roman"/>
                      <w:sz w:val="53"/>
                      <w:szCs w:val="5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343434"/>
                      <w:spacing w:val="-190"/>
                      <w:w w:val="50"/>
                    </w:rPr>
                    <w:t>=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6B6B6D"/>
          <w:w w:val="93"/>
          <w:i/>
        </w:rPr>
        <w:t>,;.</w:t>
      </w:r>
      <w:r>
        <w:rPr>
          <w:rFonts w:ascii="Arial" w:hAnsi="Arial" w:cs="Arial" w:eastAsia="Arial"/>
          <w:sz w:val="17"/>
          <w:szCs w:val="17"/>
          <w:color w:val="6B6B6D"/>
          <w:w w:val="100"/>
          <w:i/>
        </w:rPr>
        <w:tab/>
      </w:r>
      <w:r>
        <w:rPr>
          <w:rFonts w:ascii="Arial" w:hAnsi="Arial" w:cs="Arial" w:eastAsia="Arial"/>
          <w:sz w:val="17"/>
          <w:szCs w:val="17"/>
          <w:color w:val="6B6B6D"/>
          <w:w w:val="100"/>
          <w:i/>
        </w:rPr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67"/>
        </w:rPr>
        <w:t>f.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67"/>
        </w:rPr>
        <w:t>l</w:t>
      </w:r>
      <w:r>
        <w:rPr>
          <w:rFonts w:ascii="Arial" w:hAnsi="Arial" w:cs="Arial" w:eastAsia="Arial"/>
          <w:sz w:val="17"/>
          <w:szCs w:val="17"/>
          <w:color w:val="4D4D4D"/>
          <w:spacing w:val="11"/>
          <w:w w:val="67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53"/>
        </w:rPr>
        <w:t>lH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39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26"/>
          <w:b/>
          <w:bCs/>
          <w:position w:val="-2"/>
        </w:rPr>
        <w:t>t</w:t>
      </w:r>
      <w:r>
        <w:rPr>
          <w:rFonts w:ascii="Arial" w:hAnsi="Arial" w:cs="Arial" w:eastAsia="Arial"/>
          <w:sz w:val="16"/>
          <w:szCs w:val="16"/>
          <w:color w:val="343434"/>
          <w:spacing w:val="-47"/>
          <w:w w:val="126"/>
          <w:b/>
          <w:bCs/>
          <w:position w:val="-2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-37"/>
          <w:w w:val="126"/>
          <w:position w:val="7"/>
        </w:rPr>
        <w:t>.</w:t>
      </w:r>
      <w:r>
        <w:rPr>
          <w:rFonts w:ascii="Arial" w:hAnsi="Arial" w:cs="Arial" w:eastAsia="Arial"/>
          <w:sz w:val="16"/>
          <w:szCs w:val="16"/>
          <w:color w:val="343434"/>
          <w:spacing w:val="-1"/>
          <w:w w:val="126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26"/>
          <w:position w:val="7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-39"/>
          <w:w w:val="126"/>
          <w:position w:val="7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D4D4D"/>
          <w:spacing w:val="0"/>
          <w:w w:val="100"/>
          <w:position w:val="-2"/>
        </w:rPr>
        <w:t>'#</w:t>
      </w:r>
      <w:r>
        <w:rPr>
          <w:rFonts w:ascii="Times New Roman" w:hAnsi="Times New Roman" w:cs="Times New Roman" w:eastAsia="Times New Roman"/>
          <w:sz w:val="10"/>
          <w:szCs w:val="10"/>
          <w:color w:val="4D4D4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D4D4D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A9A9A"/>
          <w:spacing w:val="0"/>
          <w:w w:val="120"/>
          <w:i/>
          <w:position w:val="-2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83" w:after="0" w:line="46" w:lineRule="exact"/>
        <w:ind w:left="4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3.873413pt;margin-top:-6.43722pt;width:5.45pt;height:5pt;mso-position-horizontal-relative:page;mso-position-vertical-relative:paragraph;z-index:-10231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343434"/>
                      <w:spacing w:val="0"/>
                      <w:w w:val="43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5"/>
          <w:position w:val="-12"/>
        </w:rPr>
        <w:t>"'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260"/>
          <w:cols w:num="2" w:equalWidth="0">
            <w:col w:w="10167" w:space="116"/>
            <w:col w:w="1017"/>
          </w:cols>
        </w:sectPr>
      </w:pPr>
      <w:rPr/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170" w:lineRule="exact"/>
        <w:ind w:left="56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69"/>
          <w:position w:val="-3"/>
        </w:rPr>
        <w:t>ro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525" w:right="-92"/>
        <w:jc w:val="left"/>
        <w:tabs>
          <w:tab w:pos="25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50"/>
          <w:position w:val="7"/>
        </w:rPr>
        <w:t>::ı::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8"/>
          <w:szCs w:val="28"/>
          <w:color w:val="6B6B6D"/>
          <w:spacing w:val="0"/>
          <w:w w:val="82"/>
          <w:position w:val="-4"/>
        </w:rPr>
        <w:t>Abd</w:t>
      </w:r>
      <w:r>
        <w:rPr>
          <w:rFonts w:ascii="Times New Roman" w:hAnsi="Times New Roman" w:cs="Times New Roman" w:eastAsia="Times New Roman"/>
          <w:sz w:val="28"/>
          <w:szCs w:val="28"/>
          <w:color w:val="6B6B6D"/>
          <w:spacing w:val="13"/>
          <w:w w:val="82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82"/>
          <w:position w:val="-4"/>
        </w:rPr>
        <w:t>rOPÇI!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38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-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7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  <w:position w:val="-7"/>
        </w:rPr>
        <w:t>ÇET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5"/>
          <w:position w:val="-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right="-20"/>
        <w:jc w:val="left"/>
        <w:tabs>
          <w:tab w:pos="9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9A9A9A"/>
          <w:w w:val="150"/>
          <w:position w:val="5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9A9A9A"/>
          <w:spacing w:val="3"/>
          <w:w w:val="150"/>
          <w:position w:val="5"/>
        </w:rPr>
        <w:t>•</w:t>
      </w:r>
      <w:r>
        <w:rPr>
          <w:rFonts w:ascii="Arial" w:hAnsi="Arial" w:cs="Arial" w:eastAsia="Arial"/>
          <w:sz w:val="15"/>
          <w:szCs w:val="15"/>
          <w:color w:val="ACACAE"/>
          <w:spacing w:val="0"/>
          <w:w w:val="52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ACACAE"/>
          <w:spacing w:val="-1"/>
          <w:w w:val="52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CACAE"/>
          <w:spacing w:val="0"/>
          <w:w w:val="52"/>
          <w:position w:val="0"/>
        </w:rPr>
        <w:t>.,...</w:t>
      </w:r>
      <w:r>
        <w:rPr>
          <w:rFonts w:ascii="Times New Roman" w:hAnsi="Times New Roman" w:cs="Times New Roman" w:eastAsia="Times New Roman"/>
          <w:sz w:val="18"/>
          <w:szCs w:val="18"/>
          <w:color w:val="ACACA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CACA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ACACAE"/>
          <w:spacing w:val="0"/>
          <w:w w:val="28"/>
          <w:position w:val="0"/>
        </w:rPr>
        <w:t>.....</w:t>
      </w:r>
      <w:r>
        <w:rPr>
          <w:rFonts w:ascii="Times New Roman" w:hAnsi="Times New Roman" w:cs="Times New Roman" w:eastAsia="Times New Roman"/>
          <w:sz w:val="17"/>
          <w:szCs w:val="17"/>
          <w:color w:val="ACACAE"/>
          <w:spacing w:val="7"/>
          <w:w w:val="28"/>
          <w:position w:val="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878787"/>
          <w:spacing w:val="0"/>
          <w:w w:val="247"/>
          <w:position w:val="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878787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CACAE"/>
          <w:spacing w:val="-6"/>
          <w:w w:val="77"/>
          <w:position w:val="0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6B6B6D"/>
          <w:spacing w:val="0"/>
          <w:w w:val="482"/>
          <w:position w:val="5"/>
        </w:rPr>
        <w:t>/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381" w:right="-20"/>
        <w:jc w:val="left"/>
        <w:rPr>
          <w:rFonts w:ascii="Arial" w:hAnsi="Arial" w:cs="Arial" w:eastAsia="Arial"/>
          <w:sz w:val="9"/>
          <w:szCs w:val="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3.121704pt;margin-top:-10.359596pt;width:17.992686pt;height:20.380153pt;mso-position-horizontal-relative:page;mso-position-vertical-relative:paragraph;z-index:-10243" type="#_x0000_t202" filled="f" stroked="f">
            <v:textbox inset="0,0,0,0">
              <w:txbxContent>
                <w:p>
                  <w:pPr>
                    <w:spacing w:before="0" w:after="0" w:line="133" w:lineRule="exact"/>
                    <w:ind w:left="-10" w:right="-51"/>
                    <w:jc w:val="center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343434"/>
                      <w:spacing w:val="0"/>
                      <w:w w:val="75"/>
                      <w:position w:val="-1"/>
                    </w:rPr>
                    <w:t>ll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343434"/>
                      <w:spacing w:val="0"/>
                      <w:w w:val="75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343434"/>
                      <w:spacing w:val="22"/>
                      <w:w w:val="75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4D4D4D"/>
                      <w:spacing w:val="0"/>
                      <w:w w:val="79"/>
                      <w:position w:val="-1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4D4D4D"/>
                      <w:spacing w:val="0"/>
                      <w:w w:val="80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4D4D4D"/>
                      <w:spacing w:val="-18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343434"/>
                      <w:spacing w:val="0"/>
                      <w:w w:val="61"/>
                      <w:position w:val="-1"/>
                    </w:rPr>
                    <w:t>'i&gt;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51" w:lineRule="exact"/>
                    <w:ind w:left="142" w:right="80"/>
                    <w:jc w:val="center"/>
                    <w:rPr>
                      <w:rFonts w:ascii="Times New Roman" w:hAnsi="Times New Roman" w:cs="Times New Roman" w:eastAsia="Times New Roman"/>
                      <w:sz w:val="7"/>
                      <w:szCs w:val="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343434"/>
                      <w:w w:val="135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343434"/>
                      <w:w w:val="134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343434"/>
                      <w:w w:val="135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3.736694pt;margin-top:-6.649158pt;width:16.038751pt;height:15pt;mso-position-horizontal-relative:page;mso-position-vertical-relative:paragraph;z-index:-10229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ACACAE"/>
                      <w:spacing w:val="0"/>
                      <w:w w:val="46"/>
                    </w:rPr>
                    <w:t>---·-·;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9"/>
          <w:szCs w:val="9"/>
          <w:color w:val="9A9A9A"/>
          <w:spacing w:val="0"/>
          <w:w w:val="66"/>
        </w:rPr>
        <w:t>"--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60" w:right="260"/>
          <w:cols w:num="3" w:equalWidth="0">
            <w:col w:w="3682" w:space="1049"/>
            <w:col w:w="1213" w:space="3364"/>
            <w:col w:w="1992"/>
          </w:cols>
        </w:sectPr>
      </w:pPr>
      <w:rPr/>
    </w:p>
    <w:p>
      <w:pPr>
        <w:spacing w:before="0" w:after="0" w:line="370" w:lineRule="exact"/>
        <w:ind w:left="2541" w:right="-20"/>
        <w:jc w:val="left"/>
        <w:tabs>
          <w:tab w:pos="3920" w:val="left"/>
          <w:tab w:pos="5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1.778482pt;margin-top:32.686428pt;width:555.881024pt;height:774.165586pt;mso-position-horizontal-relative:page;mso-position-vertical-relative:page;z-index:-10242" coordorigin="436,654" coordsize="11118,15483">
            <v:group style="position:absolute;left:443;top:670;width:1450;height:2" coordorigin="443,670" coordsize="1450,2">
              <v:shape style="position:absolute;left:443;top:670;width:1450;height:2" coordorigin="443,670" coordsize="1450,0" path="m443,670l1893,670e" filled="f" stroked="t" strokeweight=".706329pt" strokecolor="#6B6B6B">
                <v:path arrowok="t"/>
              </v:shape>
            </v:group>
            <v:group style="position:absolute;left:447;top:661;width:2;height:556" coordorigin="447,661" coordsize="2,556">
              <v:shape style="position:absolute;left:447;top:661;width:2;height:556" coordorigin="447,661" coordsize="0,556" path="m447,1217l447,661e" filled="f" stroked="t" strokeweight=".706329pt" strokecolor="#909090">
                <v:path arrowok="t"/>
              </v:shape>
            </v:group>
            <v:group style="position:absolute;left:819;top:670;width:452;height:2" coordorigin="819,670" coordsize="452,2">
              <v:shape style="position:absolute;left:819;top:670;width:452;height:2" coordorigin="819,670" coordsize="452,0" path="m819,670l1271,670e" filled="f" stroked="t" strokeweight=".941772pt" strokecolor="#808080">
                <v:path arrowok="t"/>
              </v:shape>
            </v:group>
            <v:group style="position:absolute;left:1789;top:680;width:9719;height:2" coordorigin="1789,680" coordsize="9719,2">
              <v:shape style="position:absolute;left:1789;top:680;width:9719;height:2" coordorigin="1789,680" coordsize="9719,0" path="m1789,680l11508,680e" filled="f" stroked="t" strokeweight=".706329pt" strokecolor="#575757">
                <v:path arrowok="t"/>
              </v:shape>
            </v:group>
            <v:group style="position:absolute;left:2456;top:670;width:2;height:613" coordorigin="2456,670" coordsize="2,613">
              <v:shape style="position:absolute;left:2456;top:670;width:2;height:613" coordorigin="2456,670" coordsize="0,613" path="m2456,1284l2456,670e" filled="f" stroked="t" strokeweight=".941772pt" strokecolor="#575757">
                <v:path arrowok="t"/>
              </v:shape>
            </v:group>
            <v:group style="position:absolute;left:7577;top:682;width:956;height:2" coordorigin="7577,682" coordsize="956,2">
              <v:shape style="position:absolute;left:7577;top:682;width:956;height:2" coordorigin="7577,682" coordsize="956,0" path="m7577,682l8532,682e" filled="f" stroked="t" strokeweight=".706329pt" strokecolor="#4B4B4B">
                <v:path arrowok="t"/>
              </v:shape>
            </v:group>
            <v:group style="position:absolute;left:9161;top:675;width:2;height:1526" coordorigin="9161,675" coordsize="2,1526">
              <v:shape style="position:absolute;left:9161;top:675;width:2;height:1526" coordorigin="9161,675" coordsize="0,1526" path="m9161,2201l9161,675e" filled="f" stroked="t" strokeweight=".706329pt" strokecolor="#646464">
                <v:path arrowok="t"/>
              </v:shape>
            </v:group>
            <v:group style="position:absolute;left:9116;top:685;width:273;height:2" coordorigin="9116,685" coordsize="273,2">
              <v:shape style="position:absolute;left:9116;top:685;width:273;height:2" coordorigin="9116,685" coordsize="273,0" path="m9116,685l9389,685e" filled="f" stroked="t" strokeweight=".470886pt" strokecolor="#3F3F3F">
                <v:path arrowok="t"/>
              </v:shape>
            </v:group>
            <v:group style="position:absolute;left:10162;top:687;width:777;height:2" coordorigin="10162,687" coordsize="777,2">
              <v:shape style="position:absolute;left:10162;top:687;width:777;height:2" coordorigin="10162,687" coordsize="777,0" path="m10162,687l10939,687e" filled="f" stroked="t" strokeweight=".706329pt" strokecolor="#5B5B5B">
                <v:path arrowok="t"/>
              </v:shape>
            </v:group>
            <v:group style="position:absolute;left:11508;top:680;width:2;height:4725" coordorigin="11508,680" coordsize="2,4725">
              <v:shape style="position:absolute;left:11508;top:680;width:2;height:4725" coordorigin="11508,680" coordsize="0,4725" path="m11508,5405l11508,680e" filled="f" stroked="t" strokeweight=".706329pt" strokecolor="#606060">
                <v:path arrowok="t"/>
              </v:shape>
            </v:group>
            <v:group style="position:absolute;left:447;top:1160;width:2;height:309" coordorigin="447,1160" coordsize="2,309">
              <v:shape style="position:absolute;left:447;top:1160;width:2;height:309" coordorigin="447,1160" coordsize="0,309" path="m447,1469l447,1160e" filled="f" stroked="t" strokeweight=".470886pt" strokecolor="#838383">
                <v:path arrowok="t"/>
              </v:shape>
            </v:group>
            <v:group style="position:absolute;left:2456;top:1160;width:2;height:228" coordorigin="2456,1160" coordsize="2,228">
              <v:shape style="position:absolute;left:2456;top:1160;width:2;height:228" coordorigin="2456,1160" coordsize="0,228" path="m2456,1388l2456,1160e" filled="f" stroked="t" strokeweight=".706329pt" strokecolor="#444444">
                <v:path arrowok="t"/>
              </v:shape>
            </v:group>
            <v:group style="position:absolute;left:2453;top:1331;width:2;height:138" coordorigin="2453,1331" coordsize="2,138">
              <v:shape style="position:absolute;left:2453;top:1331;width:2;height:138" coordorigin="2453,1331" coordsize="0,138" path="m2453,1469l2453,1331e" filled="f" stroked="t" strokeweight=".470886pt" strokecolor="#1C1C1C">
                <v:path arrowok="t"/>
              </v:shape>
            </v:group>
            <v:group style="position:absolute;left:447;top:1227;width:2;height:509" coordorigin="447,1227" coordsize="2,509">
              <v:shape style="position:absolute;left:447;top:1227;width:2;height:509" coordorigin="447,1227" coordsize="0,509" path="m447,1735l447,1227e" filled="f" stroked="t" strokeweight=".706329pt" strokecolor="#8C8C8C">
                <v:path arrowok="t"/>
              </v:shape>
            </v:group>
            <v:group style="position:absolute;left:2456;top:1412;width:2;height:780" coordorigin="2456,1412" coordsize="2,780">
              <v:shape style="position:absolute;left:2456;top:1412;width:2;height:780" coordorigin="2456,1412" coordsize="0,780" path="m2456,2192l2456,1412e" filled="f" stroked="t" strokeweight=".706329pt" strokecolor="#4F4F4F">
                <v:path arrowok="t"/>
              </v:shape>
            </v:group>
            <v:group style="position:absolute;left:11511;top:680;width:2;height:3737" coordorigin="11511,680" coordsize="2,3737">
              <v:shape style="position:absolute;left:11511;top:680;width:2;height:3737" coordorigin="11511,680" coordsize="0,3737" path="m11511,4416l11511,680e" filled="f" stroked="t" strokeweight=".706329pt" strokecolor="#5B5B5B">
                <v:path arrowok="t"/>
              </v:shape>
            </v:group>
            <v:group style="position:absolute;left:443;top:2189;width:11071;height:2" coordorigin="443,2189" coordsize="11071,2">
              <v:shape style="position:absolute;left:443;top:2189;width:11071;height:2" coordorigin="443,2189" coordsize="11071,0" path="m443,2189l11513,2189e" filled="f" stroked="t" strokeweight=".706329pt" strokecolor="#575757">
                <v:path arrowok="t"/>
              </v:shape>
            </v:group>
            <v:group style="position:absolute;left:452;top:1569;width:2;height:647" coordorigin="452,1569" coordsize="2,647">
              <v:shape style="position:absolute;left:452;top:1569;width:2;height:647" coordorigin="452,1569" coordsize="0,647" path="m452,2215l452,1569e" filled="f" stroked="t" strokeweight=".706329pt" strokecolor="#747474">
                <v:path arrowok="t"/>
              </v:shape>
            </v:group>
            <v:group style="position:absolute;left:447;top:2424;width:11071;height:2" coordorigin="447,2424" coordsize="11071,2">
              <v:shape style="position:absolute;left:447;top:2424;width:11071;height:2" coordorigin="447,2424" coordsize="11071,0" path="m447,2424l11518,2424e" filled="f" stroked="t" strokeweight=".706329pt" strokecolor="#575757">
                <v:path arrowok="t"/>
              </v:shape>
            </v:group>
            <v:group style="position:absolute;left:452;top:2144;width:2;height:547" coordorigin="452,2144" coordsize="2,547">
              <v:shape style="position:absolute;left:452;top:2144;width:2;height:547" coordorigin="452,2144" coordsize="0,547" path="m452,2691l452,2144e" filled="f" stroked="t" strokeweight=".470886pt" strokecolor="#4B4B4B">
                <v:path arrowok="t"/>
              </v:shape>
            </v:group>
            <v:group style="position:absolute;left:443;top:2665;width:11075;height:2" coordorigin="443,2665" coordsize="11075,2">
              <v:shape style="position:absolute;left:443;top:2665;width:11075;height:2" coordorigin="443,2665" coordsize="11075,0" path="m443,2665l11518,2665e" filled="f" stroked="t" strokeweight=".706329pt" strokecolor="#575757">
                <v:path arrowok="t"/>
              </v:shape>
            </v:group>
            <v:group style="position:absolute;left:443;top:2905;width:7026;height:2" coordorigin="443,2905" coordsize="7026,2">
              <v:shape style="position:absolute;left:443;top:2905;width:7026;height:2" coordorigin="443,2905" coordsize="7026,0" path="m443,2905l7468,2905e" filled="f" stroked="t" strokeweight=".706329pt" strokecolor="#545454">
                <v:path arrowok="t"/>
              </v:shape>
            </v:group>
            <v:group style="position:absolute;left:452;top:2600;width:2;height:333" coordorigin="452,2600" coordsize="2,333">
              <v:shape style="position:absolute;left:452;top:2600;width:2;height:333" coordorigin="452,2600" coordsize="0,333" path="m452,2933l452,2600e" filled="f" stroked="t" strokeweight=".941772pt" strokecolor="#545454">
                <v:path arrowok="t"/>
              </v:shape>
            </v:group>
            <v:group style="position:absolute;left:7412;top:2905;width:221;height:2" coordorigin="7412,2905" coordsize="221,2">
              <v:shape style="position:absolute;left:7412;top:2905;width:221;height:2" coordorigin="7412,2905" coordsize="221,0" path="m7412,2905l7633,2905e" filled="f" stroked="t" strokeweight=".470886pt" strokecolor="#2F2F2F">
                <v:path arrowok="t"/>
              </v:shape>
            </v:group>
            <v:group style="position:absolute;left:7577;top:2907;width:3941;height:2" coordorigin="7577,2907" coordsize="3941,2">
              <v:shape style="position:absolute;left:7577;top:2907;width:3941;height:2" coordorigin="7577,2907" coordsize="3941,0" path="m7577,2907l11518,2907e" filled="f" stroked="t" strokeweight=".706329pt" strokecolor="#545454">
                <v:path arrowok="t"/>
              </v:shape>
            </v:group>
            <v:group style="position:absolute;left:447;top:3142;width:7186;height:2" coordorigin="447,3142" coordsize="7186,2">
              <v:shape style="position:absolute;left:447;top:3142;width:7186;height:2" coordorigin="447,3142" coordsize="7186,0" path="m447,3142l7633,3142e" filled="f" stroked="t" strokeweight=".706329pt" strokecolor="#575757">
                <v:path arrowok="t"/>
              </v:shape>
            </v:group>
            <v:group style="position:absolute;left:452;top:2862;width:2;height:328" coordorigin="452,2862" coordsize="2,328">
              <v:shape style="position:absolute;left:452;top:2862;width:2;height:328" coordorigin="452,2862" coordsize="0,328" path="m452,3190l452,2862e" filled="f" stroked="t" strokeweight=".470886pt" strokecolor="#3B3B3B">
                <v:path arrowok="t"/>
              </v:shape>
            </v:group>
            <v:group style="position:absolute;left:7577;top:3142;width:231;height:2" coordorigin="7577,3142" coordsize="231,2">
              <v:shape style="position:absolute;left:7577;top:3142;width:231;height:2" coordorigin="7577,3142" coordsize="231,0" path="m7577,3142l7807,3142e" filled="f" stroked="t" strokeweight=".470886pt" strokecolor="#3B3B3B">
                <v:path arrowok="t"/>
              </v:shape>
            </v:group>
            <v:group style="position:absolute;left:7751;top:3145;width:3767;height:2" coordorigin="7751,3145" coordsize="3767,2">
              <v:shape style="position:absolute;left:7751;top:3145;width:3767;height:2" coordorigin="7751,3145" coordsize="3767,0" path="m7751,3145l11518,3145e" filled="f" stroked="t" strokeweight=".706329pt" strokecolor="#545454">
                <v:path arrowok="t"/>
              </v:shape>
            </v:group>
            <v:group style="position:absolute;left:443;top:3382;width:6724;height:2" coordorigin="443,3382" coordsize="6724,2">
              <v:shape style="position:absolute;left:443;top:3382;width:6724;height:2" coordorigin="443,3382" coordsize="6724,0" path="m443,3382l7167,3382e" filled="f" stroked="t" strokeweight=".706329pt" strokecolor="#545454">
                <v:path arrowok="t"/>
              </v:shape>
            </v:group>
            <v:group style="position:absolute;left:461;top:1830;width:2;height:13249" coordorigin="461,1830" coordsize="2,13249">
              <v:shape style="position:absolute;left:461;top:1830;width:2;height:13249" coordorigin="461,1830" coordsize="0,13249" path="m461,15079l461,1830e" filled="f" stroked="t" strokeweight=".706329pt" strokecolor="#575757">
                <v:path arrowok="t"/>
              </v:shape>
            </v:group>
            <v:group style="position:absolute;left:7110;top:3385;width:358;height:2" coordorigin="7110,3385" coordsize="358,2">
              <v:shape style="position:absolute;left:7110;top:3385;width:358;height:2" coordorigin="7110,3385" coordsize="358,0" path="m7110,3385l7468,3385e" filled="f" stroked="t" strokeweight=".470886pt" strokecolor="#383838">
                <v:path arrowok="t"/>
              </v:shape>
            </v:group>
            <v:group style="position:absolute;left:7412;top:3385;width:4111;height:2" coordorigin="7412,3385" coordsize="4111,2">
              <v:shape style="position:absolute;left:7412;top:3385;width:4111;height:2" coordorigin="7412,3385" coordsize="4111,0" path="m7412,3385l11523,3385e" filled="f" stroked="t" strokeweight=".706329pt" strokecolor="#545454">
                <v:path arrowok="t"/>
              </v:shape>
            </v:group>
            <v:group style="position:absolute;left:7139;top:3366;width:2;height:765" coordorigin="7139,3366" coordsize="2,765">
              <v:shape style="position:absolute;left:7139;top:3366;width:2;height:765" coordorigin="7139,3366" coordsize="0,765" path="m7139,4131l7139,3366e" filled="f" stroked="t" strokeweight=".235443pt" strokecolor="#676767">
                <v:path arrowok="t"/>
              </v:shape>
            </v:group>
            <v:group style="position:absolute;left:7139;top:3808;width:3772;height:2" coordorigin="7139,3808" coordsize="3772,2">
              <v:shape style="position:absolute;left:7139;top:3808;width:3772;height:2" coordorigin="7139,3808" coordsize="3772,0" path="m7139,3808l10910,3808e" filled="f" stroked="t" strokeweight=".235443pt" strokecolor="#000000">
                <v:path arrowok="t"/>
              </v:shape>
            </v:group>
            <v:group style="position:absolute;left:3939;top:3371;width:2;height:751" coordorigin="3939,3371" coordsize="2,751">
              <v:shape style="position:absolute;left:3939;top:3371;width:2;height:751" coordorigin="3939,3371" coordsize="0,751" path="m3939,4122l3939,3371e" filled="f" stroked="t" strokeweight=".941772pt" strokecolor="#4F4F4F">
                <v:path arrowok="t"/>
              </v:shape>
            </v:group>
            <v:group style="position:absolute;left:3932;top:3803;width:2402;height:2" coordorigin="3932,3803" coordsize="2402,2">
              <v:shape style="position:absolute;left:3932;top:3803;width:2402;height:2" coordorigin="3932,3803" coordsize="2402,0" path="m3932,3803l6333,3803e" filled="f" stroked="t" strokeweight=".706329pt" strokecolor="#747474">
                <v:path arrowok="t"/>
              </v:shape>
            </v:group>
            <v:group style="position:absolute;left:5990;top:3801;width:1036;height:2" coordorigin="5990,3801" coordsize="1036,2">
              <v:shape style="position:absolute;left:5990;top:3801;width:1036;height:2" coordorigin="5990,3801" coordsize="1036,0" path="m5990,3801l7026,3801e" filled="f" stroked="t" strokeweight=".470886pt" strokecolor="#A3A3A3">
                <v:path arrowok="t"/>
              </v:shape>
            </v:group>
            <v:group style="position:absolute;left:10910;top:3808;width:612;height:2" coordorigin="10910,3808" coordsize="612,2">
              <v:shape style="position:absolute;left:10910;top:3808;width:612;height:2" coordorigin="10910,3808" coordsize="612,0" path="m10910,3808l11523,3808e" filled="f" stroked="t" strokeweight=".235443pt" strokecolor="#545454">
                <v:path arrowok="t"/>
              </v:shape>
            </v:group>
            <v:group style="position:absolute;left:443;top:4114;width:3503;height:2" coordorigin="443,4114" coordsize="3503,2">
              <v:shape style="position:absolute;left:443;top:4114;width:3503;height:2" coordorigin="443,4114" coordsize="3503,0" path="m443,4114l3946,4114e" filled="f" stroked="t" strokeweight=".706329pt" strokecolor="#676767">
                <v:path arrowok="t"/>
              </v:shape>
            </v:group>
            <v:group style="position:absolute;left:3786;top:4110;width:2175;height:2" coordorigin="3786,4110" coordsize="2175,2">
              <v:shape style="position:absolute;left:3786;top:4110;width:2175;height:2" coordorigin="3786,4110" coordsize="2175,0" path="m3786,4110l5961,4110e" filled="f" stroked="t" strokeweight=".941772pt" strokecolor="#3B3B3B">
                <v:path arrowok="t"/>
              </v:shape>
            </v:group>
            <v:group style="position:absolute;left:5905;top:4114;width:5618;height:2" coordorigin="5905,4114" coordsize="5618,2">
              <v:shape style="position:absolute;left:5905;top:4114;width:5618;height:2" coordorigin="5905,4114" coordsize="5618,0" path="m5905,4114l11523,4114e" filled="f" stroked="t" strokeweight=".706329pt" strokecolor="#676767">
                <v:path arrowok="t"/>
              </v:shape>
            </v:group>
            <v:group style="position:absolute;left:447;top:4390;width:11071;height:2" coordorigin="447,4390" coordsize="11071,2">
              <v:shape style="position:absolute;left:447;top:4390;width:11071;height:2" coordorigin="447,4390" coordsize="11071,0" path="m447,4390l11518,4390e" filled="f" stroked="t" strokeweight=".706329pt" strokecolor="#6B6B6B">
                <v:path arrowok="t"/>
              </v:shape>
            </v:group>
            <v:group style="position:absolute;left:2460;top:4103;width:2;height:6888" coordorigin="2460,4103" coordsize="2,6888">
              <v:shape style="position:absolute;left:2460;top:4103;width:2;height:6888" coordorigin="2460,4103" coordsize="0,6888" path="m2460,10991l2460,4103e" filled="f" stroked="t" strokeweight=".706329pt" strokecolor="#4B4B4B">
                <v:path arrowok="t"/>
              </v:shape>
            </v:group>
            <v:group style="position:absolute;left:2453;top:4633;width:9069;height:2" coordorigin="2453,4633" coordsize="9069,2">
              <v:shape style="position:absolute;left:2453;top:4633;width:9069;height:2" coordorigin="2453,4633" coordsize="9069,0" path="m2453,4633l11523,4633e" filled="f" stroked="t" strokeweight=".706329pt" strokecolor="#545454">
                <v:path arrowok="t"/>
              </v:shape>
            </v:group>
            <v:group style="position:absolute;left:7110;top:4630;width:358;height:2" coordorigin="7110,4630" coordsize="358,2">
              <v:shape style="position:absolute;left:7110;top:4630;width:358;height:2" coordorigin="7110,4630" coordsize="358,0" path="m7110,4630l7468,4630e" filled="f" stroked="t" strokeweight=".470886pt" strokecolor="#2F2F2F">
                <v:path arrowok="t"/>
              </v:shape>
            </v:group>
            <v:group style="position:absolute;left:4991;top:4621;width:2;height:280" coordorigin="4991,4621" coordsize="2,280">
              <v:shape style="position:absolute;left:4991;top:4621;width:2;height:280" coordorigin="4991,4621" coordsize="0,280" path="m4991,4901l4991,4621e" filled="f" stroked="t" strokeweight=".706329pt" strokecolor="#575757">
                <v:path arrowok="t"/>
              </v:shape>
            </v:group>
            <v:group style="position:absolute;left:7779;top:4616;width:2;height:494" coordorigin="7779,4616" coordsize="2,494">
              <v:shape style="position:absolute;left:7779;top:4616;width:2;height:494" coordorigin="7779,4616" coordsize="0,494" path="m7779,5110l7779,4616e" filled="f" stroked="t" strokeweight=".235443pt" strokecolor="#5B5B5B">
                <v:path arrowok="t"/>
              </v:shape>
            </v:group>
            <v:group style="position:absolute;left:11516;top:4492;width:2;height:409" coordorigin="11516,4492" coordsize="2,409">
              <v:shape style="position:absolute;left:11516;top:4492;width:2;height:409" coordorigin="11516,4492" coordsize="0,409" path="m11516,4901l11516,4492e" filled="f" stroked="t" strokeweight=".706329pt" strokecolor="#5B5B5B">
                <v:path arrowok="t"/>
              </v:shape>
            </v:group>
            <v:group style="position:absolute;left:4987;top:5110;width:2482;height:2" coordorigin="4987,5110" coordsize="2482,2">
              <v:shape style="position:absolute;left:4987;top:5110;width:2482;height:2" coordorigin="4987,5110" coordsize="2482,0" path="m4987,5110l7468,5110e" filled="f" stroked="t" strokeweight=".706329pt" strokecolor="#5B5B5B">
                <v:path arrowok="t"/>
              </v:shape>
            </v:group>
            <v:group style="position:absolute;left:4991;top:4797;width:2;height:347" coordorigin="4991,4797" coordsize="2,347">
              <v:shape style="position:absolute;left:4991;top:4797;width:2;height:347" coordorigin="4991,4797" coordsize="0,347" path="m4991,5144l4991,4797e" filled="f" stroked="t" strokeweight=".941772pt" strokecolor="#676767">
                <v:path arrowok="t"/>
              </v:shape>
            </v:group>
            <v:group style="position:absolute;left:7412;top:5110;width:221;height:2" coordorigin="7412,5110" coordsize="221,2">
              <v:shape style="position:absolute;left:7412;top:5110;width:221;height:2" coordorigin="7412,5110" coordsize="221,0" path="m7412,5110l7633,5110e" filled="f" stroked="t" strokeweight=".470886pt" strokecolor="#484848">
                <v:path arrowok="t"/>
              </v:shape>
            </v:group>
            <v:group style="position:absolute;left:7577;top:5108;width:3951;height:2" coordorigin="7577,5108" coordsize="3951,2">
              <v:shape style="position:absolute;left:7577;top:5108;width:3951;height:2" coordorigin="7577,5108" coordsize="3951,0" path="m7577,5108l11527,5108e" filled="f" stroked="t" strokeweight=".706329pt" strokecolor="#5B5B5B">
                <v:path arrowok="t"/>
              </v:shape>
            </v:group>
            <v:group style="position:absolute;left:4991;top:5072;width:2;height:323" coordorigin="4991,5072" coordsize="2,323">
              <v:shape style="position:absolute;left:4991;top:5072;width:2;height:323" coordorigin="4991,5072" coordsize="0,323" path="m4991,5396l4991,5072e" filled="f" stroked="t" strokeweight=".470886pt" strokecolor="#4F4F4F">
                <v:path arrowok="t"/>
              </v:shape>
            </v:group>
            <v:group style="position:absolute;left:4987;top:5351;width:6541;height:2" coordorigin="4987,5351" coordsize="6541,2">
              <v:shape style="position:absolute;left:4987;top:5351;width:6541;height:2" coordorigin="4987,5351" coordsize="6541,0" path="m4987,5351l11527,5351e" filled="f" stroked="t" strokeweight=".706329pt" strokecolor="#545454">
                <v:path arrowok="t"/>
              </v:shape>
            </v:group>
            <v:group style="position:absolute;left:4991;top:5339;width:2;height:585" coordorigin="4991,5339" coordsize="2,585">
              <v:shape style="position:absolute;left:4991;top:5339;width:2;height:585" coordorigin="4991,5339" coordsize="0,585" path="m4991,5923l4991,5339e" filled="f" stroked="t" strokeweight=".706329pt" strokecolor="#606060">
                <v:path arrowok="t"/>
              </v:shape>
            </v:group>
            <v:group style="position:absolute;left:4982;top:5591;width:2185;height:2" coordorigin="4982,5591" coordsize="2185,2">
              <v:shape style="position:absolute;left:4982;top:5591;width:2185;height:2" coordorigin="4982,5591" coordsize="2185,0" path="m4982,5591l7167,5591e" filled="f" stroked="t" strokeweight=".470886pt" strokecolor="#484848">
                <v:path arrowok="t"/>
              </v:shape>
            </v:group>
            <v:group style="position:absolute;left:7110;top:5588;width:4417;height:2" coordorigin="7110,5588" coordsize="4417,2">
              <v:shape style="position:absolute;left:7110;top:5588;width:4417;height:2" coordorigin="7110,5588" coordsize="4417,0" path="m7110,5588l11527,5588e" filled="f" stroked="t" strokeweight=".706329pt" strokecolor="#545454">
                <v:path arrowok="t"/>
              </v:shape>
            </v:group>
            <v:group style="position:absolute;left:2453;top:5831;width:6724;height:2" coordorigin="2453,5831" coordsize="6724,2">
              <v:shape style="position:absolute;left:2453;top:5831;width:6724;height:2" coordorigin="2453,5831" coordsize="6724,0" path="m2453,5831l9178,5831e" filled="f" stroked="t" strokeweight=".706329pt" strokecolor="#545454">
                <v:path arrowok="t"/>
              </v:shape>
            </v:group>
            <v:group style="position:absolute;left:9121;top:5828;width:268;height:2" coordorigin="9121,5828" coordsize="268,2">
              <v:shape style="position:absolute;left:9121;top:5828;width:268;height:2" coordorigin="9121,5828" coordsize="268,0" path="m9121,5828l9389,5828e" filled="f" stroked="t" strokeweight=".470886pt" strokecolor="#444444">
                <v:path arrowok="t"/>
              </v:shape>
            </v:group>
            <v:group style="position:absolute;left:9333;top:5828;width:2194;height:2" coordorigin="9333,5828" coordsize="2194,2">
              <v:shape style="position:absolute;left:9333;top:5828;width:2194;height:2" coordorigin="9333,5828" coordsize="2194,0" path="m9333,5828l11527,5828e" filled="f" stroked="t" strokeweight=".706329pt" strokecolor="#545454">
                <v:path arrowok="t"/>
              </v:shape>
            </v:group>
            <v:group style="position:absolute;left:11525;top:2168;width:2;height:6865" coordorigin="11525,2168" coordsize="2,6865">
              <v:shape style="position:absolute;left:11525;top:2168;width:2;height:6865" coordorigin="11525,2168" coordsize="0,6865" path="m11525,9032l11525,2168e" filled="f" stroked="t" strokeweight=".706329pt" strokecolor="#5B5B5B">
                <v:path arrowok="t"/>
              </v:shape>
            </v:group>
            <v:group style="position:absolute;left:4991;top:5785;width:2;height:723" coordorigin="4991,5785" coordsize="2,723">
              <v:shape style="position:absolute;left:4991;top:5785;width:2;height:723" coordorigin="4991,5785" coordsize="0,723" path="m4991,6508l4991,5785e" filled="f" stroked="t" strokeweight=".470886pt" strokecolor="#575757">
                <v:path arrowok="t"/>
              </v:shape>
            </v:group>
            <v:group style="position:absolute;left:946;top:6068;width:6220;height:2" coordorigin="946,6068" coordsize="6220,2">
              <v:shape style="position:absolute;left:946;top:6068;width:6220;height:2" coordorigin="946,6068" coordsize="6220,0" path="m946,6068l7167,6068e" filled="f" stroked="t" strokeweight=".706329pt" strokecolor="#575757">
                <v:path arrowok="t"/>
              </v:shape>
            </v:group>
            <v:group style="position:absolute;left:7110;top:6066;width:358;height:2" coordorigin="7110,6066" coordsize="358,2">
              <v:shape style="position:absolute;left:7110;top:6066;width:358;height:2" coordorigin="7110,6066" coordsize="358,0" path="m7110,6066l7468,6066e" filled="f" stroked="t" strokeweight=".470886pt" strokecolor="#383838">
                <v:path arrowok="t"/>
              </v:shape>
            </v:group>
            <v:group style="position:absolute;left:7407;top:6068;width:1771;height:2" coordorigin="7407,6068" coordsize="1771,2">
              <v:shape style="position:absolute;left:7407;top:6068;width:1771;height:2" coordorigin="7407,6068" coordsize="1771,0" path="m7407,6068l9178,6068e" filled="f" stroked="t" strokeweight=".706329pt" strokecolor="#575757">
                <v:path arrowok="t"/>
              </v:shape>
            </v:group>
            <v:group style="position:absolute;left:9121;top:6066;width:268;height:2" coordorigin="9121,6066" coordsize="268,2">
              <v:shape style="position:absolute;left:9121;top:6066;width:268;height:2" coordorigin="9121,6066" coordsize="268,0" path="m9121,6066l9389,6066e" filled="f" stroked="t" strokeweight=".470886pt" strokecolor="#343434">
                <v:path arrowok="t"/>
              </v:shape>
            </v:group>
            <v:group style="position:absolute;left:9333;top:6066;width:2194;height:2" coordorigin="9333,6066" coordsize="2194,2">
              <v:shape style="position:absolute;left:9333;top:6066;width:2194;height:2" coordorigin="9333,6066" coordsize="2194,0" path="m9333,6066l11527,6066e" filled="f" stroked="t" strokeweight=".706329pt" strokecolor="#575757">
                <v:path arrowok="t"/>
              </v:shape>
            </v:group>
            <v:group style="position:absolute;left:4994;top:6047;width:2;height:737" coordorigin="4994,6047" coordsize="2,737">
              <v:shape style="position:absolute;left:4994;top:6047;width:2;height:737" coordorigin="4994,6047" coordsize="0,737" path="m4994,6784l4994,6047e" filled="f" stroked="t" strokeweight=".941772pt" strokecolor="#5B5B5B">
                <v:path arrowok="t"/>
              </v:shape>
            </v:group>
            <v:group style="position:absolute;left:7779;top:6075;width:2;height:271" coordorigin="7779,6075" coordsize="2,271">
              <v:shape style="position:absolute;left:7779;top:6075;width:2;height:271" coordorigin="7779,6075" coordsize="0,271" path="m7779,6346l7779,6075e" filled="f" stroked="t" strokeweight=".235443pt" strokecolor="#939393">
                <v:path arrowok="t"/>
              </v:shape>
            </v:group>
            <v:group style="position:absolute;left:2453;top:6539;width:2218;height:2" coordorigin="2453,6539" coordsize="2218,2">
              <v:shape style="position:absolute;left:2453;top:6539;width:2218;height:2" coordorigin="2453,6539" coordsize="2218,0" path="m2453,6539l4671,6539e" filled="f" stroked="t" strokeweight=".941772pt" strokecolor="#575757">
                <v:path arrowok="t"/>
              </v:shape>
            </v:group>
            <v:group style="position:absolute;left:4553;top:6537;width:471;height:2" coordorigin="4553,6537" coordsize="471,2">
              <v:shape style="position:absolute;left:4553;top:6537;width:471;height:2" coordorigin="4553,6537" coordsize="471,0" path="m4553,6537l5024,6537e" filled="f" stroked="t" strokeweight=".470886pt" strokecolor="#3F3F3F">
                <v:path arrowok="t"/>
              </v:shape>
            </v:group>
            <v:group style="position:absolute;left:4954;top:6534;width:6578;height:2" coordorigin="4954,6534" coordsize="6578,2">
              <v:shape style="position:absolute;left:4954;top:6534;width:6578;height:2" coordorigin="4954,6534" coordsize="6578,0" path="m4954,6534l11532,6534e" filled="f" stroked="t" strokeweight=".706329pt" strokecolor="#575757">
                <v:path arrowok="t"/>
              </v:shape>
            </v:group>
            <v:group style="position:absolute;left:7779;top:6346;width:2;height:423" coordorigin="7779,6346" coordsize="2,423">
              <v:shape style="position:absolute;left:7779;top:6346;width:2;height:423" coordorigin="7779,6346" coordsize="0,423" path="m7779,6770l7779,6346e" filled="f" stroked="t" strokeweight=".235443pt" strokecolor="#606060">
                <v:path arrowok="t"/>
              </v:shape>
            </v:group>
            <v:group style="position:absolute;left:11523;top:6318;width:2;height:247" coordorigin="11523,6318" coordsize="2,247">
              <v:shape style="position:absolute;left:11523;top:6318;width:2;height:247" coordorigin="11523,6318" coordsize="0,247" path="m11523,6565l11523,6318e" filled="f" stroked="t" strokeweight=".470886pt" strokecolor="#484848">
                <v:path arrowok="t"/>
              </v:shape>
            </v:group>
            <v:group style="position:absolute;left:2463;top:6774;width:2872;height:2" coordorigin="2463,6774" coordsize="2872,2">
              <v:shape style="position:absolute;left:2463;top:6774;width:2872;height:2" coordorigin="2463,6774" coordsize="2872,0" path="m2463,6774l5335,6774e" filled="f" stroked="t" strokeweight=".706329pt" strokecolor="#545454">
                <v:path arrowok="t"/>
              </v:shape>
            </v:group>
            <v:group style="position:absolute;left:5274;top:6774;width:367;height:2" coordorigin="5274,6774" coordsize="367,2">
              <v:shape style="position:absolute;left:5274;top:6774;width:367;height:2" coordorigin="5274,6774" coordsize="367,0" path="m5274,6774l5641,6774e" filled="f" stroked="t" strokeweight=".470886pt" strokecolor="#444444">
                <v:path arrowok="t"/>
              </v:shape>
            </v:group>
            <v:group style="position:absolute;left:5585;top:6772;width:5947;height:2" coordorigin="5585,6772" coordsize="5947,2">
              <v:shape style="position:absolute;left:5585;top:6772;width:5947;height:2" coordorigin="5585,6772" coordsize="5947,0" path="m5585,6772l11532,6772e" filled="f" stroked="t" strokeweight=".706329pt" strokecolor="#575757">
                <v:path arrowok="t"/>
              </v:shape>
            </v:group>
            <v:group style="position:absolute;left:452;top:7019;width:2020;height:2" coordorigin="452,7019" coordsize="2020,2">
              <v:shape style="position:absolute;left:452;top:7019;width:2020;height:2" coordorigin="452,7019" coordsize="2020,0" path="m452,7019l2472,7019e" filled="f" stroked="t" strokeweight=".706329pt" strokecolor="#606060">
                <v:path arrowok="t"/>
              </v:shape>
            </v:group>
            <v:group style="position:absolute;left:457;top:6732;width:2;height:309" coordorigin="457,6732" coordsize="2,309">
              <v:shape style="position:absolute;left:457;top:6732;width:2;height:309" coordorigin="457,6732" coordsize="0,309" path="m457,7041l457,6732e" filled="f" stroked="t" strokeweight=".470886pt" strokecolor="#3F3F3F">
                <v:path arrowok="t"/>
              </v:shape>
            </v:group>
            <v:group style="position:absolute;left:2411;top:7017;width:2199;height:2" coordorigin="2411,7017" coordsize="2199,2">
              <v:shape style="position:absolute;left:2411;top:7017;width:2199;height:2" coordorigin="2411,7017" coordsize="2199,0" path="m2411,7017l4610,7017e" filled="f" stroked="t" strokeweight=".470886pt" strokecolor="#4B4B4B">
                <v:path arrowok="t"/>
              </v:shape>
            </v:group>
            <v:group style="position:absolute;left:4539;top:7014;width:2929;height:2" coordorigin="4539,7014" coordsize="2929,2">
              <v:shape style="position:absolute;left:4539;top:7014;width:2929;height:2" coordorigin="4539,7014" coordsize="2929,0" path="m4539,7014l7468,7014e" filled="f" stroked="t" strokeweight=".941772pt" strokecolor="#545454">
                <v:path arrowok="t"/>
              </v:shape>
            </v:group>
            <v:group style="position:absolute;left:7412;top:7012;width:221;height:2" coordorigin="7412,7012" coordsize="221,2">
              <v:shape style="position:absolute;left:7412;top:7012;width:221;height:2" coordorigin="7412,7012" coordsize="221,0" path="m7412,7012l7633,7012e" filled="f" stroked="t" strokeweight=".470886pt" strokecolor="#383838">
                <v:path arrowok="t"/>
              </v:shape>
            </v:group>
            <v:group style="position:absolute;left:7577;top:7010;width:3955;height:2" coordorigin="7577,7010" coordsize="3955,2">
              <v:shape style="position:absolute;left:7577;top:7010;width:3955;height:2" coordorigin="7577,7010" coordsize="3955,0" path="m7577,7010l11532,7010e" filled="f" stroked="t" strokeweight=".706329pt" strokecolor="#575757">
                <v:path arrowok="t"/>
              </v:shape>
            </v:group>
            <v:group style="position:absolute;left:11525;top:6727;width:2;height:314" coordorigin="11525,6727" coordsize="2,314">
              <v:shape style="position:absolute;left:11525;top:6727;width:2;height:314" coordorigin="11525,6727" coordsize="0,314" path="m11525,7041l11525,6727e" filled="f" stroked="t" strokeweight=".470886pt" strokecolor="#4F4F4F">
                <v:path arrowok="t"/>
              </v:shape>
            </v:group>
            <v:group style="position:absolute;left:2467;top:7250;width:2;height:261" coordorigin="2467,7250" coordsize="2,261">
              <v:shape style="position:absolute;left:2467;top:7250;width:2;height:261" coordorigin="2467,7250" coordsize="0,261" path="m2467,7511l2467,7250e" filled="f" stroked="t" strokeweight=".470886pt" strokecolor="#2F2F2F">
                <v:path arrowok="t"/>
              </v:shape>
            </v:group>
            <v:group style="position:absolute;left:452;top:7483;width:11080;height:2" coordorigin="452,7483" coordsize="11080,2">
              <v:shape style="position:absolute;left:452;top:7483;width:11080;height:2" coordorigin="452,7483" coordsize="11080,0" path="m452,7483l11532,7483e" filled="f" stroked="t" strokeweight=".706329pt" strokecolor="#575757">
                <v:path arrowok="t"/>
              </v:shape>
            </v:group>
            <v:group style="position:absolute;left:4998;top:7478;width:2;height:276" coordorigin="4998,7478" coordsize="2,276">
              <v:shape style="position:absolute;left:4998;top:7478;width:2;height:276" coordorigin="4998,7478" coordsize="0,276" path="m4998,7754l4998,7478e" filled="f" stroked="t" strokeweight=".706329pt" strokecolor="#545454">
                <v:path arrowok="t"/>
              </v:shape>
            </v:group>
            <v:group style="position:absolute;left:4991;top:7723;width:6541;height:2" coordorigin="4991,7723" coordsize="6541,2">
              <v:shape style="position:absolute;left:4991;top:7723;width:6541;height:2" coordorigin="4991,7723" coordsize="6541,0" path="m4991,7723l11532,7723e" filled="f" stroked="t" strokeweight=".706329pt" strokecolor="#545454">
                <v:path arrowok="t"/>
              </v:shape>
            </v:group>
            <v:group style="position:absolute;left:11525;top:7250;width:2;height:513" coordorigin="11525,7250" coordsize="2,513">
              <v:shape style="position:absolute;left:11525;top:7250;width:2;height:513" coordorigin="11525,7250" coordsize="0,513" path="m11525,7763l11525,7250e" filled="f" stroked="t" strokeweight=".470886pt" strokecolor="#545454">
                <v:path arrowok="t"/>
              </v:shape>
            </v:group>
            <v:group style="position:absolute;left:459;top:7663;width:2;height:333" coordorigin="459,7663" coordsize="2,333">
              <v:shape style="position:absolute;left:459;top:7663;width:2;height:333" coordorigin="459,7663" coordsize="0,333" path="m459,7996l459,7663e" filled="f" stroked="t" strokeweight=".706329pt" strokecolor="#676767">
                <v:path arrowok="t"/>
              </v:shape>
            </v:group>
            <v:group style="position:absolute;left:5001;top:7697;width:2;height:285" coordorigin="5001,7697" coordsize="2,285">
              <v:shape style="position:absolute;left:5001;top:7697;width:2;height:285" coordorigin="5001,7697" coordsize="0,285" path="m5001,7982l5001,7697e" filled="f" stroked="t" strokeweight=".941772pt" strokecolor="#676767">
                <v:path arrowok="t"/>
              </v:shape>
            </v:group>
            <v:group style="position:absolute;left:4987;top:7965;width:6550;height:2" coordorigin="4987,7965" coordsize="6550,2">
              <v:shape style="position:absolute;left:4987;top:7965;width:6550;height:2" coordorigin="4987,7965" coordsize="6550,0" path="m4987,7965l11537,7965e" filled="f" stroked="t" strokeweight=".706329pt" strokecolor="#545454">
                <v:path arrowok="t"/>
              </v:shape>
            </v:group>
            <v:group style="position:absolute;left:452;top:8212;width:509;height:2" coordorigin="452,8212" coordsize="509,2">
              <v:shape style="position:absolute;left:452;top:8212;width:509;height:2" coordorigin="452,8212" coordsize="509,0" path="m452,8212l961,8212e" filled="f" stroked="t" strokeweight=".706329pt" strokecolor="#707070">
                <v:path arrowok="t"/>
              </v:shape>
            </v:group>
            <v:group style="position:absolute;left:5006;top:7706;width:2;height:513" coordorigin="5006,7706" coordsize="2,513">
              <v:shape style="position:absolute;left:5006;top:7706;width:2;height:513" coordorigin="5006,7706" coordsize="0,513" path="m5006,8219l5006,7706e" filled="f" stroked="t" strokeweight="1.177215pt" strokecolor="#575757">
                <v:path arrowok="t"/>
              </v:shape>
            </v:group>
            <v:group style="position:absolute;left:866;top:8205;width:6767;height:2" coordorigin="866,8205" coordsize="6767,2">
              <v:shape style="position:absolute;left:866;top:8205;width:6767;height:2" coordorigin="866,8205" coordsize="6767,0" path="m866,8205l7633,8205e" filled="f" stroked="t" strokeweight=".706329pt" strokecolor="#545454">
                <v:path arrowok="t"/>
              </v:shape>
            </v:group>
            <v:group style="position:absolute;left:7577;top:8203;width:231;height:2" coordorigin="7577,8203" coordsize="231,2">
              <v:shape style="position:absolute;left:7577;top:8203;width:231;height:2" coordorigin="7577,8203" coordsize="231,0" path="m7577,8203l7807,8203e" filled="f" stroked="t" strokeweight=".470886pt" strokecolor="#343434">
                <v:path arrowok="t"/>
              </v:shape>
            </v:group>
            <v:group style="position:absolute;left:7751;top:8200;width:3781;height:2" coordorigin="7751,8200" coordsize="3781,2">
              <v:shape style="position:absolute;left:7751;top:8200;width:3781;height:2" coordorigin="7751,8200" coordsize="3781,0" path="m7751,8200l11532,8200e" filled="f" stroked="t" strokeweight=".706329pt" strokecolor="#545454">
                <v:path arrowok="t"/>
              </v:shape>
            </v:group>
            <v:group style="position:absolute;left:461;top:9004;width:11080;height:2" coordorigin="461,9004" coordsize="11080,2">
              <v:shape style="position:absolute;left:461;top:9004;width:11080;height:2" coordorigin="461,9004" coordsize="11080,0" path="m461,9004l11541,9004e" filled="f" stroked="t" strokeweight=".706329pt" strokecolor="#575757">
                <v:path arrowok="t"/>
              </v:shape>
            </v:group>
            <v:group style="position:absolute;left:2467;top:8543;width:2;height:975" coordorigin="2467,8543" coordsize="2,975">
              <v:shape style="position:absolute;left:2467;top:8543;width:2;height:975" coordorigin="2467,8543" coordsize="0,975" path="m2467,9517l2467,8543e" filled="f" stroked="t" strokeweight=".706329pt" strokecolor="#4B4B4B">
                <v:path arrowok="t"/>
              </v:shape>
            </v:group>
            <v:group style="position:absolute;left:11537;top:7706;width:2;height:6042" coordorigin="11537,7706" coordsize="2,6042">
              <v:shape style="position:absolute;left:11537;top:7706;width:2;height:6042" coordorigin="11537,7706" coordsize="0,6042" path="m11537,13748l11537,7706e" filled="f" stroked="t" strokeweight=".706329pt" strokecolor="#606060">
                <v:path arrowok="t"/>
              </v:shape>
            </v:group>
            <v:group style="position:absolute;left:2470;top:9460;width:2;height:285" coordorigin="2470,9460" coordsize="2,285">
              <v:shape style="position:absolute;left:2470;top:9460;width:2;height:285" coordorigin="2470,9460" coordsize="0,285" path="m2470,9745l2470,9460e" filled="f" stroked="t" strokeweight=".706329pt" strokecolor="#383838">
                <v:path arrowok="t"/>
              </v:shape>
            </v:group>
            <v:group style="position:absolute;left:2470;top:9593;width:2;height:409" coordorigin="2470,9593" coordsize="2,409">
              <v:shape style="position:absolute;left:2470;top:9593;width:2;height:409" coordorigin="2470,9593" coordsize="0,409" path="m2470,10002l2470,9593e" filled="f" stroked="t" strokeweight=".941772pt" strokecolor="#4F4F4F">
                <v:path arrowok="t"/>
              </v:shape>
            </v:group>
            <v:group style="position:absolute;left:457;top:9936;width:4883;height:2" coordorigin="457,9936" coordsize="4883,2">
              <v:shape style="position:absolute;left:457;top:9936;width:4883;height:2" coordorigin="457,9936" coordsize="4883,0" path="m457,9936l5340,9936e" filled="f" stroked="t" strokeweight=".706329pt" strokecolor="#575757">
                <v:path arrowok="t"/>
              </v:shape>
            </v:group>
            <v:group style="position:absolute;left:5274;top:9931;width:367;height:2" coordorigin="5274,9931" coordsize="367,2">
              <v:shape style="position:absolute;left:5274;top:9931;width:367;height:2" coordorigin="5274,9931" coordsize="367,0" path="m5274,9931l5641,9931e" filled="f" stroked="t" strokeweight=".470886pt" strokecolor="#343434">
                <v:path arrowok="t"/>
              </v:shape>
            </v:group>
            <v:group style="position:absolute;left:5585;top:9929;width:3593;height:2" coordorigin="5585,9929" coordsize="3593,2">
              <v:shape style="position:absolute;left:5585;top:9929;width:3593;height:2" coordorigin="5585,9929" coordsize="3593,0" path="m5585,9929l9178,9929e" filled="f" stroked="t" strokeweight=".706329pt" strokecolor="#4F4F4F">
                <v:path arrowok="t"/>
              </v:shape>
            </v:group>
            <v:group style="position:absolute;left:9121;top:9926;width:268;height:2" coordorigin="9121,9926" coordsize="268,2">
              <v:shape style="position:absolute;left:9121;top:9926;width:268;height:2" coordorigin="9121,9926" coordsize="268,0" path="m9121,9926l9389,9926e" filled="f" stroked="t" strokeweight=".470886pt" strokecolor="#383838">
                <v:path arrowok="t"/>
              </v:shape>
            </v:group>
            <v:group style="position:absolute;left:9333;top:9926;width:2213;height:2" coordorigin="9333,9926" coordsize="2213,2">
              <v:shape style="position:absolute;left:9333;top:9926;width:2213;height:2" coordorigin="9333,9926" coordsize="2213,0" path="m9333,9926l11546,9926e" filled="f" stroked="t" strokeweight=".706329pt" strokecolor="#575757">
                <v:path arrowok="t"/>
              </v:shape>
            </v:group>
            <v:group style="position:absolute;left:2439;top:9931;width:2;height:276" coordorigin="2439,9931" coordsize="2,276">
              <v:shape style="position:absolute;left:2439;top:9931;width:2;height:276" coordorigin="2439,9931" coordsize="0,276" path="m2439,10207l2439,9931e" filled="f" stroked="t" strokeweight=".235443pt" strokecolor="#4F4F4F">
                <v:path arrowok="t"/>
              </v:shape>
            </v:group>
            <v:group style="position:absolute;left:461;top:10173;width:6258;height:2" coordorigin="461,10173" coordsize="6258,2">
              <v:shape style="position:absolute;left:461;top:10173;width:6258;height:2" coordorigin="461,10173" coordsize="6258,0" path="m461,10173l6720,10173e" filled="f" stroked="t" strokeweight=".706329pt" strokecolor="#545454">
                <v:path arrowok="t"/>
              </v:shape>
            </v:group>
            <v:group style="position:absolute;left:6663;top:10169;width:504;height:2" coordorigin="6663,10169" coordsize="504,2">
              <v:shape style="position:absolute;left:6663;top:10169;width:504;height:2" coordorigin="6663,10169" coordsize="504,0" path="m6663,10169l7167,10169e" filled="f" stroked="t" strokeweight=".470886pt" strokecolor="#3B3B3B">
                <v:path arrowok="t"/>
              </v:shape>
            </v:group>
            <v:group style="position:absolute;left:7110;top:10169;width:2279;height:2" coordorigin="7110,10169" coordsize="2279,2">
              <v:shape style="position:absolute;left:7110;top:10169;width:2279;height:2" coordorigin="7110,10169" coordsize="2279,0" path="m7110,10169l9389,10169e" filled="f" stroked="t" strokeweight=".706329pt" strokecolor="#5B5B5B">
                <v:path arrowok="t"/>
              </v:shape>
            </v:group>
            <v:group style="position:absolute;left:9333;top:10169;width:2213;height:2" coordorigin="9333,10169" coordsize="2213,2">
              <v:shape style="position:absolute;left:9333;top:10169;width:2213;height:2" coordorigin="9333,10169" coordsize="2213,0" path="m9333,10169l11546,10169e" filled="f" stroked="t" strokeweight=".470886pt" strokecolor="#575757">
                <v:path arrowok="t"/>
              </v:shape>
            </v:group>
            <v:group style="position:absolute;left:2470;top:10164;width:2;height:304" coordorigin="2470,10164" coordsize="2,304">
              <v:shape style="position:absolute;left:2470;top:10164;width:2;height:304" coordorigin="2470,10164" coordsize="0,304" path="m2470,10468l2470,10164e" filled="f" stroked="t" strokeweight=".706329pt" strokecolor="#484848">
                <v:path arrowok="t"/>
              </v:shape>
            </v:group>
            <v:group style="position:absolute;left:461;top:10411;width:7007;height:2" coordorigin="461,10411" coordsize="7007,2">
              <v:shape style="position:absolute;left:461;top:10411;width:7007;height:2" coordorigin="461,10411" coordsize="7007,0" path="m461,10411l7468,10411e" filled="f" stroked="t" strokeweight=".706329pt" strokecolor="#545454">
                <v:path arrowok="t"/>
              </v:shape>
            </v:group>
            <v:group style="position:absolute;left:7412;top:10406;width:221;height:2" coordorigin="7412,10406" coordsize="221,2">
              <v:shape style="position:absolute;left:7412;top:10406;width:221;height:2" coordorigin="7412,10406" coordsize="221,0" path="m7412,10406l7633,10406e" filled="f" stroked="t" strokeweight=".470886pt" strokecolor="#232323">
                <v:path arrowok="t"/>
              </v:shape>
            </v:group>
            <v:group style="position:absolute;left:7577;top:10404;width:3970;height:2" coordorigin="7577,10404" coordsize="3970,2">
              <v:shape style="position:absolute;left:7577;top:10404;width:3970;height:2" coordorigin="7577,10404" coordsize="3970,0" path="m7577,10404l11546,10404e" filled="f" stroked="t" strokeweight=".706329pt" strokecolor="#575757">
                <v:path arrowok="t"/>
              </v:shape>
            </v:group>
            <v:group style="position:absolute;left:2470;top:10397;width:2;height:266" coordorigin="2470,10397" coordsize="2,266">
              <v:shape style="position:absolute;left:2470;top:10397;width:2;height:266" coordorigin="2470,10397" coordsize="0,266" path="m2470,10663l2470,10397e" filled="f" stroked="t" strokeweight=".941772pt" strokecolor="#646464">
                <v:path arrowok="t"/>
              </v:shape>
            </v:group>
            <v:group style="position:absolute;left:2439;top:10634;width:2;height:513" coordorigin="2439,10634" coordsize="2,513">
              <v:shape style="position:absolute;left:2439;top:10634;width:2;height:513" coordorigin="2439,10634" coordsize="0,513" path="m2439,11148l2439,10634e" filled="f" stroked="t" strokeweight=".235443pt" strokecolor="#575757">
                <v:path arrowok="t"/>
              </v:shape>
            </v:group>
            <v:group style="position:absolute;left:466;top:10886;width:7002;height:2" coordorigin="466,10886" coordsize="7002,2">
              <v:shape style="position:absolute;left:466;top:10886;width:7002;height:2" coordorigin="466,10886" coordsize="7002,0" path="m466,10886l7468,10886e" filled="f" stroked="t" strokeweight=".706329pt" strokecolor="#575757">
                <v:path arrowok="t"/>
              </v:shape>
            </v:group>
            <v:group style="position:absolute;left:7412;top:10882;width:221;height:2" coordorigin="7412,10882" coordsize="221,2">
              <v:shape style="position:absolute;left:7412;top:10882;width:221;height:2" coordorigin="7412,10882" coordsize="221,0" path="m7412,10882l7633,10882e" filled="f" stroked="t" strokeweight=".470886pt" strokecolor="#383838">
                <v:path arrowok="t"/>
              </v:shape>
            </v:group>
            <v:group style="position:absolute;left:7577;top:10879;width:2943;height:2" coordorigin="7577,10879" coordsize="2943,2">
              <v:shape style="position:absolute;left:7577;top:10879;width:2943;height:2" coordorigin="7577,10879" coordsize="2943,0" path="m7577,10879l10520,10879e" filled="f" stroked="t" strokeweight=".706329pt" strokecolor="#5B5B5B">
                <v:path arrowok="t"/>
              </v:shape>
            </v:group>
            <v:group style="position:absolute;left:10463;top:10877;width:476;height:2" coordorigin="10463,10877" coordsize="476,2">
              <v:shape style="position:absolute;left:10463;top:10877;width:476;height:2" coordorigin="10463,10877" coordsize="476,0" path="m10463,10877l10939,10877e" filled="f" stroked="t" strokeweight=".470886pt" strokecolor="#606060">
                <v:path arrowok="t"/>
              </v:shape>
            </v:group>
            <v:group style="position:absolute;left:10854;top:10877;width:692;height:2" coordorigin="10854,10877" coordsize="692,2">
              <v:shape style="position:absolute;left:10854;top:10877;width:692;height:2" coordorigin="10854,10877" coordsize="692,0" path="m10854,10877l11546,10877e" filled="f" stroked="t" strokeweight=".706329pt" strokecolor="#676767">
                <v:path arrowok="t"/>
              </v:shape>
            </v:group>
            <v:group style="position:absolute;left:461;top:11124;width:7007;height:2" coordorigin="461,11124" coordsize="7007,2">
              <v:shape style="position:absolute;left:461;top:11124;width:7007;height:2" coordorigin="461,11124" coordsize="7007,0" path="m461,11124l7468,11124e" filled="f" stroked="t" strokeweight=".706329pt" strokecolor="#575757">
                <v:path arrowok="t"/>
              </v:shape>
            </v:group>
            <v:group style="position:absolute;left:7412;top:11119;width:221;height:2" coordorigin="7412,11119" coordsize="221,2">
              <v:shape style="position:absolute;left:7412;top:11119;width:221;height:2" coordorigin="7412,11119" coordsize="221,0" path="m7412,11119l7633,11119e" filled="f" stroked="t" strokeweight=".470886pt" strokecolor="#3B3B3B">
                <v:path arrowok="t"/>
              </v:shape>
            </v:group>
            <v:group style="position:absolute;left:7577;top:11117;width:1813;height:2" coordorigin="7577,11117" coordsize="1813,2">
              <v:shape style="position:absolute;left:7577;top:11117;width:1813;height:2" coordorigin="7577,11117" coordsize="1813,0" path="m7577,11117l9389,11117e" filled="f" stroked="t" strokeweight=".706329pt" strokecolor="#575757">
                <v:path arrowok="t"/>
              </v:shape>
            </v:group>
            <v:group style="position:absolute;left:9333;top:11115;width:801;height:2" coordorigin="9333,11115" coordsize="801,2">
              <v:shape style="position:absolute;left:9333;top:11115;width:801;height:2" coordorigin="9333,11115" coordsize="801,0" path="m9333,11115l10133,11115e" filled="f" stroked="t" strokeweight=".470886pt" strokecolor="#4F4F4F">
                <v:path arrowok="t"/>
              </v:shape>
            </v:group>
            <v:group style="position:absolute;left:10077;top:11115;width:1469;height:2" coordorigin="10077,11115" coordsize="1469,2">
              <v:shape style="position:absolute;left:10077;top:11115;width:1469;height:2" coordorigin="10077,11115" coordsize="1469,0" path="m10077,11115l11546,11115e" filled="f" stroked="t" strokeweight=".706329pt" strokecolor="#676767">
                <v:path arrowok="t"/>
              </v:shape>
            </v:group>
            <v:group style="position:absolute;left:466;top:11371;width:1389;height:2" coordorigin="466,11371" coordsize="1389,2">
              <v:shape style="position:absolute;left:466;top:11371;width:1389;height:2" coordorigin="466,11371" coordsize="1389,0" path="m466,11371l1855,11371e" filled="f" stroked="t" strokeweight=".706329pt" strokecolor="#676767">
                <v:path arrowok="t"/>
              </v:shape>
            </v:group>
            <v:group style="position:absolute;left:1111;top:11134;width:2;height:228" coordorigin="1111,11134" coordsize="2,228">
              <v:shape style="position:absolute;left:1111;top:11134;width:2;height:228" coordorigin="1111,11134" coordsize="0,228" path="m1111,11362l1111,11134e" filled="f" stroked="t" strokeweight=".235443pt" strokecolor="#707070">
                <v:path arrowok="t"/>
              </v:shape>
            </v:group>
            <v:group style="position:absolute;left:2439;top:11134;width:2;height:228" coordorigin="2439,11134" coordsize="2,228">
              <v:shape style="position:absolute;left:2439;top:11134;width:2;height:228" coordorigin="2439,11134" coordsize="0,228" path="m2439,11362l2439,11134e" filled="f" stroked="t" strokeweight=".235443pt" strokecolor="#6B6B6B">
                <v:path arrowok="t"/>
              </v:shape>
            </v:group>
            <v:group style="position:absolute;left:1785;top:11362;width:9761;height:2" coordorigin="1785,11362" coordsize="9761,2">
              <v:shape style="position:absolute;left:1785;top:11362;width:9761;height:2" coordorigin="1785,11362" coordsize="9761,0" path="m1785,11362l11546,11362e" filled="f" stroked="t" strokeweight=".706329pt" strokecolor="#575757">
                <v:path arrowok="t"/>
              </v:shape>
            </v:group>
            <v:group style="position:absolute;left:7447;top:11110;width:2;height:4160" coordorigin="7447,11110" coordsize="2,4160">
              <v:shape style="position:absolute;left:7447;top:11110;width:2;height:4160" coordorigin="7447,11110" coordsize="0,4160" path="m7447,15270l7447,11110e" filled="f" stroked="t" strokeweight=".706329pt" strokecolor="#545454">
                <v:path arrowok="t"/>
              </v:shape>
            </v:group>
            <v:group style="position:absolute;left:480;top:11319;width:2;height:4759" coordorigin="480,11319" coordsize="2,4759">
              <v:shape style="position:absolute;left:480;top:11319;width:2;height:4759" coordorigin="480,11319" coordsize="0,4759" path="m480,16078l480,11319e" filled="f" stroked="t" strokeweight=".706329pt" strokecolor="#5B5B5B">
                <v:path arrowok="t"/>
              </v:shape>
            </v:group>
            <v:group style="position:absolute;left:1111;top:11348;width:2;height:499" coordorigin="1111,11348" coordsize="2,499">
              <v:shape style="position:absolute;left:1111;top:11348;width:2;height:499" coordorigin="1111,11348" coordsize="0,499" path="m1111,11847l1111,11348e" filled="f" stroked="t" strokeweight=".235443pt" strokecolor="#4F4F4F">
                <v:path arrowok="t"/>
              </v:shape>
            </v:group>
            <v:group style="position:absolute;left:1825;top:11119;width:2;height:1055" coordorigin="1825,11119" coordsize="2,1055">
              <v:shape style="position:absolute;left:1825;top:11119;width:2;height:1055" coordorigin="1825,11119" coordsize="0,1055" path="m1825,12175l1825,11119e" filled="f" stroked="t" strokeweight=".941772pt" strokecolor="#5B5B5B">
                <v:path arrowok="t"/>
              </v:shape>
            </v:group>
            <v:group style="position:absolute;left:2439;top:11348;width:2;height:499" coordorigin="2439,11348" coordsize="2,499">
              <v:shape style="position:absolute;left:2439;top:11348;width:2;height:499" coordorigin="2439,11348" coordsize="0,499" path="m2439,11847l2439,11348e" filled="f" stroked="t" strokeweight=".235443pt" strokecolor="#4B4B4B">
                <v:path arrowok="t"/>
              </v:shape>
            </v:group>
            <v:group style="position:absolute;left:1111;top:11847;width:2;height:1464" coordorigin="1111,11847" coordsize="2,1464">
              <v:shape style="position:absolute;left:1111;top:11847;width:2;height:1464" coordorigin="1111,11847" coordsize="0,1464" path="m1111,13311l1111,11847e" filled="f" stroked="t" strokeweight=".235443pt" strokecolor="#000000">
                <v:path arrowok="t"/>
              </v:shape>
            </v:group>
            <v:group style="position:absolute;left:2439;top:11847;width:2;height:1055" coordorigin="2439,11847" coordsize="2,1055">
              <v:shape style="position:absolute;left:2439;top:11847;width:2;height:1055" coordorigin="2439,11847" coordsize="0,1055" path="m2439,12902l2439,11847e" filled="f" stroked="t" strokeweight=".235443pt" strokecolor="#000000">
                <v:path arrowok="t"/>
              </v:shape>
            </v:group>
            <v:group style="position:absolute;left:1827;top:12118;width:2;height:252" coordorigin="1827,12118" coordsize="2,252">
              <v:shape style="position:absolute;left:1827;top:12118;width:2;height:252" coordorigin="1827,12118" coordsize="0,252" path="m1827,12370l1827,12118e" filled="f" stroked="t" strokeweight=".470886pt" strokecolor="#2B2B2B">
                <v:path arrowok="t"/>
              </v:shape>
            </v:group>
            <v:group style="position:absolute;left:476;top:12313;width:2;height:252" coordorigin="476,12313" coordsize="2,252">
              <v:shape style="position:absolute;left:476;top:12313;width:2;height:252" coordorigin="476,12313" coordsize="0,252" path="m476,12565l476,12313e" filled="f" stroked="t" strokeweight=".470886pt" strokecolor="#3F3F3F">
                <v:path arrowok="t"/>
              </v:shape>
            </v:group>
            <v:group style="position:absolute;left:1829;top:12313;width:2;height:803" coordorigin="1829,12313" coordsize="2,803">
              <v:shape style="position:absolute;left:1829;top:12313;width:2;height:803" coordorigin="1829,12313" coordsize="0,803" path="m1829,13116l1829,12313e" filled="f" stroked="t" strokeweight=".706329pt" strokecolor="#545454">
                <v:path arrowok="t"/>
              </v:shape>
            </v:group>
            <v:group style="position:absolute;left:11544;top:12313;width:2;height:252" coordorigin="11544,12313" coordsize="2,252">
              <v:shape style="position:absolute;left:11544;top:12313;width:2;height:252" coordorigin="11544,12313" coordsize="0,252" path="m11544,12565l11544,12313e" filled="f" stroked="t" strokeweight=".470886pt" strokecolor="#4B4B4B">
                <v:path arrowok="t"/>
              </v:shape>
            </v:group>
            <v:group style="position:absolute;left:476;top:12508;width:2;height:119" coordorigin="476,12508" coordsize="2,119">
              <v:shape style="position:absolute;left:476;top:12508;width:2;height:119" coordorigin="476,12508" coordsize="0,119" path="m476,12626l476,12508e" filled="f" stroked="t" strokeweight=".470886pt" strokecolor="#2B2B2B">
                <v:path arrowok="t"/>
              </v:shape>
            </v:group>
            <v:group style="position:absolute;left:480;top:12874;width:2;height:242" coordorigin="480,12874" coordsize="2,242">
              <v:shape style="position:absolute;left:480;top:12874;width:2;height:242" coordorigin="480,12874" coordsize="0,242" path="m480,13116l480,12874e" filled="f" stroked="t" strokeweight=".470886pt" strokecolor="#4F4F4F">
                <v:path arrowok="t"/>
              </v:shape>
            </v:group>
            <v:group style="position:absolute;left:7454;top:12874;width:2;height:242" coordorigin="7454,12874" coordsize="2,242">
              <v:shape style="position:absolute;left:7454;top:12874;width:2;height:242" coordorigin="7454,12874" coordsize="0,242" path="m7454,13116l7454,12874e" filled="f" stroked="t" strokeweight=".941772pt" strokecolor="#606060">
                <v:path arrowok="t"/>
              </v:shape>
            </v:group>
            <v:group style="position:absolute;left:11544;top:9132;width:2;height:4645" coordorigin="11544,9132" coordsize="2,4645">
              <v:shape style="position:absolute;left:11544;top:9132;width:2;height:4645" coordorigin="11544,9132" coordsize="0,4645" path="m11544,13777l11544,9132e" filled="f" stroked="t" strokeweight=".941772pt" strokecolor="#606060">
                <v:path arrowok="t"/>
              </v:shape>
            </v:group>
            <v:group style="position:absolute;left:1832;top:12726;width:2;height:613" coordorigin="1832,12726" coordsize="2,613">
              <v:shape style="position:absolute;left:1832;top:12726;width:2;height:613" coordorigin="1832,12726" coordsize="0,613" path="m1832,13339l1832,12726e" filled="f" stroked="t" strokeweight=".706329pt" strokecolor="#4B4B4B">
                <v:path arrowok="t"/>
              </v:shape>
            </v:group>
            <v:group style="position:absolute;left:476;top:13444;width:485;height:2" coordorigin="476,13444" coordsize="485,2">
              <v:shape style="position:absolute;left:476;top:13444;width:485;height:2" coordorigin="476,13444" coordsize="485,0" path="m476,13444l961,13444e" filled="f" stroked="t" strokeweight=".706329pt" strokecolor="#676767">
                <v:path arrowok="t"/>
              </v:shape>
            </v:group>
            <v:group style="position:absolute;left:904;top:13444;width:240;height:2" coordorigin="904,13444" coordsize="240,2">
              <v:shape style="position:absolute;left:904;top:13444;width:240;height:2" coordorigin="904,13444" coordsize="240,0" path="m904,13444l1144,13444e" filled="f" stroked="t" strokeweight=".470886pt" strokecolor="#484848">
                <v:path arrowok="t"/>
              </v:shape>
            </v:group>
            <v:group style="position:absolute;left:1111;top:13311;width:2;height:242" coordorigin="1111,13311" coordsize="2,242">
              <v:shape style="position:absolute;left:1111;top:13311;width:2;height:242" coordorigin="1111,13311" coordsize="0,242" path="m1111,13553l1111,13311e" filled="f" stroked="t" strokeweight=".235443pt" strokecolor="#777777">
                <v:path arrowok="t"/>
              </v:shape>
            </v:group>
            <v:group style="position:absolute;left:1083;top:13444;width:1389;height:2" coordorigin="1083,13444" coordsize="1389,2">
              <v:shape style="position:absolute;left:1083;top:13444;width:1389;height:2" coordorigin="1083,13444" coordsize="1389,0" path="m1083,13444l2472,13444e" filled="f" stroked="t" strokeweight=".706329pt" strokecolor="#646464">
                <v:path arrowok="t"/>
              </v:shape>
            </v:group>
            <v:group style="position:absolute;left:1834;top:13268;width:2;height:509" coordorigin="1834,13268" coordsize="2,509">
              <v:shape style="position:absolute;left:1834;top:13268;width:2;height:509" coordorigin="1834,13268" coordsize="0,509" path="m1834,13777l1834,13268e" filled="f" stroked="t" strokeweight=".941772pt" strokecolor="#606060">
                <v:path arrowok="t"/>
              </v:shape>
            </v:group>
            <v:group style="position:absolute;left:2439;top:13311;width:2;height:242" coordorigin="2439,13311" coordsize="2,242">
              <v:shape style="position:absolute;left:2439;top:13311;width:2;height:242" coordorigin="2439,13311" coordsize="0,242" path="m2439,13553l2439,13311e" filled="f" stroked="t" strokeweight=".235443pt" strokecolor="#5B5B5B">
                <v:path arrowok="t"/>
              </v:shape>
            </v:group>
            <v:group style="position:absolute;left:7454;top:13282;width:2;height:181" coordorigin="7454,13282" coordsize="2,181">
              <v:shape style="position:absolute;left:7454;top:13282;width:2;height:181" coordorigin="7454,13282" coordsize="0,181" path="m7454,13463l7454,13282e" filled="f" stroked="t" strokeweight=".470886pt" strokecolor="#2B2B2B">
                <v:path arrowok="t"/>
              </v:shape>
            </v:group>
            <v:group style="position:absolute;left:11513;top:13311;width:2;height:242" coordorigin="11513,13311" coordsize="2,242">
              <v:shape style="position:absolute;left:11513;top:13311;width:2;height:242" coordorigin="11513,13311" coordsize="0,242" path="m11513,13553l11513,13311e" filled="f" stroked="t" strokeweight=".235443pt" strokecolor="#000000">
                <v:path arrowok="t"/>
              </v:shape>
            </v:group>
            <v:group style="position:absolute;left:480;top:13401;width:2;height:181" coordorigin="480,13401" coordsize="2,181">
              <v:shape style="position:absolute;left:480;top:13401;width:2;height:181" coordorigin="480,13401" coordsize="0,181" path="m480,13582l480,13401e" filled="f" stroked="t" strokeweight=".470886pt" strokecolor="#343434">
                <v:path arrowok="t"/>
              </v:shape>
            </v:group>
            <v:group style="position:absolute;left:7454;top:13406;width:2;height:494" coordorigin="7454,13406" coordsize="2,494">
              <v:shape style="position:absolute;left:7454;top:13406;width:2;height:494" coordorigin="7454,13406" coordsize="0,494" path="m7454,13900l7454,13406e" filled="f" stroked="t" strokeweight=".706329pt" strokecolor="#545454">
                <v:path arrowok="t"/>
              </v:shape>
            </v:group>
            <v:group style="position:absolute;left:1111;top:13553;width:2;height:2548" coordorigin="1111,13553" coordsize="2,2548">
              <v:shape style="position:absolute;left:1111;top:13553;width:2;height:2548" coordorigin="1111,13553" coordsize="0,2548" path="m1111,16101l1111,13553e" filled="f" stroked="t" strokeweight=".235443pt" strokecolor="#000000">
                <v:path arrowok="t"/>
              </v:shape>
            </v:group>
            <v:group style="position:absolute;left:2439;top:13553;width:2;height:2553" coordorigin="2439,13553" coordsize="2,2553">
              <v:shape style="position:absolute;left:2439;top:13553;width:2;height:2553" coordorigin="2439,13553" coordsize="0,2553" path="m2439,16106l2439,13553e" filled="f" stroked="t" strokeweight=".235443pt" strokecolor="#000000">
                <v:path arrowok="t"/>
              </v:shape>
            </v:group>
            <v:group style="position:absolute;left:1832;top:13720;width:2;height:181" coordorigin="1832,13720" coordsize="2,181">
              <v:shape style="position:absolute;left:1832;top:13720;width:2;height:181" coordorigin="1832,13720" coordsize="0,181" path="m1832,13900l1832,13720e" filled="f" stroked="t" strokeweight=".470886pt" strokecolor="#444444">
                <v:path arrowok="t"/>
              </v:shape>
            </v:group>
            <v:group style="position:absolute;left:11513;top:13748;width:2;height:1944" coordorigin="11513,13748" coordsize="2,1944">
              <v:shape style="position:absolute;left:11513;top:13748;width:2;height:1944" coordorigin="11513,13748" coordsize="0,1944" path="m11513,15693l11513,13748e" filled="f" stroked="t" strokeweight=".235443pt" strokecolor="#000000">
                <v:path arrowok="t"/>
              </v:shape>
            </v:group>
            <v:group style="position:absolute;left:1836;top:13843;width:2;height:204" coordorigin="1836,13843" coordsize="2,204">
              <v:shape style="position:absolute;left:1836;top:13843;width:2;height:204" coordorigin="1836,13843" coordsize="0,204" path="m1836,14048l1836,13843e" filled="f" stroked="t" strokeweight=".706329pt" strokecolor="#444444">
                <v:path arrowok="t"/>
              </v:shape>
            </v:group>
            <v:group style="position:absolute;left:7454;top:13843;width:2;height:204" coordorigin="7454,13843" coordsize="2,204">
              <v:shape style="position:absolute;left:7454;top:13843;width:2;height:204" coordorigin="7454,13843" coordsize="0,204" path="m7454,14048l7454,13843e" filled="f" stroked="t" strokeweight=".470886pt" strokecolor="#3B3B3B">
                <v:path arrowok="t"/>
              </v:shape>
            </v:group>
            <v:group style="position:absolute;left:1834;top:13948;width:2;height:395" coordorigin="1834,13948" coordsize="2,395">
              <v:shape style="position:absolute;left:1834;top:13948;width:2;height:395" coordorigin="1834,13948" coordsize="0,395" path="m1834,14343l1834,13948e" filled="f" stroked="t" strokeweight=".941772pt" strokecolor="#5B5B5B">
                <v:path arrowok="t"/>
              </v:shape>
            </v:group>
            <v:group style="position:absolute;left:7456;top:13991;width:2;height:352" coordorigin="7456,13991" coordsize="2,352">
              <v:shape style="position:absolute;left:7456;top:13991;width:2;height:352" coordorigin="7456,13991" coordsize="0,352" path="m7456,14343l7456,13991e" filled="f" stroked="t" strokeweight=".706329pt" strokecolor="#575757">
                <v:path arrowok="t"/>
              </v:shape>
            </v:group>
            <v:group style="position:absolute;left:1836;top:14285;width:2;height:143" coordorigin="1836,14285" coordsize="2,143">
              <v:shape style="position:absolute;left:1836;top:14285;width:2;height:143" coordorigin="1836,14285" coordsize="0,143" path="m1836,14428l1836,14285e" filled="f" stroked="t" strokeweight=".470886pt" strokecolor="#343434">
                <v:path arrowok="t"/>
              </v:shape>
            </v:group>
            <v:group style="position:absolute;left:7459;top:14285;width:2;height:261" coordorigin="7459,14285" coordsize="2,261">
              <v:shape style="position:absolute;left:7459;top:14285;width:2;height:261" coordorigin="7459,14285" coordsize="0,261" path="m7459,14547l7459,14285e" filled="f" stroked="t" strokeweight=".470886pt" strokecolor="#3B3B3B">
                <v:path arrowok="t"/>
              </v:shape>
            </v:group>
            <v:group style="position:absolute;left:1836;top:14371;width:2;height:485" coordorigin="1836,14371" coordsize="2,485">
              <v:shape style="position:absolute;left:1836;top:14371;width:2;height:485" coordorigin="1836,14371" coordsize="0,485" path="m1836,14856l1836,14371e" filled="f" stroked="t" strokeweight=".706329pt" strokecolor="#575757">
                <v:path arrowok="t"/>
              </v:shape>
            </v:group>
            <v:group style="position:absolute;left:7461;top:14490;width:2;height:1626" coordorigin="7461,14490" coordsize="2,1626">
              <v:shape style="position:absolute;left:7461;top:14490;width:2;height:1626" coordorigin="7461,14490" coordsize="0,1626" path="m7461,16116l7461,14490e" filled="f" stroked="t" strokeweight=".706329pt" strokecolor="#575757">
                <v:path arrowok="t"/>
              </v:shape>
            </v:group>
            <v:group style="position:absolute;left:485;top:14580;width:2;height:271" coordorigin="485,14580" coordsize="2,271">
              <v:shape style="position:absolute;left:485;top:14580;width:2;height:271" coordorigin="485,14580" coordsize="0,271" path="m485,14851l485,14580e" filled="f" stroked="t" strokeweight=".470886pt" strokecolor="#4B4B4B">
                <v:path arrowok="t"/>
              </v:shape>
            </v:group>
            <v:group style="position:absolute;left:1836;top:14547;width:2;height:532" coordorigin="1836,14547" coordsize="2,532">
              <v:shape style="position:absolute;left:1836;top:14547;width:2;height:532" coordorigin="1836,14547" coordsize="0,532" path="m1836,15079l1836,14547e" filled="f" stroked="t" strokeweight=".470886pt" strokecolor="#4B4B4B">
                <v:path arrowok="t"/>
              </v:shape>
            </v:group>
            <v:group style="position:absolute;left:490;top:15022;width:2;height:1108" coordorigin="490,15022" coordsize="2,1108">
              <v:shape style="position:absolute;left:490;top:15022;width:2;height:1108" coordorigin="490,15022" coordsize="0,1108" path="m490,16130l490,15022e" filled="f" stroked="t" strokeweight=".706329pt" strokecolor="#5B5B5B">
                <v:path arrowok="t"/>
              </v:shape>
            </v:group>
            <v:group style="position:absolute;left:1839;top:15022;width:2;height:1108" coordorigin="1839,15022" coordsize="2,1108">
              <v:shape style="position:absolute;left:1839;top:15022;width:2;height:1108" coordorigin="1839,15022" coordsize="0,1108" path="m1839,16130l1839,15022e" filled="f" stroked="t" strokeweight=".706329pt" strokecolor="#575757">
                <v:path arrowok="t"/>
              </v:shape>
            </v:group>
            <v:group style="position:absolute;left:461;top:16125;width:1394;height:2" coordorigin="461,16125" coordsize="1394,2">
              <v:shape style="position:absolute;left:461;top:16125;width:1394;height:2" coordorigin="461,16125" coordsize="1394,0" path="m461,16125l1855,16125e" filled="f" stroked="t" strokeweight=".706329pt" strokecolor="#7C7C7C">
                <v:path arrowok="t"/>
              </v:shape>
            </v:group>
            <v:group style="position:absolute;left:1785;top:16123;width:687;height:2" coordorigin="1785,16123" coordsize="687,2">
              <v:shape style="position:absolute;left:1785;top:16123;width:687;height:2" coordorigin="1785,16123" coordsize="687,0" path="m1785,16123l2472,16123e" filled="f" stroked="t" strokeweight=".706329pt" strokecolor="#646464">
                <v:path arrowok="t"/>
              </v:shape>
            </v:group>
            <v:group style="position:absolute;left:2510;top:16113;width:1563;height:2" coordorigin="2510,16113" coordsize="1563,2">
              <v:shape style="position:absolute;left:2510;top:16113;width:1563;height:2" coordorigin="2510,16113" coordsize="1563,0" path="m2510,16113l4073,16113e" filled="f" stroked="t" strokeweight=".941772pt" strokecolor="#676767">
                <v:path arrowok="t"/>
              </v:shape>
            </v:group>
            <v:group style="position:absolute;left:5274;top:16106;width:461;height:2" coordorigin="5274,16106" coordsize="461,2">
              <v:shape style="position:absolute;left:5274;top:16106;width:461;height:2" coordorigin="5274,16106" coordsize="461,0" path="m5274,16106l5735,16106e" filled="f" stroked="t" strokeweight=".941772pt" strokecolor="#606060">
                <v:path arrowok="t"/>
              </v:shape>
            </v:group>
            <v:group style="position:absolute;left:2411;top:16111;width:8683;height:2" coordorigin="2411,16111" coordsize="8683,2">
              <v:shape style="position:absolute;left:2411;top:16111;width:8683;height:2" coordorigin="2411,16111" coordsize="8683,0" path="m2411,16111l11094,16111e" filled="f" stroked="t" strokeweight=".706329pt" strokecolor="#606060">
                <v:path arrowok="t"/>
              </v:shape>
            </v:group>
            <v:group style="position:absolute;left:7092;top:16101;width:386;height:2" coordorigin="7092,16101" coordsize="386,2">
              <v:shape style="position:absolute;left:7092;top:16101;width:386;height:2" coordorigin="7092,16101" coordsize="386,0" path="m7092,16101l7478,16101e" filled="f" stroked="t" strokeweight=".941772pt" strokecolor="#606060">
                <v:path arrowok="t"/>
              </v:shape>
            </v:group>
            <v:group style="position:absolute;left:7407;top:16101;width:226;height:2" coordorigin="7407,16101" coordsize="226,2">
              <v:shape style="position:absolute;left:7407;top:16101;width:226;height:2" coordorigin="7407,16101" coordsize="226,0" path="m7407,16101l7633,16101e" filled="f" stroked="t" strokeweight=".470886pt" strokecolor="#444444">
                <v:path arrowok="t"/>
              </v:shape>
            </v:group>
            <v:group style="position:absolute;left:9121;top:16097;width:268;height:2" coordorigin="9121,16097" coordsize="268,2">
              <v:shape style="position:absolute;left:9121;top:16097;width:268;height:2" coordorigin="9121,16097" coordsize="268,0" path="m9121,16097l9389,16097e" filled="f" stroked="t" strokeweight=".470886pt" strokecolor="#545454">
                <v:path arrowok="t"/>
              </v:shape>
            </v:group>
            <v:group style="position:absolute;left:7577;top:16097;width:3970;height:2" coordorigin="7577,16097" coordsize="3970,2">
              <v:shape style="position:absolute;left:7577;top:16097;width:3970;height:2" coordorigin="7577,16097" coordsize="3970,0" path="m7577,16097l11546,16097e" filled="f" stroked="t" strokeweight=".706329pt" strokecolor="#676767">
                <v:path arrowok="t"/>
              </v:shape>
            </v:group>
            <v:group style="position:absolute;left:11513;top:15693;width:2;height:414" coordorigin="11513,15693" coordsize="2,414">
              <v:shape style="position:absolute;left:11513;top:15693;width:2;height:414" coordorigin="11513,15693" coordsize="0,414" path="m11513,16106l11513,15693e" filled="f" stroked="t" strokeweight=".235443pt" strokecolor="#909090">
                <v:path arrowok="t"/>
              </v:shape>
            </v:group>
            <v:group style="position:absolute;left:11357;top:7285;width:2;height:226" coordorigin="11357,7285" coordsize="2,226">
              <v:shape style="position:absolute;left:11357;top:7285;width:2;height:226" coordorigin="11357,7285" coordsize="0,226" path="m11357,7511l11357,7285e" filled="f" stroked="t" strokeweight="2.16125pt" strokecolor="#EDEDED">
                <v:path arrowok="t"/>
              </v:shape>
            </v:group>
            <v:group style="position:absolute;left:9972;top:7578;width:2;height:397" coordorigin="9972,7578" coordsize="2,397">
              <v:shape style="position:absolute;left:9972;top:7578;width:2;height:397" coordorigin="9972,7578" coordsize="0,397" path="m9972,7975l9972,7578e" filled="f" stroked="t" strokeweight="3.9961pt" strokecolor="#EDEDED">
                <v:path arrowok="t"/>
              </v:shape>
            </v:group>
            <v:group style="position:absolute;left:9724;top:12643;width:2;height:396" coordorigin="9724,12643" coordsize="2,396">
              <v:shape style="position:absolute;left:9724;top:12643;width:2;height:396" coordorigin="9724,12643" coordsize="0,396" path="m9724,13039l9724,12643e" filled="f" stroked="t" strokeweight="2.710725pt" strokecolor="#EDEDED">
                <v:path arrowok="t"/>
              </v:shape>
            </v:group>
            <v:group style="position:absolute;left:9807;top:12643;width:2;height:396" coordorigin="9807,12643" coordsize="2,396">
              <v:shape style="position:absolute;left:9807;top:12643;width:2;height:396" coordorigin="9807,12643" coordsize="0,396" path="m9807,13039l9807,12643e" filled="f" stroked="t" strokeweight="3.996005pt" strokecolor="#EDEDED">
                <v:path arrowok="t"/>
              </v:shape>
            </v:group>
            <v:group style="position:absolute;left:11136;top:13168;width:2;height:512" coordorigin="11136,13168" coordsize="2,512">
              <v:shape style="position:absolute;left:11136;top:13168;width:2;height:512" coordorigin="11136,13168" coordsize="0,512" path="m11136,13679l11136,13168e" filled="f" stroked="t" strokeweight="2.285pt" strokecolor="#EDEDED">
                <v:path arrowok="t"/>
              </v:shape>
            </v:group>
            <v:group style="position:absolute;left:10942;top:14261;width:2;height:229" coordorigin="10942,14261" coordsize="2,229">
              <v:shape style="position:absolute;left:10942;top:14261;width:2;height:229" coordorigin="10942,14261" coordsize="0,229" path="m10942,14261l10942,14490,10942,14261xe" filled="t" fillcolor="#EDEDED" stroked="f">
                <v:path arrowok="t"/>
                <v:fill/>
              </v:shape>
            </v:group>
            <v:group style="position:absolute;left:9776;top:14374;width:160;height:242" coordorigin="9776,14374" coordsize="160,242">
              <v:shape style="position:absolute;left:9776;top:14374;width:160;height:242" coordorigin="9776,14374" coordsize="160,242" path="m9776,14374l9936,14374,9936,14616,9776,14616,9776,14374e" filled="t" fillcolor="#EDEDED" stroked="f">
                <v:path arrowok="t"/>
                <v:fill/>
              </v:shape>
            </v:group>
            <v:group style="position:absolute;left:10614;top:14384;width:2;height:229" coordorigin="10614,14384" coordsize="2,229">
              <v:shape style="position:absolute;left:10614;top:14384;width:2;height:229" coordorigin="10614,14384" coordsize="0,229" path="m10614,14613l10614,14384e" filled="f" stroked="t" strokeweight="3.67pt" strokecolor="#EDEDED">
                <v:path arrowok="t"/>
              </v:shape>
            </v:group>
            <v:group style="position:absolute;left:10742;top:14384;width:2;height:229" coordorigin="10742,14384" coordsize="2,229">
              <v:shape style="position:absolute;left:10742;top:14384;width:2;height:229" coordorigin="10742,14384" coordsize="0,229" path="m10742,14613l10742,14384e" filled="f" stroked="t" strokeweight="2.279485pt" strokecolor="#EDEDED">
                <v:path arrowok="t"/>
              </v:shape>
            </v:group>
            <v:group style="position:absolute;left:10262;top:14397;width:348;height:404" coordorigin="10262,14397" coordsize="348,404">
              <v:shape style="position:absolute;left:10262;top:14397;width:348;height:404" coordorigin="10262,14397" coordsize="348,404" path="m10262,14397l10611,14397,10611,14801,10262,14801,10262,14397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5"/>
          <w:szCs w:val="25"/>
          <w:color w:val="6B6B6D"/>
          <w:w w:val="49"/>
          <w:position w:val="9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6B6B6D"/>
          <w:spacing w:val="-4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55"/>
          <w:position w:val="9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56"/>
          <w:position w:val="9"/>
        </w:rPr>
        <w:t>f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-4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B6B6D"/>
          <w:spacing w:val="6"/>
          <w:w w:val="70"/>
          <w:position w:val="9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-35"/>
          <w:w w:val="70"/>
          <w:position w:val="9"/>
        </w:rPr>
        <w:t>i</w:t>
      </w:r>
      <w:r>
        <w:rPr>
          <w:rFonts w:ascii="Arial" w:hAnsi="Arial" w:cs="Arial" w:eastAsia="Arial"/>
          <w:sz w:val="23"/>
          <w:szCs w:val="23"/>
          <w:color w:val="4D4D4D"/>
          <w:spacing w:val="-22"/>
          <w:w w:val="70"/>
          <w:position w:val="-2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4"/>
          <w:w w:val="70"/>
          <w:position w:val="9"/>
        </w:rPr>
        <w:t>y</w:t>
      </w:r>
      <w:r>
        <w:rPr>
          <w:rFonts w:ascii="Times New Roman" w:hAnsi="Times New Roman" w:cs="Times New Roman" w:eastAsia="Times New Roman"/>
          <w:sz w:val="25"/>
          <w:szCs w:val="25"/>
          <w:color w:val="6B6B6D"/>
          <w:spacing w:val="0"/>
          <w:w w:val="70"/>
          <w:position w:val="9"/>
        </w:rPr>
        <w:t>ti</w:t>
      </w:r>
      <w:r>
        <w:rPr>
          <w:rFonts w:ascii="Times New Roman" w:hAnsi="Times New Roman" w:cs="Times New Roman" w:eastAsia="Times New Roman"/>
          <w:sz w:val="25"/>
          <w:szCs w:val="25"/>
          <w:color w:val="6B6B6D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6B6B6D"/>
          <w:spacing w:val="0"/>
          <w:w w:val="100"/>
          <w:position w:val="9"/>
        </w:rPr>
      </w:r>
      <w:r>
        <w:rPr>
          <w:rFonts w:ascii="Arial" w:hAnsi="Arial" w:cs="Arial" w:eastAsia="Arial"/>
          <w:sz w:val="23"/>
          <w:szCs w:val="23"/>
          <w:color w:val="343434"/>
          <w:spacing w:val="1"/>
          <w:w w:val="70"/>
          <w:b/>
          <w:bCs/>
          <w:position w:val="9"/>
        </w:rPr>
        <w:t>l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70"/>
          <w:b/>
          <w:bCs/>
          <w:position w:val="9"/>
        </w:rPr>
        <w:t>g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70"/>
          <w:b/>
          <w:bCs/>
          <w:position w:val="9"/>
        </w:rPr>
        <w:t>e</w:t>
      </w:r>
      <w:r>
        <w:rPr>
          <w:rFonts w:ascii="Arial" w:hAnsi="Arial" w:cs="Arial" w:eastAsia="Arial"/>
          <w:sz w:val="23"/>
          <w:szCs w:val="23"/>
          <w:color w:val="4D4D4D"/>
          <w:spacing w:val="9"/>
          <w:w w:val="70"/>
          <w:b/>
          <w:bCs/>
          <w:position w:val="9"/>
        </w:rPr>
        <w:t> </w:t>
      </w:r>
      <w:r>
        <w:rPr>
          <w:rFonts w:ascii="Arial" w:hAnsi="Arial" w:cs="Arial" w:eastAsia="Arial"/>
          <w:sz w:val="22"/>
          <w:szCs w:val="22"/>
          <w:color w:val="4D4D4D"/>
          <w:spacing w:val="0"/>
          <w:w w:val="82"/>
          <w:position w:val="9"/>
        </w:rPr>
        <w:t>Ami</w:t>
      </w:r>
      <w:r>
        <w:rPr>
          <w:rFonts w:ascii="Arial" w:hAnsi="Arial" w:cs="Arial" w:eastAsia="Arial"/>
          <w:sz w:val="22"/>
          <w:szCs w:val="22"/>
          <w:color w:val="4D4D4D"/>
          <w:spacing w:val="4"/>
          <w:w w:val="82"/>
          <w:position w:val="9"/>
        </w:rPr>
        <w:t>r</w:t>
      </w:r>
      <w:r>
        <w:rPr>
          <w:rFonts w:ascii="Arial" w:hAnsi="Arial" w:cs="Arial" w:eastAsia="Arial"/>
          <w:sz w:val="22"/>
          <w:szCs w:val="22"/>
          <w:color w:val="595E70"/>
          <w:spacing w:val="0"/>
          <w:w w:val="82"/>
          <w:position w:val="9"/>
        </w:rPr>
        <w:t>i</w:t>
      </w:r>
      <w:r>
        <w:rPr>
          <w:rFonts w:ascii="Arial" w:hAnsi="Arial" w:cs="Arial" w:eastAsia="Arial"/>
          <w:sz w:val="22"/>
          <w:szCs w:val="22"/>
          <w:color w:val="595E70"/>
          <w:spacing w:val="-46"/>
          <w:w w:val="82"/>
          <w:position w:val="9"/>
        </w:rPr>
        <w:t> </w:t>
      </w:r>
      <w:r>
        <w:rPr>
          <w:rFonts w:ascii="Arial" w:hAnsi="Arial" w:cs="Arial" w:eastAsia="Arial"/>
          <w:sz w:val="22"/>
          <w:szCs w:val="22"/>
          <w:color w:val="595E70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22"/>
          <w:szCs w:val="22"/>
          <w:color w:val="595E70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5"/>
          <w:position w:val="3"/>
        </w:rPr>
        <w:t>f.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152" w:right="5057"/>
        <w:jc w:val="center"/>
        <w:tabs>
          <w:tab w:pos="590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v:group style="position:absolute;margin-left:273.349365pt;margin-top:9.103814pt;width:8.711392pt;height:.1pt;mso-position-horizontal-relative:page;mso-position-vertical-relative:paragraph;z-index:-10239" coordorigin="5467,182" coordsize="174,2">
            <v:shape style="position:absolute;left:5467;top:182;width:174;height:2" coordorigin="5467,182" coordsize="174,0" path="m5467,182l5641,182e" filled="f" stroked="t" strokeweight=".470886pt" strokecolor="#54609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6"/>
          <w:szCs w:val="26"/>
          <w:color w:val="7277B5"/>
          <w:w w:val="99"/>
        </w:rPr>
      </w:r>
      <w:r>
        <w:rPr>
          <w:rFonts w:ascii="Arial" w:hAnsi="Arial" w:cs="Arial" w:eastAsia="Arial"/>
          <w:sz w:val="26"/>
          <w:szCs w:val="26"/>
          <w:color w:val="7277B5"/>
          <w:w w:val="99"/>
          <w:strike/>
        </w:rPr>
        <w:t> </w:t>
      </w:r>
      <w:r>
        <w:rPr>
          <w:rFonts w:ascii="Arial" w:hAnsi="Arial" w:cs="Arial" w:eastAsia="Arial"/>
          <w:sz w:val="26"/>
          <w:szCs w:val="26"/>
          <w:color w:val="7277B5"/>
          <w:w w:val="100"/>
          <w:strike/>
        </w:rPr>
        <w:tab/>
      </w:r>
      <w:r>
        <w:rPr>
          <w:rFonts w:ascii="Arial" w:hAnsi="Arial" w:cs="Arial" w:eastAsia="Arial"/>
          <w:sz w:val="26"/>
          <w:szCs w:val="26"/>
          <w:color w:val="7277B5"/>
          <w:w w:val="100"/>
          <w:strike/>
        </w:rPr>
      </w:r>
      <w:r>
        <w:rPr>
          <w:rFonts w:ascii="Arial" w:hAnsi="Arial" w:cs="Arial" w:eastAsia="Arial"/>
          <w:sz w:val="26"/>
          <w:szCs w:val="26"/>
          <w:color w:val="7277B5"/>
          <w:spacing w:val="0"/>
          <w:w w:val="240"/>
          <w:strike/>
        </w:rPr>
        <w:t>-</w:t>
      </w:r>
      <w:r>
        <w:rPr>
          <w:rFonts w:ascii="Arial" w:hAnsi="Arial" w:cs="Arial" w:eastAsia="Arial"/>
          <w:sz w:val="26"/>
          <w:szCs w:val="26"/>
          <w:color w:val="7277B5"/>
          <w:spacing w:val="0"/>
          <w:w w:val="240"/>
        </w:rPr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1100" w:bottom="0" w:left="360" w:right="260"/>
        </w:sectPr>
      </w:pPr>
      <w:rPr/>
    </w:p>
    <w:p>
      <w:pPr>
        <w:spacing w:before="0" w:after="0" w:line="397" w:lineRule="exact"/>
        <w:ind w:left="895" w:right="-20"/>
        <w:jc w:val="left"/>
        <w:tabs>
          <w:tab w:pos="3420" w:val="left"/>
          <w:tab w:pos="9720" w:val="left"/>
        </w:tabs>
        <w:rPr>
          <w:rFonts w:ascii="Arial" w:hAnsi="Arial" w:cs="Arial" w:eastAsia="Arial"/>
          <w:sz w:val="120"/>
          <w:szCs w:val="1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1.725037pt;margin-top:19.853569pt;width:6.7716pt;height:57pt;mso-position-horizontal-relative:page;mso-position-vertical-relative:paragraph;z-index:-10219" type="#_x0000_t202" filled="f" stroked="f">
            <v:textbox inset="0,0,0,0">
              <w:txbxContent>
                <w:p>
                  <w:pPr>
                    <w:spacing w:before="0" w:after="0" w:line="1140" w:lineRule="exact"/>
                    <w:ind w:right="-211"/>
                    <w:jc w:val="left"/>
                    <w:rPr>
                      <w:rFonts w:ascii="Times New Roman" w:hAnsi="Times New Roman" w:cs="Times New Roman" w:eastAsia="Times New Roman"/>
                      <w:sz w:val="114"/>
                      <w:szCs w:val="1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4"/>
                      <w:szCs w:val="114"/>
                      <w:color w:val="7E8080"/>
                      <w:spacing w:val="0"/>
                      <w:w w:val="66"/>
                      <w:position w:val="-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14"/>
                      <w:szCs w:val="11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9"/>
          <w:szCs w:val="89"/>
          <w:color w:val="2D2D2D"/>
          <w:spacing w:val="0"/>
          <w:w w:val="139"/>
          <w:b/>
          <w:bCs/>
          <w:position w:val="-51"/>
        </w:rPr>
        <w:t>1</w:t>
      </w:r>
      <w:r>
        <w:rPr>
          <w:rFonts w:ascii="Times New Roman" w:hAnsi="Times New Roman" w:cs="Times New Roman" w:eastAsia="Times New Roman"/>
          <w:sz w:val="89"/>
          <w:szCs w:val="89"/>
          <w:color w:val="2D2D2D"/>
          <w:spacing w:val="0"/>
          <w:w w:val="100"/>
          <w:b/>
          <w:bCs/>
          <w:position w:val="-51"/>
        </w:rPr>
        <w:tab/>
      </w:r>
      <w:r>
        <w:rPr>
          <w:rFonts w:ascii="Times New Roman" w:hAnsi="Times New Roman" w:cs="Times New Roman" w:eastAsia="Times New Roman"/>
          <w:sz w:val="89"/>
          <w:szCs w:val="89"/>
          <w:color w:val="2D2D2D"/>
          <w:spacing w:val="0"/>
          <w:w w:val="100"/>
          <w:b/>
          <w:bCs/>
          <w:position w:val="-51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32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8"/>
          <w:w w:val="100"/>
          <w:position w:val="-3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32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3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6"/>
          <w:w w:val="100"/>
          <w:position w:val="-3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32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7"/>
          <w:w w:val="100"/>
          <w:position w:val="-3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3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32"/>
        </w:rPr>
      </w:r>
      <w:r>
        <w:rPr>
          <w:rFonts w:ascii="Arial" w:hAnsi="Arial" w:cs="Arial" w:eastAsia="Arial"/>
          <w:sz w:val="120"/>
          <w:szCs w:val="120"/>
          <w:color w:val="6E6E6E"/>
          <w:spacing w:val="0"/>
          <w:w w:val="117"/>
          <w:position w:val="-88"/>
        </w:rPr>
        <w:t>8'</w:t>
      </w:r>
      <w:r>
        <w:rPr>
          <w:rFonts w:ascii="Arial" w:hAnsi="Arial" w:cs="Arial" w:eastAsia="Arial"/>
          <w:sz w:val="120"/>
          <w:szCs w:val="1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00" w:bottom="280" w:left="18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55" w:lineRule="exact"/>
        <w:ind w:left="846" w:right="219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24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579" w:right="-5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92"/>
          <w:position w:val="-1"/>
        </w:rPr>
        <w:t>BÜYÜKŞEHIR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30.160034pt;margin-top:-1.664467pt;width:3.84pt;height:26.64pt;mso-position-horizontal-relative:page;mso-position-vertical-relative:paragraph;z-index:-10227" coordorigin="10603,-33" coordsize="77,533">
            <v:group style="position:absolute;left:10649;top:-19;width:2;height:293" coordorigin="10649,-19" coordsize="2,293">
              <v:shape style="position:absolute;left:10649;top:-19;width:2;height:293" coordorigin="10649,-19" coordsize="0,293" path="m10649,274l10649,-19e" filled="f" stroked="t" strokeweight="1.44pt" strokecolor="#676B6B">
                <v:path arrowok="t"/>
              </v:shape>
            </v:group>
            <v:group style="position:absolute;left:10642;top:192;width:2;height:269" coordorigin="10642,192" coordsize="2,269">
              <v:shape style="position:absolute;left:10642;top:192;width:2;height:269" coordorigin="10642,192" coordsize="0,269" path="m10642,461l10642,192e" filled="f" stroked="t" strokeweight="3.84pt" strokecolor="#77808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70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7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"/>
          <w:w w:val="7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</w:rPr>
        <w:t>BAŞKANLIÖI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23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80" w:right="160"/>
          <w:cols w:num="2" w:equalWidth="0">
            <w:col w:w="1631" w:space="1904"/>
            <w:col w:w="8045"/>
          </w:cols>
        </w:sectPr>
      </w:pPr>
      <w:rPr/>
    </w:p>
    <w:p>
      <w:pPr>
        <w:spacing w:before="0" w:after="0" w:line="174" w:lineRule="exact"/>
        <w:ind w:left="627" w:right="5981"/>
        <w:jc w:val="center"/>
        <w:tabs>
          <w:tab w:pos="4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15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137" w:right="3562" w:firstLine="-19"/>
        <w:jc w:val="left"/>
        <w:tabs>
          <w:tab w:pos="1360" w:val="left"/>
          <w:tab w:pos="3200" w:val="left"/>
          <w:tab w:pos="4440" w:val="left"/>
          <w:tab w:pos="5570" w:val="left"/>
          <w:tab w:pos="5600" w:val="left"/>
          <w:tab w:pos="7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9"/>
          <w:szCs w:val="19"/>
          <w:color w:val="414242"/>
          <w:w w:val="62"/>
          <w:position w:val="1"/>
        </w:rPr>
        <w:t>K'</w:t>
      </w:r>
      <w:r>
        <w:rPr>
          <w:rFonts w:ascii="Arial" w:hAnsi="Arial" w:cs="Arial" w:eastAsia="Arial"/>
          <w:sz w:val="19"/>
          <w:szCs w:val="19"/>
          <w:color w:val="414242"/>
          <w:w w:val="63"/>
          <w:position w:val="1"/>
        </w:rPr>
        <w:t>)</w:t>
      </w:r>
      <w:r>
        <w:rPr>
          <w:rFonts w:ascii="Arial" w:hAnsi="Arial" w:cs="Arial" w:eastAsia="Arial"/>
          <w:sz w:val="19"/>
          <w:szCs w:val="19"/>
          <w:color w:val="414242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  <w:position w:val="1"/>
        </w:rPr>
        <w:t>la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  <w:position w:val="0"/>
        </w:rPr>
        <w:t>31.05.2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9"/>
          <w:w w:val="106"/>
          <w:position w:val="0"/>
        </w:rPr>
        <w:t>0</w:t>
      </w:r>
      <w:r>
        <w:rPr>
          <w:rFonts w:ascii="Arial" w:hAnsi="Arial" w:cs="Arial" w:eastAsia="Arial"/>
          <w:sz w:val="23"/>
          <w:szCs w:val="23"/>
          <w:color w:val="2D2D2D"/>
          <w:spacing w:val="-13"/>
          <w:w w:val="165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1"/>
          <w:position w:val="0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2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  <w:position w:val="0"/>
        </w:rPr>
        <w:t>]Bildirim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45"/>
          <w:position w:val="0"/>
        </w:rPr>
        <w:t>ll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6"/>
          <w:w w:val="14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:03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re!: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:31.05.2017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93"/>
          <w:position w:val="0"/>
        </w:rPr>
        <w:t>]Kayıt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16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9"/>
          <w:w w:val="15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3623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IBiidirü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  <w:position w:val="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1"/>
          <w:position w:val="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2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Bayraklı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Anadol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Cad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7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0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  <w:position w:val="0"/>
        </w:rPr>
        <w:t>173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46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7"/>
        </w:rPr>
        <w:t>DoğruAdres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Bayraklı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Anadol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</w:rPr>
        <w:t>73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46" w:right="-20"/>
        <w:jc w:val="left"/>
        <w:tabs>
          <w:tab w:pos="1360" w:val="left"/>
          <w:tab w:pos="4000" w:val="left"/>
          <w:tab w:pos="6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8"/>
        </w:rPr>
        <w:t>:Açı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0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8"/>
        </w:rPr>
        <w:t>Ateş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167" w:lineRule="exact"/>
        <w:ind w:left="146" w:right="-20"/>
        <w:jc w:val="left"/>
        <w:tabs>
          <w:tab w:pos="3680" w:val="left"/>
          <w:tab w:pos="6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-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  <w:position w:val="-3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2"/>
          <w:position w:val="-3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9"/>
          <w:position w:val="-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  <w:position w:val="-2"/>
        </w:rPr>
        <w:t>Kullanını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Metru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  <w:position w:val="-2"/>
        </w:rPr>
        <w:t>Bina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3638" w:right="838"/>
        <w:jc w:val="center"/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14242"/>
        </w:rPr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-19"/>
          <w:u w:val="single" w:color="64646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-19"/>
          <w:u w:val="single" w:color="646464"/>
        </w:rPr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  <w:u w:val="single" w:color="646464"/>
        </w:rPr>
        <w:t>Bctoııarnı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  <w:u w:val="single" w:color="646464"/>
        </w:rPr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  <w:u w:val="single" w:color="64646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  <w:u w:val="single" w:color="64646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35"/>
          <w:w w:val="100"/>
          <w:u w:val="single" w:color="64646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  <w:u w:val="single" w:color="646464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  <w:u w:val="single" w:color="646464"/>
        </w:rPr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  <w:u w:val="single" w:color="64646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  <w:u w:val="single" w:color="64646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17"/>
          <w:w w:val="100"/>
          <w:u w:val="single" w:color="64646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u w:val="single" w:color="646464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u w:val="single" w:color="646464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4"/>
          <w:w w:val="100"/>
          <w:u w:val="single" w:color="64646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u w:val="single" w:color="646464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u w:val="single" w:color="64646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"/>
          <w:w w:val="100"/>
          <w:u w:val="single" w:color="64646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1"/>
          <w:position w:val="-1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-33"/>
          <w:w w:val="102"/>
          <w:position w:val="-1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44"/>
          <w:position w:val="-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43"/>
          <w:position w:val="-1"/>
        </w:rPr>
        <w:t>:_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8"/>
          <w:w w:val="143"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6E6E6E"/>
          <w:spacing w:val="0"/>
          <w:w w:val="59"/>
          <w:position w:val="0"/>
        </w:rPr>
        <w:t>....</w:t>
      </w:r>
      <w:r>
        <w:rPr>
          <w:rFonts w:ascii="Arial" w:hAnsi="Arial" w:cs="Arial" w:eastAsia="Arial"/>
          <w:sz w:val="28"/>
          <w:szCs w:val="28"/>
          <w:color w:val="6E6E6E"/>
          <w:spacing w:val="-6"/>
          <w:w w:val="59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414242"/>
          <w:spacing w:val="0"/>
          <w:w w:val="57"/>
          <w:position w:val="0"/>
        </w:rPr>
        <w:t>..</w:t>
      </w:r>
      <w:r>
        <w:rPr>
          <w:rFonts w:ascii="Arial" w:hAnsi="Arial" w:cs="Arial" w:eastAsia="Arial"/>
          <w:sz w:val="28"/>
          <w:szCs w:val="28"/>
          <w:color w:val="414242"/>
          <w:spacing w:val="-10"/>
          <w:w w:val="57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6E6E6E"/>
          <w:spacing w:val="0"/>
          <w:w w:val="59"/>
          <w:position w:val="0"/>
        </w:rPr>
        <w:t>.....</w:t>
      </w:r>
      <w:r>
        <w:rPr>
          <w:rFonts w:ascii="Arial" w:hAnsi="Arial" w:cs="Arial" w:eastAsia="Arial"/>
          <w:sz w:val="28"/>
          <w:szCs w:val="28"/>
          <w:color w:val="6E6E6E"/>
          <w:spacing w:val="-19"/>
          <w:w w:val="59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414242"/>
          <w:spacing w:val="-15"/>
          <w:w w:val="68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6E6E6E"/>
          <w:spacing w:val="0"/>
          <w:w w:val="61"/>
          <w:position w:val="0"/>
        </w:rPr>
        <w:t>....</w:t>
      </w:r>
      <w:r>
        <w:rPr>
          <w:rFonts w:ascii="Arial" w:hAnsi="Arial" w:cs="Arial" w:eastAsia="Arial"/>
          <w:sz w:val="28"/>
          <w:szCs w:val="28"/>
          <w:color w:val="6E6E6E"/>
          <w:spacing w:val="-32"/>
          <w:w w:val="61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414242"/>
          <w:spacing w:val="0"/>
          <w:w w:val="59"/>
          <w:position w:val="0"/>
        </w:rPr>
        <w:t>..</w:t>
      </w:r>
      <w:r>
        <w:rPr>
          <w:rFonts w:ascii="Arial" w:hAnsi="Arial" w:cs="Arial" w:eastAsia="Arial"/>
          <w:sz w:val="28"/>
          <w:szCs w:val="28"/>
          <w:color w:val="414242"/>
          <w:spacing w:val="-1"/>
          <w:w w:val="59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6E6E6E"/>
          <w:spacing w:val="-19"/>
          <w:w w:val="85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414242"/>
          <w:spacing w:val="0"/>
          <w:w w:val="63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414242"/>
          <w:spacing w:val="-15"/>
          <w:w w:val="63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6E6E6E"/>
          <w:spacing w:val="-19"/>
          <w:w w:val="85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414242"/>
          <w:spacing w:val="-10"/>
          <w:w w:val="68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7E8080"/>
          <w:spacing w:val="-27"/>
          <w:w w:val="85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595959"/>
          <w:spacing w:val="0"/>
          <w:w w:val="58"/>
          <w:position w:val="0"/>
        </w:rPr>
        <w:t>.............</w:t>
      </w:r>
      <w:r>
        <w:rPr>
          <w:rFonts w:ascii="Arial" w:hAnsi="Arial" w:cs="Arial" w:eastAsia="Arial"/>
          <w:sz w:val="28"/>
          <w:szCs w:val="28"/>
          <w:color w:val="595959"/>
          <w:spacing w:val="-33"/>
          <w:w w:val="58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7E8080"/>
          <w:spacing w:val="-19"/>
          <w:w w:val="85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595959"/>
          <w:spacing w:val="0"/>
          <w:w w:val="59"/>
          <w:position w:val="0"/>
        </w:rPr>
        <w:t>....</w:t>
      </w:r>
      <w:r>
        <w:rPr>
          <w:rFonts w:ascii="Arial" w:hAnsi="Arial" w:cs="Arial" w:eastAsia="Arial"/>
          <w:sz w:val="28"/>
          <w:szCs w:val="28"/>
          <w:color w:val="595959"/>
          <w:spacing w:val="-15"/>
          <w:w w:val="59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7E8080"/>
          <w:spacing w:val="0"/>
          <w:w w:val="62"/>
          <w:position w:val="0"/>
        </w:rPr>
        <w:t>..</w:t>
      </w:r>
      <w:r>
        <w:rPr>
          <w:rFonts w:ascii="Arial" w:hAnsi="Arial" w:cs="Arial" w:eastAsia="Arial"/>
          <w:sz w:val="28"/>
          <w:szCs w:val="28"/>
          <w:color w:val="7E8080"/>
          <w:spacing w:val="-6"/>
          <w:w w:val="62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595959"/>
          <w:spacing w:val="0"/>
          <w:w w:val="57"/>
          <w:position w:val="0"/>
        </w:rPr>
        <w:t>......</w:t>
      </w:r>
      <w:r>
        <w:rPr>
          <w:rFonts w:ascii="Arial" w:hAnsi="Arial" w:cs="Arial" w:eastAsia="Arial"/>
          <w:sz w:val="28"/>
          <w:szCs w:val="28"/>
          <w:color w:val="595959"/>
          <w:spacing w:val="-10"/>
          <w:w w:val="57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7E8080"/>
          <w:spacing w:val="-27"/>
          <w:w w:val="85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595959"/>
          <w:spacing w:val="0"/>
          <w:w w:val="63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595959"/>
          <w:spacing w:val="-15"/>
          <w:w w:val="63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7E8080"/>
          <w:spacing w:val="0"/>
          <w:w w:val="65"/>
          <w:position w:val="0"/>
        </w:rPr>
        <w:t>..</w:t>
      </w:r>
      <w:r>
        <w:rPr>
          <w:rFonts w:ascii="Arial" w:hAnsi="Arial" w:cs="Arial" w:eastAsia="Arial"/>
          <w:sz w:val="28"/>
          <w:szCs w:val="28"/>
          <w:color w:val="7E8080"/>
          <w:spacing w:val="-36"/>
          <w:w w:val="65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414242"/>
          <w:spacing w:val="0"/>
          <w:w w:val="57"/>
          <w:position w:val="0"/>
        </w:rPr>
        <w:t>.....</w:t>
      </w:r>
      <w:r>
        <w:rPr>
          <w:rFonts w:ascii="Arial" w:hAnsi="Arial" w:cs="Arial" w:eastAsia="Arial"/>
          <w:sz w:val="28"/>
          <w:szCs w:val="28"/>
          <w:color w:val="414242"/>
          <w:spacing w:val="-10"/>
          <w:w w:val="57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6E6E6E"/>
          <w:spacing w:val="0"/>
          <w:w w:val="57"/>
          <w:position w:val="0"/>
        </w:rPr>
        <w:t>...............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left="4474" w:right="1606"/>
        <w:jc w:val="center"/>
        <w:tabs>
          <w:tab w:pos="5060" w:val="left"/>
          <w:tab w:pos="5580" w:val="left"/>
          <w:tab w:pos="6140" w:val="left"/>
          <w:tab w:pos="6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34"/>
          <w:szCs w:val="34"/>
          <w:color w:val="595959"/>
          <w:spacing w:val="0"/>
          <w:w w:val="63"/>
          <w:position w:val="-5"/>
        </w:rPr>
        <w:t>ı</w:t>
      </w:r>
      <w:r>
        <w:rPr>
          <w:rFonts w:ascii="Arial" w:hAnsi="Arial" w:cs="Arial" w:eastAsia="Arial"/>
          <w:sz w:val="34"/>
          <w:szCs w:val="34"/>
          <w:color w:val="595959"/>
          <w:spacing w:val="0"/>
          <w:w w:val="63"/>
          <w:position w:val="-5"/>
        </w:rPr>
        <w:t>  </w:t>
      </w:r>
      <w:r>
        <w:rPr>
          <w:rFonts w:ascii="Arial" w:hAnsi="Arial" w:cs="Arial" w:eastAsia="Arial"/>
          <w:sz w:val="34"/>
          <w:szCs w:val="34"/>
          <w:color w:val="595959"/>
          <w:spacing w:val="15"/>
          <w:w w:val="63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6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6"/>
        </w:rPr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49"/>
          <w:position w:val="-5"/>
        </w:rPr>
        <w:t>ı</w:t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4"/>
          <w:szCs w:val="14"/>
          <w:color w:val="AFAFAF"/>
          <w:spacing w:val="0"/>
          <w:w w:val="49"/>
          <w:position w:val="-5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AFAFAF"/>
          <w:spacing w:val="-15"/>
          <w:w w:val="49"/>
          <w:position w:val="-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FAFA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AFAFAF"/>
          <w:spacing w:val="0"/>
          <w:w w:val="100"/>
          <w:position w:val="-5"/>
        </w:rPr>
      </w:r>
      <w:r>
        <w:rPr>
          <w:rFonts w:ascii="Arial" w:hAnsi="Arial" w:cs="Arial" w:eastAsia="Arial"/>
          <w:sz w:val="40"/>
          <w:szCs w:val="40"/>
          <w:color w:val="959597"/>
          <w:spacing w:val="0"/>
          <w:w w:val="100"/>
          <w:position w:val="-7"/>
        </w:rPr>
        <w:t>1</w:t>
      </w:r>
      <w:r>
        <w:rPr>
          <w:rFonts w:ascii="Arial" w:hAnsi="Arial" w:cs="Arial" w:eastAsia="Arial"/>
          <w:sz w:val="40"/>
          <w:szCs w:val="40"/>
          <w:color w:val="959597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40"/>
          <w:szCs w:val="40"/>
          <w:color w:val="959597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93"/>
          <w:position w:val="7"/>
        </w:rPr>
        <w:t>!Yangıııı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18"/>
          <w:w w:val="93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7"/>
        </w:rPr>
        <w:t>Alına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25"/>
          <w:position w:val="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7"/>
          <w:position w:val="7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106"/>
          <w:position w:val="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  <w:position w:val="7"/>
        </w:rPr>
        <w:t>16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61" w:lineRule="exact"/>
        <w:ind w:left="142" w:right="-20"/>
        <w:jc w:val="left"/>
        <w:tabs>
          <w:tab w:pos="2220" w:val="left"/>
          <w:tab w:pos="5780" w:val="left"/>
          <w:tab w:pos="7580" w:val="left"/>
          <w:tab w:pos="11260" w:val="left"/>
        </w:tabs>
        <w:rPr>
          <w:rFonts w:ascii="Arial" w:hAnsi="Arial" w:cs="Arial" w:eastAsia="Arial"/>
          <w:sz w:val="47"/>
          <w:szCs w:val="4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0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7"/>
          <w:position w:val="9"/>
        </w:rPr>
        <w:t>ahi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8"/>
          <w:position w:val="9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62"/>
          <w:position w:val="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62"/>
          <w:position w:val="9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1"/>
          <w:w w:val="62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20"/>
          <w:position w:val="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20"/>
          <w:w w:val="12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20"/>
          <w:position w:val="9"/>
        </w:rPr>
        <w:t>ögrcnilemedi.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88"/>
          <w:position w:val="9"/>
        </w:rPr>
        <w:t>Jı&lt;iracı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4"/>
          <w:w w:val="88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9"/>
        </w:rPr>
        <w:t>Öğreni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  <w:t>lemedi.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9"/>
        </w:rPr>
      </w:r>
      <w:r>
        <w:rPr>
          <w:rFonts w:ascii="Arial" w:hAnsi="Arial" w:cs="Arial" w:eastAsia="Arial"/>
          <w:sz w:val="47"/>
          <w:szCs w:val="47"/>
          <w:color w:val="AFAFAF"/>
          <w:spacing w:val="0"/>
          <w:w w:val="57"/>
          <w:position w:val="0"/>
        </w:rPr>
        <w:t>ı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217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\ıniri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Serda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7"/>
          <w:position w:val="1"/>
        </w:rPr>
        <w:t>KALKMAZ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0" w:after="0" w:line="241" w:lineRule="auto"/>
        <w:ind w:left="118" w:right="2501" w:firstLine="2054"/>
        <w:jc w:val="left"/>
        <w:tabs>
          <w:tab w:pos="2160" w:val="left"/>
          <w:tab w:pos="4760" w:val="left"/>
          <w:tab w:pos="7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3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7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"/>
          <w:w w:val="8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8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8"/>
          <w:w w:val="8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:04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</w:rPr>
        <w:t>:08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7"/>
          <w:position w:val="1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8"/>
          <w:position w:val="0"/>
        </w:rPr>
        <w:t>599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146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6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4753" w:right="479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23"/>
          <w:w w:val="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9" w:after="0" w:line="276" w:lineRule="auto"/>
        <w:ind w:left="2191" w:right="4446" w:firstLine="2582"/>
        <w:jc w:val="left"/>
        <w:tabs>
          <w:tab w:pos="4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53" w:lineRule="auto"/>
        <w:ind w:left="2201" w:right="2644" w:firstLine="-2054"/>
        <w:jc w:val="left"/>
        <w:tabs>
          <w:tab w:pos="2180" w:val="left"/>
          <w:tab w:pos="4760" w:val="left"/>
          <w:tab w:pos="7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Gitnıişse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7"/>
          <w:w w:val="10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19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192" w:lineRule="exact"/>
        <w:ind w:left="2158" w:right="734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w w:val="108"/>
          <w:position w:val="-1"/>
        </w:rPr>
        <w:t>Şki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9"/>
          <w:w w:val="109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51515"/>
          <w:spacing w:val="0"/>
          <w:w w:val="38"/>
          <w:position w:val="-1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151515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1100" w:bottom="0" w:left="180" w:right="160"/>
        </w:sectPr>
      </w:pPr>
      <w:rPr/>
    </w:p>
    <w:p>
      <w:pPr>
        <w:spacing w:before="24" w:after="0" w:line="240" w:lineRule="auto"/>
        <w:ind w:left="137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71" w:lineRule="auto"/>
        <w:ind w:left="2534" w:right="3440" w:firstLine="-253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9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duınanlı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</w:rPr>
        <w:t>iSöndürmede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80" w:right="160"/>
          <w:cols w:num="2" w:equalWidth="0">
            <w:col w:w="2010" w:space="219"/>
            <w:col w:w="9351"/>
          </w:cols>
        </w:sectPr>
      </w:pPr>
      <w:rPr/>
    </w:p>
    <w:p>
      <w:pPr>
        <w:spacing w:before="0" w:after="0" w:line="160" w:lineRule="exact"/>
        <w:ind w:left="137" w:right="-20"/>
        <w:jc w:val="left"/>
        <w:tabs>
          <w:tab w:pos="3180" w:val="left"/>
          <w:tab w:pos="4760" w:val="left"/>
          <w:tab w:pos="6700" w:val="left"/>
          <w:tab w:pos="8280" w:val="left"/>
          <w:tab w:pos="9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Sulu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3"/>
        </w:rPr>
        <w:t>]Köpük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94"/>
          <w:position w:val="-3"/>
        </w:rPr>
        <w:t>]K.K.T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94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7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]c0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13" w:lineRule="exact"/>
        <w:ind w:left="5398" w:right="-20"/>
        <w:jc w:val="left"/>
        <w:tabs>
          <w:tab w:pos="6700" w:val="left"/>
          <w:tab w:pos="8280" w:val="left"/>
          <w:tab w:pos="98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8"/>
          <w:w w:val="110"/>
          <w:position w:val="4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4"/>
          <w:w w:val="110"/>
          <w:position w:val="4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0"/>
          <w:position w:val="4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45"/>
          <w:w w:val="11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4"/>
        </w:rPr>
      </w:r>
      <w:r>
        <w:rPr>
          <w:rFonts w:ascii="Arial" w:hAnsi="Arial" w:cs="Arial" w:eastAsia="Arial"/>
          <w:sz w:val="34"/>
          <w:szCs w:val="34"/>
          <w:color w:val="595959"/>
          <w:spacing w:val="0"/>
          <w:w w:val="71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59595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595959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71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2D2D2D"/>
          <w:spacing w:val="-60"/>
          <w:w w:val="71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414242"/>
          <w:spacing w:val="0"/>
          <w:w w:val="47"/>
          <w:position w:val="2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226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5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49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katını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girişinde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</w:rPr>
        <w:t>görülmüş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56" w:lineRule="auto"/>
        <w:ind w:left="2191" w:right="98" w:firstLine="-204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kimseni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ikaınet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etmediği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kapısı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penceresini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olmadığında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biraraya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toplanara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tutuşturulınası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2"/>
        </w:rPr>
        <w:t>arılınıştır.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0" w:lineRule="atLeast"/>
        <w:ind w:left="137" w:right="4101" w:firstLine="51"/>
        <w:jc w:val="left"/>
        <w:tabs>
          <w:tab w:pos="2180" w:val="left"/>
          <w:tab w:pos="6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20"/>
          <w:position w:val="1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2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  <w:position w:val="1"/>
        </w:rPr>
        <w:t>irketi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  <w:position w:val="1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"/>
          <w:w w:val="105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54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86"/>
          <w:position w:val="0"/>
        </w:rPr>
        <w:t>J13edeli: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94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94"/>
          <w:position w:val="0"/>
        </w:rPr>
        <w:t>\raç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7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  <w:position w:val="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9" w:after="0" w:line="253" w:lineRule="auto"/>
        <w:ind w:left="190" w:right="9824" w:firstLine="-29"/>
        <w:jc w:val="left"/>
        <w:tabs>
          <w:tab w:pos="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81"/>
        </w:rPr>
        <w:t>Y8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8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5"/>
          <w:w w:val="8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3"/>
        </w:rPr>
        <w:t>esııı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3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3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0" w:after="0" w:line="240" w:lineRule="auto"/>
        <w:ind w:left="166" w:right="-20"/>
        <w:jc w:val="left"/>
        <w:tabs>
          <w:tab w:pos="2180" w:val="left"/>
          <w:tab w:pos="6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2"/>
          <w:szCs w:val="22"/>
          <w:color w:val="414242"/>
          <w:spacing w:val="0"/>
          <w:w w:val="71"/>
          <w:position w:val="0"/>
        </w:rPr>
        <w:t>rTnrilı</w:t>
      </w:r>
      <w:r>
        <w:rPr>
          <w:rFonts w:ascii="Times New Roman" w:hAnsi="Times New Roman" w:cs="Times New Roman" w:eastAsia="Times New Roman"/>
          <w:sz w:val="22"/>
          <w:szCs w:val="22"/>
          <w:color w:val="414242"/>
          <w:spacing w:val="0"/>
          <w:w w:val="71"/>
          <w:position w:val="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414242"/>
          <w:spacing w:val="2"/>
          <w:w w:val="71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71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30"/>
          <w:w w:val="7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3"/>
          <w:position w:val="1"/>
        </w:rPr>
        <w:t>31.05.20ı7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17"/>
          <w:position w:val="1"/>
        </w:rPr>
        <w:t>ll</w: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-7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17"/>
          <w:position w:val="1"/>
        </w:rPr>
        <w:t>:23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238" w:right="-20"/>
        <w:jc w:val="left"/>
        <w:tabs>
          <w:tab w:pos="1060" w:val="left"/>
          <w:tab w:pos="1560" w:val="left"/>
          <w:tab w:pos="8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5"/>
          <w:position w:val="-1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9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Karşıyaka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8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1"/>
          <w:position w:val="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80" w:right="160"/>
        </w:sectPr>
      </w:pPr>
      <w:rPr/>
    </w:p>
    <w:p>
      <w:pPr>
        <w:spacing w:before="43" w:after="0" w:line="240" w:lineRule="auto"/>
        <w:ind w:left="2307" w:right="-53"/>
        <w:jc w:val="center"/>
        <w:tabs>
          <w:tab w:pos="4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0.720001pt;margin-top:4.199353pt;width:18.775801pt;height:27pt;mso-position-horizontal-relative:page;mso-position-vertical-relative:paragraph;z-index:-10218" type="#_x0000_t202" filled="f" stroked="f">
            <v:textbox inset="0,0,0,0">
              <w:txbxContent>
                <w:p>
                  <w:pPr>
                    <w:spacing w:before="0" w:after="0" w:line="540" w:lineRule="exact"/>
                    <w:ind w:right="-121"/>
                    <w:jc w:val="left"/>
                    <w:rPr>
                      <w:rFonts w:ascii="Times New Roman" w:hAnsi="Times New Roman" w:cs="Times New Roman" w:eastAsia="Times New Roman"/>
                      <w:sz w:val="54"/>
                      <w:szCs w:val="5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414667"/>
                      <w:spacing w:val="0"/>
                      <w:w w:val="113"/>
                      <w:i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6" w:after="0" w:line="277" w:lineRule="exact"/>
        <w:ind w:left="2412" w:right="239"/>
        <w:jc w:val="center"/>
        <w:tabs>
          <w:tab w:pos="4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2D2D2D"/>
          <w:w w:val="114"/>
          <w:position w:val="-1"/>
        </w:rPr>
        <w:t>Mura&amp;</w:t>
      </w:r>
      <w:r>
        <w:rPr>
          <w:rFonts w:ascii="Times New Roman" w:hAnsi="Times New Roman" w:cs="Times New Roman" w:eastAsia="Times New Roman"/>
          <w:sz w:val="25"/>
          <w:szCs w:val="25"/>
          <w:color w:val="2D2D2D"/>
          <w:spacing w:val="-20"/>
          <w:w w:val="114"/>
          <w:position w:val="-1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414667"/>
          <w:spacing w:val="-1"/>
          <w:w w:val="71"/>
          <w:position w:val="-1"/>
        </w:rPr>
        <w:t>[</w:t>
      </w:r>
      <w:r>
        <w:rPr>
          <w:rFonts w:ascii="Times New Roman" w:hAnsi="Times New Roman" w:cs="Times New Roman" w:eastAsia="Times New Roman"/>
          <w:sz w:val="25"/>
          <w:szCs w:val="25"/>
          <w:color w:val="414242"/>
          <w:spacing w:val="0"/>
          <w:w w:val="100"/>
          <w:position w:val="-1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414242"/>
          <w:spacing w:val="0"/>
          <w:w w:val="99"/>
          <w:position w:val="-1"/>
        </w:rPr>
        <w:t>\l.trl</w:t>
      </w:r>
      <w:r>
        <w:rPr>
          <w:rFonts w:ascii="Times New Roman" w:hAnsi="Times New Roman" w:cs="Times New Roman" w:eastAsia="Times New Roman"/>
          <w:sz w:val="25"/>
          <w:szCs w:val="25"/>
          <w:color w:val="41424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1424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8"/>
          <w:position w:val="-1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0" w:lineRule="exact"/>
        <w:ind w:left="310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D2D2D"/>
          <w:spacing w:val="0"/>
          <w:w w:val="123"/>
          <w:position w:val="-10"/>
        </w:rPr>
        <w:t>'ü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58" w:lineRule="exact"/>
        <w:ind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24"/>
          <w:szCs w:val="24"/>
          <w:color w:val="2D2D2D"/>
          <w:spacing w:val="0"/>
          <w:w w:val="52"/>
          <w:position w:val="-11"/>
        </w:rPr>
        <w:t>O</w:t>
      </w:r>
      <w:r>
        <w:rPr>
          <w:rFonts w:ascii="Arial" w:hAnsi="Arial" w:cs="Arial" w:eastAsia="Arial"/>
          <w:sz w:val="24"/>
          <w:szCs w:val="24"/>
          <w:color w:val="2D2D2D"/>
          <w:spacing w:val="30"/>
          <w:w w:val="52"/>
          <w:position w:val="-1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D2D2D"/>
          <w:spacing w:val="0"/>
          <w:w w:val="58"/>
          <w:position w:val="-11"/>
        </w:rPr>
        <w:t>61"aılre\</w:t>
      </w:r>
      <w:r>
        <w:rPr>
          <w:rFonts w:ascii="Times New Roman" w:hAnsi="Times New Roman" w:cs="Times New Roman" w:eastAsia="Times New Roman"/>
          <w:sz w:val="25"/>
          <w:szCs w:val="25"/>
          <w:color w:val="2D2D2D"/>
          <w:spacing w:val="0"/>
          <w:w w:val="59"/>
          <w:position w:val="-11"/>
        </w:rPr>
        <w:t>PP1117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80" w:right="160"/>
          <w:cols w:num="2" w:equalWidth="0">
            <w:col w:w="5940" w:space="2880"/>
            <w:col w:w="2760"/>
          </w:cols>
        </w:sectPr>
      </w:pPr>
      <w:rPr/>
    </w:p>
    <w:p>
      <w:pPr>
        <w:spacing w:before="51" w:after="0" w:line="251" w:lineRule="exact"/>
        <w:ind w:left="310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-7"/>
          <w:w w:val="109"/>
          <w:i/>
          <w:position w:val="-5"/>
        </w:rPr>
        <w:t>.</w:t>
      </w:r>
      <w:r>
        <w:rPr>
          <w:rFonts w:ascii="Arial" w:hAnsi="Arial" w:cs="Arial" w:eastAsia="Arial"/>
          <w:sz w:val="26"/>
          <w:szCs w:val="26"/>
          <w:color w:val="2D2D2D"/>
          <w:spacing w:val="-76"/>
          <w:w w:val="72"/>
          <w:position w:val="-4"/>
        </w:rPr>
        <w:t>"</w:t>
      </w:r>
      <w:r>
        <w:rPr>
          <w:rFonts w:ascii="Arial" w:hAnsi="Arial" w:cs="Arial" w:eastAsia="Arial"/>
          <w:sz w:val="15"/>
          <w:szCs w:val="15"/>
          <w:color w:val="2D2D2D"/>
          <w:spacing w:val="-61"/>
          <w:w w:val="109"/>
          <w:i/>
          <w:position w:val="-5"/>
        </w:rPr>
        <w:t>Q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72"/>
          <w:position w:val="-4"/>
        </w:rPr>
        <w:t>'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523" w:lineRule="exact"/>
        <w:ind w:left="286" w:right="-124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56"/>
          <w:szCs w:val="56"/>
          <w:color w:val="2D2D2D"/>
          <w:spacing w:val="-123"/>
          <w:w w:val="51"/>
          <w:position w:val="1"/>
        </w:rPr>
        <w:t>·</w:t>
      </w:r>
      <w:r>
        <w:rPr>
          <w:rFonts w:ascii="Arial" w:hAnsi="Arial" w:cs="Arial" w:eastAsia="Arial"/>
          <w:sz w:val="26"/>
          <w:szCs w:val="26"/>
          <w:color w:val="2D2D2D"/>
          <w:spacing w:val="-9"/>
          <w:w w:val="162"/>
          <w:position w:val="20"/>
        </w:rPr>
        <w:t>i</w:t>
      </w:r>
      <w:r>
        <w:rPr>
          <w:rFonts w:ascii="Arial" w:hAnsi="Arial" w:cs="Arial" w:eastAsia="Arial"/>
          <w:sz w:val="56"/>
          <w:szCs w:val="56"/>
          <w:color w:val="2D2D2D"/>
          <w:spacing w:val="-126"/>
          <w:w w:val="51"/>
          <w:position w:val="1"/>
        </w:rPr>
        <w:t>-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162"/>
          <w:position w:val="20"/>
        </w:rPr>
        <w:t>l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671" w:lineRule="exact"/>
        <w:ind w:right="-139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1"/>
          <w:position w:val="7"/>
        </w:rPr>
        <w:t>".</w:t>
      </w:r>
      <w:r>
        <w:rPr>
          <w:rFonts w:ascii="Arial" w:hAnsi="Arial" w:cs="Arial" w:eastAsia="Arial"/>
          <w:sz w:val="20"/>
          <w:szCs w:val="20"/>
          <w:color w:val="2D2D2D"/>
          <w:spacing w:val="9"/>
          <w:w w:val="81"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-104"/>
          <w:w w:val="101"/>
          <w:position w:val="7"/>
        </w:rPr>
        <w:t>P</w:t>
      </w:r>
      <w:r>
        <w:rPr>
          <w:rFonts w:ascii="Times New Roman" w:hAnsi="Times New Roman" w:cs="Times New Roman" w:eastAsia="Times New Roman"/>
          <w:sz w:val="66"/>
          <w:szCs w:val="66"/>
          <w:color w:val="414667"/>
          <w:spacing w:val="-109"/>
          <w:w w:val="153"/>
          <w:position w:val="1"/>
        </w:rPr>
        <w:t>t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2"/>
          <w:position w:val="7"/>
        </w:rPr>
        <w:t>o</w:t>
      </w:r>
      <w:r>
        <w:rPr>
          <w:rFonts w:ascii="Arial" w:hAnsi="Arial" w:cs="Arial" w:eastAsia="Arial"/>
          <w:sz w:val="20"/>
          <w:szCs w:val="20"/>
          <w:color w:val="2D2D2D"/>
          <w:spacing w:val="2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66"/>
          <w:szCs w:val="66"/>
          <w:color w:val="414667"/>
          <w:spacing w:val="0"/>
          <w:w w:val="153"/>
          <w:position w:val="1"/>
        </w:rPr>
        <w:t>ı</w:t>
      </w:r>
      <w:r>
        <w:rPr>
          <w:rFonts w:ascii="Times New Roman" w:hAnsi="Times New Roman" w:cs="Times New Roman" w:eastAsia="Times New Roman"/>
          <w:sz w:val="66"/>
          <w:szCs w:val="66"/>
          <w:color w:val="2D2D2D"/>
          <w:spacing w:val="0"/>
          <w:w w:val="29"/>
          <w:position w:val="1"/>
        </w:rPr>
        <w:t>ı</w:t>
      </w:r>
      <w:r>
        <w:rPr>
          <w:rFonts w:ascii="Times New Roman" w:hAnsi="Times New Roman" w:cs="Times New Roman" w:eastAsia="Times New Roman"/>
          <w:sz w:val="66"/>
          <w:szCs w:val="66"/>
          <w:color w:val="2D2D2D"/>
          <w:spacing w:val="-89"/>
          <w:w w:val="30"/>
          <w:position w:val="1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7E8080"/>
          <w:spacing w:val="0"/>
          <w:w w:val="82"/>
          <w:position w:val="7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7E8080"/>
          <w:spacing w:val="-2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0"/>
          <w:w w:val="100"/>
          <w:position w:val="7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0"/>
          <w:w w:val="100"/>
          <w:position w:val="7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2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59597"/>
          <w:spacing w:val="0"/>
          <w:w w:val="111"/>
          <w:position w:val="7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26" w:lineRule="exact"/>
        <w:ind w:left="182" w:right="-70"/>
        <w:jc w:val="left"/>
        <w:tabs>
          <w:tab w:pos="184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414242"/>
          <w:spacing w:val="0"/>
          <w:w w:val="100"/>
          <w:position w:val="-1"/>
        </w:rPr>
        <w:t>miri</w:t>
      </w:r>
      <w:r>
        <w:rPr>
          <w:rFonts w:ascii="Arial" w:hAnsi="Arial" w:cs="Arial" w:eastAsia="Arial"/>
          <w:sz w:val="20"/>
          <w:szCs w:val="20"/>
          <w:color w:val="414242"/>
          <w:spacing w:val="-43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41424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414242"/>
          <w:spacing w:val="0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9AA5CD"/>
          <w:spacing w:val="0"/>
          <w:w w:val="49"/>
          <w:position w:val="-1"/>
        </w:rPr>
        <w:t>_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959597"/>
          <w:spacing w:val="0"/>
          <w:w w:val="83"/>
          <w:i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922" w:lineRule="exact"/>
        <w:ind w:right="-20"/>
        <w:jc w:val="left"/>
        <w:rPr>
          <w:rFonts w:ascii="Times New Roman" w:hAnsi="Times New Roman" w:cs="Times New Roman" w:eastAsia="Times New Roman"/>
          <w:sz w:val="144"/>
          <w:szCs w:val="14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4"/>
          <w:szCs w:val="144"/>
          <w:color w:val="595959"/>
          <w:spacing w:val="-430"/>
          <w:w w:val="65"/>
          <w:position w:val="-5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2"/>
          <w:position w:val="27"/>
        </w:rPr>
        <w:t>ilf,i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-65"/>
          <w:w w:val="103"/>
          <w:position w:val="27"/>
        </w:rPr>
        <w:t>y</w:t>
      </w:r>
      <w:r>
        <w:rPr>
          <w:rFonts w:ascii="Times New Roman" w:hAnsi="Times New Roman" w:cs="Times New Roman" w:eastAsia="Times New Roman"/>
          <w:sz w:val="144"/>
          <w:szCs w:val="144"/>
          <w:color w:val="595959"/>
          <w:spacing w:val="-609"/>
          <w:w w:val="66"/>
          <w:position w:val="-5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2"/>
          <w:position w:val="27"/>
        </w:rPr>
        <w:t>&lt;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-2"/>
          <w:w w:val="100"/>
          <w:position w:val="2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84"/>
          <w:position w:val="27"/>
        </w:rPr>
        <w:t>Bi&lt;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93"/>
          <w:w w:val="85"/>
          <w:position w:val="27"/>
        </w:rPr>
        <w:t>Ü</w:t>
      </w:r>
      <w:r>
        <w:rPr>
          <w:rFonts w:ascii="Times New Roman" w:hAnsi="Times New Roman" w:cs="Times New Roman" w:eastAsia="Times New Roman"/>
          <w:sz w:val="144"/>
          <w:szCs w:val="144"/>
          <w:color w:val="595959"/>
          <w:spacing w:val="-273"/>
          <w:w w:val="65"/>
          <w:position w:val="-5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85"/>
          <w:position w:val="2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8"/>
          <w:w w:val="100"/>
          <w:position w:val="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54"/>
          <w:w w:val="103"/>
          <w:position w:val="27"/>
        </w:rPr>
        <w:t>A</w:t>
      </w:r>
      <w:r>
        <w:rPr>
          <w:rFonts w:ascii="Times New Roman" w:hAnsi="Times New Roman" w:cs="Times New Roman" w:eastAsia="Times New Roman"/>
          <w:sz w:val="144"/>
          <w:szCs w:val="144"/>
          <w:color w:val="595959"/>
          <w:spacing w:val="-545"/>
          <w:w w:val="65"/>
          <w:position w:val="-5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2"/>
          <w:position w:val="27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9"/>
          <w:w w:val="100"/>
          <w:position w:val="2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318"/>
          <w:position w:val="2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87"/>
          <w:w w:val="318"/>
          <w:position w:val="27"/>
        </w:rPr>
        <w:t> </w:t>
      </w:r>
      <w:r>
        <w:rPr>
          <w:rFonts w:ascii="Times New Roman" w:hAnsi="Times New Roman" w:cs="Times New Roman" w:eastAsia="Times New Roman"/>
          <w:sz w:val="144"/>
          <w:szCs w:val="144"/>
          <w:color w:val="595959"/>
          <w:spacing w:val="0"/>
          <w:w w:val="66"/>
          <w:position w:val="-51"/>
        </w:rPr>
        <w:t>n.'</w:t>
      </w:r>
      <w:r>
        <w:rPr>
          <w:rFonts w:ascii="Times New Roman" w:hAnsi="Times New Roman" w:cs="Times New Roman" w:eastAsia="Times New Roman"/>
          <w:sz w:val="144"/>
          <w:szCs w:val="1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80" w:right="160"/>
          <w:cols w:num="4" w:equalWidth="0">
            <w:col w:w="497" w:space="1872"/>
            <w:col w:w="1187" w:space="277"/>
            <w:col w:w="1903" w:space="2705"/>
            <w:col w:w="3139"/>
          </w:cols>
        </w:sectPr>
      </w:pPr>
      <w:rPr/>
    </w:p>
    <w:p>
      <w:pPr>
        <w:spacing w:before="0" w:after="0" w:line="141" w:lineRule="exact"/>
        <w:ind w:left="4227" w:right="661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4.16pt;margin-top:26.4pt;width:569.520012pt;height:773.760002pt;mso-position-horizontal-relative:page;mso-position-vertical-relative:page;z-index:-10228" coordorigin="283,528" coordsize="11390,15475">
            <v:group style="position:absolute;left:298;top:538;width:2;height:1152" coordorigin="298,538" coordsize="2,1152">
              <v:shape style="position:absolute;left:298;top:538;width:2;height:1152" coordorigin="298,538" coordsize="0,1152" path="m298,1690l298,538e" filled="f" stroked="t" strokeweight=".96pt" strokecolor="#676767">
                <v:path arrowok="t"/>
              </v:shape>
            </v:group>
            <v:group style="position:absolute;left:288;top:540;width:1416;height:2" coordorigin="288,540" coordsize="1416,2">
              <v:shape style="position:absolute;left:288;top:540;width:1416;height:2" coordorigin="288,540" coordsize="1416,0" path="m288,540l1704,540e" filled="f" stroked="t" strokeweight=".48pt" strokecolor="#2F2F2F">
                <v:path arrowok="t"/>
              </v:shape>
            </v:group>
            <v:group style="position:absolute;left:1310;top:547;width:10286;height:2" coordorigin="1310,547" coordsize="10286,2">
              <v:shape style="position:absolute;left:1310;top:547;width:10286;height:2" coordorigin="1310,547" coordsize="10286,0" path="m1310,547l11597,547e" filled="f" stroked="t" strokeweight=".72pt" strokecolor="#575757">
                <v:path arrowok="t"/>
              </v:shape>
            </v:group>
            <v:group style="position:absolute;left:2347;top:538;width:2;height:1517" coordorigin="2347,538" coordsize="2,1517">
              <v:shape style="position:absolute;left:2347;top:538;width:2;height:1517" coordorigin="2347,538" coordsize="0,1517" path="m2347,2054l2347,538e" filled="f" stroked="t" strokeweight=".48pt" strokecolor="#1F1F1F">
                <v:path arrowok="t"/>
              </v:shape>
            </v:group>
            <v:group style="position:absolute;left:8285;top:552;width:1330;height:2" coordorigin="8285,552" coordsize="1330,2">
              <v:shape style="position:absolute;left:8285;top:552;width:1330;height:2" coordorigin="8285,552" coordsize="1330,0" path="m8285,552l9614,552e" filled="f" stroked="t" strokeweight=".48pt" strokecolor="#2B2B2B">
                <v:path arrowok="t"/>
              </v:shape>
            </v:group>
            <v:group style="position:absolute;left:9178;top:547;width:2;height:850" coordorigin="9178,547" coordsize="2,850">
              <v:shape style="position:absolute;left:9178;top:547;width:2;height:850" coordorigin="9178,547" coordsize="0,850" path="m9178,1397l9178,547e" filled="f" stroked="t" strokeweight=".96pt" strokecolor="#575757">
                <v:path arrowok="t"/>
              </v:shape>
            </v:group>
            <v:group style="position:absolute;left:11597;top:538;width:2;height:1536" coordorigin="11597,538" coordsize="2,1536">
              <v:shape style="position:absolute;left:11597;top:538;width:2;height:1536" coordorigin="11597,538" coordsize="0,1536" path="m11597,2074l11597,538e" filled="f" stroked="t" strokeweight=".72pt" strokecolor="#4F4F4F">
                <v:path arrowok="t"/>
              </v:shape>
            </v:group>
            <v:group style="position:absolute;left:11592;top:1061;width:2;height:264" coordorigin="11592,1061" coordsize="2,264">
              <v:shape style="position:absolute;left:11592;top:1061;width:2;height:264" coordorigin="11592,1061" coordsize="0,264" path="m11592,1325l11592,1061e" filled="f" stroked="t" strokeweight=".48pt" strokecolor="#3F3F3F">
                <v:path arrowok="t"/>
              </v:shape>
            </v:group>
            <v:group style="position:absolute;left:9182;top:1339;width:2;height:715" coordorigin="9182,1339" coordsize="2,715">
              <v:shape style="position:absolute;left:9182;top:1339;width:2;height:715" coordorigin="9182,1339" coordsize="0,715" path="m9182,2054l9182,1339e" filled="f" stroked="t" strokeweight=".48pt" strokecolor="#2F2F2F">
                <v:path arrowok="t"/>
              </v:shape>
            </v:group>
            <v:group style="position:absolute;left:298;top:2040;width:2078;height:2" coordorigin="298,2040" coordsize="2078,2">
              <v:shape style="position:absolute;left:298;top:2040;width:2078;height:2" coordorigin="298,2040" coordsize="2078,0" path="m298,2040l2376,2040e" filled="f" stroked="t" strokeweight=".48pt" strokecolor="#282828">
                <v:path arrowok="t"/>
              </v:shape>
            </v:group>
            <v:group style="position:absolute;left:302;top:1512;width:2;height:557" coordorigin="302,1512" coordsize="2,557">
              <v:shape style="position:absolute;left:302;top:1512;width:2;height:557" coordorigin="302,1512" coordsize="0,557" path="m302,2069l302,1512e" filled="f" stroked="t" strokeweight=".48pt" strokecolor="#383838">
                <v:path arrowok="t"/>
              </v:shape>
            </v:group>
            <v:group style="position:absolute;left:2299;top:2045;width:9307;height:2" coordorigin="2299,2045" coordsize="9307,2">
              <v:shape style="position:absolute;left:2299;top:2045;width:9307;height:2" coordorigin="2299,2045" coordsize="9307,0" path="m2299,2045l11606,2045e" filled="f" stroked="t" strokeweight=".96pt" strokecolor="#5B5B5B">
                <v:path arrowok="t"/>
              </v:shape>
            </v:group>
            <v:group style="position:absolute;left:298;top:2256;width:854;height:2" coordorigin="298,2256" coordsize="854,2">
              <v:shape style="position:absolute;left:298;top:2256;width:854;height:2" coordorigin="298,2256" coordsize="854,0" path="m298,2256l1152,2256e" filled="f" stroked="t" strokeweight=".72pt" strokecolor="#4F4F4F">
                <v:path arrowok="t"/>
              </v:shape>
            </v:group>
            <v:group style="position:absolute;left:302;top:2002;width:2;height:1603" coordorigin="302,2002" coordsize="2,1603">
              <v:shape style="position:absolute;left:302;top:2002;width:2;height:1603" coordorigin="302,2002" coordsize="0,1603" path="m302,3605l302,2002e" filled="f" stroked="t" strokeweight=".48pt" strokecolor="#181818">
                <v:path arrowok="t"/>
              </v:shape>
            </v:group>
            <v:group style="position:absolute;left:1094;top:2261;width:2246;height:2" coordorigin="1094,2261" coordsize="2246,2">
              <v:shape style="position:absolute;left:1094;top:2261;width:2246;height:2" coordorigin="1094,2261" coordsize="2246,0" path="m1094,2261l3341,2261e" filled="f" stroked="t" strokeweight=".48pt" strokecolor="#1F1F1F">
                <v:path arrowok="t"/>
              </v:shape>
            </v:group>
            <v:group style="position:absolute;left:3312;top:2251;width:1618;height:2" coordorigin="3312,2251" coordsize="1618,2">
              <v:shape style="position:absolute;left:3312;top:2251;width:1618;height:2" coordorigin="3312,2251" coordsize="1618,0" path="m3312,2251l4930,2251e" filled="f" stroked="t" strokeweight=".48pt" strokecolor="#282828">
                <v:path arrowok="t"/>
              </v:shape>
            </v:group>
            <v:group style="position:absolute;left:4930;top:2251;width:235;height:2" coordorigin="4930,2251" coordsize="235,2">
              <v:shape style="position:absolute;left:4930;top:2251;width:235;height:2" coordorigin="4930,2251" coordsize="235,0" path="m4930,2251l5165,2251e" filled="f" stroked="t" strokeweight=".96pt" strokecolor="#2B2B2B">
                <v:path arrowok="t"/>
              </v:shape>
            </v:group>
            <v:group style="position:absolute;left:5165;top:2251;width:2563;height:2" coordorigin="5165,2251" coordsize="2563,2">
              <v:shape style="position:absolute;left:5165;top:2251;width:2563;height:2" coordorigin="5165,2251" coordsize="2563,0" path="m5165,2251l7728,2251e" filled="f" stroked="t" strokeweight=".96pt" strokecolor="#282828">
                <v:path arrowok="t"/>
              </v:shape>
            </v:group>
            <v:group style="position:absolute;left:7699;top:2261;width:643;height:2" coordorigin="7699,2261" coordsize="643,2">
              <v:shape style="position:absolute;left:7699;top:2261;width:643;height:2" coordorigin="7699,2261" coordsize="643,0" path="m7699,2261l8342,2261e" filled="f" stroked="t" strokeweight=".48pt" strokecolor="#282828">
                <v:path arrowok="t"/>
              </v:shape>
            </v:group>
            <v:group style="position:absolute;left:8314;top:2251;width:2328;height:2" coordorigin="8314,2251" coordsize="2328,2">
              <v:shape style="position:absolute;left:8314;top:2251;width:2328;height:2" coordorigin="8314,2251" coordsize="2328,0" path="m8314,2251l10642,2251e" filled="f" stroked="t" strokeweight=".96pt" strokecolor="#282828">
                <v:path arrowok="t"/>
              </v:shape>
            </v:group>
            <v:group style="position:absolute;left:10613;top:2261;width:826;height:2" coordorigin="10613,2261" coordsize="826,2">
              <v:shape style="position:absolute;left:10613;top:2261;width:826;height:2" coordorigin="10613,2261" coordsize="826,0" path="m10613,2261l11438,2261e" filled="f" stroked="t" strokeweight=".48pt" strokecolor="#282828">
                <v:path arrowok="t"/>
              </v:shape>
            </v:group>
            <v:group style="position:absolute;left:11381;top:2261;width:226;height:2" coordorigin="11381,2261" coordsize="226,2">
              <v:shape style="position:absolute;left:11381;top:2261;width:226;height:2" coordorigin="11381,2261" coordsize="226,0" path="m11381,2261l11606,2261e" filled="f" stroked="t" strokeweight=".48pt" strokecolor="#3B3B3B">
                <v:path arrowok="t"/>
              </v:shape>
            </v:group>
            <v:group style="position:absolute;left:298;top:2462;width:1229;height:2" coordorigin="298,2462" coordsize="1229,2">
              <v:shape style="position:absolute;left:298;top:2462;width:1229;height:2" coordorigin="298,2462" coordsize="1229,0" path="m298,2462l1526,2462e" filled="f" stroked="t" strokeweight=".96pt" strokecolor="#2B2B2B">
                <v:path arrowok="t"/>
              </v:shape>
            </v:group>
            <v:group style="position:absolute;left:1080;top:2477;width:10526;height:2" coordorigin="1080,2477" coordsize="10526,2">
              <v:shape style="position:absolute;left:1080;top:2477;width:10526;height:2" coordorigin="1080,2477" coordsize="10526,0" path="m1080,2477l11606,2477e" filled="f" stroked="t" strokeweight=".96pt" strokecolor="#575757">
                <v:path arrowok="t"/>
              </v:shape>
            </v:group>
            <v:group style="position:absolute;left:298;top:2693;width:3643;height:2" coordorigin="298,2693" coordsize="3643,2">
              <v:shape style="position:absolute;left:298;top:2693;width:3643;height:2" coordorigin="298,2693" coordsize="3643,0" path="m298,2693l3941,2693e" filled="f" stroked="t" strokeweight=".48pt" strokecolor="#2F2F2F">
                <v:path arrowok="t"/>
              </v:shape>
            </v:group>
            <v:group style="position:absolute;left:3538;top:2698;width:2218;height:2" coordorigin="3538,2698" coordsize="2218,2">
              <v:shape style="position:absolute;left:3538;top:2698;width:2218;height:2" coordorigin="3538,2698" coordsize="2218,0" path="m3538,2698l5755,2698e" filled="f" stroked="t" strokeweight=".96pt" strokecolor="#4F4F4F">
                <v:path arrowok="t"/>
              </v:shape>
            </v:group>
            <v:group style="position:absolute;left:4133;top:2683;width:797;height:2" coordorigin="4133,2683" coordsize="797,2">
              <v:shape style="position:absolute;left:4133;top:2683;width:797;height:2" coordorigin="4133,2683" coordsize="797,0" path="m4133,2683l4930,2683e" filled="f" stroked="t" strokeweight=".96pt" strokecolor="#2B2B2B">
                <v:path arrowok="t"/>
              </v:shape>
            </v:group>
            <v:group style="position:absolute;left:5717;top:2683;width:547;height:2" coordorigin="5717,2683" coordsize="547,2">
              <v:shape style="position:absolute;left:5717;top:2683;width:547;height:2" coordorigin="5717,2683" coordsize="547,0" path="m5717,2683l6264,2683e" filled="f" stroked="t" strokeweight=".96pt" strokecolor="#282828">
                <v:path arrowok="t"/>
              </v:shape>
            </v:group>
            <v:group style="position:absolute;left:5899;top:2698;width:1238;height:2" coordorigin="5899,2698" coordsize="1238,2">
              <v:shape style="position:absolute;left:5899;top:2698;width:1238;height:2" coordorigin="5899,2698" coordsize="1238,0" path="m5899,2698l7138,2698e" filled="f" stroked="t" strokeweight=".96pt" strokecolor="#4F4F4F">
                <v:path arrowok="t"/>
              </v:shape>
            </v:group>
            <v:group style="position:absolute;left:6989;top:2683;width:442;height:2" coordorigin="6989,2683" coordsize="442,2">
              <v:shape style="position:absolute;left:6989;top:2683;width:442;height:2" coordorigin="6989,2683" coordsize="442,0" path="m6989,2683l7430,2683e" filled="f" stroked="t" strokeweight=".96pt" strokecolor="#2B2B2B">
                <v:path arrowok="t"/>
              </v:shape>
            </v:group>
            <v:group style="position:absolute;left:7330;top:2698;width:730;height:2" coordorigin="7330,2698" coordsize="730,2">
              <v:shape style="position:absolute;left:7330;top:2698;width:730;height:2" coordorigin="7330,2698" coordsize="730,0" path="m7330,2698l8059,2698e" filled="f" stroked="t" strokeweight=".72pt" strokecolor="#4F4F4F">
                <v:path arrowok="t"/>
              </v:shape>
            </v:group>
            <v:group style="position:absolute;left:7728;top:2683;width:586;height:2" coordorigin="7728,2683" coordsize="586,2">
              <v:shape style="position:absolute;left:7728;top:2683;width:586;height:2" coordorigin="7728,2683" coordsize="586,0" path="m7728,2683l8314,2683e" filled="f" stroked="t" strokeweight=".48pt" strokecolor="#282828">
                <v:path arrowok="t"/>
              </v:shape>
            </v:group>
            <v:group style="position:absolute;left:8314;top:2683;width:1272;height:2" coordorigin="8314,2683" coordsize="1272,2">
              <v:shape style="position:absolute;left:8314;top:2683;width:1272;height:2" coordorigin="8314,2683" coordsize="1272,0" path="m8314,2683l9586,2683e" filled="f" stroked="t" strokeweight=".96pt" strokecolor="#232323">
                <v:path arrowok="t"/>
              </v:shape>
            </v:group>
            <v:group style="position:absolute;left:9586;top:2683;width:1056;height:2" coordorigin="9586,2683" coordsize="1056,2">
              <v:shape style="position:absolute;left:9586;top:2683;width:1056;height:2" coordorigin="9586,2683" coordsize="1056,0" path="m9586,2683l10642,2683e" filled="f" stroked="t" strokeweight=".48pt" strokecolor="#2B2B2B">
                <v:path arrowok="t"/>
              </v:shape>
            </v:group>
            <v:group style="position:absolute;left:10642;top:2683;width:106;height:2" coordorigin="10642,2683" coordsize="106,2">
              <v:shape style="position:absolute;left:10642;top:2683;width:106;height:2" coordorigin="10642,2683" coordsize="106,0" path="m10642,2683l10747,2683e" filled="f" stroked="t" strokeweight=".96pt" strokecolor="#343434">
                <v:path arrowok="t"/>
              </v:shape>
            </v:group>
            <v:group style="position:absolute;left:10718;top:2693;width:893;height:2" coordorigin="10718,2693" coordsize="893,2">
              <v:shape style="position:absolute;left:10718;top:2693;width:893;height:2" coordorigin="10718,2693" coordsize="893,0" path="m10718,2693l11611,2693e" filled="f" stroked="t" strokeweight=".48pt" strokecolor="#2F2F2F">
                <v:path arrowok="t"/>
              </v:shape>
            </v:group>
            <v:group style="position:absolute;left:11604;top:538;width:2;height:2179" coordorigin="11604,538" coordsize="2,2179">
              <v:shape style="position:absolute;left:11604;top:538;width:2;height:2179" coordorigin="11604,538" coordsize="0,2179" path="m11604,2717l11604,538e" filled="f" stroked="t" strokeweight=".48pt" strokecolor="#444444">
                <v:path arrowok="t"/>
              </v:shape>
            </v:group>
            <v:group style="position:absolute;left:298;top:2909;width:11318;height:2" coordorigin="298,2909" coordsize="11318,2">
              <v:shape style="position:absolute;left:298;top:2909;width:11318;height:2" coordorigin="298,2909" coordsize="11318,0" path="m298,2909l11616,2909e" filled="f" stroked="t" strokeweight=".96pt" strokecolor="#575757">
                <v:path arrowok="t"/>
              </v:shape>
            </v:group>
            <v:group style="position:absolute;left:11606;top:2549;width:2;height:1056" coordorigin="11606,2549" coordsize="2,1056">
              <v:shape style="position:absolute;left:11606;top:2549;width:2;height:1056" coordorigin="11606,2549" coordsize="0,1056" path="m11606,3605l11606,2549e" filled="f" stroked="t" strokeweight=".96pt" strokecolor="#606060">
                <v:path arrowok="t"/>
              </v:shape>
            </v:group>
            <v:group style="position:absolute;left:298;top:3125;width:1258;height:2" coordorigin="298,3125" coordsize="1258,2">
              <v:shape style="position:absolute;left:298;top:3125;width:1258;height:2" coordorigin="298,3125" coordsize="1258,0" path="m298,3125l1555,3125e" filled="f" stroked="t" strokeweight=".48pt" strokecolor="#2B2B2B">
                <v:path arrowok="t"/>
              </v:shape>
            </v:group>
            <v:group style="position:absolute;left:1498;top:3130;width:9202;height:2" coordorigin="1498,3130" coordsize="9202,2">
              <v:shape style="position:absolute;left:1498;top:3130;width:9202;height:2" coordorigin="1498,3130" coordsize="9202,0" path="m1498,3130l10699,3130e" filled="f" stroked="t" strokeweight=".96pt" strokecolor="#545454">
                <v:path arrowok="t"/>
              </v:shape>
            </v:group>
            <v:group style="position:absolute;left:10642;top:3115;width:950;height:2" coordorigin="10642,3115" coordsize="950,2">
              <v:shape style="position:absolute;left:10642;top:3115;width:950;height:2" coordorigin="10642,3115" coordsize="950,0" path="m10642,3115l11592,3115e" filled="f" stroked="t" strokeweight=".48pt" strokecolor="#2F2F2F">
                <v:path arrowok="t"/>
              </v:shape>
            </v:group>
            <v:group style="position:absolute;left:3816;top:3106;width:2;height:240" coordorigin="3816,3106" coordsize="2,240">
              <v:shape style="position:absolute;left:3816;top:3106;width:2;height:240" coordorigin="3816,3106" coordsize="0,240" path="m3816,3346l3816,3106e" filled="f" stroked="t" strokeweight=".48pt" strokecolor="#545454">
                <v:path arrowok="t"/>
              </v:shape>
            </v:group>
            <v:group style="position:absolute;left:6998;top:3000;width:2;height:878" coordorigin="6998,3000" coordsize="2,878">
              <v:shape style="position:absolute;left:6998;top:3000;width:2;height:878" coordorigin="6998,3000" coordsize="0,878" path="m6998,3878l6998,3000e" filled="f" stroked="t" strokeweight=".72pt" strokecolor="#575757">
                <v:path arrowok="t"/>
              </v:shape>
            </v:group>
            <v:group style="position:absolute;left:3816;top:3346;width:2;height:230" coordorigin="3816,3346" coordsize="2,230">
              <v:shape style="position:absolute;left:3816;top:3346;width:2;height:230" coordorigin="3816,3346" coordsize="0,230" path="m3816,3576l3816,3346e" filled="f" stroked="t" strokeweight=".48pt" strokecolor="#000000">
                <v:path arrowok="t"/>
              </v:shape>
            </v:group>
            <v:group style="position:absolute;left:298;top:3864;width:1435;height:2" coordorigin="298,3864" coordsize="1435,2">
              <v:shape style="position:absolute;left:298;top:3864;width:1435;height:2" coordorigin="298,3864" coordsize="1435,0" path="m298,3864l1733,3864e" filled="f" stroked="t" strokeweight=".48pt" strokecolor="#1F1F1F">
                <v:path arrowok="t"/>
              </v:shape>
            </v:group>
            <v:group style="position:absolute;left:307;top:3547;width:2;height:619" coordorigin="307,3547" coordsize="2,619">
              <v:shape style="position:absolute;left:307;top:3547;width:2;height:619" coordorigin="307,3547" coordsize="0,619" path="m307,4166l307,3547e" filled="f" stroked="t" strokeweight=".72pt" strokecolor="#383838">
                <v:path arrowok="t"/>
              </v:shape>
            </v:group>
            <v:group style="position:absolute;left:3816;top:3576;width:2;height:302" coordorigin="3816,3576" coordsize="2,302">
              <v:shape style="position:absolute;left:3816;top:3576;width:2;height:302" coordorigin="3816,3576" coordsize="0,302" path="m3816,3878l3816,3576e" filled="f" stroked="t" strokeweight=".48pt" strokecolor="#545454">
                <v:path arrowok="t"/>
              </v:shape>
            </v:group>
            <v:group style="position:absolute;left:1675;top:3864;width:4272;height:2" coordorigin="1675,3864" coordsize="4272,2">
              <v:shape style="position:absolute;left:1675;top:3864;width:4272;height:2" coordorigin="1675,3864" coordsize="4272,0" path="m1675,3864l5947,3864e" filled="f" stroked="t" strokeweight="1.2pt" strokecolor="#484848">
                <v:path arrowok="t"/>
              </v:shape>
            </v:group>
            <v:group style="position:absolute;left:5890;top:3869;width:1714;height:2" coordorigin="5890,3869" coordsize="1714,2">
              <v:shape style="position:absolute;left:5890;top:3869;width:1714;height:2" coordorigin="5890,3869" coordsize="1714,0" path="m5890,3869l7603,3869e" filled="f" stroked="t" strokeweight=".96pt" strokecolor="#5B5B5B">
                <v:path arrowok="t"/>
              </v:shape>
            </v:group>
            <v:group style="position:absolute;left:6950;top:3864;width:4666;height:2" coordorigin="6950,3864" coordsize="4666,2">
              <v:shape style="position:absolute;left:6950;top:3864;width:4666;height:2" coordorigin="6950,3864" coordsize="4666,0" path="m6950,3864l11616,3864e" filled="f" stroked="t" strokeweight=".48pt" strokecolor="#2F2F2F">
                <v:path arrowok="t"/>
              </v:shape>
            </v:group>
            <v:group style="position:absolute;left:11611;top:3547;width:2;height:331" coordorigin="11611,3547" coordsize="2,331">
              <v:shape style="position:absolute;left:11611;top:3547;width:2;height:331" coordorigin="11611,3547" coordsize="0,331" path="m11611,3878l11611,3547e" filled="f" stroked="t" strokeweight=".48pt" strokecolor="#343434">
                <v:path arrowok="t"/>
              </v:shape>
            </v:group>
            <v:group style="position:absolute;left:298;top:4142;width:1435;height:2" coordorigin="298,4142" coordsize="1435,2">
              <v:shape style="position:absolute;left:298;top:4142;width:1435;height:2" coordorigin="298,4142" coordsize="1435,0" path="m298,4142l1733,4142e" filled="f" stroked="t" strokeweight=".48pt" strokecolor="#232323">
                <v:path arrowok="t"/>
              </v:shape>
            </v:group>
            <v:group style="position:absolute;left:1704;top:4133;width:643;height:2" coordorigin="1704,4133" coordsize="643,2">
              <v:shape style="position:absolute;left:1704;top:4133;width:643;height:2" coordorigin="1704,4133" coordsize="643,0" path="m1704,4133l2347,4133e" filled="f" stroked="t" strokeweight=".48pt" strokecolor="#232323">
                <v:path arrowok="t"/>
              </v:shape>
            </v:group>
            <v:group style="position:absolute;left:2357;top:3850;width:2;height:6480" coordorigin="2357,3850" coordsize="2,6480">
              <v:shape style="position:absolute;left:2357;top:3850;width:2;height:6480" coordorigin="2357,3850" coordsize="0,6480" path="m2357,10330l2357,3850e" filled="f" stroked="t" strokeweight=".72pt" strokecolor="#383838">
                <v:path arrowok="t"/>
              </v:shape>
            </v:group>
            <v:group style="position:absolute;left:2227;top:4147;width:5530;height:2" coordorigin="2227,4147" coordsize="5530,2">
              <v:shape style="position:absolute;left:2227;top:4147;width:5530;height:2" coordorigin="2227,4147" coordsize="5530,0" path="m2227,4147l7757,4147e" filled="f" stroked="t" strokeweight=".96pt" strokecolor="#575757">
                <v:path arrowok="t"/>
              </v:shape>
            </v:group>
            <v:group style="position:absolute;left:7728;top:4133;width:1858;height:2" coordorigin="7728,4133" coordsize="1858,2">
              <v:shape style="position:absolute;left:7728;top:4133;width:1858;height:2" coordorigin="7728,4133" coordsize="1858,0" path="m7728,4133l9586,4133e" filled="f" stroked="t" strokeweight=".48pt" strokecolor="#232323">
                <v:path arrowok="t"/>
              </v:shape>
            </v:group>
            <v:group style="position:absolute;left:9557;top:4142;width:2054;height:2" coordorigin="9557,4142" coordsize="2054,2">
              <v:shape style="position:absolute;left:9557;top:4142;width:2054;height:2" coordorigin="9557,4142" coordsize="2054,0" path="m9557,4142l11611,4142e" filled="f" stroked="t" strokeweight=".48pt" strokecolor="#282828">
                <v:path arrowok="t"/>
              </v:shape>
            </v:group>
            <v:group style="position:absolute;left:302;top:4099;width:2;height:1464" coordorigin="302,4099" coordsize="2,1464">
              <v:shape style="position:absolute;left:302;top:4099;width:2;height:1464" coordorigin="302,4099" coordsize="0,1464" path="m302,5563l302,4099e" filled="f" stroked="t" strokeweight=".48pt" strokecolor="#1F1F1F">
                <v:path arrowok="t"/>
              </v:shape>
            </v:group>
            <v:group style="position:absolute;left:2352;top:4099;width:2;height:514" coordorigin="2352,4099" coordsize="2,514">
              <v:shape style="position:absolute;left:2352;top:4099;width:2;height:514" coordorigin="2352,4099" coordsize="0,514" path="m2352,4613l2352,4099e" filled="f" stroked="t" strokeweight=".72pt" strokecolor="#383838">
                <v:path arrowok="t"/>
              </v:shape>
            </v:group>
            <v:group style="position:absolute;left:2342;top:4363;width:2616;height:2" coordorigin="2342,4363" coordsize="2616,2">
              <v:shape style="position:absolute;left:2342;top:4363;width:2616;height:2" coordorigin="2342,4363" coordsize="2616,0" path="m2342,4363l4958,4363e" filled="f" stroked="t" strokeweight=".48pt" strokecolor="#282828">
                <v:path arrowok="t"/>
              </v:shape>
            </v:group>
            <v:group style="position:absolute;left:4930;top:4373;width:787;height:2" coordorigin="4930,4373" coordsize="787,2">
              <v:shape style="position:absolute;left:4930;top:4373;width:787;height:2" coordorigin="4930,4373" coordsize="787,0" path="m4930,4373l5717,4373e" filled="f" stroked="t" strokeweight=".48pt" strokecolor="#676767">
                <v:path arrowok="t"/>
              </v:shape>
            </v:group>
            <v:group style="position:absolute;left:5688;top:4363;width:1142;height:2" coordorigin="5688,4363" coordsize="1142,2">
              <v:shape style="position:absolute;left:5688;top:4363;width:1142;height:2" coordorigin="5688,4363" coordsize="1142,0" path="m5688,4363l6830,4363e" filled="f" stroked="t" strokeweight=".48pt" strokecolor="#2F2F2F">
                <v:path arrowok="t"/>
              </v:shape>
            </v:group>
            <v:group style="position:absolute;left:6802;top:4373;width:187;height:2" coordorigin="6802,4373" coordsize="187,2">
              <v:shape style="position:absolute;left:6802;top:4373;width:187;height:2" coordorigin="6802,4373" coordsize="187,0" path="m6802,4373l6989,4373e" filled="f" stroked="t" strokeweight=".48pt" strokecolor="#707070">
                <v:path arrowok="t"/>
              </v:shape>
            </v:group>
            <v:group style="position:absolute;left:6960;top:4363;width:3816;height:2" coordorigin="6960,4363" coordsize="3816,2">
              <v:shape style="position:absolute;left:6960;top:4363;width:3816;height:2" coordorigin="6960,4363" coordsize="3816,0" path="m6960,4363l10776,4363e" filled="f" stroked="t" strokeweight=".48pt" strokecolor="#2B2B2B">
                <v:path arrowok="t"/>
              </v:shape>
            </v:group>
            <v:group style="position:absolute;left:10718;top:4358;width:898;height:2" coordorigin="10718,4358" coordsize="898,2">
              <v:shape style="position:absolute;left:10718;top:4358;width:898;height:2" coordorigin="10718,4358" coordsize="898,0" path="m10718,4358l11616,4358e" filled="f" stroked="t" strokeweight=".72pt" strokecolor="#575757">
                <v:path arrowok="t"/>
              </v:shape>
            </v:group>
            <v:group style="position:absolute;left:11611;top:4138;width:2;height:1670" coordorigin="11611,4138" coordsize="2,1670">
              <v:shape style="position:absolute;left:11611;top:4138;width:2;height:1670" coordorigin="11611,4138" coordsize="0,1670" path="m11611,5808l11611,4138e" filled="f" stroked="t" strokeweight=".48pt" strokecolor="#383838">
                <v:path arrowok="t"/>
              </v:shape>
            </v:group>
            <v:group style="position:absolute;left:4934;top:4349;width:2;height:1723" coordorigin="4934,4349" coordsize="2,1723">
              <v:shape style="position:absolute;left:4934;top:4349;width:2;height:1723" coordorigin="4934,4349" coordsize="0,1723" path="m4934,6072l4934,4349e" filled="f" stroked="t" strokeweight=".96pt" strokecolor="#545454">
                <v:path arrowok="t"/>
              </v:shape>
            </v:group>
            <v:group style="position:absolute;left:4920;top:4805;width:1882;height:2" coordorigin="4920,4805" coordsize="1882,2">
              <v:shape style="position:absolute;left:4920;top:4805;width:1882;height:2" coordorigin="4920,4805" coordsize="1882,0" path="m4920,4805l6802,4805e" filled="f" stroked="t" strokeweight=".48pt" strokecolor="#4B4B4B">
                <v:path arrowok="t"/>
              </v:shape>
            </v:group>
            <v:group style="position:absolute;left:7728;top:4368;width:2;height:216" coordorigin="7728,4368" coordsize="2,216">
              <v:shape style="position:absolute;left:7728;top:4368;width:2;height:216" coordorigin="7728,4368" coordsize="0,216" path="m7728,4584l7728,4368e" filled="f" stroked="t" strokeweight=".48pt" strokecolor="#282828">
                <v:path arrowok="t"/>
              </v:shape>
            </v:group>
            <v:group style="position:absolute;left:2357;top:4555;width:2;height:792" coordorigin="2357,4555" coordsize="2,792">
              <v:shape style="position:absolute;left:2357;top:4555;width:2;height:792" coordorigin="2357,4555" coordsize="0,792" path="m2357,5347l2357,4555e" filled="f" stroked="t" strokeweight=".48pt" strokecolor="#0F0F0F">
                <v:path arrowok="t"/>
              </v:shape>
            </v:group>
            <v:group style="position:absolute;left:6802;top:4805;width:931;height:2" coordorigin="6802,4805" coordsize="931,2">
              <v:shape style="position:absolute;left:6802;top:4805;width:931;height:2" coordorigin="6802,4805" coordsize="931,0" path="m6802,4805l7733,4805e" filled="f" stroked="t" strokeweight=".48pt" strokecolor="#000000">
                <v:path arrowok="t"/>
              </v:shape>
            </v:group>
            <v:group style="position:absolute;left:7728;top:4584;width:2;height:226" coordorigin="7728,4584" coordsize="2,226">
              <v:shape style="position:absolute;left:7728;top:4584;width:2;height:226" coordorigin="7728,4584" coordsize="0,226" path="m7728,4810l7728,4584e" filled="f" stroked="t" strokeweight=".48pt" strokecolor="#000000">
                <v:path arrowok="t"/>
              </v:shape>
            </v:group>
            <v:group style="position:absolute;left:7723;top:4805;width:590;height:2" coordorigin="7723,4805" coordsize="590,2">
              <v:shape style="position:absolute;left:7723;top:4805;width:590;height:2" coordorigin="7723,4805" coordsize="590,0" path="m7723,4805l8314,4805e" filled="f" stroked="t" strokeweight=".48pt" strokecolor="#646464">
                <v:path arrowok="t"/>
              </v:shape>
            </v:group>
            <v:group style="position:absolute;left:8314;top:4805;width:3274;height:2" coordorigin="8314,4805" coordsize="3274,2">
              <v:shape style="position:absolute;left:8314;top:4805;width:3274;height:2" coordorigin="8314,4805" coordsize="3274,0" path="m8314,4805l11587,4805e" filled="f" stroked="t" strokeweight=".48pt" strokecolor="#000000">
                <v:path arrowok="t"/>
              </v:shape>
            </v:group>
            <v:group style="position:absolute;left:4925;top:5088;width:6518;height:2" coordorigin="4925,5088" coordsize="6518,2">
              <v:shape style="position:absolute;left:4925;top:5088;width:6518;height:2" coordorigin="4925,5088" coordsize="6518,0" path="m4925,5088l11443,5088e" filled="f" stroked="t" strokeweight=".96pt" strokecolor="#646464">
                <v:path arrowok="t"/>
              </v:shape>
            </v:group>
            <v:group style="position:absolute;left:11410;top:5078;width:178;height:2" coordorigin="11410,5078" coordsize="178,2">
              <v:shape style="position:absolute;left:11410;top:5078;width:178;height:2" coordorigin="11410,5078" coordsize="178,0" path="m11410,5078l11587,5078e" filled="f" stroked="t" strokeweight=".96pt" strokecolor="#5B5B5B">
                <v:path arrowok="t"/>
              </v:shape>
            </v:group>
            <v:group style="position:absolute;left:4925;top:5328;width:6691;height:2" coordorigin="4925,5328" coordsize="6691,2">
              <v:shape style="position:absolute;left:4925;top:5328;width:6691;height:2" coordorigin="4925,5328" coordsize="6691,0" path="m4925,5328l11616,5328e" filled="f" stroked="t" strokeweight=".96pt" strokecolor="#575757">
                <v:path arrowok="t"/>
              </v:shape>
            </v:group>
            <v:group style="position:absolute;left:2352;top:5549;width:9245;height:2" coordorigin="2352,5549" coordsize="9245,2">
              <v:shape style="position:absolute;left:2352;top:5549;width:9245;height:2" coordorigin="2352,5549" coordsize="9245,0" path="m2352,5549l11597,5549e" filled="f" stroked="t" strokeweight=".96pt" strokecolor="#575757">
                <v:path arrowok="t"/>
              </v:shape>
            </v:group>
            <v:group style="position:absolute;left:11381;top:5549;width:235;height:2" coordorigin="11381,5549" coordsize="235,2">
              <v:shape style="position:absolute;left:11381;top:5549;width:235;height:2" coordorigin="11381,5549" coordsize="235,0" path="m11381,5549l11616,5549e" filled="f" stroked="t" strokeweight=".96pt" strokecolor="#6B6B6B">
                <v:path arrowok="t"/>
              </v:shape>
            </v:group>
            <v:group style="position:absolute;left:298;top:5779;width:1699;height:2" coordorigin="298,5779" coordsize="1699,2">
              <v:shape style="position:absolute;left:298;top:5779;width:1699;height:2" coordorigin="298,5779" coordsize="1699,0" path="m298,5779l1997,5779e" filled="f" stroked="t" strokeweight=".96pt" strokecolor="#575757">
                <v:path arrowok="t"/>
              </v:shape>
            </v:group>
            <v:group style="position:absolute;left:307;top:5482;width:2;height:2256" coordorigin="307,5482" coordsize="2,2256">
              <v:shape style="position:absolute;left:307;top:5482;width:2;height:2256" coordorigin="307,5482" coordsize="0,2256" path="m307,7738l307,5482e" filled="f" stroked="t" strokeweight=".96pt" strokecolor="#545454">
                <v:path arrowok="t"/>
              </v:shape>
            </v:group>
            <v:group style="position:absolute;left:1675;top:5779;width:696;height:2" coordorigin="1675,5779" coordsize="696,2">
              <v:shape style="position:absolute;left:1675;top:5779;width:696;height:2" coordorigin="1675,5779" coordsize="696,0" path="m1675,5779l2371,5779e" filled="f" stroked="t" strokeweight=".72pt" strokecolor="#3F3F3F">
                <v:path arrowok="t"/>
              </v:shape>
            </v:group>
            <v:group style="position:absolute;left:2304;top:5784;width:1272;height:2" coordorigin="2304,5784" coordsize="1272,2">
              <v:shape style="position:absolute;left:2304;top:5784;width:1272;height:2" coordorigin="2304,5784" coordsize="1272,0" path="m2304,5784l3576,5784e" filled="f" stroked="t" strokeweight=".48pt" strokecolor="#1F1F1F">
                <v:path arrowok="t"/>
              </v:shape>
            </v:group>
            <v:group style="position:absolute;left:3518;top:5779;width:326;height:2" coordorigin="3518,5779" coordsize="326,2">
              <v:shape style="position:absolute;left:3518;top:5779;width:326;height:2" coordorigin="3518,5779" coordsize="326,0" path="m3518,5779l3845,5779e" filled="f" stroked="t" strokeweight=".72pt" strokecolor="#3F3F3F">
                <v:path arrowok="t"/>
              </v:shape>
            </v:group>
            <v:group style="position:absolute;left:3787;top:5784;width:374;height:2" coordorigin="3787,5784" coordsize="374,2">
              <v:shape style="position:absolute;left:3787;top:5784;width:374;height:2" coordorigin="3787,5784" coordsize="374,0" path="m3787,5784l4162,5784e" filled="f" stroked="t" strokeweight=".48pt" strokecolor="#1F1F1F">
                <v:path arrowok="t"/>
              </v:shape>
            </v:group>
            <v:group style="position:absolute;left:4104;top:5779;width:7334;height:2" coordorigin="4104,5779" coordsize="7334,2">
              <v:shape style="position:absolute;left:4104;top:5779;width:7334;height:2" coordorigin="4104,5779" coordsize="7334,0" path="m4104,5779l11438,5779e" filled="f" stroked="t" strokeweight=".96pt" strokecolor="#575757">
                <v:path arrowok="t"/>
              </v:shape>
            </v:group>
            <v:group style="position:absolute;left:11381;top:5779;width:235;height:2" coordorigin="11381,5779" coordsize="235,2">
              <v:shape style="position:absolute;left:11381;top:5779;width:235;height:2" coordorigin="11381,5779" coordsize="235,0" path="m11381,5779l11616,5779e" filled="f" stroked="t" strokeweight=".96pt" strokecolor="#6B6B6B">
                <v:path arrowok="t"/>
              </v:shape>
            </v:group>
            <v:group style="position:absolute;left:2362;top:5731;width:2;height:341" coordorigin="2362,5731" coordsize="2,341">
              <v:shape style="position:absolute;left:2362;top:5731;width:2;height:341" coordorigin="2362,5731" coordsize="0,341" path="m2362,6072l2362,5731e" filled="f" stroked="t" strokeweight=".72pt" strokecolor="#383838">
                <v:path arrowok="t"/>
              </v:shape>
            </v:group>
            <v:group style="position:absolute;left:7728;top:5760;width:2;height:658" coordorigin="7728,5760" coordsize="2,658">
              <v:shape style="position:absolute;left:7728;top:5760;width:2;height:658" coordorigin="7728,5760" coordsize="0,658" path="m7728,6418l7728,5760e" filled="f" stroked="t" strokeweight=".48pt" strokecolor="#5B5B5B">
                <v:path arrowok="t"/>
              </v:shape>
            </v:group>
            <v:group style="position:absolute;left:11611;top:5693;width:2;height:1003" coordorigin="11611,5693" coordsize="2,1003">
              <v:shape style="position:absolute;left:11611;top:5693;width:2;height:1003" coordorigin="11611,5693" coordsize="0,1003" path="m11611,6696l11611,5693e" filled="f" stroked="t" strokeweight=".96pt" strokecolor="#6B6B6B">
                <v:path arrowok="t"/>
              </v:shape>
            </v:group>
            <v:group style="position:absolute;left:2362;top:5990;width:2;height:1987" coordorigin="2362,5990" coordsize="2,1987">
              <v:shape style="position:absolute;left:2362;top:5990;width:2;height:1987" coordorigin="2362,5990" coordsize="0,1987" path="m2362,7978l2362,5990e" filled="f" stroked="t" strokeweight=".96pt" strokecolor="#545454">
                <v:path arrowok="t"/>
              </v:shape>
            </v:group>
            <v:group style="position:absolute;left:2352;top:6214;width:6221;height:2" coordorigin="2352,6214" coordsize="6221,2">
              <v:shape style="position:absolute;left:2352;top:6214;width:6221;height:2" coordorigin="2352,6214" coordsize="6221,0" path="m2352,6214l8573,6214e" filled="f" stroked="t" strokeweight=".96pt" strokecolor="#575757">
                <v:path arrowok="t"/>
              </v:shape>
            </v:group>
            <v:group style="position:absolute;left:4939;top:6014;width:2;height:418" coordorigin="4939,6014" coordsize="2,418">
              <v:shape style="position:absolute;left:4939;top:6014;width:2;height:418" coordorigin="4939,6014" coordsize="0,418" path="m4939,6432l4939,6014e" filled="f" stroked="t" strokeweight=".48pt" strokecolor="#232323">
                <v:path arrowok="t"/>
              </v:shape>
            </v:group>
            <v:group style="position:absolute;left:8573;top:6216;width:1013;height:2" coordorigin="8573,6216" coordsize="1013,2">
              <v:shape style="position:absolute;left:8573;top:6216;width:1013;height:2" coordorigin="8573,6216" coordsize="1013,0" path="m8573,6216l9586,6216e" filled="f" stroked="t" strokeweight=".48pt" strokecolor="#5B5B5B">
                <v:path arrowok="t"/>
              </v:shape>
            </v:group>
            <v:group style="position:absolute;left:9586;top:6216;width:1056;height:2" coordorigin="9586,6216" coordsize="1056,2">
              <v:shape style="position:absolute;left:9586;top:6216;width:1056;height:2" coordorigin="9586,6216" coordsize="1056,0" path="m9586,6216l10642,6216e" filled="f" stroked="t" strokeweight=".48pt" strokecolor="#707070">
                <v:path arrowok="t"/>
              </v:shape>
            </v:group>
            <v:group style="position:absolute;left:10613;top:6206;width:826;height:2" coordorigin="10613,6206" coordsize="826,2">
              <v:shape style="position:absolute;left:10613;top:6206;width:826;height:2" coordorigin="10613,6206" coordsize="826,0" path="m10613,6206l11438,6206e" filled="f" stroked="t" strokeweight=".48pt" strokecolor="#4F4F4F">
                <v:path arrowok="t"/>
              </v:shape>
            </v:group>
            <v:group style="position:absolute;left:11309;top:6202;width:307;height:2" coordorigin="11309,6202" coordsize="307,2">
              <v:shape style="position:absolute;left:11309;top:6202;width:307;height:2" coordorigin="11309,6202" coordsize="307,0" path="m11309,6202l11616,6202e" filled="f" stroked="t" strokeweight=".72pt" strokecolor="#6B6B6B">
                <v:path arrowok="t"/>
              </v:shape>
            </v:group>
            <v:group style="position:absolute;left:2328;top:6413;width:2837;height:2" coordorigin="2328,6413" coordsize="2837,2">
              <v:shape style="position:absolute;left:2328;top:6413;width:2837;height:2" coordorigin="2328,6413" coordsize="2837,0" path="m2328,6413l5165,6413e" filled="f" stroked="t" strokeweight=".48pt" strokecolor="#484848">
                <v:path arrowok="t"/>
              </v:shape>
            </v:group>
            <v:group style="position:absolute;left:5165;top:6413;width:1099;height:2" coordorigin="5165,6413" coordsize="1099,2">
              <v:shape style="position:absolute;left:5165;top:6413;width:1099;height:2" coordorigin="5165,6413" coordsize="1099,0" path="m5165,6413l6264,6413e" filled="f" stroked="t" strokeweight=".48pt" strokecolor="#000000">
                <v:path arrowok="t"/>
              </v:shape>
            </v:group>
            <v:group style="position:absolute;left:6235;top:6427;width:1526;height:2" coordorigin="6235,6427" coordsize="1526,2">
              <v:shape style="position:absolute;left:6235;top:6427;width:1526;height:2" coordorigin="6235,6427" coordsize="1526,0" path="m6235,6427l7762,6427e" filled="f" stroked="t" strokeweight=".48pt" strokecolor="#232323">
                <v:path arrowok="t"/>
              </v:shape>
            </v:group>
            <v:group style="position:absolute;left:7694;top:6422;width:3922;height:2" coordorigin="7694,6422" coordsize="3922,2">
              <v:shape style="position:absolute;left:7694;top:6422;width:3922;height:2" coordorigin="7694,6422" coordsize="3922,0" path="m7694,6422l11616,6422e" filled="f" stroked="t" strokeweight=".96pt" strokecolor="#5B5B5B">
                <v:path arrowok="t"/>
              </v:shape>
            </v:group>
            <v:group style="position:absolute;left:298;top:6648;width:5650;height:2" coordorigin="298,6648" coordsize="5650,2">
              <v:shape style="position:absolute;left:298;top:6648;width:5650;height:2" coordorigin="298,6648" coordsize="5650,0" path="m298,6648l5947,6648e" filled="f" stroked="t" strokeweight=".48pt" strokecolor="#232323">
                <v:path arrowok="t"/>
              </v:shape>
            </v:group>
            <v:group style="position:absolute;left:5890;top:6643;width:5726;height:2" coordorigin="5890,6643" coordsize="5726,2">
              <v:shape style="position:absolute;left:5890;top:6643;width:5726;height:2" coordorigin="5890,6643" coordsize="5726,0" path="m5890,6643l11616,6643e" filled="f" stroked="t" strokeweight=".96pt" strokecolor="#575757">
                <v:path arrowok="t"/>
              </v:shape>
            </v:group>
            <v:group style="position:absolute;left:298;top:7070;width:2078;height:2" coordorigin="298,7070" coordsize="2078,2">
              <v:shape style="position:absolute;left:298;top:7070;width:2078;height:2" coordorigin="298,7070" coordsize="2078,0" path="m298,7070l2376,7070e" filled="f" stroked="t" strokeweight=".48pt" strokecolor="#232323">
                <v:path arrowok="t"/>
              </v:shape>
            </v:group>
            <v:group style="position:absolute;left:2299;top:7066;width:6043;height:2" coordorigin="2299,7066" coordsize="6043,2">
              <v:shape style="position:absolute;left:2299;top:7066;width:6043;height:2" coordorigin="2299,7066" coordsize="6043,0" path="m2299,7066l8342,7066e" filled="f" stroked="t" strokeweight=".72pt" strokecolor="#484848">
                <v:path arrowok="t"/>
              </v:shape>
            </v:group>
            <v:group style="position:absolute;left:8285;top:7066;width:3331;height:2" coordorigin="8285,7066" coordsize="3331,2">
              <v:shape style="position:absolute;left:8285;top:7066;width:3331;height:2" coordorigin="8285,7066" coordsize="3331,0" path="m8285,7066l11616,7066e" filled="f" stroked="t" strokeweight=".96pt" strokecolor="#5B5B5B">
                <v:path arrowok="t"/>
              </v:shape>
            </v:group>
            <v:group style="position:absolute;left:11582;top:6648;width:2;height:638" coordorigin="11582,6648" coordsize="2,638">
              <v:shape style="position:absolute;left:11582;top:6648;width:2;height:638" coordorigin="11582,6648" coordsize="0,638" path="m11582,7286l11582,6648e" filled="f" stroked="t" strokeweight=".48pt" strokecolor="#6B6B6B">
                <v:path arrowok="t"/>
              </v:shape>
            </v:group>
            <v:group style="position:absolute;left:4944;top:7056;width:2;height:682" coordorigin="4944,7056" coordsize="2,682">
              <v:shape style="position:absolute;left:4944;top:7056;width:2;height:682" coordorigin="4944,7056" coordsize="0,682" path="m4944,7738l4944,7056e" filled="f" stroked="t" strokeweight=".96pt" strokecolor="#575757">
                <v:path arrowok="t"/>
              </v:shape>
            </v:group>
            <v:group style="position:absolute;left:4934;top:7291;width:2822;height:2" coordorigin="4934,7291" coordsize="2822,2">
              <v:shape style="position:absolute;left:4934;top:7291;width:2822;height:2" coordorigin="4934,7291" coordsize="2822,0" path="m4934,7291l7757,7291e" filled="f" stroked="t" strokeweight=".48pt" strokecolor="#343434">
                <v:path arrowok="t"/>
              </v:shape>
            </v:group>
            <v:group style="position:absolute;left:7507;top:7286;width:4099;height:2" coordorigin="7507,7286" coordsize="4099,2">
              <v:shape style="position:absolute;left:7507;top:7286;width:4099;height:2" coordorigin="7507,7286" coordsize="4099,0" path="m7507,7286l11606,7286e" filled="f" stroked="t" strokeweight=".96pt" strokecolor="#5B5B5B">
                <v:path arrowok="t"/>
              </v:shape>
            </v:group>
            <v:group style="position:absolute;left:11381;top:7286;width:230;height:2" coordorigin="11381,7286" coordsize="230,2">
              <v:shape style="position:absolute;left:11381;top:7286;width:230;height:2" coordorigin="11381,7286" coordsize="230,0" path="m11381,7286l11611,7286e" filled="f" stroked="t" strokeweight=".96pt" strokecolor="#707070">
                <v:path arrowok="t"/>
              </v:shape>
            </v:group>
            <v:group style="position:absolute;left:4934;top:7507;width:4896;height:2" coordorigin="4934,7507" coordsize="4896,2">
              <v:shape style="position:absolute;left:4934;top:7507;width:4896;height:2" coordorigin="4934,7507" coordsize="4896,0" path="m4934,7507l9830,7507e" filled="f" stroked="t" strokeweight=".96pt" strokecolor="#575757">
                <v:path arrowok="t"/>
              </v:shape>
            </v:group>
            <v:group style="position:absolute;left:9586;top:7512;width:1162;height:2" coordorigin="9586,7512" coordsize="1162,2">
              <v:shape style="position:absolute;left:9586;top:7512;width:1162;height:2" coordorigin="9586,7512" coordsize="1162,0" path="m9586,7512l10747,7512e" filled="f" stroked="t" strokeweight=".48pt" strokecolor="#646464">
                <v:path arrowok="t"/>
              </v:shape>
            </v:group>
            <v:group style="position:absolute;left:10718;top:7502;width:898;height:2" coordorigin="10718,7502" coordsize="898,2">
              <v:shape style="position:absolute;left:10718;top:7502;width:898;height:2" coordorigin="10718,7502" coordsize="898,0" path="m10718,7502l11616,7502e" filled="f" stroked="t" strokeweight=".48pt" strokecolor="#2F2F2F">
                <v:path arrowok="t"/>
              </v:shape>
            </v:group>
            <v:group style="position:absolute;left:11582;top:7267;width:2;height:250" coordorigin="11582,7267" coordsize="2,250">
              <v:shape style="position:absolute;left:11582;top:7267;width:2;height:250" coordorigin="11582,7267" coordsize="0,250" path="m11582,7517l11582,7267e" filled="f" stroked="t" strokeweight=".48pt" strokecolor="#575757">
                <v:path arrowok="t"/>
              </v:shape>
            </v:group>
            <v:group style="position:absolute;left:298;top:7728;width:6019;height:2" coordorigin="298,7728" coordsize="6019,2">
              <v:shape style="position:absolute;left:298;top:7728;width:6019;height:2" coordorigin="298,7728" coordsize="6019,0" path="m298,7728l6317,7728e" filled="f" stroked="t" strokeweight=".96pt" strokecolor="#545454">
                <v:path arrowok="t"/>
              </v:shape>
            </v:group>
            <v:group style="position:absolute;left:307;top:7483;width:2;height:5803" coordorigin="307,7483" coordsize="2,5803">
              <v:shape style="position:absolute;left:307;top:7483;width:2;height:5803" coordorigin="307,7483" coordsize="0,5803" path="m307,13286l307,7483e" filled="f" stroked="t" strokeweight=".96pt" strokecolor="#3F3F3F">
                <v:path arrowok="t"/>
              </v:shape>
            </v:group>
            <v:group style="position:absolute;left:6264;top:7742;width:1166;height:2" coordorigin="6264,7742" coordsize="1166,2">
              <v:shape style="position:absolute;left:6264;top:7742;width:1166;height:2" coordorigin="6264,7742" coordsize="1166,0" path="m6264,7742l7430,7742e" filled="f" stroked="t" strokeweight=".96pt" strokecolor="#939393">
                <v:path arrowok="t"/>
              </v:shape>
            </v:group>
            <v:group style="position:absolute;left:7430;top:7742;width:298;height:2" coordorigin="7430,7742" coordsize="298,2">
              <v:shape style="position:absolute;left:7430;top:7742;width:298;height:2" coordorigin="7430,7742" coordsize="298,0" path="m7430,7742l7728,7742e" filled="f" stroked="t" strokeweight=".48pt" strokecolor="#A8A8A8">
                <v:path arrowok="t"/>
              </v:shape>
            </v:group>
            <v:group style="position:absolute;left:7699;top:7723;width:2971;height:2" coordorigin="7699,7723" coordsize="2971,2">
              <v:shape style="position:absolute;left:7699;top:7723;width:2971;height:2" coordorigin="7699,7723" coordsize="2971,0" path="m7699,7723l10670,7723e" filled="f" stroked="t" strokeweight=".48pt" strokecolor="#232323">
                <v:path arrowok="t"/>
              </v:shape>
            </v:group>
            <v:group style="position:absolute;left:10613;top:7718;width:1003;height:2" coordorigin="10613,7718" coordsize="1003,2">
              <v:shape style="position:absolute;left:10613;top:7718;width:1003;height:2" coordorigin="10613,7718" coordsize="1003,0" path="m10613,7718l11616,7718e" filled="f" stroked="t" strokeweight=".96pt" strokecolor="#676767">
                <v:path arrowok="t"/>
              </v:shape>
            </v:group>
            <v:group style="position:absolute;left:11582;top:7507;width:2;height:245" coordorigin="11582,7507" coordsize="2,245">
              <v:shape style="position:absolute;left:11582;top:7507;width:2;height:245" coordorigin="11582,7507" coordsize="0,245" path="m11582,7752l11582,7507e" filled="f" stroked="t" strokeweight=".48pt" strokecolor="#6B6B6B">
                <v:path arrowok="t"/>
              </v:shape>
            </v:group>
            <v:group style="position:absolute;left:312;top:7704;width:2;height:1517" coordorigin="312,7704" coordsize="2,1517">
              <v:shape style="position:absolute;left:312;top:7704;width:2;height:1517" coordorigin="312,7704" coordsize="0,1517" path="m312,9221l312,7704e" filled="f" stroked="t" strokeweight=".48pt" strokecolor="#1C1C1C">
                <v:path arrowok="t"/>
              </v:shape>
            </v:group>
            <v:group style="position:absolute;left:11582;top:7733;width:2;height:446" coordorigin="11582,7733" coordsize="2,446">
              <v:shape style="position:absolute;left:11582;top:7733;width:2;height:446" coordorigin="11582,7733" coordsize="0,446" path="m11582,8179l11582,7733e" filled="f" stroked="t" strokeweight=".48pt" strokecolor="#000000">
                <v:path arrowok="t"/>
              </v:shape>
            </v:group>
            <v:group style="position:absolute;left:2366;top:7920;width:2;height:1301" coordorigin="2366,7920" coordsize="2,1301">
              <v:shape style="position:absolute;left:2366;top:7920;width:2;height:1301" coordorigin="2366,7920" coordsize="0,1301" path="m2366,9221l2366,7920e" filled="f" stroked="t" strokeweight=".48pt" strokecolor="#1F1F1F">
                <v:path arrowok="t"/>
              </v:shape>
            </v:group>
            <v:group style="position:absolute;left:307;top:8544;width:4757;height:2" coordorigin="307,8544" coordsize="4757,2">
              <v:shape style="position:absolute;left:307;top:8544;width:4757;height:2" coordorigin="307,8544" coordsize="4757,0" path="m307,8544l5064,8544e" filled="f" stroked="t" strokeweight=".96pt" strokecolor="#545454">
                <v:path arrowok="t"/>
              </v:shape>
            </v:group>
            <v:group style="position:absolute;left:4930;top:8530;width:1872;height:2" coordorigin="4930,8530" coordsize="1872,2">
              <v:shape style="position:absolute;left:4930;top:8530;width:1872;height:2" coordorigin="4930,8530" coordsize="1872,0" path="m4930,8530l6802,8530e" filled="f" stroked="t" strokeweight=".48pt" strokecolor="#2F2F2F">
                <v:path arrowok="t"/>
              </v:shape>
            </v:group>
            <v:group style="position:absolute;left:6773;top:8539;width:686;height:2" coordorigin="6773,8539" coordsize="686,2">
              <v:shape style="position:absolute;left:6773;top:8539;width:686;height:2" coordorigin="6773,8539" coordsize="686,0" path="m6773,8539l7459,8539e" filled="f" stroked="t" strokeweight=".48pt" strokecolor="#343434">
                <v:path arrowok="t"/>
              </v:shape>
            </v:group>
            <v:group style="position:absolute;left:7402;top:8534;width:355;height:2" coordorigin="7402,8534" coordsize="355,2">
              <v:shape style="position:absolute;left:7402;top:8534;width:355;height:2" coordorigin="7402,8534" coordsize="355,0" path="m7402,8534l7757,8534e" filled="f" stroked="t" strokeweight=".72pt" strokecolor="#444444">
                <v:path arrowok="t"/>
              </v:shape>
            </v:group>
            <v:group style="position:absolute;left:7603;top:8534;width:4013;height:2" coordorigin="7603,8534" coordsize="4013,2">
              <v:shape style="position:absolute;left:7603;top:8534;width:4013;height:2" coordorigin="7603,8534" coordsize="4013,0" path="m7603,8534l11616,8534e" filled="f" stroked="t" strokeweight=".96pt" strokecolor="#5B5B5B">
                <v:path arrowok="t"/>
              </v:shape>
            </v:group>
            <v:group style="position:absolute;left:11582;top:8179;width:2;height:360" coordorigin="11582,8179" coordsize="2,360">
              <v:shape style="position:absolute;left:11582;top:8179;width:2;height:360" coordorigin="11582,8179" coordsize="0,360" path="m11582,8539l11582,8179e" filled="f" stroked="t" strokeweight=".48pt" strokecolor="#707070">
                <v:path arrowok="t"/>
              </v:shape>
            </v:group>
            <v:group style="position:absolute;left:11582;top:8520;width:2;height:461" coordorigin="11582,8520" coordsize="2,461">
              <v:shape style="position:absolute;left:11582;top:8520;width:2;height:461" coordorigin="11582,8520" coordsize="0,461" path="m11582,8981l11582,8520e" filled="f" stroked="t" strokeweight=".48pt" strokecolor="#3B3B3B">
                <v:path arrowok="t"/>
              </v:shape>
            </v:group>
            <v:group style="position:absolute;left:11582;top:8981;width:2;height:211" coordorigin="11582,8981" coordsize="2,211">
              <v:shape style="position:absolute;left:11582;top:8981;width:2;height:211" coordorigin="11582,8981" coordsize="0,211" path="m11582,9192l11582,8981e" filled="f" stroked="t" strokeweight=".48pt" strokecolor="#000000">
                <v:path arrowok="t"/>
              </v:shape>
            </v:group>
            <v:group style="position:absolute;left:307;top:10008;width:2064;height:2" coordorigin="307,10008" coordsize="2064,2">
              <v:shape style="position:absolute;left:307;top:10008;width:2064;height:2" coordorigin="307,10008" coordsize="2064,0" path="m307,10008l2371,10008e" filled="f" stroked="t" strokeweight=".48pt" strokecolor="#282828">
                <v:path arrowok="t"/>
              </v:shape>
            </v:group>
            <v:group style="position:absolute;left:317;top:9163;width:2;height:6370" coordorigin="317,9163" coordsize="2,6370">
              <v:shape style="position:absolute;left:317;top:9163;width:2;height:6370" coordorigin="317,9163" coordsize="0,6370" path="m317,15533l317,9163e" filled="f" stroked="t" strokeweight=".72pt" strokecolor="#484848">
                <v:path arrowok="t"/>
              </v:shape>
            </v:group>
            <v:group style="position:absolute;left:2366;top:9163;width:2;height:859" coordorigin="2366,9163" coordsize="2,859">
              <v:shape style="position:absolute;left:2366;top:9163;width:2;height:859" coordorigin="2366,9163" coordsize="0,859" path="m2366,10022l2366,9163e" filled="f" stroked="t" strokeweight=".72pt" strokecolor="#383838">
                <v:path arrowok="t"/>
              </v:shape>
            </v:group>
            <v:group style="position:absolute;left:2304;top:10003;width:9317;height:2" coordorigin="2304,10003" coordsize="9317,2">
              <v:shape style="position:absolute;left:2304;top:10003;width:9317;height:2" coordorigin="2304,10003" coordsize="9317,0" path="m2304,10003l11621,10003e" filled="f" stroked="t" strokeweight=".96pt" strokecolor="#575757">
                <v:path arrowok="t"/>
              </v:shape>
            </v:group>
            <v:group style="position:absolute;left:7728;top:9989;width:1858;height:2" coordorigin="7728,9989" coordsize="1858,2">
              <v:shape style="position:absolute;left:7728;top:9989;width:1858;height:2" coordorigin="7728,9989" coordsize="1858,0" path="m7728,9989l9586,9989e" filled="f" stroked="t" strokeweight=".48pt" strokecolor="#2F2F2F">
                <v:path arrowok="t"/>
              </v:shape>
            </v:group>
            <v:group style="position:absolute;left:9557;top:9998;width:1219;height:2" coordorigin="9557,9998" coordsize="1219,2">
              <v:shape style="position:absolute;left:9557;top:9998;width:1219;height:2" coordorigin="9557,9998" coordsize="1219,0" path="m9557,9998l10776,9998e" filled="f" stroked="t" strokeweight=".48pt" strokecolor="#3B3B3B">
                <v:path arrowok="t"/>
              </v:shape>
            </v:group>
            <v:group style="position:absolute;left:10718;top:9994;width:902;height:2" coordorigin="10718,9994" coordsize="902,2">
              <v:shape style="position:absolute;left:10718;top:9994;width:902;height:2" coordorigin="10718,9994" coordsize="902,0" path="m10718,9994l11621,9994e" filled="f" stroked="t" strokeweight=".72pt" strokecolor="#5B5B5B">
                <v:path arrowok="t"/>
              </v:shape>
            </v:group>
            <v:group style="position:absolute;left:11290;top:9994;width:326;height:2" coordorigin="11290,9994" coordsize="326,2">
              <v:shape style="position:absolute;left:11290;top:9994;width:326;height:2" coordorigin="11290,9994" coordsize="326,0" path="m11290,9994l11616,9994e" filled="f" stroked="t" strokeweight=".72pt" strokecolor="#707070">
                <v:path arrowok="t"/>
              </v:shape>
            </v:group>
            <v:group style="position:absolute;left:11582;top:9192;width:2;height:2750" coordorigin="11582,9192" coordsize="2,2750">
              <v:shape style="position:absolute;left:11582;top:9192;width:2;height:2750" coordorigin="11582,9192" coordsize="0,2750" path="m11582,11942l11582,9192e" filled="f" stroked="t" strokeweight=".48pt" strokecolor="#676767">
                <v:path arrowok="t"/>
              </v:shape>
            </v:group>
            <v:group style="position:absolute;left:307;top:10349;width:3216;height:2" coordorigin="307,10349" coordsize="3216,2">
              <v:shape style="position:absolute;left:307;top:10349;width:3216;height:2" coordorigin="307,10349" coordsize="3216,0" path="m307,10349l3523,10349e" filled="f" stroked="t" strokeweight=".96pt" strokecolor="#545454">
                <v:path arrowok="t"/>
              </v:shape>
            </v:group>
            <v:group style="position:absolute;left:2366;top:9600;width:2;height:1003" coordorigin="2366,9600" coordsize="2,1003">
              <v:shape style="position:absolute;left:2366;top:9600;width:2;height:1003" coordorigin="2366,9600" coordsize="0,1003" path="m2366,10603l2366,9600e" filled="f" stroked="t" strokeweight=".96pt" strokecolor="#545454">
                <v:path arrowok="t"/>
              </v:shape>
            </v:group>
            <v:group style="position:absolute;left:3312;top:10330;width:504;height:2" coordorigin="3312,10330" coordsize="504,2">
              <v:shape style="position:absolute;left:3312;top:10330;width:504;height:2" coordorigin="3312,10330" coordsize="504,0" path="m3312,10330l3816,10330e" filled="f" stroked="t" strokeweight=".48pt" strokecolor="#000000">
                <v:path arrowok="t"/>
              </v:shape>
            </v:group>
            <v:group style="position:absolute;left:3787;top:10344;width:154;height:2" coordorigin="3787,10344" coordsize="154,2">
              <v:shape style="position:absolute;left:3787;top:10344;width:154;height:2" coordorigin="3787,10344" coordsize="154,0" path="m3787,10344l3941,10344e" filled="f" stroked="t" strokeweight=".48pt" strokecolor="#232323">
                <v:path arrowok="t"/>
              </v:shape>
            </v:group>
            <v:group style="position:absolute;left:3912;top:10330;width:221;height:2" coordorigin="3912,10330" coordsize="221,2">
              <v:shape style="position:absolute;left:3912;top:10330;width:221;height:2" coordorigin="3912,10330" coordsize="221,0" path="m3912,10330l4133,10330e" filled="f" stroked="t" strokeweight=".48pt" strokecolor="#000000">
                <v:path arrowok="t"/>
              </v:shape>
            </v:group>
            <v:group style="position:absolute;left:4104;top:10344;width:1843;height:2" coordorigin="4104,10344" coordsize="1843,2">
              <v:shape style="position:absolute;left:4104;top:10344;width:1843;height:2" coordorigin="4104,10344" coordsize="1843,0" path="m4104,10344l5947,10344e" filled="f" stroked="t" strokeweight=".48pt" strokecolor="#282828">
                <v:path arrowok="t"/>
              </v:shape>
            </v:group>
            <v:group style="position:absolute;left:5890;top:10344;width:403;height:2" coordorigin="5890,10344" coordsize="403,2">
              <v:shape style="position:absolute;left:5890;top:10344;width:403;height:2" coordorigin="5890,10344" coordsize="403,0" path="m5890,10344l6293,10344e" filled="f" stroked="t" strokeweight=".48pt" strokecolor="#3B3B3B">
                <v:path arrowok="t"/>
              </v:shape>
            </v:group>
            <v:group style="position:absolute;left:6144;top:10339;width:3782;height:2" coordorigin="6144,10339" coordsize="3782,2">
              <v:shape style="position:absolute;left:6144;top:10339;width:3782;height:2" coordorigin="6144,10339" coordsize="3782,0" path="m6144,10339l9926,10339e" filled="f" stroked="t" strokeweight=".96pt" strokecolor="#575757">
                <v:path arrowok="t"/>
              </v:shape>
            </v:group>
            <v:group style="position:absolute;left:9586;top:10330;width:1162;height:2" coordorigin="9586,10330" coordsize="1162,2">
              <v:shape style="position:absolute;left:9586;top:10330;width:1162;height:2" coordorigin="9586,10330" coordsize="1162,0" path="m9586,10330l10747,10330e" filled="f" stroked="t" strokeweight=".96pt" strokecolor="#383838">
                <v:path arrowok="t"/>
              </v:shape>
            </v:group>
            <v:group style="position:absolute;left:10747;top:10330;width:662;height:2" coordorigin="10747,10330" coordsize="662,2">
              <v:shape style="position:absolute;left:10747;top:10330;width:662;height:2" coordorigin="10747,10330" coordsize="662,0" path="m10747,10330l11410,10330e" filled="f" stroked="t" strokeweight=".48pt" strokecolor="#2B2B2B">
                <v:path arrowok="t"/>
              </v:shape>
            </v:group>
            <v:group style="position:absolute;left:11410;top:10330;width:178;height:2" coordorigin="11410,10330" coordsize="178,2">
              <v:shape style="position:absolute;left:11410;top:10330;width:178;height:2" coordorigin="11410,10330" coordsize="178,0" path="m11410,10330l11587,10330e" filled="f" stroked="t" strokeweight=".48pt" strokecolor="#3F3F3F">
                <v:path arrowok="t"/>
              </v:shape>
            </v:group>
            <v:group style="position:absolute;left:317;top:10584;width:2462;height:2" coordorigin="317,10584" coordsize="2462,2">
              <v:shape style="position:absolute;left:317;top:10584;width:2462;height:2" coordorigin="317,10584" coordsize="2462,0" path="m317,10584l2779,10584e" filled="f" stroked="t" strokeweight=".48pt" strokecolor="#2F2F2F">
                <v:path arrowok="t"/>
              </v:shape>
            </v:group>
            <v:group style="position:absolute;left:2722;top:10579;width:5035;height:2" coordorigin="2722,10579" coordsize="5035,2">
              <v:shape style="position:absolute;left:2722;top:10579;width:5035;height:2" coordorigin="2722,10579" coordsize="5035,0" path="m2722,10579l7757,10579e" filled="f" stroked="t" strokeweight=".96pt" strokecolor="#575757">
                <v:path arrowok="t"/>
              </v:shape>
            </v:group>
            <v:group style="position:absolute;left:7728;top:10565;width:1858;height:2" coordorigin="7728,10565" coordsize="1858,2">
              <v:shape style="position:absolute;left:7728;top:10565;width:1858;height:2" coordorigin="7728,10565" coordsize="1858,0" path="m7728,10565l9586,10565e" filled="f" stroked="t" strokeweight=".48pt" strokecolor="#232323">
                <v:path arrowok="t"/>
              </v:shape>
            </v:group>
            <v:group style="position:absolute;left:9557;top:10574;width:1114;height:2" coordorigin="9557,10574" coordsize="1114,2">
              <v:shape style="position:absolute;left:9557;top:10574;width:1114;height:2" coordorigin="9557,10574" coordsize="1114,0" path="m9557,10574l10670,10574e" filled="f" stroked="t" strokeweight=".48pt" strokecolor="#2B2B2B">
                <v:path arrowok="t"/>
              </v:shape>
            </v:group>
            <v:group style="position:absolute;left:10598;top:10570;width:1018;height:2" coordorigin="10598,10570" coordsize="1018,2">
              <v:shape style="position:absolute;left:10598;top:10570;width:1018;height:2" coordorigin="10598,10570" coordsize="1018,0" path="m10598,10570l11616,10570e" filled="f" stroked="t" strokeweight=".96pt" strokecolor="#676767">
                <v:path arrowok="t"/>
              </v:shape>
            </v:group>
            <v:group style="position:absolute;left:2338;top:10555;width:2;height:221" coordorigin="2338,10555" coordsize="2,221">
              <v:shape style="position:absolute;left:2338;top:10555;width:2;height:221" coordorigin="2338,10555" coordsize="0,221" path="m2338,10776l2338,10555e" filled="f" stroked="t" strokeweight=".48pt" strokecolor="#575757">
                <v:path arrowok="t"/>
              </v:shape>
            </v:group>
            <v:group style="position:absolute;left:317;top:11059;width:6782;height:2" coordorigin="317,11059" coordsize="6782,2">
              <v:shape style="position:absolute;left:317;top:11059;width:6782;height:2" coordorigin="317,11059" coordsize="6782,0" path="m317,11059l7099,11059e" filled="f" stroked="t" strokeweight=".96pt" strokecolor="#5B5B5B">
                <v:path arrowok="t"/>
              </v:shape>
            </v:group>
            <v:group style="position:absolute;left:322;top:5482;width:2;height:10051" coordorigin="322,5482" coordsize="2,10051">
              <v:shape style="position:absolute;left:322;top:5482;width:2;height:10051" coordorigin="322,5482" coordsize="0,10051" path="m322,15533l322,5482e" filled="f" stroked="t" strokeweight=".48pt" strokecolor="#484848">
                <v:path arrowok="t"/>
              </v:shape>
            </v:group>
            <v:group style="position:absolute;left:2338;top:10776;width:2;height:278" coordorigin="2338,10776" coordsize="2,278">
              <v:shape style="position:absolute;left:2338;top:10776;width:2;height:278" coordorigin="2338,10776" coordsize="0,278" path="m2338,11054l2338,10776e" filled="f" stroked="t" strokeweight=".48pt" strokecolor="#939393">
                <v:path arrowok="t"/>
              </v:shape>
            </v:group>
            <v:group style="position:absolute;left:6989;top:11045;width:739;height:2" coordorigin="6989,11045" coordsize="739,2">
              <v:shape style="position:absolute;left:6989;top:11045;width:739;height:2" coordorigin="6989,11045" coordsize="739,0" path="m6989,11045l7728,11045e" filled="f" stroked="t" strokeweight=".96pt" strokecolor="#383838">
                <v:path arrowok="t"/>
              </v:shape>
            </v:group>
            <v:group style="position:absolute;left:7699;top:11054;width:2971;height:2" coordorigin="7699,11054" coordsize="2971,2">
              <v:shape style="position:absolute;left:7699;top:11054;width:2971;height:2" coordorigin="7699,11054" coordsize="2971,0" path="m7699,11054l10670,11054e" filled="f" stroked="t" strokeweight=".48pt" strokecolor="#2F2F2F">
                <v:path arrowok="t"/>
              </v:shape>
            </v:group>
            <v:group style="position:absolute;left:10598;top:11050;width:1018;height:2" coordorigin="10598,11050" coordsize="1018,2">
              <v:shape style="position:absolute;left:10598;top:11050;width:1018;height:2" coordorigin="10598,11050" coordsize="1018,0" path="m10598,11050l11616,11050e" filled="f" stroked="t" strokeweight=".96pt" strokecolor="#676767">
                <v:path arrowok="t"/>
              </v:shape>
            </v:group>
            <v:group style="position:absolute;left:317;top:11280;width:5429;height:2" coordorigin="317,11280" coordsize="5429,2">
              <v:shape style="position:absolute;left:317;top:11280;width:5429;height:2" coordorigin="317,11280" coordsize="5429,0" path="m317,11280l5746,11280e" filled="f" stroked="t" strokeweight=".96pt" strokecolor="#545454">
                <v:path arrowok="t"/>
              </v:shape>
            </v:group>
            <v:group style="position:absolute;left:2338;top:11035;width:2;height:470" coordorigin="2338,11035" coordsize="2,470">
              <v:shape style="position:absolute;left:2338;top:11035;width:2;height:470" coordorigin="2338,11035" coordsize="0,470" path="m2338,11506l2338,11035e" filled="f" stroked="t" strokeweight=".48pt" strokecolor="#606060">
                <v:path arrowok="t"/>
              </v:shape>
            </v:group>
            <v:group style="position:absolute;left:5688;top:11275;width:2069;height:2" coordorigin="5688,11275" coordsize="2069,2">
              <v:shape style="position:absolute;left:5688;top:11275;width:2069;height:2" coordorigin="5688,11275" coordsize="2069,0" path="m5688,11275l7757,11275e" filled="f" stroked="t" strokeweight=".48pt" strokecolor="#2F2F2F">
                <v:path arrowok="t"/>
              </v:shape>
            </v:group>
            <v:group style="position:absolute;left:7699;top:11270;width:3917;height:2" coordorigin="7699,11270" coordsize="3917,2">
              <v:shape style="position:absolute;left:7699;top:11270;width:3917;height:2" coordorigin="7699,11270" coordsize="3917,0" path="m7699,11270l11616,11270e" filled="f" stroked="t" strokeweight=".96pt" strokecolor="#5B5B5B">
                <v:path arrowok="t"/>
              </v:shape>
            </v:group>
            <v:group style="position:absolute;left:302;top:11501;width:830;height:2" coordorigin="302,11501" coordsize="830,2">
              <v:shape style="position:absolute;left:302;top:11501;width:830;height:2" coordorigin="302,11501" coordsize="830,0" path="m302,11501l1133,11501e" filled="f" stroked="t" strokeweight=".48pt" strokecolor="#545454">
                <v:path arrowok="t"/>
              </v:shape>
            </v:group>
            <v:group style="position:absolute;left:1123;top:11270;width:2;height:403" coordorigin="1123,11270" coordsize="2,403">
              <v:shape style="position:absolute;left:1123;top:11270;width:2;height:403" coordorigin="1123,11270" coordsize="0,403" path="m1123,11674l1123,11270e" filled="f" stroked="t" strokeweight=".96pt" strokecolor="#4F4F4F">
                <v:path arrowok="t"/>
              </v:shape>
            </v:group>
            <v:group style="position:absolute;left:1114;top:11501;width:600;height:2" coordorigin="1114,11501" coordsize="600,2">
              <v:shape style="position:absolute;left:1114;top:11501;width:600;height:2" coordorigin="1114,11501" coordsize="600,0" path="m1114,11501l1714,11501e" filled="f" stroked="t" strokeweight=".96pt" strokecolor="#3B3B3B">
                <v:path arrowok="t"/>
              </v:shape>
            </v:group>
            <v:group style="position:absolute;left:1709;top:11270;width:2;height:1147" coordorigin="1709,11270" coordsize="2,1147">
              <v:shape style="position:absolute;left:1709;top:11270;width:2;height:1147" coordorigin="1709,11270" coordsize="0,1147" path="m1709,12418l1709,11270e" filled="f" stroked="t" strokeweight=".96pt" strokecolor="#545454">
                <v:path arrowok="t"/>
              </v:shape>
            </v:group>
            <v:group style="position:absolute;left:1694;top:11501;width:648;height:2" coordorigin="1694,11501" coordsize="648,2">
              <v:shape style="position:absolute;left:1694;top:11501;width:648;height:2" coordorigin="1694,11501" coordsize="648,0" path="m1694,11501l2342,11501e" filled="f" stroked="t" strokeweight=".48pt" strokecolor="#646464">
                <v:path arrowok="t"/>
              </v:shape>
            </v:group>
            <v:group style="position:absolute;left:2304;top:11515;width:3442;height:2" coordorigin="2304,11515" coordsize="3442,2">
              <v:shape style="position:absolute;left:2304;top:11515;width:3442;height:2" coordorigin="2304,11515" coordsize="3442,0" path="m2304,11515l5746,11515e" filled="f" stroked="t" strokeweight=".48pt" strokecolor="#2F2F2F">
                <v:path arrowok="t"/>
              </v:shape>
            </v:group>
            <v:group style="position:absolute;left:5688;top:11510;width:4982;height:2" coordorigin="5688,11510" coordsize="4982,2">
              <v:shape style="position:absolute;left:5688;top:11510;width:4982;height:2" coordorigin="5688,11510" coordsize="4982,0" path="m5688,11510l10670,11510e" filled="f" stroked="t" strokeweight=".96pt" strokecolor="#5B5B5B">
                <v:path arrowok="t"/>
              </v:shape>
            </v:group>
            <v:group style="position:absolute;left:7430;top:11270;width:2;height:331" coordorigin="7430,11270" coordsize="2,331">
              <v:shape style="position:absolute;left:7430;top:11270;width:2;height:331" coordorigin="7430,11270" coordsize="0,331" path="m7430,11602l7430,11270e" filled="f" stroked="t" strokeweight=".96pt" strokecolor="#575757">
                <v:path arrowok="t"/>
              </v:shape>
            </v:group>
            <v:group style="position:absolute;left:10642;top:11501;width:106;height:2" coordorigin="10642,11501" coordsize="106,2">
              <v:shape style="position:absolute;left:10642;top:11501;width:106;height:2" coordorigin="10642,11501" coordsize="106,0" path="m10642,11501l10747,11501e" filled="f" stroked="t" strokeweight=".48pt" strokecolor="#444444">
                <v:path arrowok="t"/>
              </v:shape>
            </v:group>
            <v:group style="position:absolute;left:10718;top:11501;width:720;height:2" coordorigin="10718,11501" coordsize="720,2">
              <v:shape style="position:absolute;left:10718;top:11501;width:720;height:2" coordorigin="10718,11501" coordsize="720,0" path="m10718,11501l11438,11501e" filled="f" stroked="t" strokeweight=".72pt" strokecolor="#646464">
                <v:path arrowok="t"/>
              </v:shape>
            </v:group>
            <v:group style="position:absolute;left:11381;top:11506;width:235;height:2" coordorigin="11381,11506" coordsize="235,2">
              <v:shape style="position:absolute;left:11381;top:11506;width:235;height:2" coordorigin="11381,11506" coordsize="235,0" path="m11381,11506l11616,11506e" filled="f" stroked="t" strokeweight=".48pt" strokecolor="#484848">
                <v:path arrowok="t"/>
              </v:shape>
            </v:group>
            <v:group style="position:absolute;left:1123;top:11467;width:2;height:504" coordorigin="1123,11467" coordsize="2,504">
              <v:shape style="position:absolute;left:1123;top:11467;width:2;height:504" coordorigin="1123,11467" coordsize="0,504" path="m1123,11971l1123,11467e" filled="f" stroked="t" strokeweight=".72pt" strokecolor="#383838">
                <v:path arrowok="t"/>
              </v:shape>
            </v:group>
            <v:group style="position:absolute;left:2338;top:11496;width:2;height:446" coordorigin="2338,11496" coordsize="2,446">
              <v:shape style="position:absolute;left:2338;top:11496;width:2;height:446" coordorigin="2338,11496" coordsize="0,446" path="m2338,11942l2338,11496e" filled="f" stroked="t" strokeweight=".48pt" strokecolor="#484848">
                <v:path arrowok="t"/>
              </v:shape>
            </v:group>
            <v:group style="position:absolute;left:4133;top:11496;width:2;height:446" coordorigin="4133,11496" coordsize="2,446">
              <v:shape style="position:absolute;left:4133;top:11496;width:2;height:446" coordorigin="4133,11496" coordsize="0,446" path="m4133,11942l4133,11496e" filled="f" stroked="t" strokeweight=".96pt" strokecolor="#2B2B2B">
                <v:path arrowok="t"/>
              </v:shape>
            </v:group>
            <v:group style="position:absolute;left:7435;top:11462;width:2;height:4262" coordorigin="7435,11462" coordsize="2,4262">
              <v:shape style="position:absolute;left:7435;top:11462;width:2;height:4262" coordorigin="7435,11462" coordsize="0,4262" path="m7435,15725l7435,11462e" filled="f" stroked="t" strokeweight=".48pt" strokecolor="#545454">
                <v:path arrowok="t"/>
              </v:shape>
            </v:group>
            <v:group style="position:absolute;left:326;top:11899;width:2;height:4094" coordorigin="326,11899" coordsize="2,4094">
              <v:shape style="position:absolute;left:326;top:11899;width:2;height:4094" coordorigin="326,11899" coordsize="0,4094" path="m326,15994l326,11899e" filled="f" stroked="t" strokeweight=".72pt" strokecolor="#4B4B4B">
                <v:path arrowok="t"/>
              </v:shape>
            </v:group>
            <v:group style="position:absolute;left:1128;top:11914;width:2;height:370" coordorigin="1128,11914" coordsize="2,370">
              <v:shape style="position:absolute;left:1128;top:11914;width:2;height:370" coordorigin="1128,11914" coordsize="0,370" path="m1128,12283l1128,11914e" filled="f" stroked="t" strokeweight=".48pt" strokecolor="#181818">
                <v:path arrowok="t"/>
              </v:shape>
            </v:group>
            <v:group style="position:absolute;left:2338;top:11942;width:2;height:1445" coordorigin="2338,11942" coordsize="2,1445">
              <v:shape style="position:absolute;left:2338;top:11942;width:2;height:1445" coordorigin="2338,11942" coordsize="0,1445" path="m2338,13387l2338,11942e" filled="f" stroked="t" strokeweight=".48pt" strokecolor="#000000">
                <v:path arrowok="t"/>
              </v:shape>
            </v:group>
            <v:group style="position:absolute;left:7440;top:11914;width:2;height:370" coordorigin="7440,11914" coordsize="2,370">
              <v:shape style="position:absolute;left:7440;top:11914;width:2;height:370" coordorigin="7440,11914" coordsize="0,370" path="m7440,12283l7440,11914e" filled="f" stroked="t" strokeweight=".72pt" strokecolor="#3F3F3F">
                <v:path arrowok="t"/>
              </v:shape>
            </v:group>
            <v:group style="position:absolute;left:11582;top:11942;width:2;height:3322" coordorigin="11582,11942" coordsize="2,3322">
              <v:shape style="position:absolute;left:11582;top:11942;width:2;height:3322" coordorigin="11582,11942" coordsize="0,3322" path="m11582,15264l11582,11942e" filled="f" stroked="t" strokeweight=".48pt" strokecolor="#000000">
                <v:path arrowok="t"/>
              </v:shape>
            </v:group>
            <v:group style="position:absolute;left:1133;top:12226;width:2;height:2059" coordorigin="1133,12226" coordsize="2,2059">
              <v:shape style="position:absolute;left:1133;top:12226;width:2;height:2059" coordorigin="1133,12226" coordsize="0,2059" path="m1133,14285l1133,12226e" filled="f" stroked="t" strokeweight=".96pt" strokecolor="#545454">
                <v:path arrowok="t"/>
              </v:shape>
            </v:group>
            <v:group style="position:absolute;left:7440;top:12226;width:2;height:1234" coordorigin="7440,12226" coordsize="2,1234">
              <v:shape style="position:absolute;left:7440;top:12226;width:2;height:1234" coordorigin="7440,12226" coordsize="0,1234" path="m7440,13459l7440,12226e" filled="f" stroked="t" strokeweight=".96pt" strokecolor="#606060">
                <v:path arrowok="t"/>
              </v:shape>
            </v:group>
            <v:group style="position:absolute;left:1714;top:12360;width:2;height:1656" coordorigin="1714,12360" coordsize="2,1656">
              <v:shape style="position:absolute;left:1714;top:12360;width:2;height:1656" coordorigin="1714,12360" coordsize="0,1656" path="m1714,14016l1714,12360e" filled="f" stroked="t" strokeweight=".48pt" strokecolor="#1F1F1F">
                <v:path arrowok="t"/>
              </v:shape>
            </v:group>
            <v:group style="position:absolute;left:326;top:13603;width:2045;height:2" coordorigin="326,13603" coordsize="2045,2">
              <v:shape style="position:absolute;left:326;top:13603;width:2045;height:2" coordorigin="326,13603" coordsize="2045,0" path="m326,13603l2371,13603e" filled="f" stroked="t" strokeweight=".96pt" strokecolor="#5B5B5B">
                <v:path arrowok="t"/>
              </v:shape>
            </v:group>
            <v:group style="position:absolute;left:334;top:13358;width:2;height:2635" coordorigin="334,13358" coordsize="2,2635">
              <v:shape style="position:absolute;left:334;top:13358;width:2;height:2635" coordorigin="334,13358" coordsize="0,2635" path="m334,15994l334,13358e" filled="f" stroked="t" strokeweight=".72pt" strokecolor="#444444">
                <v:path arrowok="t"/>
              </v:shape>
            </v:group>
            <v:group style="position:absolute;left:2338;top:13387;width:2;height:365" coordorigin="2338,13387" coordsize="2,365">
              <v:shape style="position:absolute;left:2338;top:13387;width:2;height:365" coordorigin="2338,13387" coordsize="0,365" path="m2338,13752l2338,13387e" filled="f" stroked="t" strokeweight=".48pt" strokecolor="#575757">
                <v:path arrowok="t"/>
              </v:shape>
            </v:group>
            <v:group style="position:absolute;left:7442;top:13358;width:2;height:264" coordorigin="7442,13358" coordsize="2,264">
              <v:shape style="position:absolute;left:7442;top:13358;width:2;height:264" coordorigin="7442,13358" coordsize="0,264" path="m7442,13622l7442,13358e" filled="f" stroked="t" strokeweight=".48pt" strokecolor="#4B4B4B">
                <v:path arrowok="t"/>
              </v:shape>
            </v:group>
            <v:group style="position:absolute;left:7445;top:13565;width:2;height:1027" coordorigin="7445,13565" coordsize="2,1027">
              <v:shape style="position:absolute;left:7445;top:13565;width:2;height:1027" coordorigin="7445,13565" coordsize="0,1027" path="m7445,14592l7445,13565e" filled="f" stroked="t" strokeweight=".48pt" strokecolor="#383838">
                <v:path arrowok="t"/>
              </v:shape>
            </v:group>
            <v:group style="position:absolute;left:331;top:13723;width:2;height:389" coordorigin="331,13723" coordsize="2,389">
              <v:shape style="position:absolute;left:331;top:13723;width:2;height:389" coordorigin="331,13723" coordsize="0,389" path="m331,14112l331,13723e" filled="f" stroked="t" strokeweight=".48pt" strokecolor="#181818">
                <v:path arrowok="t"/>
              </v:shape>
            </v:group>
            <v:group style="position:absolute;left:2338;top:13752;width:2;height:2227" coordorigin="2338,13752" coordsize="2,2227">
              <v:shape style="position:absolute;left:2338;top:13752;width:2;height:2227" coordorigin="2338,13752" coordsize="0,2227" path="m2338,15979l2338,13752e" filled="f" stroked="t" strokeweight=".48pt" strokecolor="#000000">
                <v:path arrowok="t"/>
              </v:shape>
            </v:group>
            <v:group style="position:absolute;left:1718;top:13958;width:2;height:154" coordorigin="1718,13958" coordsize="2,154">
              <v:shape style="position:absolute;left:1718;top:13958;width:2;height:154" coordorigin="1718,13958" coordsize="0,154" path="m1718,14112l1718,13958e" filled="f" stroked="t" strokeweight=".72pt" strokecolor="#383838">
                <v:path arrowok="t"/>
              </v:shape>
            </v:group>
            <v:group style="position:absolute;left:1718;top:14054;width:2;height:1310" coordorigin="1718,14054" coordsize="2,1310">
              <v:shape style="position:absolute;left:1718;top:14054;width:2;height:1310" coordorigin="1718,14054" coordsize="0,1310" path="m1718,15365l1718,14054e" filled="f" stroked="t" strokeweight=".96pt" strokecolor="#575757">
                <v:path arrowok="t"/>
              </v:shape>
            </v:group>
            <v:group style="position:absolute;left:1138;top:14194;width:2;height:398" coordorigin="1138,14194" coordsize="2,398">
              <v:shape style="position:absolute;left:1138;top:14194;width:2;height:398" coordorigin="1138,14194" coordsize="0,398" path="m1138,14592l1138,14194e" filled="f" stroked="t" strokeweight=".48pt" strokecolor="#2F2F2F">
                <v:path arrowok="t"/>
              </v:shape>
            </v:group>
            <v:group style="position:absolute;left:1138;top:14534;width:2;height:758" coordorigin="1138,14534" coordsize="2,758">
              <v:shape style="position:absolute;left:1138;top:14534;width:2;height:758" coordorigin="1138,14534" coordsize="0,758" path="m1138,15293l1138,14534e" filled="f" stroked="t" strokeweight=".48pt" strokecolor="#0F0F0F">
                <v:path arrowok="t"/>
              </v:shape>
            </v:group>
            <v:group style="position:absolute;left:7450;top:14477;width:2;height:1517" coordorigin="7450,14477" coordsize="2,1517">
              <v:shape style="position:absolute;left:7450;top:14477;width:2;height:1517" coordorigin="7450,14477" coordsize="0,1517" path="m7450,15994l7450,14477e" filled="f" stroked="t" strokeweight=".96pt" strokecolor="#5B5B5B">
                <v:path arrowok="t"/>
              </v:shape>
            </v:group>
            <v:group style="position:absolute;left:326;top:15984;width:835;height:2" coordorigin="326,15984" coordsize="835,2">
              <v:shape style="position:absolute;left:326;top:15984;width:835;height:2" coordorigin="326,15984" coordsize="835,0" path="m326,15984l1162,15984e" filled="f" stroked="t" strokeweight=".72pt" strokecolor="#777777">
                <v:path arrowok="t"/>
              </v:shape>
            </v:group>
            <v:group style="position:absolute;left:1142;top:15235;width:2;height:758" coordorigin="1142,15235" coordsize="2,758">
              <v:shape style="position:absolute;left:1142;top:15235;width:2;height:758" coordorigin="1142,15235" coordsize="0,758" path="m1142,15994l1142,15235e" filled="f" stroked="t" strokeweight=".72pt" strokecolor="#484848">
                <v:path arrowok="t"/>
              </v:shape>
            </v:group>
            <v:group style="position:absolute;left:1085;top:15989;width:1694;height:2" coordorigin="1085,15989" coordsize="1694,2">
              <v:shape style="position:absolute;left:1085;top:15989;width:1694;height:2" coordorigin="1085,15989" coordsize="1694,0" path="m1085,15989l2779,15989e" filled="f" stroked="t" strokeweight=".48pt" strokecolor="#575757">
                <v:path arrowok="t"/>
              </v:shape>
            </v:group>
            <v:group style="position:absolute;left:1723;top:15235;width:2;height:758" coordorigin="1723,15235" coordsize="2,758">
              <v:shape style="position:absolute;left:1723;top:15235;width:2;height:758" coordorigin="1723,15235" coordsize="0,758" path="m1723,15994l1723,15235e" filled="f" stroked="t" strokeweight=".48pt" strokecolor="#2F2F2F">
                <v:path arrowok="t"/>
              </v:shape>
            </v:group>
            <v:group style="position:absolute;left:2722;top:15984;width:8942;height:2" coordorigin="2722,15984" coordsize="8942,2">
              <v:shape style="position:absolute;left:2722;top:15984;width:8942;height:2" coordorigin="2722,15984" coordsize="8942,0" path="m2722,15984l11664,15984e" filled="f" stroked="t" strokeweight=".96pt" strokecolor="#747474">
                <v:path arrowok="t"/>
              </v:shape>
            </v:group>
            <v:group style="position:absolute;left:4930;top:15970;width:235;height:2" coordorigin="4930,15970" coordsize="235,2">
              <v:shape style="position:absolute;left:4930;top:15970;width:235;height:2" coordorigin="4930,15970" coordsize="235,0" path="m4930,15970l5165,15970e" filled="f" stroked="t" strokeweight=".96pt" strokecolor="#646464">
                <v:path arrowok="t"/>
              </v:shape>
            </v:group>
            <v:group style="position:absolute;left:5136;top:15979;width:2621;height:2" coordorigin="5136,15979" coordsize="2621,2">
              <v:shape style="position:absolute;left:5136;top:15979;width:2621;height:2" coordorigin="5136,15979" coordsize="2621,0" path="m5136,15979l7757,15979e" filled="f" stroked="t" strokeweight=".48pt" strokecolor="#606060">
                <v:path arrowok="t"/>
              </v:shape>
            </v:group>
            <v:group style="position:absolute;left:7699;top:15974;width:1915;height:2" coordorigin="7699,15974" coordsize="1915,2">
              <v:shape style="position:absolute;left:7699;top:15974;width:1915;height:2" coordorigin="7699,15974" coordsize="1915,0" path="m7699,15974l9614,15974e" filled="f" stroked="t" strokeweight=".72pt" strokecolor="#7C7C7C">
                <v:path arrowok="t"/>
              </v:shape>
            </v:group>
            <v:group style="position:absolute;left:9557;top:15979;width:1219;height:2" coordorigin="9557,15979" coordsize="1219,2">
              <v:shape style="position:absolute;left:9557;top:15979;width:1219;height:2" coordorigin="9557,15979" coordsize="1219,0" path="m9557,15979l10776,15979e" filled="f" stroked="t" strokeweight=".48pt" strokecolor="#6B6B6B">
                <v:path arrowok="t"/>
              </v:shape>
            </v:group>
            <v:group style="position:absolute;left:10718;top:15974;width:720;height:2" coordorigin="10718,15974" coordsize="720,2">
              <v:shape style="position:absolute;left:10718;top:15974;width:720;height:2" coordorigin="10718,15974" coordsize="720,0" path="m10718,15974l11438,15974e" filled="f" stroked="t" strokeweight=".96pt" strokecolor="#939393">
                <v:path arrowok="t"/>
              </v:shape>
            </v:group>
            <v:group style="position:absolute;left:11381;top:15979;width:235;height:2" coordorigin="11381,15979" coordsize="235,2">
              <v:shape style="position:absolute;left:11381;top:15979;width:235;height:2" coordorigin="11381,15979" coordsize="235,0" path="m11381,15979l11616,15979e" filled="f" stroked="t" strokeweight=".48pt" strokecolor="#838383">
                <v:path arrowok="t"/>
              </v:shape>
            </v:group>
            <v:group style="position:absolute;left:11582;top:15264;width:2;height:710" coordorigin="11582,15264" coordsize="2,710">
              <v:shape style="position:absolute;left:11582;top:15264;width:2;height:710" coordorigin="11582,15264" coordsize="0,710" path="m11582,15974l11582,15264e" filled="f" stroked="t" strokeweight=".48pt" strokecolor="#97979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64.160004pt;margin-top:-11.160269pt;width:1.92pt;height:30.96pt;mso-position-horizontal-relative:page;mso-position-vertical-relative:paragraph;z-index:-10226" coordorigin="3283,-223" coordsize="38,619">
            <v:group style="position:absolute;left:3293;top:-214;width:2;height:475" coordorigin="3293,-214" coordsize="2,475">
              <v:shape style="position:absolute;left:3293;top:-214;width:2;height:475" coordorigin="3293,-214" coordsize="0,475" path="m3293,262l3293,-214e" filled="f" stroked="t" strokeweight=".96pt" strokecolor="#7C83A8">
                <v:path arrowok="t"/>
              </v:shape>
            </v:group>
            <v:group style="position:absolute;left:3312;top:180;width:2;height:206" coordorigin="3312,180" coordsize="2,206">
              <v:shape style="position:absolute;left:3312;top:180;width:2;height:206" coordorigin="3312,180" coordsize="0,206" path="m3312,386l3312,180e" filled="f" stroked="t" strokeweight=".96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414242"/>
          <w:spacing w:val="0"/>
          <w:w w:val="104"/>
          <w:position w:val="-2"/>
        </w:rPr>
        <w:t>LKMAZ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4812" w:right="-20"/>
        <w:jc w:val="left"/>
        <w:tabs>
          <w:tab w:pos="8640" w:val="left"/>
          <w:tab w:pos="109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570.119995pt;margin-top:5.069905pt;width:.1pt;height:14.4pt;mso-position-horizontal-relative:page;mso-position-vertical-relative:paragraph;z-index:-10225" coordorigin="11402,101" coordsize="2,288">
            <v:shape style="position:absolute;left:11402;top:101;width:2;height:288" coordorigin="11402,101" coordsize="0,288" path="m11402,389l11402,101e" filled="f" stroked="t" strokeweight="1.68pt" strokecolor="#444444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7.76001pt;margin-top:8.981649pt;width:76.101006pt;height:36pt;mso-position-horizontal-relative:page;mso-position-vertical-relative:paragraph;z-index:-10217" type="#_x0000_t202" filled="f" stroked="f">
            <v:textbox inset="0,0,0,0">
              <w:txbxContent>
                <w:p>
                  <w:pPr>
                    <w:spacing w:before="0" w:after="0" w:line="720" w:lineRule="exact"/>
                    <w:ind w:right="-148"/>
                    <w:jc w:val="left"/>
                    <w:tabs>
                      <w:tab w:pos="960" w:val="left"/>
                    </w:tabs>
                    <w:rPr>
                      <w:rFonts w:ascii="Arial" w:hAnsi="Arial" w:cs="Arial" w:eastAsia="Arial"/>
                      <w:sz w:val="40"/>
                      <w:szCs w:val="4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595959"/>
                      <w:spacing w:val="0"/>
                      <w:w w:val="56"/>
                      <w:i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595959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595959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2D2D2D"/>
                      <w:spacing w:val="-21"/>
                      <w:w w:val="64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2D2D2D"/>
                      <w:spacing w:val="0"/>
                      <w:w w:val="64"/>
                      <w:i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2D2D2D"/>
                      <w:spacing w:val="-90"/>
                      <w:w w:val="64"/>
                      <w:i/>
                    </w:rPr>
                    <w:t>.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595959"/>
                      <w:spacing w:val="0"/>
                      <w:w w:val="51"/>
                      <w:i/>
                      <w:position w:val="11"/>
                    </w:rPr>
                    <w:t>Jt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4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4"/>
        </w:rPr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94"/>
          <w:position w:val="-1"/>
        </w:rPr>
        <w:t>Itfaiy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94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595959"/>
          <w:spacing w:val="-3"/>
          <w:w w:val="94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14242"/>
          <w:spacing w:val="0"/>
          <w:w w:val="71"/>
          <w:position w:val="-1"/>
        </w:rPr>
        <w:t>Ya</w:t>
      </w:r>
      <w:r>
        <w:rPr>
          <w:rFonts w:ascii="Arial" w:hAnsi="Arial" w:cs="Arial" w:eastAsia="Arial"/>
          <w:sz w:val="19"/>
          <w:szCs w:val="19"/>
          <w:color w:val="414242"/>
          <w:spacing w:val="0"/>
          <w:w w:val="71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14242"/>
          <w:spacing w:val="37"/>
          <w:w w:val="71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14242"/>
          <w:spacing w:val="0"/>
          <w:w w:val="71"/>
          <w:position w:val="-1"/>
        </w:rPr>
        <w:t>g</w:t>
      </w:r>
      <w:r>
        <w:rPr>
          <w:rFonts w:ascii="Times New Roman" w:hAnsi="Times New Roman" w:cs="Times New Roman" w:eastAsia="Times New Roman"/>
          <w:sz w:val="25"/>
          <w:szCs w:val="25"/>
          <w:color w:val="414242"/>
          <w:spacing w:val="0"/>
          <w:w w:val="71"/>
          <w:position w:val="-1"/>
        </w:rPr>
        <w:t>   </w:t>
      </w:r>
      <w:r>
        <w:rPr>
          <w:rFonts w:ascii="Times New Roman" w:hAnsi="Times New Roman" w:cs="Times New Roman" w:eastAsia="Times New Roman"/>
          <w:sz w:val="25"/>
          <w:szCs w:val="25"/>
          <w:color w:val="414242"/>
          <w:spacing w:val="2"/>
          <w:w w:val="71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71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2D2D2D"/>
          <w:spacing w:val="-30"/>
          <w:w w:val="71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414242"/>
          <w:spacing w:val="0"/>
          <w:w w:val="362"/>
          <w:position w:val="-1"/>
        </w:rPr>
        <w:t>\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right="229"/>
        <w:jc w:val="right"/>
        <w:tabs>
          <w:tab w:pos="1340" w:val="left"/>
          <w:tab w:pos="258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pict>
          <v:group style="position:absolute;margin-left:477.480011pt;margin-top:8.090631pt;width:3.24pt;height:21.12pt;mso-position-horizontal-relative:page;mso-position-vertical-relative:paragraph;z-index:-10224" coordorigin="9550,162" coordsize="65,422">
            <v:group style="position:absolute;left:9564;top:176;width:2;height:293" coordorigin="9564,176" coordsize="2,293">
              <v:shape style="position:absolute;left:9564;top:176;width:2;height:293" coordorigin="9564,176" coordsize="0,293" path="m9564,469l9564,176e" filled="f" stroked="t" strokeweight="1.44pt" strokecolor="#6B6B74">
                <v:path arrowok="t"/>
              </v:shape>
            </v:group>
            <v:group style="position:absolute;left:9595;top:440;width:2;height:125" coordorigin="9595,440" coordsize="2,125">
              <v:shape style="position:absolute;left:9595;top:440;width:2;height:125" coordorigin="9595,440" coordsize="0,125" path="m9595,565l9595,440e" filled="f" stroked="t" strokeweight="1.92pt" strokecolor="#54576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68.652039pt;margin-top:13.25063pt;width:3.1175pt;height:27.051641pt;mso-position-horizontal-relative:page;mso-position-vertical-relative:paragraph;z-index:-10223" coordorigin="11373,265" coordsize="62,541">
            <v:group style="position:absolute;left:11414;top:344;width:2;height:221" coordorigin="11414,344" coordsize="2,221">
              <v:shape style="position:absolute;left:11414;top:344;width:2;height:221" coordorigin="11414,344" coordsize="0,221" path="m11414,565l11414,344e" filled="f" stroked="t" strokeweight=".72pt" strokecolor="#484848">
                <v:path arrowok="t"/>
              </v:shape>
            </v:group>
            <v:group style="position:absolute;left:11398;top:277;width:2;height:346" coordorigin="11398,277" coordsize="2,346">
              <v:shape style="position:absolute;left:11398;top:277;width:2;height:346" coordorigin="11398,277" coordsize="0,346" path="m11398,623l11398,277e" filled="f" stroked="t" strokeweight="1.2pt" strokecolor="#5B5B5B">
                <v:path arrowok="t"/>
              </v:shape>
            </v:group>
            <v:group style="position:absolute;left:11404;top:323;width:2;height:452" coordorigin="11404,323" coordsize="2,452">
              <v:shape style="position:absolute;left:11404;top:323;width:2;height:452" coordorigin="11404,323" coordsize="0,452" path="m11404,775l11404,323e" filled="f" stroked="t" strokeweight="3.1175pt" strokecolor="#EB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595959"/>
          <w:w w:val="154"/>
          <w:position w:val="1"/>
        </w:rPr>
        <w:t>Müdah</w:t>
      </w:r>
      <w:r>
        <w:rPr>
          <w:rFonts w:ascii="Arial" w:hAnsi="Arial" w:cs="Arial" w:eastAsia="Arial"/>
          <w:sz w:val="18"/>
          <w:szCs w:val="18"/>
          <w:color w:val="959597"/>
          <w:w w:val="133"/>
          <w:position w:val="1"/>
        </w:rPr>
        <w:t>·</w:t>
      </w:r>
      <w:r>
        <w:rPr>
          <w:rFonts w:ascii="Arial" w:hAnsi="Arial" w:cs="Arial" w:eastAsia="Arial"/>
          <w:sz w:val="18"/>
          <w:szCs w:val="18"/>
          <w:color w:val="959597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959597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414242"/>
          <w:spacing w:val="0"/>
          <w:w w:val="100"/>
          <w:position w:val="1"/>
        </w:rPr>
        <w:t>ü</w:t>
      </w:r>
      <w:r>
        <w:rPr>
          <w:rFonts w:ascii="Arial" w:hAnsi="Arial" w:cs="Arial" w:eastAsia="Arial"/>
          <w:sz w:val="19"/>
          <w:szCs w:val="19"/>
          <w:color w:val="414242"/>
          <w:spacing w:val="14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959597"/>
          <w:spacing w:val="17"/>
          <w:w w:val="110"/>
          <w:position w:val="1"/>
        </w:rPr>
        <w:t>'</w:t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72"/>
          <w:position w:val="1"/>
        </w:rPr>
        <w:t>'fefv</w:t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2D2D2D"/>
          <w:spacing w:val="0"/>
          <w:w w:val="115"/>
          <w:position w:val="1"/>
        </w:rPr>
        <w:t>-J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right="690"/>
        <w:jc w:val="right"/>
        <w:tabs>
          <w:tab w:pos="8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552.590271pt;margin-top:2.116895pt;width:.1pt;height:22.611329pt;mso-position-horizontal-relative:page;mso-position-vertical-relative:paragraph;z-index:-10221" coordorigin="11052,42" coordsize="2,452">
            <v:shape style="position:absolute;left:11052;top:42;width:2;height:452" coordorigin="11052,42" coordsize="0,452" path="m11052,495l11052,42e" filled="f" stroked="t" strokeweight="2.8625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64"/>
          <w:position w:val="-4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64"/>
          <w:position w:val="-4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10"/>
          <w:w w:val="164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E6E6E"/>
          <w:spacing w:val="0"/>
          <w:w w:val="431"/>
          <w:position w:val="-4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6E6E6E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6E6E6E"/>
          <w:spacing w:val="0"/>
          <w:w w:val="431"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98" w:lineRule="exact"/>
        <w:ind w:right="555"/>
        <w:jc w:val="right"/>
        <w:tabs>
          <w:tab w:pos="280" w:val="left"/>
          <w:tab w:pos="720" w:val="left"/>
          <w:tab w:pos="108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.960001pt;margin-top:4.555923pt;width:540.036793pt;height:26.0pt;mso-position-horizontal-relative:page;mso-position-vertical-relative:paragraph;z-index:-10216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1040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2D2D2D"/>
                      <w:spacing w:val="0"/>
                      <w:w w:val="59"/>
                      <w:position w:val="-6"/>
                    </w:rPr>
                    <w:t>..&gt;::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2D2D2D"/>
                      <w:spacing w:val="-18"/>
                      <w:w w:val="59"/>
                      <w:position w:val="-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2D2D2D"/>
                      <w:spacing w:val="0"/>
                      <w:w w:val="100"/>
                      <w:position w:val="-6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2D2D2D"/>
                      <w:spacing w:val="0"/>
                      <w:w w:val="100"/>
                      <w:position w:val="-6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95959"/>
                      <w:spacing w:val="0"/>
                      <w:w w:val="59"/>
                      <w:i/>
                      <w:position w:val="-1"/>
                    </w:rPr>
                    <w:t>.'i:!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AFAFAF"/>
          <w:w w:val="185"/>
          <w:position w:val="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FAFAF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AFAFAF"/>
          <w:w w:val="100"/>
          <w:position w:val="1"/>
        </w:rPr>
      </w:r>
      <w:r>
        <w:rPr>
          <w:rFonts w:ascii="Times New Roman" w:hAnsi="Times New Roman" w:cs="Times New Roman" w:eastAsia="Times New Roman"/>
          <w:sz w:val="12"/>
          <w:szCs w:val="12"/>
          <w:color w:val="414242"/>
          <w:w w:val="272"/>
          <w:position w:val="1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414242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414242"/>
          <w:w w:val="140"/>
          <w:position w:val="1"/>
        </w:rPr>
        <w:t>!)</w:t>
      </w:r>
      <w:r>
        <w:rPr>
          <w:rFonts w:ascii="Times New Roman" w:hAnsi="Times New Roman" w:cs="Times New Roman" w:eastAsia="Times New Roman"/>
          <w:sz w:val="12"/>
          <w:szCs w:val="12"/>
          <w:color w:val="414242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414242"/>
          <w:w w:val="100"/>
          <w:position w:val="1"/>
        </w:rPr>
      </w:r>
      <w:r>
        <w:rPr>
          <w:rFonts w:ascii="Times New Roman" w:hAnsi="Times New Roman" w:cs="Times New Roman" w:eastAsia="Times New Roman"/>
          <w:sz w:val="34"/>
          <w:szCs w:val="34"/>
          <w:color w:val="414242"/>
          <w:w w:val="66"/>
          <w:i/>
          <w:position w:val="1"/>
        </w:rPr>
        <w:t>..</w:t>
      </w:r>
      <w:r>
        <w:rPr>
          <w:rFonts w:ascii="Times New Roman" w:hAnsi="Times New Roman" w:cs="Times New Roman" w:eastAsia="Times New Roman"/>
          <w:sz w:val="34"/>
          <w:szCs w:val="34"/>
          <w:color w:val="414242"/>
          <w:spacing w:val="-6"/>
          <w:w w:val="66"/>
          <w:i/>
          <w:position w:val="1"/>
        </w:rPr>
        <w:t>,</w:t>
      </w:r>
      <w:r>
        <w:rPr>
          <w:rFonts w:ascii="Times New Roman" w:hAnsi="Times New Roman" w:cs="Times New Roman" w:eastAsia="Times New Roman"/>
          <w:sz w:val="34"/>
          <w:szCs w:val="34"/>
          <w:color w:val="595959"/>
          <w:spacing w:val="-18"/>
          <w:w w:val="65"/>
          <w:i/>
          <w:position w:val="1"/>
        </w:rPr>
        <w:t>t</w:t>
      </w:r>
      <w:r>
        <w:rPr>
          <w:rFonts w:ascii="Times New Roman" w:hAnsi="Times New Roman" w:cs="Times New Roman" w:eastAsia="Times New Roman"/>
          <w:sz w:val="34"/>
          <w:szCs w:val="34"/>
          <w:color w:val="AFAFAF"/>
          <w:spacing w:val="18"/>
          <w:w w:val="65"/>
          <w:i/>
          <w:position w:val="1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AFAFAF"/>
          <w:spacing w:val="0"/>
          <w:w w:val="71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right="968"/>
        <w:jc w:val="right"/>
        <w:tabs>
          <w:tab w:pos="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504.393005pt;margin-top:5.567468pt;width:8.631pt;height:19.128409pt;mso-position-horizontal-relative:page;mso-position-vertical-relative:paragraph;z-index:-10220" coordorigin="10088,111" coordsize="173,383">
            <v:group style="position:absolute;left:10088;top:111;width:99;height:283" coordorigin="10088,111" coordsize="99,283">
              <v:shape style="position:absolute;left:10088;top:111;width:99;height:283" coordorigin="10088,111" coordsize="99,283" path="m10088,111l10187,111,10187,394,10088,394,10088,111e" filled="t" fillcolor="#EBEDED" stroked="f">
                <v:path arrowok="t"/>
                <v:fill/>
              </v:shape>
            </v:group>
            <v:group style="position:absolute;left:10169;top:279;width:91;height:215" coordorigin="10169,279" coordsize="91,215">
              <v:shape style="position:absolute;left:10169;top:279;width:91;height:215" coordorigin="10169,279" coordsize="91,215" path="m10169,279l10260,279,10260,494,10169,494,10169,279e" filled="t" fillcolor="#EBED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6"/>
          <w:szCs w:val="26"/>
          <w:color w:val="7E8080"/>
          <w:w w:val="90"/>
          <w:position w:val="-4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7E8080"/>
          <w:spacing w:val="-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0"/>
          <w:w w:val="89"/>
          <w:position w:val="-4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39"/>
          <w:position w:val="-4"/>
        </w:rPr>
        <w:t>."'1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right="621"/>
        <w:jc w:val="right"/>
        <w:tabs>
          <w:tab w:pos="9460" w:val="left"/>
          <w:tab w:pos="1002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83"/>
          <w:position w:val="-5"/>
        </w:rPr>
        <w:t>t&lt;l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1"/>
          <w:szCs w:val="21"/>
          <w:color w:val="7E8080"/>
          <w:spacing w:val="0"/>
          <w:w w:val="63"/>
          <w:position w:val="1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7E8080"/>
          <w:spacing w:val="-19"/>
          <w:w w:val="63"/>
          <w:position w:val="1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AFAFAF"/>
          <w:spacing w:val="0"/>
          <w:w w:val="188"/>
          <w:position w:val="1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AFAFA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AFAFA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92"/>
          <w:position w:val="1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16"/>
          <w:w w:val="193"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59597"/>
          <w:spacing w:val="0"/>
          <w:w w:val="51"/>
          <w:position w:val="1"/>
        </w:rPr>
        <w:t>....</w:t>
      </w:r>
      <w:r>
        <w:rPr>
          <w:rFonts w:ascii="Times New Roman" w:hAnsi="Times New Roman" w:cs="Times New Roman" w:eastAsia="Times New Roman"/>
          <w:sz w:val="21"/>
          <w:szCs w:val="21"/>
          <w:color w:val="959597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959597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E6E6E"/>
          <w:spacing w:val="0"/>
          <w:w w:val="116"/>
          <w:position w:val="1"/>
        </w:rPr>
        <w:t>;.f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right="757"/>
        <w:jc w:val="right"/>
        <w:tabs>
          <w:tab w:pos="96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197.040009pt;margin-top:.924017pt;width:.1pt;height:9.120pt;mso-position-horizontal-relative:page;mso-position-vertical-relative:paragraph;z-index:-10222" coordorigin="3941,18" coordsize="2,182">
            <v:shape style="position:absolute;left:3941;top:18;width:2;height:182" coordorigin="3941,18" coordsize="0,182" path="m3941,201l3941,18e" filled="f" stroked="t" strokeweight=".96pt" strokecolor="#4454D4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51"/>
          <w:position w:val="-3"/>
        </w:rPr>
        <w:t>::ı::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0"/>
          <w:w w:val="100"/>
          <w:position w:val="5"/>
        </w:rPr>
        <w:t>.•</w:t>
      </w:r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2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59597"/>
          <w:spacing w:val="0"/>
          <w:w w:val="74"/>
          <w:position w:val="5"/>
        </w:rPr>
        <w:t>.....,,.,</w:t>
      </w:r>
      <w:r>
        <w:rPr>
          <w:rFonts w:ascii="Times New Roman" w:hAnsi="Times New Roman" w:cs="Times New Roman" w:eastAsia="Times New Roman"/>
          <w:sz w:val="16"/>
          <w:szCs w:val="16"/>
          <w:color w:val="959597"/>
          <w:spacing w:val="0"/>
          <w:w w:val="74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59597"/>
          <w:spacing w:val="16"/>
          <w:w w:val="74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E8080"/>
          <w:spacing w:val="0"/>
          <w:w w:val="74"/>
          <w:i/>
          <w:position w:val="5"/>
        </w:rPr>
        <w:t>.,!.·""'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2652" w:right="-20"/>
        <w:jc w:val="left"/>
        <w:tabs>
          <w:tab w:pos="3780" w:val="left"/>
          <w:tab w:pos="4660" w:val="left"/>
          <w:tab w:pos="5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0"/>
          <w:w w:val="75"/>
        </w:rPr>
        <w:t>Abd</w:t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414242"/>
          <w:spacing w:val="0"/>
          <w:w w:val="109"/>
        </w:rPr>
        <w:t>n</w:t>
      </w:r>
      <w:r>
        <w:rPr>
          <w:rFonts w:ascii="Arial" w:hAnsi="Arial" w:cs="Arial" w:eastAsia="Arial"/>
          <w:sz w:val="25"/>
          <w:szCs w:val="25"/>
          <w:color w:val="414242"/>
          <w:spacing w:val="-47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74"/>
          <w:b/>
          <w:bCs/>
        </w:rPr>
        <w:t>TOP</w:t>
      </w:r>
      <w:r>
        <w:rPr>
          <w:rFonts w:ascii="Arial" w:hAnsi="Arial" w:cs="Arial" w:eastAsia="Arial"/>
          <w:sz w:val="26"/>
          <w:szCs w:val="26"/>
          <w:color w:val="595959"/>
          <w:spacing w:val="-27"/>
          <w:w w:val="74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100"/>
          <w:b/>
          <w:bCs/>
        </w:rPr>
      </w:r>
      <w:r>
        <w:rPr>
          <w:rFonts w:ascii="Arial" w:hAnsi="Arial" w:cs="Arial" w:eastAsia="Arial"/>
          <w:sz w:val="26"/>
          <w:szCs w:val="26"/>
          <w:color w:val="414667"/>
          <w:spacing w:val="0"/>
          <w:w w:val="74"/>
        </w:rPr>
        <w:t>·</w:t>
      </w:r>
      <w:r>
        <w:rPr>
          <w:rFonts w:ascii="Arial" w:hAnsi="Arial" w:cs="Arial" w:eastAsia="Arial"/>
          <w:sz w:val="26"/>
          <w:szCs w:val="26"/>
          <w:color w:val="414667"/>
          <w:spacing w:val="0"/>
          <w:w w:val="74"/>
        </w:rPr>
        <w:t> </w:t>
      </w:r>
      <w:r>
        <w:rPr>
          <w:rFonts w:ascii="Arial" w:hAnsi="Arial" w:cs="Arial" w:eastAsia="Arial"/>
          <w:sz w:val="26"/>
          <w:szCs w:val="26"/>
          <w:color w:val="414667"/>
          <w:spacing w:val="33"/>
          <w:w w:val="74"/>
        </w:rPr>
        <w:t> </w:t>
      </w:r>
      <w:r>
        <w:rPr>
          <w:rFonts w:ascii="Arial" w:hAnsi="Arial" w:cs="Arial" w:eastAsia="Arial"/>
          <w:sz w:val="27"/>
          <w:szCs w:val="27"/>
          <w:color w:val="414242"/>
          <w:spacing w:val="0"/>
          <w:w w:val="74"/>
        </w:rPr>
        <w:t>!ı</w:t>
      </w:r>
      <w:r>
        <w:rPr>
          <w:rFonts w:ascii="Arial" w:hAnsi="Arial" w:cs="Arial" w:eastAsia="Arial"/>
          <w:sz w:val="27"/>
          <w:szCs w:val="27"/>
          <w:color w:val="414242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41424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2"/>
        </w:rPr>
        <w:t>BATMAZ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5" w:lineRule="exact"/>
        <w:ind w:left="2652" w:right="-20"/>
        <w:jc w:val="left"/>
        <w:tabs>
          <w:tab w:pos="3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414242"/>
          <w:spacing w:val="0"/>
          <w:w w:val="70"/>
          <w:position w:val="-3"/>
        </w:rPr>
        <w:t>lt'"'''</w:t>
      </w:r>
      <w:r>
        <w:rPr>
          <w:rFonts w:ascii="Times New Roman" w:hAnsi="Times New Roman" w:cs="Times New Roman" w:eastAsia="Times New Roman"/>
          <w:sz w:val="27"/>
          <w:szCs w:val="27"/>
          <w:color w:val="41424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414242"/>
          <w:spacing w:val="0"/>
          <w:w w:val="100"/>
          <w:position w:val="-3"/>
        </w:rPr>
      </w:r>
      <w:r>
        <w:rPr>
          <w:rFonts w:ascii="Arial" w:hAnsi="Arial" w:cs="Arial" w:eastAsia="Arial"/>
          <w:sz w:val="23"/>
          <w:szCs w:val="23"/>
          <w:color w:val="414667"/>
          <w:spacing w:val="0"/>
          <w:w w:val="63"/>
          <w:position w:val="-3"/>
        </w:rPr>
        <w:t>ı.</w:t>
      </w:r>
      <w:r>
        <w:rPr>
          <w:rFonts w:ascii="Arial" w:hAnsi="Arial" w:cs="Arial" w:eastAsia="Arial"/>
          <w:sz w:val="23"/>
          <w:szCs w:val="23"/>
          <w:color w:val="414667"/>
          <w:spacing w:val="12"/>
          <w:w w:val="64"/>
          <w:position w:val="-3"/>
        </w:rPr>
        <w:t>o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97"/>
          <w:position w:val="-3"/>
        </w:rPr>
        <w:t>"l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98"/>
          <w:position w:val="-3"/>
        </w:rPr>
        <w:t>g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2D2D2D"/>
          <w:spacing w:val="-1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81"/>
          <w:position w:val="-3"/>
        </w:rPr>
        <w:t>Amiri</w:t>
      </w:r>
      <w:r>
        <w:rPr>
          <w:rFonts w:ascii="Arial" w:hAnsi="Arial" w:cs="Arial" w:eastAsia="Arial"/>
          <w:sz w:val="23"/>
          <w:szCs w:val="23"/>
          <w:color w:val="2D2D2D"/>
          <w:spacing w:val="23"/>
          <w:w w:val="81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3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3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2652" w:right="-20"/>
        <w:jc w:val="left"/>
        <w:tabs>
          <w:tab w:pos="3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1"/>
        </w:rPr>
        <w:t>'!J.""7"'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66080"/>
          <w:spacing w:val="0"/>
          <w:w w:val="295"/>
          <w:position w:val="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80" w:right="160"/>
        </w:sectPr>
      </w:pPr>
      <w:rPr/>
    </w:p>
    <w:p>
      <w:pPr>
        <w:spacing w:before="0" w:after="0" w:line="667" w:lineRule="exact"/>
        <w:ind w:left="875" w:right="-20"/>
        <w:jc w:val="left"/>
        <w:tabs>
          <w:tab w:pos="36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87"/>
          <w:szCs w:val="87"/>
          <w:color w:val="2B2B2B"/>
          <w:spacing w:val="0"/>
          <w:w w:val="167"/>
          <w:b/>
          <w:bCs/>
          <w:i/>
          <w:position w:val="-26"/>
        </w:rPr>
        <w:t>l</w:t>
      </w:r>
      <w:r>
        <w:rPr>
          <w:rFonts w:ascii="Times New Roman" w:hAnsi="Times New Roman" w:cs="Times New Roman" w:eastAsia="Times New Roman"/>
          <w:sz w:val="87"/>
          <w:szCs w:val="87"/>
          <w:color w:val="2B2B2B"/>
          <w:spacing w:val="0"/>
          <w:w w:val="100"/>
          <w:b/>
          <w:bCs/>
          <w:i/>
          <w:position w:val="-26"/>
        </w:rPr>
        <w:tab/>
      </w:r>
      <w:r>
        <w:rPr>
          <w:rFonts w:ascii="Times New Roman" w:hAnsi="Times New Roman" w:cs="Times New Roman" w:eastAsia="Times New Roman"/>
          <w:sz w:val="87"/>
          <w:szCs w:val="87"/>
          <w:color w:val="2B2B2B"/>
          <w:spacing w:val="0"/>
          <w:w w:val="100"/>
          <w:b/>
          <w:bCs/>
          <w:i/>
          <w:position w:val="-26"/>
        </w:rPr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5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4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5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4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3"/>
          <w:position w:val="-5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60" w:bottom="280" w:left="200" w:right="120"/>
        </w:sectPr>
      </w:pPr>
      <w:rPr/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16" w:lineRule="exact"/>
        <w:ind w:left="875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B2B2B"/>
          <w:spacing w:val="0"/>
          <w:w w:val="122"/>
          <w:position w:val="-4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right="-20"/>
        <w:jc w:val="left"/>
        <w:tabs>
          <w:tab w:pos="65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3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4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3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4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3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-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182"/>
          <w:position w:val="-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120"/>
          <w:cols w:num="2" w:equalWidth="0">
            <w:col w:w="1344" w:space="2421"/>
            <w:col w:w="7835"/>
          </w:cols>
        </w:sectPr>
      </w:pPr>
      <w:rPr/>
    </w:p>
    <w:p>
      <w:pPr>
        <w:spacing w:before="0" w:after="0" w:line="207" w:lineRule="exact"/>
        <w:ind w:left="602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B2B2B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62" w:lineRule="exact"/>
        <w:ind w:left="650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2B2B2B"/>
          <w:spacing w:val="0"/>
          <w:w w:val="115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7" w:right="-20"/>
        <w:jc w:val="left"/>
        <w:tabs>
          <w:tab w:pos="1500" w:val="left"/>
          <w:tab w:pos="3180" w:val="left"/>
          <w:tab w:pos="558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position w:val="1"/>
        </w:rPr>
        <w:t>Ola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position w:val="1"/>
        </w:rPr>
        <w:t>y</w:t>
      </w:r>
      <w:r>
        <w:rPr>
          <w:rFonts w:ascii="Arial" w:hAnsi="Arial" w:cs="Arial" w:eastAsia="Arial"/>
          <w:sz w:val="18"/>
          <w:szCs w:val="18"/>
          <w:color w:val="3F3F3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31.05.2017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8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05:30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i/>
          <w:position w:val="0"/>
        </w:rPr>
        <w:t>Tel:</w:t>
      </w:r>
      <w:r>
        <w:rPr>
          <w:rFonts w:ascii="Arial" w:hAnsi="Arial" w:cs="Arial" w:eastAsia="Arial"/>
          <w:sz w:val="19"/>
          <w:szCs w:val="19"/>
          <w:color w:val="2B2B2B"/>
          <w:spacing w:val="9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  <w:position w:val="0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126" w:right="-20"/>
        <w:jc w:val="left"/>
        <w:tabs>
          <w:tab w:pos="1500" w:val="left"/>
          <w:tab w:pos="3180" w:val="left"/>
          <w:tab w:pos="458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92"/>
        </w:rPr>
        <w:t>Kayıt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</w:rPr>
        <w:t>:31.05.2017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4"/>
          <w:w w:val="13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3622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8053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6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8053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6" w:right="-20"/>
        <w:jc w:val="left"/>
        <w:tabs>
          <w:tab w:pos="1500" w:val="left"/>
          <w:tab w:pos="4160" w:val="left"/>
          <w:tab w:pos="5560" w:val="left"/>
          <w:tab w:pos="7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:Pan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:Elektiri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47" w:lineRule="exact"/>
        <w:ind w:left="126" w:right="-20"/>
        <w:jc w:val="left"/>
        <w:tabs>
          <w:tab w:pos="368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9.119995pt;margin-top:7.635804pt;width:7.020606pt;height:26.5pt;mso-position-horizontal-relative:page;mso-position-vertical-relative:paragraph;z-index:-10214" type="#_x0000_t202" filled="f" stroked="f">
            <v:textbox inset="0,0,0,0">
              <w:txbxContent>
                <w:p>
                  <w:pPr>
                    <w:spacing w:before="0" w:after="0" w:line="530" w:lineRule="exact"/>
                    <w:ind w:right="-120"/>
                    <w:jc w:val="left"/>
                    <w:rPr>
                      <w:rFonts w:ascii="Arial" w:hAnsi="Arial" w:cs="Arial" w:eastAsia="Arial"/>
                      <w:sz w:val="53"/>
                      <w:szCs w:val="53"/>
                    </w:rPr>
                  </w:pPr>
                  <w:rPr/>
                  <w:r>
                    <w:rPr>
                      <w:rFonts w:ascii="Arial" w:hAnsi="Arial" w:cs="Arial" w:eastAsia="Arial"/>
                      <w:sz w:val="53"/>
                      <w:szCs w:val="53"/>
                      <w:color w:val="BABCBC"/>
                      <w:spacing w:val="-84"/>
                      <w:w w:val="73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3F3F3F"/>
                      <w:spacing w:val="0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7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7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  <w:position w:val="-6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92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6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120"/>
        </w:sectPr>
      </w:pPr>
      <w:rPr/>
    </w:p>
    <w:p>
      <w:pPr>
        <w:spacing w:before="79" w:after="0" w:line="240" w:lineRule="auto"/>
        <w:ind w:left="36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IBetonarme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49"/>
        </w:rPr>
        <w:t>J?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5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6"/>
          <w:w w:val="10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322" w:lineRule="exact"/>
        <w:ind w:right="445"/>
        <w:jc w:val="right"/>
        <w:tabs>
          <w:tab w:pos="600" w:val="left"/>
          <w:tab w:pos="11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9"/>
          <w:szCs w:val="29"/>
          <w:color w:val="5B5B5B"/>
          <w:w w:val="74"/>
          <w:position w:val="-1"/>
        </w:rPr>
        <w:t>ı</w:t>
      </w:r>
      <w:r>
        <w:rPr>
          <w:rFonts w:ascii="Arial" w:hAnsi="Arial" w:cs="Arial" w:eastAsia="Arial"/>
          <w:sz w:val="29"/>
          <w:szCs w:val="29"/>
          <w:color w:val="5B5B5B"/>
          <w:w w:val="100"/>
          <w:position w:val="-1"/>
        </w:rPr>
        <w:tab/>
      </w:r>
      <w:r>
        <w:rPr>
          <w:rFonts w:ascii="Arial" w:hAnsi="Arial" w:cs="Arial" w:eastAsia="Arial"/>
          <w:sz w:val="29"/>
          <w:szCs w:val="29"/>
          <w:color w:val="5B5B5B"/>
          <w:w w:val="100"/>
          <w:position w:val="-1"/>
        </w:rPr>
      </w:r>
      <w:r>
        <w:rPr>
          <w:rFonts w:ascii="Arial" w:hAnsi="Arial" w:cs="Arial" w:eastAsia="Arial"/>
          <w:sz w:val="29"/>
          <w:szCs w:val="29"/>
          <w:color w:val="2B2B2B"/>
          <w:w w:val="37"/>
          <w:position w:val="-1"/>
        </w:rPr>
        <w:t>ı</w:t>
      </w:r>
      <w:r>
        <w:rPr>
          <w:rFonts w:ascii="Arial" w:hAnsi="Arial" w:cs="Arial" w:eastAsia="Arial"/>
          <w:sz w:val="29"/>
          <w:szCs w:val="29"/>
          <w:color w:val="2B2B2B"/>
          <w:w w:val="100"/>
          <w:position w:val="-1"/>
        </w:rPr>
        <w:tab/>
      </w:r>
      <w:r>
        <w:rPr>
          <w:rFonts w:ascii="Arial" w:hAnsi="Arial" w:cs="Arial" w:eastAsia="Arial"/>
          <w:sz w:val="29"/>
          <w:szCs w:val="29"/>
          <w:color w:val="2B2B2B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A3A3A3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39" w:lineRule="exact"/>
        <w:ind w:right="-1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position w:val="17"/>
        </w:rPr>
        <w:t>D</w:t>
      </w:r>
      <w:r>
        <w:rPr>
          <w:rFonts w:ascii="Arial" w:hAnsi="Arial" w:cs="Arial" w:eastAsia="Arial"/>
          <w:sz w:val="53"/>
          <w:szCs w:val="53"/>
          <w:color w:val="BABCBC"/>
          <w:spacing w:val="-109"/>
          <w:w w:val="6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99"/>
          <w:position w:val="1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112"/>
          <w:position w:val="17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9"/>
          <w:w w:val="104"/>
          <w:position w:val="17"/>
        </w:rPr>
        <w:t>e</w:t>
      </w:r>
      <w:r>
        <w:rPr>
          <w:rFonts w:ascii="Arial" w:hAnsi="Arial" w:cs="Arial" w:eastAsia="Arial"/>
          <w:sz w:val="53"/>
          <w:szCs w:val="53"/>
          <w:color w:val="BABCBC"/>
          <w:spacing w:val="-62"/>
          <w:w w:val="6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5"/>
          <w:position w:val="1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:06:00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120"/>
          <w:cols w:num="3" w:equalWidth="0">
            <w:col w:w="6123" w:space="103"/>
            <w:col w:w="451" w:space="145"/>
            <w:col w:w="4778"/>
          </w:cols>
        </w:sectPr>
      </w:pPr>
      <w:rPr/>
    </w:p>
    <w:p>
      <w:pPr>
        <w:spacing w:before="0" w:after="0" w:line="212" w:lineRule="exact"/>
        <w:ind w:left="126" w:right="-20"/>
        <w:jc w:val="left"/>
        <w:tabs>
          <w:tab w:pos="2140" w:val="left"/>
          <w:tab w:pos="5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4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9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G.D.Z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Eletiri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Dağıtım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9"/>
          <w:position w:val="0"/>
        </w:rPr>
        <w:t>IKira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106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6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G.D.Z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Eletiri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0"/>
        </w:rPr>
        <w:t>Dağıtım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20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8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7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İzzet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GÜRSUL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094" w:right="-20"/>
        <w:jc w:val="left"/>
        <w:tabs>
          <w:tab w:pos="47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3"/>
        </w:rPr>
        <w:t>j&lt;;ıkı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05:31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</w:rPr>
        <w:t>05:36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0" w:lineRule="exact"/>
        <w:ind w:left="117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8"/>
          <w:position w:val="0"/>
        </w:rPr>
        <w:t>5288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136" w:right="-20"/>
        <w:jc w:val="left"/>
        <w:tabs>
          <w:tab w:pos="476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-1"/>
        </w:rPr>
        <w:t>:06:00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4787" w:right="-20"/>
        <w:jc w:val="left"/>
        <w:tabs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47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123" w:right="-20"/>
        <w:jc w:val="left"/>
        <w:tabs>
          <w:tab w:pos="476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3" w:lineRule="auto"/>
        <w:ind w:left="2123" w:right="2576" w:firstLine="-1992"/>
        <w:jc w:val="left"/>
        <w:tabs>
          <w:tab w:pos="476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4"/>
        </w:rPr>
        <w:t>Yı=m1ımcı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3" w:lineRule="auto"/>
        <w:ind w:left="136" w:right="533" w:firstLine="-19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()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!ayı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elektiri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panosu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729" w:right="397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7" w:lineRule="exact"/>
        <w:ind w:left="131" w:right="-20"/>
        <w:jc w:val="left"/>
        <w:tabs>
          <w:tab w:pos="2240" w:val="left"/>
          <w:tab w:pos="4760" w:val="left"/>
          <w:tab w:pos="6680" w:val="left"/>
          <w:tab w:pos="8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KuruSöndürme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8"/>
          <w:position w:val="-2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36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-2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36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  <w:position w:val="-2"/>
        </w:rPr>
        <w:t>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8" w:lineRule="exact"/>
        <w:ind w:left="6693" w:right="-20"/>
        <w:jc w:val="left"/>
        <w:tabs>
          <w:tab w:pos="8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4"/>
          <w:szCs w:val="34"/>
          <w:color w:val="5B5B5B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5B5B5B"/>
          <w:spacing w:val="-44"/>
          <w:w w:val="55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5B5B5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5B5B5B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2B2B2B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2B2B2B"/>
          <w:spacing w:val="0"/>
          <w:w w:val="55"/>
          <w:position w:val="-1"/>
        </w:rPr>
        <w:t>  </w:t>
      </w:r>
      <w:r>
        <w:rPr>
          <w:rFonts w:ascii="Arial" w:hAnsi="Arial" w:cs="Arial" w:eastAsia="Arial"/>
          <w:sz w:val="34"/>
          <w:szCs w:val="34"/>
          <w:color w:val="2B2B2B"/>
          <w:spacing w:val="8"/>
          <w:w w:val="5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  <w:t>2adet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4"/>
        </w:rPr>
        <w:t>12Kg)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2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elektiri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panos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yanmıştır.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53" w:lineRule="auto"/>
        <w:ind w:left="141" w:right="6124" w:firstLine="32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7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lfalımini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ziyan:2000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ikibin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auto"/>
        <w:ind w:left="107" w:right="92" w:firstLine="1992"/>
        <w:jc w:val="right"/>
        <w:tabs>
          <w:tab w:pos="2060" w:val="left"/>
          <w:tab w:pos="8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8053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önündeki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elektiri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panosunda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pld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18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soruşturmada,elektiri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panosunda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nedende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  <w:position w:val="1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7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7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ııeydana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gelen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aşınma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0"/>
        </w:rPr>
        <w:t>,eskime,yıpranma,ark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elektiri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devreni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pan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8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  <w:position w:val="0"/>
        </w:rPr>
        <w:t>blol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0"/>
          <w:position w:val="0"/>
        </w:rPr>
        <w:t>lrı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1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:uhıştı.ır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9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7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7"/>
        </w:rPr>
        <w:t>nlm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8"/>
          <w:w w:val="10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1"/>
          <w:w w:val="7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09" w:lineRule="exact"/>
        <w:ind w:left="136" w:right="-20"/>
        <w:jc w:val="left"/>
        <w:tabs>
          <w:tab w:pos="2160" w:val="left"/>
          <w:tab w:pos="60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io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rtalı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0"/>
          <w:position w:val="-2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2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-2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2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8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7"/>
          <w:position w:val="-2"/>
        </w:rPr>
        <w:t>ögrenilen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7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107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7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107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7"/>
          <w:u w:val="single" w:color="5B5B5B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7"/>
          <w:u w:val="single" w:color="5B5B5B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7"/>
          <w:u w:val="single" w:color="5B5B5B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7"/>
          <w:u w:val="single" w:color="5B5B5B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7"/>
          <w:u w:val="single" w:color="5B5B5B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7"/>
          <w:u w:val="single" w:color="5B5B5B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8"/>
          <w:position w:val="-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87"/>
          <w:position w:val="-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"/>
          <w:w w:val="106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7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6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5" w:lineRule="exact"/>
        <w:ind w:left="136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707072"/>
          <w:spacing w:val="0"/>
          <w:w w:val="108"/>
          <w:position w:val="-2"/>
        </w:rPr>
        <w:t>-:-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146" w:right="-20"/>
        <w:jc w:val="left"/>
        <w:tabs>
          <w:tab w:pos="580" w:val="left"/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4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4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eç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ybı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1"/>
        </w:rPr>
        <w:t>Yok.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53" w:lineRule="auto"/>
        <w:ind w:left="136" w:right="5652" w:firstLine="1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ekiplerine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2" w:lineRule="exact"/>
        <w:ind w:left="150" w:right="-20"/>
        <w:jc w:val="left"/>
        <w:tabs>
          <w:tab w:pos="2120" w:val="left"/>
          <w:tab w:pos="6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8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  <w:position w:val="0"/>
        </w:rPr>
        <w:t>31.05.2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7"/>
          <w:position w:val="0"/>
        </w:rPr>
        <w:t>0</w:t>
      </w:r>
      <w:r>
        <w:rPr>
          <w:rFonts w:ascii="Arial" w:hAnsi="Arial" w:cs="Arial" w:eastAsia="Arial"/>
          <w:sz w:val="26"/>
          <w:szCs w:val="26"/>
          <w:color w:val="2B2B2B"/>
          <w:spacing w:val="-5"/>
          <w:w w:val="18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5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15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6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8"/>
          <w:w w:val="8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BABCBC"/>
          <w:spacing w:val="0"/>
          <w:w w:val="47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ABCBC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0"/>
        </w:rPr>
        <w:t>06:15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242" w:right="-20"/>
        <w:jc w:val="left"/>
        <w:tabs>
          <w:tab w:pos="980" w:val="left"/>
          <w:tab w:pos="1580" w:val="left"/>
          <w:tab w:pos="8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Bostanlı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Gurubu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133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2" w:lineRule="exact"/>
        <w:ind w:left="5022" w:right="-20"/>
        <w:jc w:val="left"/>
        <w:tabs>
          <w:tab w:pos="892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</w:r>
      <w:r>
        <w:rPr>
          <w:rFonts w:ascii="Arial" w:hAnsi="Arial" w:cs="Arial" w:eastAsia="Arial"/>
          <w:sz w:val="29"/>
          <w:szCs w:val="29"/>
          <w:color w:val="2B2B2B"/>
          <w:spacing w:val="0"/>
          <w:w w:val="74"/>
          <w:b/>
          <w:bCs/>
          <w:position w:val="-2"/>
        </w:rPr>
        <w:t>1</w:t>
      </w:r>
      <w:r>
        <w:rPr>
          <w:rFonts w:ascii="Arial" w:hAnsi="Arial" w:cs="Arial" w:eastAsia="Arial"/>
          <w:sz w:val="29"/>
          <w:szCs w:val="29"/>
          <w:color w:val="2B2B2B"/>
          <w:spacing w:val="-5"/>
          <w:w w:val="74"/>
          <w:b/>
          <w:bCs/>
          <w:position w:val="-2"/>
        </w:rPr>
        <w:t> </w:t>
      </w:r>
      <w:r>
        <w:rPr>
          <w:rFonts w:ascii="Arial" w:hAnsi="Arial" w:cs="Arial" w:eastAsia="Arial"/>
          <w:sz w:val="29"/>
          <w:szCs w:val="29"/>
          <w:color w:val="2B2B2B"/>
          <w:spacing w:val="0"/>
          <w:w w:val="55"/>
          <w:b/>
          <w:bCs/>
          <w:position w:val="-2"/>
        </w:rPr>
        <w:t>Z</w:t>
      </w:r>
      <w:r>
        <w:rPr>
          <w:rFonts w:ascii="Arial" w:hAnsi="Arial" w:cs="Arial" w:eastAsia="Arial"/>
          <w:sz w:val="29"/>
          <w:szCs w:val="29"/>
          <w:color w:val="2B2B2B"/>
          <w:spacing w:val="19"/>
          <w:w w:val="5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55"/>
          <w:position w:val="-2"/>
        </w:rPr>
        <w:t>Haziran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2"/>
          <w:w w:val="55"/>
          <w:position w:val="-2"/>
        </w:rPr>
        <w:t> </w:t>
      </w:r>
      <w:r>
        <w:rPr>
          <w:rFonts w:ascii="Arial" w:hAnsi="Arial" w:cs="Arial" w:eastAsia="Arial"/>
          <w:sz w:val="29"/>
          <w:szCs w:val="29"/>
          <w:color w:val="2B2B2B"/>
          <w:spacing w:val="0"/>
          <w:w w:val="55"/>
          <w:b/>
          <w:bCs/>
          <w:position w:val="-2"/>
        </w:rPr>
        <w:t>2017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40" w:lineRule="exact"/>
        <w:ind w:right="1729"/>
        <w:jc w:val="right"/>
        <w:tabs>
          <w:tab w:pos="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B2B2B"/>
          <w:w w:val="84"/>
          <w:i/>
          <w:position w:val="-10"/>
        </w:rPr>
        <w:t>1</w:t>
      </w:r>
      <w:r>
        <w:rPr>
          <w:rFonts w:ascii="Arial" w:hAnsi="Arial" w:cs="Arial" w:eastAsia="Arial"/>
          <w:sz w:val="19"/>
          <w:szCs w:val="19"/>
          <w:color w:val="2B2B2B"/>
          <w:w w:val="100"/>
          <w:i/>
          <w:position w:val="-10"/>
        </w:rPr>
        <w:tab/>
      </w:r>
      <w:r>
        <w:rPr>
          <w:rFonts w:ascii="Arial" w:hAnsi="Arial" w:cs="Arial" w:eastAsia="Arial"/>
          <w:sz w:val="19"/>
          <w:szCs w:val="19"/>
          <w:color w:val="2B2B2B"/>
          <w:w w:val="100"/>
          <w:i/>
          <w:position w:val="-1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-10"/>
        </w:rPr>
        <w:t>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1100" w:bottom="0" w:left="200" w:right="120"/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1" w:lineRule="exact"/>
        <w:ind w:left="19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1F52CC"/>
          <w:spacing w:val="0"/>
          <w:w w:val="100"/>
        </w:rPr>
        <w:t>Mu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51" w:lineRule="atLeast"/>
        <w:ind w:left="110" w:right="-76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1C67ED"/>
          <w:spacing w:val="0"/>
          <w:w w:val="91"/>
        </w:rPr>
        <w:t>2.Posta</w:t>
      </w:r>
      <w:r>
        <w:rPr>
          <w:rFonts w:ascii="Times New Roman" w:hAnsi="Times New Roman" w:cs="Times New Roman" w:eastAsia="Times New Roman"/>
          <w:sz w:val="24"/>
          <w:szCs w:val="24"/>
          <w:color w:val="1C67ED"/>
          <w:spacing w:val="6"/>
          <w:w w:val="91"/>
        </w:rPr>
        <w:t> </w:t>
      </w:r>
      <w:r>
        <w:rPr>
          <w:rFonts w:ascii="Arial" w:hAnsi="Arial" w:cs="Arial" w:eastAsia="Arial"/>
          <w:sz w:val="22"/>
          <w:szCs w:val="22"/>
          <w:color w:val="1C67ED"/>
          <w:spacing w:val="0"/>
          <w:w w:val="77"/>
        </w:rPr>
        <w:t>Grblf3lat</w:t>
      </w:r>
      <w:r>
        <w:rPr>
          <w:rFonts w:ascii="Arial" w:hAnsi="Arial" w:cs="Arial" w:eastAsia="Arial"/>
          <w:sz w:val="22"/>
          <w:szCs w:val="22"/>
          <w:color w:val="1C67ED"/>
          <w:spacing w:val="-2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1C67ED"/>
          <w:spacing w:val="0"/>
          <w:w w:val="103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10" w:lineRule="exact"/>
        <w:ind w:left="-2723" w:right="-15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92"/>
          <w:szCs w:val="92"/>
          <w:color w:val="596283"/>
          <w:spacing w:val="-1372"/>
          <w:w w:val="294"/>
          <w:i/>
          <w:position w:val="-34"/>
        </w:rPr>
        <w:t>#</w:t>
      </w:r>
      <w:r>
        <w:rPr>
          <w:rFonts w:ascii="Times New Roman" w:hAnsi="Times New Roman" w:cs="Times New Roman" w:eastAsia="Times New Roman"/>
          <w:sz w:val="117"/>
          <w:szCs w:val="117"/>
          <w:color w:val="3A3F7B"/>
          <w:spacing w:val="-258"/>
          <w:w w:val="120"/>
          <w:i/>
          <w:position w:val="-9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47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4"/>
          <w:position w:val="-47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1"/>
          <w:position w:val="-47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71"/>
          <w:w w:val="101"/>
          <w:position w:val="-47"/>
        </w:rPr>
        <w:t>e</w:t>
      </w:r>
      <w:r>
        <w:rPr>
          <w:rFonts w:ascii="Times New Roman" w:hAnsi="Times New Roman" w:cs="Times New Roman" w:eastAsia="Times New Roman"/>
          <w:sz w:val="117"/>
          <w:szCs w:val="117"/>
          <w:color w:val="3A3F7B"/>
          <w:spacing w:val="-361"/>
          <w:w w:val="120"/>
          <w:i/>
          <w:position w:val="-9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3"/>
          <w:position w:val="-4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-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  <w:position w:val="-47"/>
        </w:rPr>
        <w:t>GU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87"/>
          <w:w w:val="105"/>
          <w:position w:val="-47"/>
        </w:rPr>
        <w:t>R</w:t>
      </w:r>
      <w:r>
        <w:rPr>
          <w:rFonts w:ascii="Times New Roman" w:hAnsi="Times New Roman" w:cs="Times New Roman" w:eastAsia="Times New Roman"/>
          <w:sz w:val="117"/>
          <w:szCs w:val="117"/>
          <w:color w:val="3F3F3F"/>
          <w:spacing w:val="65"/>
          <w:w w:val="7"/>
          <w:i/>
          <w:position w:val="-96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47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10" w:lineRule="atLeast"/>
        <w:ind w:right="-20"/>
        <w:jc w:val="left"/>
        <w:tabs>
          <w:tab w:pos="1040" w:val="left"/>
          <w:tab w:pos="30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100"/>
          <w:position w:val="10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100"/>
          <w:position w:val="10"/>
        </w:rPr>
      </w:r>
      <w:r>
        <w:rPr>
          <w:rFonts w:ascii="Arial" w:hAnsi="Arial" w:cs="Arial" w:eastAsia="Arial"/>
          <w:sz w:val="38"/>
          <w:szCs w:val="38"/>
          <w:color w:val="707072"/>
          <w:spacing w:val="-39"/>
          <w:w w:val="153"/>
          <w:position w:val="0"/>
        </w:rPr>
        <w:t>t</w:t>
      </w:r>
      <w:r>
        <w:rPr>
          <w:rFonts w:ascii="Arial" w:hAnsi="Arial" w:cs="Arial" w:eastAsia="Arial"/>
          <w:sz w:val="38"/>
          <w:szCs w:val="38"/>
          <w:color w:val="596283"/>
          <w:spacing w:val="12"/>
          <w:w w:val="86"/>
          <w:position w:val="0"/>
        </w:rPr>
        <w:t>l</w:t>
      </w:r>
      <w:r>
        <w:rPr>
          <w:rFonts w:ascii="Arial" w:hAnsi="Arial" w:cs="Arial" w:eastAsia="Arial"/>
          <w:sz w:val="38"/>
          <w:szCs w:val="38"/>
          <w:color w:val="707072"/>
          <w:spacing w:val="0"/>
          <w:w w:val="153"/>
          <w:position w:val="0"/>
        </w:rPr>
        <w:t>f</w:t>
      </w:r>
      <w:r>
        <w:rPr>
          <w:rFonts w:ascii="Arial" w:hAnsi="Arial" w:cs="Arial" w:eastAsia="Arial"/>
          <w:sz w:val="38"/>
          <w:szCs w:val="38"/>
          <w:color w:val="70707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707072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858587"/>
          <w:spacing w:val="0"/>
          <w:w w:val="34"/>
          <w:position w:val="0"/>
        </w:rPr>
        <w:t>'·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120"/>
          <w:cols w:num="4" w:equalWidth="0">
            <w:col w:w="713" w:space="1516"/>
            <w:col w:w="1948" w:space="673"/>
            <w:col w:w="1504" w:space="1443"/>
            <w:col w:w="3803"/>
          </w:cols>
        </w:sectPr>
      </w:pPr>
      <w:rPr/>
    </w:p>
    <w:p>
      <w:pPr>
        <w:spacing w:before="0" w:after="0" w:line="291" w:lineRule="atLeast"/>
        <w:ind w:left="386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6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6"/>
        </w:rPr>
      </w:r>
      <w:r>
        <w:rPr>
          <w:rFonts w:ascii="Arial" w:hAnsi="Arial" w:cs="Arial" w:eastAsia="Arial"/>
          <w:sz w:val="19"/>
          <w:szCs w:val="19"/>
          <w:color w:val="1C67ED"/>
          <w:spacing w:val="0"/>
          <w:w w:val="100"/>
          <w:position w:val="0"/>
        </w:rPr>
        <w:t>Itfaiy</w:t>
      </w:r>
      <w:r>
        <w:rPr>
          <w:rFonts w:ascii="Arial" w:hAnsi="Arial" w:cs="Arial" w:eastAsia="Arial"/>
          <w:sz w:val="19"/>
          <w:szCs w:val="19"/>
          <w:color w:val="1C67ED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color w:val="1C67ED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1C67ED"/>
          <w:spacing w:val="0"/>
          <w:w w:val="100"/>
          <w:position w:val="0"/>
        </w:rPr>
        <w:t>Kuılii</w:t>
      </w:r>
      <w:r>
        <w:rPr>
          <w:rFonts w:ascii="Arial" w:hAnsi="Arial" w:cs="Arial" w:eastAsia="Arial"/>
          <w:sz w:val="19"/>
          <w:szCs w:val="19"/>
          <w:color w:val="1C67ED"/>
          <w:spacing w:val="0"/>
          <w:w w:val="100"/>
          <w:position w:val="0"/>
        </w:rPr>
        <w:t>y</w:t>
      </w:r>
      <w:r>
        <w:rPr>
          <w:rFonts w:ascii="Arial" w:hAnsi="Arial" w:cs="Arial" w:eastAsia="Arial"/>
          <w:sz w:val="19"/>
          <w:szCs w:val="19"/>
          <w:color w:val="1C67ED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67ED"/>
          <w:spacing w:val="0"/>
          <w:w w:val="109"/>
          <w:position w:val="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44" w:lineRule="exact"/>
        <w:ind w:left="2219" w:right="-189"/>
        <w:jc w:val="left"/>
        <w:tabs>
          <w:tab w:pos="4800" w:val="left"/>
        </w:tabs>
        <w:rPr>
          <w:rFonts w:ascii="Arial" w:hAnsi="Arial" w:cs="Arial" w:eastAsia="Arial"/>
          <w:sz w:val="91"/>
          <w:szCs w:val="91"/>
        </w:rPr>
      </w:pPr>
      <w:rPr/>
      <w:r>
        <w:rPr>
          <w:rFonts w:ascii="Arial" w:hAnsi="Arial" w:cs="Arial" w:eastAsia="Arial"/>
          <w:sz w:val="79"/>
          <w:szCs w:val="79"/>
          <w:color w:val="212D99"/>
          <w:spacing w:val="0"/>
          <w:w w:val="135"/>
          <w:i/>
          <w:position w:val="-49"/>
        </w:rPr>
        <w:t>dk</w:t>
      </w:r>
      <w:r>
        <w:rPr>
          <w:rFonts w:ascii="Arial" w:hAnsi="Arial" w:cs="Arial" w:eastAsia="Arial"/>
          <w:sz w:val="79"/>
          <w:szCs w:val="79"/>
          <w:color w:val="212D99"/>
          <w:spacing w:val="-88"/>
          <w:w w:val="135"/>
          <w:i/>
          <w:position w:val="-49"/>
        </w:rPr>
        <w:t> </w:t>
      </w:r>
      <w:r>
        <w:rPr>
          <w:rFonts w:ascii="Times New Roman" w:hAnsi="Times New Roman" w:cs="Times New Roman" w:eastAsia="Times New Roman"/>
          <w:sz w:val="99"/>
          <w:szCs w:val="99"/>
          <w:color w:val="3A3F7B"/>
          <w:spacing w:val="0"/>
          <w:w w:val="100"/>
          <w:i/>
          <w:position w:val="-49"/>
        </w:rPr>
        <w:t>4</w:t>
      </w:r>
      <w:r>
        <w:rPr>
          <w:rFonts w:ascii="Times New Roman" w:hAnsi="Times New Roman" w:cs="Times New Roman" w:eastAsia="Times New Roman"/>
          <w:sz w:val="99"/>
          <w:szCs w:val="99"/>
          <w:color w:val="3A3F7B"/>
          <w:spacing w:val="0"/>
          <w:w w:val="100"/>
          <w:i/>
          <w:position w:val="-49"/>
        </w:rPr>
        <w:tab/>
      </w:r>
      <w:r>
        <w:rPr>
          <w:rFonts w:ascii="Times New Roman" w:hAnsi="Times New Roman" w:cs="Times New Roman" w:eastAsia="Times New Roman"/>
          <w:sz w:val="99"/>
          <w:szCs w:val="99"/>
          <w:color w:val="3A3F7B"/>
          <w:spacing w:val="0"/>
          <w:w w:val="100"/>
          <w:i/>
          <w:position w:val="-49"/>
        </w:rPr>
      </w:r>
      <w:r>
        <w:rPr>
          <w:rFonts w:ascii="Arial" w:hAnsi="Arial" w:cs="Arial" w:eastAsia="Arial"/>
          <w:sz w:val="91"/>
          <w:szCs w:val="91"/>
          <w:color w:val="3A3F7B"/>
          <w:spacing w:val="0"/>
          <w:w w:val="100"/>
          <w:i/>
          <w:position w:val="-49"/>
        </w:rPr>
        <w:t>h</w:t>
      </w:r>
      <w:r>
        <w:rPr>
          <w:rFonts w:ascii="Arial" w:hAnsi="Arial" w:cs="Arial" w:eastAsia="Arial"/>
          <w:sz w:val="91"/>
          <w:szCs w:val="91"/>
          <w:color w:val="000000"/>
          <w:spacing w:val="0"/>
          <w:w w:val="100"/>
          <w:position w:val="0"/>
        </w:rPr>
      </w:r>
    </w:p>
    <w:p>
      <w:pPr>
        <w:spacing w:before="85" w:after="0" w:line="240" w:lineRule="auto"/>
        <w:ind w:right="-83"/>
        <w:jc w:val="left"/>
        <w:tabs>
          <w:tab w:pos="420" w:val="left"/>
          <w:tab w:pos="21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707072"/>
          <w:spacing w:val="0"/>
          <w:w w:val="100"/>
          <w:position w:val="1"/>
        </w:rPr>
        <w:t>-</w:t>
      </w:r>
      <w:r>
        <w:rPr>
          <w:rFonts w:ascii="Arial" w:hAnsi="Arial" w:cs="Arial" w:eastAsia="Arial"/>
          <w:sz w:val="27"/>
          <w:szCs w:val="27"/>
          <w:color w:val="707072"/>
          <w:spacing w:val="-59"/>
          <w:w w:val="100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70707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707072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2B2B2B"/>
          <w:spacing w:val="-20"/>
          <w:w w:val="182"/>
          <w:position w:val="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2B2B2B"/>
          <w:spacing w:val="0"/>
          <w:w w:val="141"/>
          <w:position w:val="0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color w:val="2B2B2B"/>
          <w:spacing w:val="-28"/>
          <w:w w:val="140"/>
          <w:position w:val="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-49"/>
          <w:w w:val="51"/>
          <w:position w:val="0"/>
        </w:rPr>
        <w:t>Ş</w:t>
      </w:r>
      <w:r>
        <w:rPr>
          <w:rFonts w:ascii="Times New Roman" w:hAnsi="Times New Roman" w:cs="Times New Roman" w:eastAsia="Times New Roman"/>
          <w:sz w:val="28"/>
          <w:szCs w:val="28"/>
          <w:color w:val="2B2B2B"/>
          <w:spacing w:val="-45"/>
          <w:w w:val="140"/>
          <w:position w:val="0"/>
        </w:rPr>
        <w:t>;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51"/>
          <w:position w:val="0"/>
        </w:rPr>
        <w:t>IJ.b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858587"/>
          <w:spacing w:val="-17"/>
          <w:w w:val="100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100"/>
          <w:i/>
          <w:position w:val="0"/>
        </w:rPr>
        <w:t>,]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-68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29"/>
          <w:szCs w:val="29"/>
          <w:color w:val="707072"/>
          <w:spacing w:val="12"/>
          <w:w w:val="37"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BABCBC"/>
          <w:spacing w:val="10"/>
          <w:w w:val="33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-35"/>
          <w:w w:val="66"/>
          <w:i/>
          <w:position w:val="0"/>
        </w:rPr>
        <w:t>;</w:t>
      </w:r>
      <w:r>
        <w:rPr>
          <w:rFonts w:ascii="Arial" w:hAnsi="Arial" w:cs="Arial" w:eastAsia="Arial"/>
          <w:sz w:val="27"/>
          <w:szCs w:val="27"/>
          <w:color w:val="858587"/>
          <w:spacing w:val="-163"/>
          <w:w w:val="65"/>
          <w:position w:val="1"/>
        </w:rPr>
        <w:t>Q</w:t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0"/>
          <w:w w:val="66"/>
          <w:i/>
          <w:position w:val="0"/>
        </w:rPr>
        <w:t>;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85" w:after="0" w:line="240" w:lineRule="auto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5B5B5B"/>
          <w:spacing w:val="-61"/>
          <w:w w:val="89"/>
          <w:position w:val="1"/>
        </w:rPr>
        <w:t>\</w:t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-63"/>
          <w:w w:val="61"/>
          <w:position w:val="0"/>
        </w:rPr>
        <w:t>_</w:t>
      </w:r>
      <w:r>
        <w:rPr>
          <w:rFonts w:ascii="Arial" w:hAnsi="Arial" w:cs="Arial" w:eastAsia="Arial"/>
          <w:sz w:val="27"/>
          <w:szCs w:val="27"/>
          <w:color w:val="A3A3A3"/>
          <w:spacing w:val="0"/>
          <w:w w:val="66"/>
          <w:position w:val="1"/>
        </w:rPr>
        <w:t>,</w:t>
      </w:r>
      <w:r>
        <w:rPr>
          <w:rFonts w:ascii="Arial" w:hAnsi="Arial" w:cs="Arial" w:eastAsia="Arial"/>
          <w:sz w:val="27"/>
          <w:szCs w:val="27"/>
          <w:color w:val="A3A3A3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A3A3A3"/>
          <w:spacing w:val="0"/>
          <w:w w:val="61"/>
          <w:position w:val="0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120"/>
          <w:cols w:num="3" w:equalWidth="0">
            <w:col w:w="5237" w:space="3040"/>
            <w:col w:w="2339" w:space="113"/>
            <w:col w:w="871"/>
          </w:cols>
        </w:sectPr>
      </w:pPr>
      <w:rPr/>
    </w:p>
    <w:p>
      <w:pPr>
        <w:spacing w:before="29" w:after="0" w:line="193" w:lineRule="exact"/>
        <w:ind w:right="-20"/>
        <w:jc w:val="right"/>
        <w:tabs>
          <w:tab w:pos="244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CACAD8"/>
          <w:w w:val="122"/>
          <w:position w:val="-14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CACAD8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CACAD8"/>
          <w:w w:val="100"/>
          <w:position w:val="-14"/>
        </w:rPr>
      </w:r>
      <w:r>
        <w:rPr>
          <w:rFonts w:ascii="Arial" w:hAnsi="Arial" w:cs="Arial" w:eastAsia="Arial"/>
          <w:sz w:val="10"/>
          <w:szCs w:val="10"/>
          <w:color w:val="3F3F3F"/>
          <w:spacing w:val="0"/>
          <w:w w:val="225"/>
          <w:i/>
          <w:position w:val="0"/>
        </w:rPr>
        <w:t>-:.</w:t>
      </w:r>
      <w:r>
        <w:rPr>
          <w:rFonts w:ascii="Arial" w:hAnsi="Arial" w:cs="Arial" w:eastAsia="Arial"/>
          <w:sz w:val="10"/>
          <w:szCs w:val="10"/>
          <w:color w:val="3F3F3F"/>
          <w:spacing w:val="25"/>
          <w:w w:val="225"/>
          <w:i/>
          <w:position w:val="0"/>
        </w:rPr>
        <w:t> </w:t>
      </w:r>
      <w:r>
        <w:rPr>
          <w:rFonts w:ascii="Arial" w:hAnsi="Arial" w:cs="Arial" w:eastAsia="Arial"/>
          <w:sz w:val="10"/>
          <w:szCs w:val="10"/>
          <w:color w:val="3F3F3F"/>
          <w:spacing w:val="-8"/>
          <w:w w:val="240"/>
          <w:i/>
          <w:position w:val="0"/>
        </w:rPr>
        <w:t>.</w:t>
      </w:r>
      <w:r>
        <w:rPr>
          <w:rFonts w:ascii="Arial" w:hAnsi="Arial" w:cs="Arial" w:eastAsia="Arial"/>
          <w:sz w:val="10"/>
          <w:szCs w:val="10"/>
          <w:color w:val="5B5B5B"/>
          <w:spacing w:val="-48"/>
          <w:w w:val="82"/>
          <w:i/>
          <w:position w:val="0"/>
        </w:rPr>
        <w:t>o</w:t>
      </w:r>
      <w:r>
        <w:rPr>
          <w:rFonts w:ascii="Arial" w:hAnsi="Arial" w:cs="Arial" w:eastAsia="Arial"/>
          <w:sz w:val="10"/>
          <w:szCs w:val="10"/>
          <w:color w:val="3F3F3F"/>
          <w:spacing w:val="0"/>
          <w:w w:val="240"/>
          <w:i/>
          <w:position w:val="0"/>
        </w:rPr>
        <w:t>.</w:t>
      </w:r>
      <w:r>
        <w:rPr>
          <w:rFonts w:ascii="Arial" w:hAnsi="Arial" w:cs="Arial" w:eastAsia="Arial"/>
          <w:sz w:val="10"/>
          <w:szCs w:val="10"/>
          <w:color w:val="3F3F3F"/>
          <w:spacing w:val="-20"/>
          <w:w w:val="100"/>
          <w:i/>
          <w:position w:val="0"/>
        </w:rPr>
        <w:t> </w:t>
      </w:r>
      <w:r>
        <w:rPr>
          <w:rFonts w:ascii="Arial" w:hAnsi="Arial" w:cs="Arial" w:eastAsia="Arial"/>
          <w:sz w:val="10"/>
          <w:szCs w:val="10"/>
          <w:color w:val="5B5B5B"/>
          <w:spacing w:val="0"/>
          <w:w w:val="82"/>
          <w:i/>
          <w:position w:val="0"/>
        </w:rPr>
        <w:t>9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5B5B5B"/>
          <w:spacing w:val="0"/>
          <w:w w:val="132"/>
          <w:i/>
        </w:rPr>
        <w:t>!.!]]/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38" w:after="0" w:line="240" w:lineRule="auto"/>
        <w:ind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2B2B2B"/>
          <w:w w:val="84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2B2B2B"/>
          <w:spacing w:val="-33"/>
          <w:w w:val="84"/>
        </w:rPr>
        <w:t>J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0"/>
          <w:w w:val="139"/>
        </w:rPr>
        <w:t>"'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0"/>
          <w:w w:val="206"/>
          <w:i/>
        </w:rPr>
        <w:t>::/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120"/>
          <w:cols w:num="3" w:equalWidth="0">
            <w:col w:w="9608" w:space="205"/>
            <w:col w:w="487" w:space="56"/>
            <w:col w:w="124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34" w:lineRule="exact"/>
        <w:ind w:left="222" w:right="-75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B2B2B"/>
          <w:spacing w:val="0"/>
          <w:w w:val="104"/>
          <w:position w:val="-11"/>
        </w:rPr>
        <w:t>Halk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606" w:lineRule="exact"/>
        <w:ind w:right="-153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60"/>
          <w:szCs w:val="60"/>
          <w:color w:val="3F3F3F"/>
          <w:spacing w:val="0"/>
          <w:w w:val="37"/>
          <w:position w:val="-8"/>
        </w:rPr>
        <w:t>..</w:t>
      </w:r>
      <w:r>
        <w:rPr>
          <w:rFonts w:ascii="Arial" w:hAnsi="Arial" w:cs="Arial" w:eastAsia="Arial"/>
          <w:sz w:val="60"/>
          <w:szCs w:val="60"/>
          <w:color w:val="3F3F3F"/>
          <w:spacing w:val="0"/>
          <w:w w:val="37"/>
          <w:position w:val="-8"/>
        </w:rPr>
        <w:t>  </w:t>
      </w:r>
      <w:r>
        <w:rPr>
          <w:rFonts w:ascii="Arial" w:hAnsi="Arial" w:cs="Arial" w:eastAsia="Arial"/>
          <w:sz w:val="60"/>
          <w:szCs w:val="60"/>
          <w:color w:val="3F3F3F"/>
          <w:spacing w:val="25"/>
          <w:w w:val="37"/>
          <w:position w:val="-8"/>
        </w:rPr>
        <w:t> </w:t>
      </w:r>
      <w:r>
        <w:rPr>
          <w:rFonts w:ascii="Arial" w:hAnsi="Arial" w:cs="Arial" w:eastAsia="Arial"/>
          <w:sz w:val="60"/>
          <w:szCs w:val="60"/>
          <w:color w:val="4D526E"/>
          <w:spacing w:val="-256"/>
          <w:w w:val="52"/>
          <w:i/>
          <w:position w:val="-8"/>
        </w:rPr>
        <w:t>g</w:t>
      </w:r>
      <w:r>
        <w:rPr>
          <w:rFonts w:ascii="Arial" w:hAnsi="Arial" w:cs="Arial" w:eastAsia="Arial"/>
          <w:sz w:val="38"/>
          <w:szCs w:val="38"/>
          <w:color w:val="2B2B2B"/>
          <w:spacing w:val="0"/>
          <w:w w:val="75"/>
          <w:position w:val="-27"/>
        </w:rPr>
        <w:t>.</w:t>
      </w:r>
      <w:r>
        <w:rPr>
          <w:rFonts w:ascii="Arial" w:hAnsi="Arial" w:cs="Arial" w:eastAsia="Arial"/>
          <w:sz w:val="38"/>
          <w:szCs w:val="38"/>
          <w:color w:val="2B2B2B"/>
          <w:spacing w:val="-45"/>
          <w:w w:val="100"/>
          <w:position w:val="-27"/>
        </w:rPr>
        <w:t> </w:t>
      </w:r>
      <w:r>
        <w:rPr>
          <w:rFonts w:ascii="Arial" w:hAnsi="Arial" w:cs="Arial" w:eastAsia="Arial"/>
          <w:sz w:val="60"/>
          <w:szCs w:val="60"/>
          <w:color w:val="4D526E"/>
          <w:spacing w:val="0"/>
          <w:w w:val="51"/>
          <w:i/>
          <w:position w:val="-8"/>
        </w:rPr>
        <w:t>u"''</w:t>
      </w:r>
      <w:r>
        <w:rPr>
          <w:rFonts w:ascii="Arial" w:hAnsi="Arial" w:cs="Arial" w:eastAsia="Arial"/>
          <w:sz w:val="60"/>
          <w:szCs w:val="60"/>
          <w:color w:val="4D526E"/>
          <w:spacing w:val="-132"/>
          <w:w w:val="51"/>
          <w:i/>
          <w:position w:val="-8"/>
        </w:rPr>
        <w:t>ı</w:t>
      </w:r>
      <w:r>
        <w:rPr>
          <w:rFonts w:ascii="Arial" w:hAnsi="Arial" w:cs="Arial" w:eastAsia="Arial"/>
          <w:sz w:val="38"/>
          <w:szCs w:val="38"/>
          <w:color w:val="3F3F3F"/>
          <w:spacing w:val="-1"/>
          <w:w w:val="73"/>
          <w:b/>
          <w:bCs/>
          <w:position w:val="-27"/>
        </w:rPr>
        <w:t>i</w:t>
      </w:r>
      <w:r>
        <w:rPr>
          <w:rFonts w:ascii="Arial" w:hAnsi="Arial" w:cs="Arial" w:eastAsia="Arial"/>
          <w:sz w:val="60"/>
          <w:szCs w:val="60"/>
          <w:color w:val="4D526E"/>
          <w:spacing w:val="-101"/>
          <w:w w:val="51"/>
          <w:i/>
          <w:position w:val="-8"/>
        </w:rPr>
        <w:t>'</w:t>
      </w:r>
      <w:r>
        <w:rPr>
          <w:rFonts w:ascii="Arial" w:hAnsi="Arial" w:cs="Arial" w:eastAsia="Arial"/>
          <w:sz w:val="38"/>
          <w:szCs w:val="38"/>
          <w:color w:val="3F3F3F"/>
          <w:spacing w:val="0"/>
          <w:w w:val="74"/>
          <w:b/>
          <w:bCs/>
          <w:position w:val="-27"/>
        </w:rPr>
        <w:t>m</w:t>
      </w:r>
      <w:r>
        <w:rPr>
          <w:rFonts w:ascii="Arial" w:hAnsi="Arial" w:cs="Arial" w:eastAsia="Arial"/>
          <w:sz w:val="38"/>
          <w:szCs w:val="38"/>
          <w:color w:val="3F3F3F"/>
          <w:spacing w:val="-54"/>
          <w:w w:val="100"/>
          <w:b/>
          <w:bCs/>
          <w:position w:val="-2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F3F3F"/>
          <w:spacing w:val="0"/>
          <w:w w:val="102"/>
          <w:b/>
          <w:bCs/>
          <w:position w:val="-27"/>
        </w:rPr>
        <w:t>KOS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7"/>
          <w:w w:val="15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ket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CAN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6" w:lineRule="exact"/>
        <w:ind w:left="-36" w:right="836"/>
        <w:jc w:val="center"/>
        <w:tabs>
          <w:tab w:pos="400" w:val="left"/>
          <w:tab w:pos="122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3F3F3F"/>
          <w:spacing w:val="0"/>
          <w:w w:val="216"/>
          <w:position w:val="-1"/>
        </w:rPr>
        <w:t>'</w:t>
      </w:r>
      <w:r>
        <w:rPr>
          <w:rFonts w:ascii="Arial" w:hAnsi="Arial" w:cs="Arial" w:eastAsia="Arial"/>
          <w:sz w:val="16"/>
          <w:szCs w:val="16"/>
          <w:color w:val="3F3F3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3F3F3F"/>
          <w:spacing w:val="0"/>
          <w:w w:val="100"/>
          <w:position w:val="-1"/>
        </w:rPr>
      </w:r>
      <w:r>
        <w:rPr>
          <w:rFonts w:ascii="Arial" w:hAnsi="Arial" w:cs="Arial" w:eastAsia="Arial"/>
          <w:sz w:val="16"/>
          <w:szCs w:val="16"/>
          <w:color w:val="2B2B2B"/>
          <w:spacing w:val="0"/>
          <w:w w:val="142"/>
          <w:position w:val="-1"/>
        </w:rPr>
        <w:t>..</w:t>
      </w:r>
      <w:r>
        <w:rPr>
          <w:rFonts w:ascii="Arial" w:hAnsi="Arial" w:cs="Arial" w:eastAsia="Arial"/>
          <w:sz w:val="16"/>
          <w:szCs w:val="16"/>
          <w:color w:val="2B2B2B"/>
          <w:spacing w:val="-29"/>
          <w:w w:val="142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2B2B2B"/>
          <w:spacing w:val="0"/>
          <w:w w:val="159"/>
          <w:position w:val="-1"/>
        </w:rPr>
        <w:t>t</w:t>
      </w:r>
      <w:r>
        <w:rPr>
          <w:rFonts w:ascii="Arial" w:hAnsi="Arial" w:cs="Arial" w:eastAsia="Arial"/>
          <w:sz w:val="16"/>
          <w:szCs w:val="16"/>
          <w:color w:val="2B2B2B"/>
          <w:spacing w:val="0"/>
          <w:w w:val="160"/>
          <w:position w:val="-1"/>
        </w:rPr>
        <w:t>h</w:t>
      </w:r>
      <w:r>
        <w:rPr>
          <w:rFonts w:ascii="Arial" w:hAnsi="Arial" w:cs="Arial" w:eastAsia="Arial"/>
          <w:sz w:val="16"/>
          <w:szCs w:val="16"/>
          <w:color w:val="2B2B2B"/>
          <w:spacing w:val="-27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2B2B2B"/>
          <w:spacing w:val="0"/>
          <w:w w:val="158"/>
          <w:position w:val="-1"/>
        </w:rPr>
        <w:t>\\.</w:t>
      </w:r>
      <w:r>
        <w:rPr>
          <w:rFonts w:ascii="Arial" w:hAnsi="Arial" w:cs="Arial" w:eastAsia="Arial"/>
          <w:sz w:val="16"/>
          <w:szCs w:val="16"/>
          <w:color w:val="2B2B2B"/>
          <w:spacing w:val="-57"/>
          <w:w w:val="158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2B2B2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2B2B2B"/>
          <w:spacing w:val="0"/>
          <w:w w:val="158"/>
          <w:position w:val="-1"/>
        </w:rPr>
        <w:t>..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173" w:right="964"/>
        <w:jc w:val="center"/>
        <w:tabs>
          <w:tab w:pos="1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65"/>
          <w:i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1"/>
        </w:rPr>
        <w:t>"'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1100" w:bottom="0" w:left="200" w:right="120"/>
          <w:cols w:num="4" w:equalWidth="0">
            <w:col w:w="692" w:space="1441"/>
            <w:col w:w="1932" w:space="833"/>
            <w:col w:w="856" w:space="3531"/>
            <w:col w:w="231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4.4pt;margin-top:23.280001pt;width:571.080012pt;height:785.520002pt;mso-position-horizontal-relative:page;mso-position-vertical-relative:page;z-index:-10215" coordorigin="288,466" coordsize="11422,15710">
            <v:group style="position:absolute;left:298;top:480;width:1795;height:2" coordorigin="298,480" coordsize="1795,2">
              <v:shape style="position:absolute;left:298;top:480;width:1795;height:2" coordorigin="298,480" coordsize="1795,0" path="m298,480l2093,480e" filled="f" stroked="t" strokeweight=".96pt" strokecolor="#707070">
                <v:path arrowok="t"/>
              </v:shape>
            </v:group>
            <v:group style="position:absolute;left:302;top:470;width:2;height:1090" coordorigin="302,470" coordsize="2,1090">
              <v:shape style="position:absolute;left:302;top:470;width:2;height:1090" coordorigin="302,470" coordsize="0,1090" path="m302,1560l302,470e" filled="f" stroked="t" strokeweight=".48pt" strokecolor="#6B6B6B">
                <v:path arrowok="t"/>
              </v:shape>
            </v:group>
            <v:group style="position:absolute;left:1618;top:480;width:10018;height:2" coordorigin="1618,480" coordsize="10018,2">
              <v:shape style="position:absolute;left:1618;top:480;width:10018;height:2" coordorigin="1618,480" coordsize="10018,0" path="m1618,480l11635,480e" filled="f" stroked="t" strokeweight=".72pt" strokecolor="#4B4B4B">
                <v:path arrowok="t"/>
              </v:shape>
            </v:group>
            <v:group style="position:absolute;left:2294;top:480;width:2;height:1536" coordorigin="2294,480" coordsize="2,1536">
              <v:shape style="position:absolute;left:2294;top:480;width:2;height:1536" coordorigin="2294,480" coordsize="0,1536" path="m2294,2016l2294,480e" filled="f" stroked="t" strokeweight=".96pt" strokecolor="#777777">
                <v:path arrowok="t"/>
              </v:shape>
            </v:group>
            <v:group style="position:absolute;left:2246;top:485;width:638;height:2" coordorigin="2246,485" coordsize="638,2">
              <v:shape style="position:absolute;left:2246;top:485;width:638;height:2" coordorigin="2246,485" coordsize="638,0" path="m2246,485l2885,485e" filled="f" stroked="t" strokeweight=".48pt" strokecolor="#282828">
                <v:path arrowok="t"/>
              </v:shape>
            </v:group>
            <v:group style="position:absolute;left:2827;top:490;width:8808;height:2" coordorigin="2827,490" coordsize="8808,2">
              <v:shape style="position:absolute;left:2827;top:490;width:8808;height:2" coordorigin="2827,490" coordsize="8808,0" path="m2827,490l11635,490e" filled="f" stroked="t" strokeweight=".96pt" strokecolor="#484848">
                <v:path arrowok="t"/>
              </v:shape>
            </v:group>
            <v:group style="position:absolute;left:7363;top:494;width:4272;height:2" coordorigin="7363,494" coordsize="4272,2">
              <v:shape style="position:absolute;left:7363;top:494;width:4272;height:2" coordorigin="7363,494" coordsize="4272,0" path="m7363,494l11635,494e" filled="f" stroked="t" strokeweight=".48pt" strokecolor="#232323">
                <v:path arrowok="t"/>
              </v:shape>
            </v:group>
            <v:group style="position:absolute;left:9130;top:470;width:2;height:533" coordorigin="9130,470" coordsize="2,533">
              <v:shape style="position:absolute;left:9130;top:470;width:2;height:533" coordorigin="9130,470" coordsize="0,533" path="m9130,1003l9130,470e" filled="f" stroked="t" strokeweight=".48pt" strokecolor="#2B2B2B">
                <v:path arrowok="t"/>
              </v:shape>
            </v:group>
            <v:group style="position:absolute;left:11630;top:490;width:2;height:1070" coordorigin="11630,490" coordsize="2,1070">
              <v:shape style="position:absolute;left:11630;top:490;width:2;height:1070" coordorigin="11630,490" coordsize="0,1070" path="m11630,1560l11630,490e" filled="f" stroked="t" strokeweight=".48pt" strokecolor="#4F4F4F">
                <v:path arrowok="t"/>
              </v:shape>
            </v:group>
            <v:group style="position:absolute;left:9130;top:1003;width:2;height:528" coordorigin="9130,1003" coordsize="2,528">
              <v:shape style="position:absolute;left:9130;top:1003;width:2;height:528" coordorigin="9130,1003" coordsize="0,528" path="m9130,1531l9130,1003e" filled="f" stroked="t" strokeweight=".48pt" strokecolor="#000000">
                <v:path arrowok="t"/>
              </v:shape>
            </v:group>
            <v:group style="position:absolute;left:298;top:2002;width:2026;height:2" coordorigin="298,2002" coordsize="2026,2">
              <v:shape style="position:absolute;left:298;top:2002;width:2026;height:2" coordorigin="298,2002" coordsize="2026,0" path="m298,2002l2323,2002e" filled="f" stroked="t" strokeweight=".48pt" strokecolor="#444444">
                <v:path arrowok="t"/>
              </v:shape>
            </v:group>
            <v:group style="position:absolute;left:307;top:1502;width:2;height:2203" coordorigin="307,1502" coordsize="2,2203">
              <v:shape style="position:absolute;left:307;top:1502;width:2;height:2203" coordorigin="307,1502" coordsize="0,2203" path="m307,3706l307,1502e" filled="f" stroked="t" strokeweight=".96pt" strokecolor="#5B5B5B">
                <v:path arrowok="t"/>
              </v:shape>
            </v:group>
            <v:group style="position:absolute;left:1843;top:2006;width:2150;height:2" coordorigin="1843,2006" coordsize="2150,2">
              <v:shape style="position:absolute;left:1843;top:2006;width:2150;height:2" coordorigin="1843,2006" coordsize="2150,0" path="m1843,2006l3994,2006e" filled="f" stroked="t" strokeweight=".96pt" strokecolor="#606060">
                <v:path arrowok="t"/>
              </v:shape>
            </v:group>
            <v:group style="position:absolute;left:3835;top:2011;width:2890;height:2" coordorigin="3835,2011" coordsize="2890,2">
              <v:shape style="position:absolute;left:3835;top:2011;width:2890;height:2" coordorigin="3835,2011" coordsize="2890,0" path="m3835,2011l6725,2011e" filled="f" stroked="t" strokeweight=".48pt" strokecolor="#3B3B3B">
                <v:path arrowok="t"/>
              </v:shape>
            </v:group>
            <v:group style="position:absolute;left:6696;top:2002;width:1109;height:2" coordorigin="6696,2002" coordsize="1109,2">
              <v:shape style="position:absolute;left:6696;top:2002;width:1109;height:2" coordorigin="6696,2002" coordsize="1109,0" path="m6696,2002l7805,2002e" filled="f" stroked="t" strokeweight=".48pt" strokecolor="#383838">
                <v:path arrowok="t"/>
              </v:shape>
            </v:group>
            <v:group style="position:absolute;left:7805;top:2002;width:562;height:2" coordorigin="7805,2002" coordsize="562,2">
              <v:shape style="position:absolute;left:7805;top:2002;width:562;height:2" coordorigin="7805,2002" coordsize="562,0" path="m7805,2002l8366,2002e" filled="f" stroked="t" strokeweight=".96pt" strokecolor="#343434">
                <v:path arrowok="t"/>
              </v:shape>
            </v:group>
            <v:group style="position:absolute;left:7915;top:2016;width:3730;height:2" coordorigin="7915,2016" coordsize="3730,2">
              <v:shape style="position:absolute;left:7915;top:2016;width:3730;height:2" coordorigin="7915,2016" coordsize="3730,0" path="m7915,2016l11645,2016e" filled="f" stroked="t" strokeweight=".96pt" strokecolor="#606060">
                <v:path arrowok="t"/>
              </v:shape>
            </v:group>
            <v:group style="position:absolute;left:9130;top:1531;width:2;height:480" coordorigin="9130,1531" coordsize="2,480">
              <v:shape style="position:absolute;left:9130;top:1531;width:2;height:480" coordorigin="9130,1531" coordsize="0,480" path="m9130,2011l9130,1531e" filled="f" stroked="t" strokeweight=".48pt" strokecolor="#484848">
                <v:path arrowok="t"/>
              </v:shape>
            </v:group>
            <v:group style="position:absolute;left:11635;top:490;width:2;height:1550" coordorigin="11635,490" coordsize="2,1550">
              <v:shape style="position:absolute;left:11635;top:490;width:2;height:1550" coordorigin="11635,490" coordsize="0,1550" path="m11635,2040l11635,490e" filled="f" stroked="t" strokeweight=".96pt" strokecolor="#606060">
                <v:path arrowok="t"/>
              </v:shape>
            </v:group>
            <v:group style="position:absolute;left:298;top:2242;width:1378;height:2" coordorigin="298,2242" coordsize="1378,2">
              <v:shape style="position:absolute;left:298;top:2242;width:1378;height:2" coordorigin="298,2242" coordsize="1378,0" path="m298,2242l1675,2242e" filled="f" stroked="t" strokeweight=".48pt" strokecolor="#444444">
                <v:path arrowok="t"/>
              </v:shape>
            </v:group>
            <v:group style="position:absolute;left:1618;top:2246;width:3370;height:2" coordorigin="1618,2246" coordsize="3370,2">
              <v:shape style="position:absolute;left:1618;top:2246;width:3370;height:2" coordorigin="1618,2246" coordsize="3370,0" path="m1618,2246l4987,2246e" filled="f" stroked="t" strokeweight=".72pt" strokecolor="#575757">
                <v:path arrowok="t"/>
              </v:shape>
            </v:group>
            <v:group style="position:absolute;left:4930;top:2251;width:2909;height:2" coordorigin="4930,2251" coordsize="2909,2">
              <v:shape style="position:absolute;left:4930;top:2251;width:2909;height:2" coordorigin="4930,2251" coordsize="2909,0" path="m4930,2251l7838,2251e" filled="f" stroked="t" strokeweight=".48pt" strokecolor="#343434">
                <v:path arrowok="t"/>
              </v:shape>
            </v:group>
            <v:group style="position:absolute;left:7805;top:1997;width:2;height:269" coordorigin="7805,1997" coordsize="2,269">
              <v:shape style="position:absolute;left:7805;top:1997;width:2;height:269" coordorigin="7805,1997" coordsize="0,269" path="m7805,2266l7805,1997e" filled="f" stroked="t" strokeweight=".48pt" strokecolor="#484848">
                <v:path arrowok="t"/>
              </v:shape>
            </v:group>
            <v:group style="position:absolute;left:7771;top:2256;width:3874;height:2" coordorigin="7771,2256" coordsize="3874,2">
              <v:shape style="position:absolute;left:7771;top:2256;width:3874;height:2" coordorigin="7771,2256" coordsize="3874,0" path="m7771,2256l11645,2256e" filled="f" stroked="t" strokeweight=".96pt" strokecolor="#606060">
                <v:path arrowok="t"/>
              </v:shape>
            </v:group>
            <v:group style="position:absolute;left:11635;top:1685;width:2;height:1104" coordorigin="11635,1685" coordsize="2,1104">
              <v:shape style="position:absolute;left:11635;top:1685;width:2;height:1104" coordorigin="11635,1685" coordsize="0,1104" path="m11635,2789l11635,1685e" filled="f" stroked="t" strokeweight=".96pt" strokecolor="#747474">
                <v:path arrowok="t"/>
              </v:shape>
            </v:group>
            <v:group style="position:absolute;left:298;top:2486;width:2587;height:2" coordorigin="298,2486" coordsize="2587,2">
              <v:shape style="position:absolute;left:298;top:2486;width:2587;height:2" coordorigin="298,2486" coordsize="2587,0" path="m298,2486l2885,2486e" filled="f" stroked="t" strokeweight=".72pt" strokecolor="#545454">
                <v:path arrowok="t"/>
              </v:shape>
            </v:group>
            <v:group style="position:absolute;left:2827;top:2491;width:5568;height:2" coordorigin="2827,2491" coordsize="5568,2">
              <v:shape style="position:absolute;left:2827;top:2491;width:5568;height:2" coordorigin="2827,2491" coordsize="5568,0" path="m2827,2491l8395,2491e" filled="f" stroked="t" strokeweight=".48pt" strokecolor="#2B2B2B">
                <v:path arrowok="t"/>
              </v:shape>
            </v:group>
            <v:group style="position:absolute;left:8275;top:2496;width:3370;height:2" coordorigin="8275,2496" coordsize="3370,2">
              <v:shape style="position:absolute;left:8275;top:2496;width:3370;height:2" coordorigin="8275,2496" coordsize="3370,0" path="m8275,2496l11645,2496e" filled="f" stroked="t" strokeweight=".96pt" strokecolor="#676767">
                <v:path arrowok="t"/>
              </v:shape>
            </v:group>
            <v:group style="position:absolute;left:298;top:2726;width:3994;height:2" coordorigin="298,2726" coordsize="3994,2">
              <v:shape style="position:absolute;left:298;top:2726;width:3994;height:2" coordorigin="298,2726" coordsize="3994,0" path="m298,2726l4291,2726e" filled="f" stroked="t" strokeweight=".72pt" strokecolor="#484848">
                <v:path arrowok="t"/>
              </v:shape>
            </v:group>
            <v:group style="position:absolute;left:4262;top:2750;width:514;height:2" coordorigin="4262,2750" coordsize="514,2">
              <v:shape style="position:absolute;left:4262;top:2750;width:514;height:2" coordorigin="4262,2750" coordsize="514,0" path="m4262,2750l4776,2750e" filled="f" stroked="t" strokeweight=".48pt" strokecolor="#ACACAC">
                <v:path arrowok="t"/>
              </v:shape>
            </v:group>
            <v:group style="position:absolute;left:4776;top:2750;width:182;height:2" coordorigin="4776,2750" coordsize="182,2">
              <v:shape style="position:absolute;left:4776;top:2750;width:182;height:2" coordorigin="4776,2750" coordsize="182,0" path="m4776,2750l4958,2750e" filled="f" stroked="t" strokeweight=".96pt" strokecolor="#A0A0A0">
                <v:path arrowok="t"/>
              </v:shape>
            </v:group>
            <v:group style="position:absolute;left:4958;top:2750;width:1195;height:2" coordorigin="4958,2750" coordsize="1195,2">
              <v:shape style="position:absolute;left:4958;top:2750;width:1195;height:2" coordorigin="4958,2750" coordsize="1195,0" path="m4958,2750l6154,2750e" filled="f" stroked="t" strokeweight=".48pt" strokecolor="#A3A3A3">
                <v:path arrowok="t"/>
              </v:shape>
            </v:group>
            <v:group style="position:absolute;left:6154;top:2750;width:859;height:2" coordorigin="6154,2750" coordsize="859,2">
              <v:shape style="position:absolute;left:6154;top:2750;width:859;height:2" coordorigin="6154,2750" coordsize="859,0" path="m6154,2750l7013,2750e" filled="f" stroked="t" strokeweight=".96pt" strokecolor="#979797">
                <v:path arrowok="t"/>
              </v:shape>
            </v:group>
            <v:group style="position:absolute;left:6984;top:2736;width:4661;height:2" coordorigin="6984,2736" coordsize="4661,2">
              <v:shape style="position:absolute;left:6984;top:2736;width:4661;height:2" coordorigin="6984,2736" coordsize="4661,0" path="m6984,2736l11645,2736e" filled="f" stroked="t" strokeweight=".96pt" strokecolor="#606060">
                <v:path arrowok="t"/>
              </v:shape>
            </v:group>
            <v:group style="position:absolute;left:298;top:2966;width:1378;height:2" coordorigin="298,2966" coordsize="1378,2">
              <v:shape style="position:absolute;left:298;top:2966;width:1378;height:2" coordorigin="298,2966" coordsize="1378,0" path="m298,2966l1675,2966e" filled="f" stroked="t" strokeweight=".96pt" strokecolor="#5B5B5B">
                <v:path arrowok="t"/>
              </v:shape>
            </v:group>
            <v:group style="position:absolute;left:1618;top:2976;width:7896;height:2" coordorigin="1618,2976" coordsize="7896,2">
              <v:shape style="position:absolute;left:1618;top:2976;width:7896;height:2" coordorigin="1618,2976" coordsize="7896,0" path="m1618,2976l9514,2976e" filled="f" stroked="t" strokeweight=".96pt" strokecolor="#5B5B5B">
                <v:path arrowok="t"/>
              </v:shape>
            </v:group>
            <v:group style="position:absolute;left:9456;top:2981;width:2189;height:2" coordorigin="9456,2981" coordsize="2189,2">
              <v:shape style="position:absolute;left:9456;top:2981;width:2189;height:2" coordorigin="9456,2981" coordsize="2189,0" path="m9456,2981l11645,2981e" filled="f" stroked="t" strokeweight=".48pt" strokecolor="#444444">
                <v:path arrowok="t"/>
              </v:shape>
            </v:group>
            <v:group style="position:absolute;left:11640;top:2712;width:2;height:970" coordorigin="11640,2712" coordsize="2,970">
              <v:shape style="position:absolute;left:11640;top:2712;width:2;height:970" coordorigin="11640,2712" coordsize="0,970" path="m11640,3682l11640,2712e" filled="f" stroked="t" strokeweight=".48pt" strokecolor="#4B4B4B">
                <v:path arrowok="t"/>
              </v:shape>
            </v:group>
            <v:group style="position:absolute;left:298;top:3206;width:1378;height:2" coordorigin="298,3206" coordsize="1378,2">
              <v:shape style="position:absolute;left:298;top:3206;width:1378;height:2" coordorigin="298,3206" coordsize="1378,0" path="m298,3206l1675,3206e" filled="f" stroked="t" strokeweight=".72pt" strokecolor="#575757">
                <v:path arrowok="t"/>
              </v:shape>
            </v:group>
            <v:group style="position:absolute;left:1618;top:3216;width:5928;height:2" coordorigin="1618,3216" coordsize="5928,2">
              <v:shape style="position:absolute;left:1618;top:3216;width:5928;height:2" coordorigin="1618,3216" coordsize="5928,0" path="m1618,3216l7546,3216e" filled="f" stroked="t" strokeweight=".96pt" strokecolor="#5B5B5B">
                <v:path arrowok="t"/>
              </v:shape>
            </v:group>
            <v:group style="position:absolute;left:7363;top:3216;width:470;height:2" coordorigin="7363,3216" coordsize="470,2">
              <v:shape style="position:absolute;left:7363;top:3216;width:470;height:2" coordorigin="7363,3216" coordsize="470,0" path="m7363,3216l7834,3216e" filled="f" stroked="t" strokeweight=".72pt" strokecolor="#484848">
                <v:path arrowok="t"/>
              </v:shape>
            </v:group>
            <v:group style="position:absolute;left:7776;top:3221;width:3869;height:2" coordorigin="7776,3221" coordsize="3869,2">
              <v:shape style="position:absolute;left:7776;top:3221;width:3869;height:2" coordorigin="7776,3221" coordsize="3869,0" path="m7776,3221l11645,3221e" filled="f" stroked="t" strokeweight=".48pt" strokecolor="#2F2F2F">
                <v:path arrowok="t"/>
              </v:shape>
            </v:group>
            <v:group style="position:absolute;left:3869;top:3206;width:2;height:787" coordorigin="3869,3206" coordsize="2,787">
              <v:shape style="position:absolute;left:3869;top:3206;width:2;height:787" coordorigin="3869,3206" coordsize="0,787" path="m3869,3994l3869,3206e" filled="f" stroked="t" strokeweight=".96pt" strokecolor="#575757">
                <v:path arrowok="t"/>
              </v:shape>
            </v:group>
            <v:group style="position:absolute;left:7003;top:3206;width:2;height:787" coordorigin="7003,3206" coordsize="2,787">
              <v:shape style="position:absolute;left:7003;top:3206;width:2;height:787" coordorigin="7003,3206" coordsize="0,787" path="m7003,3994l7003,3206e" filled="f" stroked="t" strokeweight=".48pt" strokecolor="#4F4F4F">
                <v:path arrowok="t"/>
              </v:shape>
            </v:group>
            <v:group style="position:absolute;left:6998;top:3444;width:1205;height:2" coordorigin="6998,3444" coordsize="1205,2">
              <v:shape style="position:absolute;left:6998;top:3444;width:1205;height:2" coordorigin="6998,3444" coordsize="1205,0" path="m6998,3444l8203,3444e" filled="f" stroked="t" strokeweight="1.2pt" strokecolor="#3B3B3B">
                <v:path arrowok="t"/>
              </v:shape>
            </v:group>
            <v:group style="position:absolute;left:8366;top:3446;width:1118;height:2" coordorigin="8366,3446" coordsize="1118,2">
              <v:shape style="position:absolute;left:8366;top:3446;width:1118;height:2" coordorigin="8366,3446" coordsize="1118,0" path="m8366,3446l9485,3446e" filled="f" stroked="t" strokeweight=".48pt" strokecolor="#000000">
                <v:path arrowok="t"/>
              </v:shape>
            </v:group>
            <v:group style="position:absolute;left:9485;top:3446;width:2165;height:2" coordorigin="9485,3446" coordsize="2165,2">
              <v:shape style="position:absolute;left:9485;top:3446;width:2165;height:2" coordorigin="9485,3446" coordsize="2165,0" path="m9485,3446l11650,3446e" filled="f" stroked="t" strokeweight=".48pt" strokecolor="#444444">
                <v:path arrowok="t"/>
              </v:shape>
            </v:group>
            <v:group style="position:absolute;left:3859;top:3667;width:1978;height:2" coordorigin="3859,3667" coordsize="1978,2">
              <v:shape style="position:absolute;left:3859;top:3667;width:1978;height:2" coordorigin="3859,3667" coordsize="1978,0" path="m3859,3667l5837,3667e" filled="f" stroked="t" strokeweight=".96pt" strokecolor="#606060">
                <v:path arrowok="t"/>
              </v:shape>
            </v:group>
            <v:group style="position:absolute;left:298;top:3974;width:792;height:2" coordorigin="298,3974" coordsize="792,2">
              <v:shape style="position:absolute;left:298;top:3974;width:792;height:2" coordorigin="298,3974" coordsize="792,0" path="m298,3974l1090,3974e" filled="f" stroked="t" strokeweight=".72pt" strokecolor="#606060">
                <v:path arrowok="t"/>
              </v:shape>
            </v:group>
            <v:group style="position:absolute;left:312;top:3624;width:2;height:3792" coordorigin="312,3624" coordsize="2,3792">
              <v:shape style="position:absolute;left:312;top:3624;width:2;height:3792" coordorigin="312,3624" coordsize="0,3792" path="m312,7416l312,3624e" filled="f" stroked="t" strokeweight=".48pt" strokecolor="#282828">
                <v:path arrowok="t"/>
              </v:shape>
            </v:group>
            <v:group style="position:absolute;left:1032;top:3979;width:643;height:2" coordorigin="1032,3979" coordsize="643,2">
              <v:shape style="position:absolute;left:1032;top:3979;width:643;height:2" coordorigin="1032,3979" coordsize="643,0" path="m1032,3979l1675,3979e" filled="f" stroked="t" strokeweight=".48pt" strokecolor="#444444">
                <v:path arrowok="t"/>
              </v:shape>
            </v:group>
            <v:group style="position:absolute;left:1646;top:3970;width:638;height:2" coordorigin="1646,3970" coordsize="638,2">
              <v:shape style="position:absolute;left:1646;top:3970;width:638;height:2" coordorigin="1646,3970" coordsize="638,0" path="m1646,3970l2285,3970e" filled="f" stroked="t" strokeweight=".48pt" strokecolor="#343434">
                <v:path arrowok="t"/>
              </v:shape>
            </v:group>
            <v:group style="position:absolute;left:2150;top:3979;width:9504;height:2" coordorigin="2150,3979" coordsize="9504,2">
              <v:shape style="position:absolute;left:2150;top:3979;width:9504;height:2" coordorigin="2150,3979" coordsize="9504,0" path="m2150,3979l11654,3979e" filled="f" stroked="t" strokeweight=".96pt" strokecolor="#575757">
                <v:path arrowok="t"/>
              </v:shape>
            </v:group>
            <v:group style="position:absolute;left:7008;top:3624;width:2;height:370" coordorigin="7008,3624" coordsize="2,370">
              <v:shape style="position:absolute;left:7008;top:3624;width:2;height:370" coordorigin="7008,3624" coordsize="0,370" path="m7008,3994l7008,3624e" filled="f" stroked="t" strokeweight=".72pt" strokecolor="#646464">
                <v:path arrowok="t"/>
              </v:shape>
            </v:group>
            <v:group style="position:absolute;left:11645;top:490;width:2;height:3518" coordorigin="11645,490" coordsize="2,3518">
              <v:shape style="position:absolute;left:11645;top:490;width:2;height:3518" coordorigin="11645,490" coordsize="0,3518" path="m11645,4008l11645,490e" filled="f" stroked="t" strokeweight=".72pt" strokecolor="#5B5B5B">
                <v:path arrowok="t"/>
              </v:shape>
            </v:group>
            <v:group style="position:absolute;left:298;top:4258;width:1378;height:2" coordorigin="298,4258" coordsize="1378,2">
              <v:shape style="position:absolute;left:298;top:4258;width:1378;height:2" coordorigin="298,4258" coordsize="1378,0" path="m298,4258l1675,4258e" filled="f" stroked="t" strokeweight=".48pt" strokecolor="#3B3B3B">
                <v:path arrowok="t"/>
              </v:shape>
            </v:group>
            <v:group style="position:absolute;left:1618;top:4258;width:701;height:2" coordorigin="1618,4258" coordsize="701,2">
              <v:shape style="position:absolute;left:1618;top:4258;width:701;height:2" coordorigin="1618,4258" coordsize="701,0" path="m1618,4258l2318,4258e" filled="f" stroked="t" strokeweight=".48pt" strokecolor="#282828">
                <v:path arrowok="t"/>
              </v:shape>
            </v:group>
            <v:group style="position:absolute;left:2299;top:3974;width:2;height:1277" coordorigin="2299,3974" coordsize="2,1277">
              <v:shape style="position:absolute;left:2299;top:3974;width:2;height:1277" coordorigin="2299,3974" coordsize="0,1277" path="m2299,5251l2299,3974e" filled="f" stroked="t" strokeweight=".48pt" strokecolor="#1F1F1F">
                <v:path arrowok="t"/>
              </v:shape>
            </v:group>
            <v:group style="position:absolute;left:2251;top:4262;width:9403;height:2" coordorigin="2251,4262" coordsize="9403,2">
              <v:shape style="position:absolute;left:2251;top:4262;width:9403;height:2" coordorigin="2251,4262" coordsize="9403,0" path="m2251,4262l11654,4262e" filled="f" stroked="t" strokeweight=".96pt" strokecolor="#606060">
                <v:path arrowok="t"/>
              </v:shape>
            </v:group>
            <v:group style="position:absolute;left:11645;top:3840;width:2;height:1229" coordorigin="11645,3840" coordsize="2,1229">
              <v:shape style="position:absolute;left:11645;top:3840;width:2;height:1229" coordorigin="11645,3840" coordsize="0,1229" path="m11645,5069l11645,3840e" filled="f" stroked="t" strokeweight=".96pt" strokecolor="#777777">
                <v:path arrowok="t"/>
              </v:shape>
            </v:group>
            <v:group style="position:absolute;left:2294;top:4502;width:9360;height:2" coordorigin="2294,4502" coordsize="9360,2">
              <v:shape style="position:absolute;left:2294;top:4502;width:9360;height:2" coordorigin="2294,4502" coordsize="9360,0" path="m2294,4502l11654,4502e" filled="f" stroked="t" strokeweight=".96pt" strokecolor="#575757">
                <v:path arrowok="t"/>
              </v:shape>
            </v:group>
            <v:group style="position:absolute;left:4949;top:4493;width:2;height:758" coordorigin="4949,4493" coordsize="2,758">
              <v:shape style="position:absolute;left:4949;top:4493;width:2;height:758" coordorigin="4949,4493" coordsize="0,758" path="m4949,5251l4949,4493e" filled="f" stroked="t" strokeweight=".48pt" strokecolor="#282828">
                <v:path arrowok="t"/>
              </v:shape>
            </v:group>
            <v:group style="position:absolute;left:4954;top:4978;width:4531;height:2" coordorigin="4954,4978" coordsize="4531,2">
              <v:shape style="position:absolute;left:4954;top:4978;width:4531;height:2" coordorigin="4954,4978" coordsize="4531,0" path="m4954,4978l9485,4978e" filled="f" stroked="t" strokeweight=".96pt" strokecolor="#2B2B2B">
                <v:path arrowok="t"/>
              </v:shape>
            </v:group>
            <v:group style="position:absolute;left:7805;top:4483;width:2;height:264" coordorigin="7805,4483" coordsize="2,264">
              <v:shape style="position:absolute;left:7805;top:4483;width:2;height:264" coordorigin="7805,4483" coordsize="0,264" path="m7805,4747l7805,4483e" filled="f" stroked="t" strokeweight=".48pt" strokecolor="#545454">
                <v:path arrowok="t"/>
              </v:shape>
            </v:group>
            <v:group style="position:absolute;left:7805;top:4747;width:2;height:240" coordorigin="7805,4747" coordsize="2,240">
              <v:shape style="position:absolute;left:7805;top:4747;width:2;height:240" coordorigin="7805,4747" coordsize="0,240" path="m7805,4987l7805,4747e" filled="f" stroked="t" strokeweight=".48pt" strokecolor="#2B2B2B">
                <v:path arrowok="t"/>
              </v:shape>
            </v:group>
            <v:group style="position:absolute;left:8434;top:4992;width:3221;height:2" coordorigin="8434,4992" coordsize="3221,2">
              <v:shape style="position:absolute;left:8434;top:4992;width:3221;height:2" coordorigin="8434,4992" coordsize="3221,0" path="m8434,4992l11654,4992e" filled="f" stroked="t" strokeweight=".72pt" strokecolor="#575757">
                <v:path arrowok="t"/>
              </v:shape>
            </v:group>
            <v:group style="position:absolute;left:4954;top:5222;width:4176;height:2" coordorigin="4954,5222" coordsize="4176,2">
              <v:shape style="position:absolute;left:4954;top:5222;width:4176;height:2" coordorigin="4954,5222" coordsize="4176,0" path="m4954,5222l9130,5222e" filled="f" stroked="t" strokeweight=".48pt" strokecolor="#2B2B2B">
                <v:path arrowok="t"/>
              </v:shape>
            </v:group>
            <v:group style="position:absolute;left:9130;top:5222;width:355;height:2" coordorigin="9130,5222" coordsize="355,2">
              <v:shape style="position:absolute;left:9130;top:5222;width:355;height:2" coordorigin="9130,5222" coordsize="355,0" path="m9130,5222l9485,5222e" filled="f" stroked="t" strokeweight=".96pt" strokecolor="#2F2F2F">
                <v:path arrowok="t"/>
              </v:shape>
            </v:group>
            <v:group style="position:absolute;left:9456;top:5227;width:2198;height:2" coordorigin="9456,5227" coordsize="2198,2">
              <v:shape style="position:absolute;left:9456;top:5227;width:2198;height:2" coordorigin="9456,5227" coordsize="2198,0" path="m9456,5227l11654,5227e" filled="f" stroked="t" strokeweight=".48pt" strokecolor="#343434">
                <v:path arrowok="t"/>
              </v:shape>
            </v:group>
            <v:group style="position:absolute;left:11645;top:4939;width:2;height:317" coordorigin="11645,4939" coordsize="2,317">
              <v:shape style="position:absolute;left:11645;top:4939;width:2;height:317" coordorigin="11645,4939" coordsize="0,317" path="m11645,5256l11645,4939e" filled="f" stroked="t" strokeweight=".72pt" strokecolor="#646464">
                <v:path arrowok="t"/>
              </v:shape>
            </v:group>
            <v:group style="position:absolute;left:2304;top:5194;width:2;height:2026" coordorigin="2304,5194" coordsize="2,2026">
              <v:shape style="position:absolute;left:2304;top:5194;width:2;height:2026" coordorigin="2304,5194" coordsize="0,2026" path="m2304,7219l2304,5194e" filled="f" stroked="t" strokeweight=".96pt" strokecolor="#4F4F4F">
                <v:path arrowok="t"/>
              </v:shape>
            </v:group>
            <v:group style="position:absolute;left:4954;top:5194;width:2;height:293" coordorigin="4954,5194" coordsize="2,293">
              <v:shape style="position:absolute;left:4954;top:5194;width:2;height:293" coordorigin="4954,5194" coordsize="0,293" path="m4954,5486l4954,5194e" filled="f" stroked="t" strokeweight=".72pt" strokecolor="#3B3B3B">
                <v:path arrowok="t"/>
              </v:shape>
            </v:group>
            <v:group style="position:absolute;left:4944;top:5472;width:6710;height:2" coordorigin="4944,5472" coordsize="6710,2">
              <v:shape style="position:absolute;left:4944;top:5472;width:6710;height:2" coordorigin="4944,5472" coordsize="6710,0" path="m4944,5472l11654,5472e" filled="f" stroked="t" strokeweight=".96pt" strokecolor="#5B5B5B">
                <v:path arrowok="t"/>
              </v:shape>
            </v:group>
            <v:group style="position:absolute;left:11650;top:5189;width:2;height:787" coordorigin="11650,5189" coordsize="2,787">
              <v:shape style="position:absolute;left:11650;top:5189;width:2;height:787" coordorigin="11650,5189" coordsize="0,787" path="m11650,5976l11650,5189e" filled="f" stroked="t" strokeweight=".48pt" strokecolor="#3F3F3F">
                <v:path arrowok="t"/>
              </v:shape>
            </v:group>
            <v:group style="position:absolute;left:2294;top:5712;width:1598;height:2" coordorigin="2294,5712" coordsize="1598,2">
              <v:shape style="position:absolute;left:2294;top:5712;width:1598;height:2" coordorigin="2294,5712" coordsize="1598,0" path="m2294,5712l3893,5712e" filled="f" stroked="t" strokeweight=".96pt" strokecolor="#545454">
                <v:path arrowok="t"/>
              </v:shape>
            </v:group>
            <v:group style="position:absolute;left:3835;top:5712;width:456;height:2" coordorigin="3835,5712" coordsize="456,2">
              <v:shape style="position:absolute;left:3835;top:5712;width:456;height:2" coordorigin="3835,5712" coordsize="456,0" path="m3835,5712l4291,5712e" filled="f" stroked="t" strokeweight=".72pt" strokecolor="#3B3B3B">
                <v:path arrowok="t"/>
              </v:shape>
            </v:group>
            <v:group style="position:absolute;left:4234;top:5717;width:571;height:2" coordorigin="4234,5717" coordsize="571,2">
              <v:shape style="position:absolute;left:4234;top:5717;width:571;height:2" coordorigin="4234,5717" coordsize="571,0" path="m4234,5717l4805,5717e" filled="f" stroked="t" strokeweight=".48pt" strokecolor="#232323">
                <v:path arrowok="t"/>
              </v:shape>
            </v:group>
            <v:group style="position:absolute;left:4747;top:5717;width:250;height:2" coordorigin="4747,5717" coordsize="250,2">
              <v:shape style="position:absolute;left:4747;top:5717;width:250;height:2" coordorigin="4747,5717" coordsize="250,0" path="m4747,5717l4997,5717e" filled="f" stroked="t" strokeweight=".48pt" strokecolor="#3B3B3B">
                <v:path arrowok="t"/>
              </v:shape>
            </v:group>
            <v:group style="position:absolute;left:4954;top:5429;width:2;height:1051" coordorigin="4954,5429" coordsize="2,1051">
              <v:shape style="position:absolute;left:4954;top:5429;width:2;height:1051" coordorigin="4954,5429" coordsize="0,1051" path="m4954,6480l4954,5429e" filled="f" stroked="t" strokeweight=".96pt" strokecolor="#575757">
                <v:path arrowok="t"/>
              </v:shape>
            </v:group>
            <v:group style="position:absolute;left:4896;top:5712;width:6758;height:2" coordorigin="4896,5712" coordsize="6758,2">
              <v:shape style="position:absolute;left:4896;top:5712;width:6758;height:2" coordorigin="4896,5712" coordsize="6758,0" path="m4896,5712l11654,5712e" filled="f" stroked="t" strokeweight=".96pt" strokecolor="#575757">
                <v:path arrowok="t"/>
              </v:shape>
            </v:group>
            <v:group style="position:absolute;left:298;top:5952;width:2026;height:2" coordorigin="298,5952" coordsize="2026,2">
              <v:shape style="position:absolute;left:298;top:5952;width:2026;height:2" coordorigin="298,5952" coordsize="2026,0" path="m298,5952l2323,5952e" filled="f" stroked="t" strokeweight=".96pt" strokecolor="#606060">
                <v:path arrowok="t"/>
              </v:shape>
            </v:group>
            <v:group style="position:absolute;left:2246;top:5957;width:2750;height:2" coordorigin="2246,5957" coordsize="2750,2">
              <v:shape style="position:absolute;left:2246;top:5957;width:2750;height:2" coordorigin="2246,5957" coordsize="2750,0" path="m2246,5957l4997,5957e" filled="f" stroked="t" strokeweight=".48pt" strokecolor="#383838">
                <v:path arrowok="t"/>
              </v:shape>
            </v:group>
            <v:group style="position:absolute;left:4920;top:5952;width:6734;height:2" coordorigin="4920,5952" coordsize="6734,2">
              <v:shape style="position:absolute;left:4920;top:5952;width:6734;height:2" coordorigin="4920,5952" coordsize="6734,0" path="m4920,5952l11654,5952e" filled="f" stroked="t" strokeweight=".96pt" strokecolor="#606060">
                <v:path arrowok="t"/>
              </v:shape>
            </v:group>
            <v:group style="position:absolute;left:7805;top:5928;width:2;height:312" coordorigin="7805,5928" coordsize="2,312">
              <v:shape style="position:absolute;left:7805;top:5928;width:2;height:312" coordorigin="7805,5928" coordsize="0,312" path="m7805,6240l7805,5928e" filled="f" stroked="t" strokeweight=".48pt" strokecolor="#606060">
                <v:path arrowok="t"/>
              </v:shape>
            </v:group>
            <v:group style="position:absolute;left:11654;top:1685;width:2;height:6206" coordorigin="11654,1685" coordsize="2,6206">
              <v:shape style="position:absolute;left:11654;top:1685;width:2;height:6206" coordorigin="11654,1685" coordsize="0,6206" path="m11654,7891l11654,1685e" filled="f" stroked="t" strokeweight=".72pt" strokecolor="#646464">
                <v:path arrowok="t"/>
              </v:shape>
            </v:group>
            <v:group style="position:absolute;left:2275;top:6446;width:2501;height:2" coordorigin="2275,6446" coordsize="2501,2">
              <v:shape style="position:absolute;left:2275;top:6446;width:2501;height:2" coordorigin="2275,6446" coordsize="2501,0" path="m2275,6446l4776,6446e" filled="f" stroked="t" strokeweight=".48pt" strokecolor="#A3A3A3">
                <v:path arrowok="t"/>
              </v:shape>
            </v:group>
            <v:group style="position:absolute;left:4747;top:6427;width:250;height:2" coordorigin="4747,6427" coordsize="250,2">
              <v:shape style="position:absolute;left:4747;top:6427;width:250;height:2" coordorigin="4747,6427" coordsize="250,0" path="m4747,6427l4997,6427e" filled="f" stroked="t" strokeweight=".48pt" strokecolor="#343434">
                <v:path arrowok="t"/>
              </v:shape>
            </v:group>
            <v:group style="position:absolute;left:4949;top:6446;width:720;height:2" coordorigin="4949,6446" coordsize="720,2">
              <v:shape style="position:absolute;left:4949;top:6446;width:720;height:2" coordorigin="4949,6446" coordsize="720,0" path="m4949,6446l5669,6446e" filled="f" stroked="t" strokeweight=".48pt" strokecolor="#A8A8A8">
                <v:path arrowok="t"/>
              </v:shape>
            </v:group>
            <v:group style="position:absolute;left:5640;top:6427;width:6024;height:2" coordorigin="5640,6427" coordsize="6024,2">
              <v:shape style="position:absolute;left:5640;top:6427;width:6024;height:2" coordorigin="5640,6427" coordsize="6024,0" path="m5640,6427l11664,6427e" filled="f" stroked="t" strokeweight=".48pt" strokecolor="#2B2B2B">
                <v:path arrowok="t"/>
              </v:shape>
            </v:group>
            <v:group style="position:absolute;left:7805;top:6240;width:2;height:422" coordorigin="7805,6240" coordsize="2,422">
              <v:shape style="position:absolute;left:7805;top:6240;width:2;height:422" coordorigin="7805,6240" coordsize="0,422" path="m7805,6662l7805,6240e" filled="f" stroked="t" strokeweight=".48pt" strokecolor="#282828">
                <v:path arrowok="t"/>
              </v:shape>
            </v:group>
            <v:group style="position:absolute;left:2275;top:6658;width:5534;height:2" coordorigin="2275,6658" coordsize="5534,2">
              <v:shape style="position:absolute;left:2275;top:6658;width:5534;height:2" coordorigin="2275,6658" coordsize="5534,0" path="m2275,6658l7810,6658e" filled="f" stroked="t" strokeweight=".48pt" strokecolor="#2F2F2F">
                <v:path arrowok="t"/>
              </v:shape>
            </v:group>
            <v:group style="position:absolute;left:4958;top:6413;width:2;height:259" coordorigin="4958,6413" coordsize="2,259">
              <v:shape style="position:absolute;left:4958;top:6413;width:2;height:259" coordorigin="4958,6413" coordsize="0,259" path="m4958,6672l4958,6413e" filled="f" stroked="t" strokeweight=".48pt" strokecolor="#2F2F2F">
                <v:path arrowok="t"/>
              </v:shape>
            </v:group>
            <v:group style="position:absolute;left:7771;top:6667;width:624;height:2" coordorigin="7771,6667" coordsize="624,2">
              <v:shape style="position:absolute;left:7771;top:6667;width:624;height:2" coordorigin="7771,6667" coordsize="624,0" path="m7771,6667l8395,6667e" filled="f" stroked="t" strokeweight=".48pt" strokecolor="#3B3B3B">
                <v:path arrowok="t"/>
              </v:shape>
            </v:group>
            <v:group style="position:absolute;left:8366;top:6658;width:763;height:2" coordorigin="8366,6658" coordsize="763,2">
              <v:shape style="position:absolute;left:8366;top:6658;width:763;height:2" coordorigin="8366,6658" coordsize="763,0" path="m8366,6658l9130,6658e" filled="f" stroked="t" strokeweight=".48pt" strokecolor="#3B3B3B">
                <v:path arrowok="t"/>
              </v:shape>
            </v:group>
            <v:group style="position:absolute;left:9101;top:6667;width:2558;height:2" coordorigin="9101,6667" coordsize="2558,2">
              <v:shape style="position:absolute;left:9101;top:6667;width:2558;height:2" coordorigin="9101,6667" coordsize="2558,0" path="m9101,6667l11659,6667e" filled="f" stroked="t" strokeweight=".48pt" strokecolor="#4B4B4B">
                <v:path arrowok="t"/>
              </v:shape>
            </v:group>
            <v:group style="position:absolute;left:307;top:6898;width:754;height:2" coordorigin="307,6898" coordsize="754,2">
              <v:shape style="position:absolute;left:307;top:6898;width:754;height:2" coordorigin="307,6898" coordsize="754,0" path="m307,6898l1061,6898e" filled="f" stroked="t" strokeweight=".48pt" strokecolor="#3F3F3F">
                <v:path arrowok="t"/>
              </v:shape>
            </v:group>
            <v:group style="position:absolute;left:979;top:6912;width:10685;height:2" coordorigin="979,6912" coordsize="10685,2">
              <v:shape style="position:absolute;left:979;top:6912;width:10685;height:2" coordorigin="979,6912" coordsize="10685,0" path="m979,6912l11664,6912e" filled="f" stroked="t" strokeweight=".96pt" strokecolor="#606060">
                <v:path arrowok="t"/>
              </v:shape>
            </v:group>
            <v:group style="position:absolute;left:307;top:7382;width:782;height:2" coordorigin="307,7382" coordsize="782,2">
              <v:shape style="position:absolute;left:307;top:7382;width:782;height:2" coordorigin="307,7382" coordsize="782,0" path="m307,7382l1090,7382e" filled="f" stroked="t" strokeweight=".72pt" strokecolor="#575757">
                <v:path arrowok="t"/>
              </v:shape>
            </v:group>
            <v:group style="position:absolute;left:1061;top:7378;width:586;height:2" coordorigin="1061,7378" coordsize="586,2">
              <v:shape style="position:absolute;left:1061;top:7378;width:586;height:2" coordorigin="1061,7378" coordsize="586,0" path="m1061,7378l1646,7378e" filled="f" stroked="t" strokeweight=".48pt" strokecolor="#484848">
                <v:path arrowok="t"/>
              </v:shape>
            </v:group>
            <v:group style="position:absolute;left:1618;top:7387;width:706;height:2" coordorigin="1618,7387" coordsize="706,2">
              <v:shape style="position:absolute;left:1618;top:7387;width:706;height:2" coordorigin="1618,7387" coordsize="706,0" path="m1618,7387l2323,7387e" filled="f" stroked="t" strokeweight=".48pt" strokecolor="#3B3B3B">
                <v:path arrowok="t"/>
              </v:shape>
            </v:group>
            <v:group style="position:absolute;left:2306;top:7147;width:2;height:1238" coordorigin="2306,7147" coordsize="2,1238">
              <v:shape style="position:absolute;left:2306;top:7147;width:2;height:1238" coordorigin="2306,7147" coordsize="0,1238" path="m2306,8386l2306,7147e" filled="f" stroked="t" strokeweight=".48pt" strokecolor="#2F2F2F">
                <v:path arrowok="t"/>
              </v:shape>
            </v:group>
            <v:group style="position:absolute;left:2246;top:7392;width:2741;height:2" coordorigin="2246,7392" coordsize="2741,2">
              <v:shape style="position:absolute;left:2246;top:7392;width:2741;height:2" coordorigin="2246,7392" coordsize="2741,0" path="m2246,7392l4987,7392e" filled="f" stroked="t" strokeweight=".96pt" strokecolor="#5B5B5B">
                <v:path arrowok="t"/>
              </v:shape>
            </v:group>
            <v:group style="position:absolute;left:4958;top:7378;width:4526;height:2" coordorigin="4958,7378" coordsize="4526,2">
              <v:shape style="position:absolute;left:4958;top:7378;width:4526;height:2" coordorigin="4958,7378" coordsize="4526,0" path="m4958,7378l9485,7378e" filled="f" stroked="t" strokeweight=".48pt" strokecolor="#2F2F2F">
                <v:path arrowok="t"/>
              </v:shape>
            </v:group>
            <v:group style="position:absolute;left:9456;top:7387;width:2208;height:2" coordorigin="9456,7387" coordsize="2208,2">
              <v:shape style="position:absolute;left:9456;top:7387;width:2208;height:2" coordorigin="9456,7387" coordsize="2208,0" path="m9456,7387l11664,7387e" filled="f" stroked="t" strokeweight=".48pt" strokecolor="#484848">
                <v:path arrowok="t"/>
              </v:shape>
            </v:group>
            <v:group style="position:absolute;left:317;top:7339;width:2;height:7042" coordorigin="317,7339" coordsize="2,7042">
              <v:shape style="position:absolute;left:317;top:7339;width:2;height:7042" coordorigin="317,7339" coordsize="0,7042" path="m317,14381l317,7339e" filled="f" stroked="t" strokeweight=".72pt" strokecolor="#4B4B4B">
                <v:path arrowok="t"/>
              </v:shape>
            </v:group>
            <v:group style="position:absolute;left:4958;top:7382;width:2;height:504" coordorigin="4958,7382" coordsize="2,504">
              <v:shape style="position:absolute;left:4958;top:7382;width:2;height:504" coordorigin="4958,7382" coordsize="0,504" path="m4958,7886l4958,7382e" filled="f" stroked="t" strokeweight=".48pt" strokecolor="#343434">
                <v:path arrowok="t"/>
              </v:shape>
            </v:group>
            <v:group style="position:absolute;left:4954;top:7632;width:2880;height:2" coordorigin="4954,7632" coordsize="2880,2">
              <v:shape style="position:absolute;left:4954;top:7632;width:2880;height:2" coordorigin="4954,7632" coordsize="2880,0" path="m4954,7632l7834,7632e" filled="f" stroked="t" strokeweight=".96pt" strokecolor="#5B5B5B">
                <v:path arrowok="t"/>
              </v:shape>
            </v:group>
            <v:group style="position:absolute;left:7776;top:7627;width:3888;height:2" coordorigin="7776,7627" coordsize="3888,2">
              <v:shape style="position:absolute;left:7776;top:7627;width:3888;height:2" coordorigin="7776,7627" coordsize="3888,0" path="m7776,7627l11664,7627e" filled="f" stroked="t" strokeweight=".48pt" strokecolor="#2B2B2B">
                <v:path arrowok="t"/>
              </v:shape>
            </v:group>
            <v:group style="position:absolute;left:11654;top:7344;width:2;height:413" coordorigin="11654,7344" coordsize="2,413">
              <v:shape style="position:absolute;left:11654;top:7344;width:2;height:413" coordorigin="11654,7344" coordsize="0,413" path="m11654,7757l11654,7344e" filled="f" stroked="t" strokeweight=".96pt" strokecolor="#7C7C7C">
                <v:path arrowok="t"/>
              </v:shape>
            </v:group>
            <v:group style="position:absolute;left:4954;top:7872;width:3115;height:2" coordorigin="4954,7872" coordsize="3115,2">
              <v:shape style="position:absolute;left:4954;top:7872;width:3115;height:2" coordorigin="4954,7872" coordsize="3115,0" path="m4954,7872l8069,7872e" filled="f" stroked="t" strokeweight=".96pt" strokecolor="#606060">
                <v:path arrowok="t"/>
              </v:shape>
            </v:group>
            <v:group style="position:absolute;left:7805;top:7858;width:1680;height:2" coordorigin="7805,7858" coordsize="1680,2">
              <v:shape style="position:absolute;left:7805;top:7858;width:1680;height:2" coordorigin="7805,7858" coordsize="1680,0" path="m7805,7858l9485,7858e" filled="f" stroked="t" strokeweight=".96pt" strokecolor="#383838">
                <v:path arrowok="t"/>
              </v:shape>
            </v:group>
            <v:group style="position:absolute;left:9456;top:7867;width:2213;height:2" coordorigin="9456,7867" coordsize="2213,2">
              <v:shape style="position:absolute;left:9456;top:7867;width:2213;height:2" coordorigin="9456,7867" coordsize="2213,0" path="m9456,7867l11669,7867e" filled="f" stroked="t" strokeweight=".48pt" strokecolor="#2B2B2B">
                <v:path arrowok="t"/>
              </v:shape>
            </v:group>
            <v:group style="position:absolute;left:307;top:8112;width:782;height:2" coordorigin="307,8112" coordsize="782,2">
              <v:shape style="position:absolute;left:307;top:8112;width:782;height:2" coordorigin="307,8112" coordsize="782,0" path="m307,8112l1090,8112e" filled="f" stroked="t" strokeweight=".72pt" strokecolor="#606060">
                <v:path arrowok="t"/>
              </v:shape>
            </v:group>
            <v:group style="position:absolute;left:1032;top:8117;width:1286;height:2" coordorigin="1032,8117" coordsize="1286,2">
              <v:shape style="position:absolute;left:1032;top:8117;width:1286;height:2" coordorigin="1032,8117" coordsize="1286,0" path="m1032,8117l2318,8117e" filled="f" stroked="t" strokeweight=".48pt" strokecolor="#2F2F2F">
                <v:path arrowok="t"/>
              </v:shape>
            </v:group>
            <v:group style="position:absolute;left:2280;top:8136;width:2688;height:2" coordorigin="2280,8136" coordsize="2688,2">
              <v:shape style="position:absolute;left:2280;top:8136;width:2688;height:2" coordorigin="2280,8136" coordsize="2688,0" path="m2280,8136l4968,8136e" filled="f" stroked="t" strokeweight=".48pt" strokecolor="#A8A8A8">
                <v:path arrowok="t"/>
              </v:shape>
            </v:group>
            <v:group style="position:absolute;left:4963;top:7829;width:2;height:302" coordorigin="4963,7829" coordsize="2,302">
              <v:shape style="position:absolute;left:4963;top:7829;width:2;height:302" coordorigin="4963,7829" coordsize="0,302" path="m4963,8131l4963,7829e" filled="f" stroked="t" strokeweight=".72pt" strokecolor="#4B4B4B">
                <v:path arrowok="t"/>
              </v:shape>
            </v:group>
            <v:group style="position:absolute;left:4920;top:8117;width:2501;height:2" coordorigin="4920,8117" coordsize="2501,2">
              <v:shape style="position:absolute;left:4920;top:8117;width:2501;height:2" coordorigin="4920,8117" coordsize="2501,0" path="m4920,8117l7421,8117e" filled="f" stroked="t" strokeweight=".48pt" strokecolor="#2F2F2F">
                <v:path arrowok="t"/>
              </v:shape>
            </v:group>
            <v:group style="position:absolute;left:7363;top:8112;width:4301;height:2" coordorigin="7363,8112" coordsize="4301,2">
              <v:shape style="position:absolute;left:7363;top:8112;width:4301;height:2" coordorigin="7363,8112" coordsize="4301,0" path="m7363,8112l11664,8112e" filled="f" stroked="t" strokeweight=".96pt" strokecolor="#646464">
                <v:path arrowok="t"/>
              </v:shape>
            </v:group>
            <v:group style="position:absolute;left:11664;top:3840;width:2;height:5765" coordorigin="11664,3840" coordsize="2,5765">
              <v:shape style="position:absolute;left:11664;top:3840;width:2;height:5765" coordorigin="11664,3840" coordsize="0,5765" path="m11664,9605l11664,3840e" filled="f" stroked="t" strokeweight=".72pt" strokecolor="#646464">
                <v:path arrowok="t"/>
              </v:shape>
            </v:group>
            <v:group style="position:absolute;left:2311;top:8328;width:2;height:1810" coordorigin="2311,8328" coordsize="2,1810">
              <v:shape style="position:absolute;left:2311;top:8328;width:2;height:1810" coordorigin="2311,8328" coordsize="0,1810" path="m2311,10138l2311,8328e" filled="f" stroked="t" strokeweight=".72pt" strokecolor="#575757">
                <v:path arrowok="t"/>
              </v:shape>
            </v:group>
            <v:group style="position:absolute;left:317;top:9581;width:5674;height:2" coordorigin="317,9581" coordsize="5674,2">
              <v:shape style="position:absolute;left:317;top:9581;width:5674;height:2" coordorigin="317,9581" coordsize="5674,0" path="m317,9581l5990,9581e" filled="f" stroked="t" strokeweight=".96pt" strokecolor="#606060">
                <v:path arrowok="t"/>
              </v:shape>
            </v:group>
            <v:group style="position:absolute;left:5938;top:9566;width:216;height:2" coordorigin="5938,9566" coordsize="216,2">
              <v:shape style="position:absolute;left:5938;top:9566;width:216;height:2" coordorigin="5938,9566" coordsize="216,0" path="m5938,9566l6154,9566e" filled="f" stroked="t" strokeweight=".96pt" strokecolor="#2F2F2F">
                <v:path arrowok="t"/>
              </v:shape>
            </v:group>
            <v:group style="position:absolute;left:6125;top:9581;width:634;height:2" coordorigin="6125,9581" coordsize="634,2">
              <v:shape style="position:absolute;left:6125;top:9581;width:634;height:2" coordorigin="6125,9581" coordsize="634,0" path="m6125,9581l6758,9581e" filled="f" stroked="t" strokeweight=".72pt" strokecolor="#5B5B5B">
                <v:path arrowok="t"/>
              </v:shape>
            </v:group>
            <v:group style="position:absolute;left:6696;top:9566;width:1109;height:2" coordorigin="6696,9566" coordsize="1109,2">
              <v:shape style="position:absolute;left:6696;top:9566;width:1109;height:2" coordorigin="6696,9566" coordsize="1109,0" path="m6696,9566l7805,9566e" filled="f" stroked="t" strokeweight=".48pt" strokecolor="#2B2B2B">
                <v:path arrowok="t"/>
              </v:shape>
            </v:group>
            <v:group style="position:absolute;left:7776;top:9576;width:1502;height:2" coordorigin="7776,9576" coordsize="1502,2">
              <v:shape style="position:absolute;left:7776;top:9576;width:1502;height:2" coordorigin="7776,9576" coordsize="1502,0" path="m7776,9576l9278,9576e" filled="f" stroked="t" strokeweight=".48pt" strokecolor="#2B2B2B">
                <v:path arrowok="t"/>
              </v:shape>
            </v:group>
            <v:group style="position:absolute;left:9221;top:9576;width:293;height:2" coordorigin="9221,9576" coordsize="293,2">
              <v:shape style="position:absolute;left:9221;top:9576;width:293;height:2" coordorigin="9221,9576" coordsize="293,0" path="m9221,9576l9514,9576e" filled="f" stroked="t" strokeweight=".48pt" strokecolor="#3F3F3F">
                <v:path arrowok="t"/>
              </v:shape>
            </v:group>
            <v:group style="position:absolute;left:9456;top:9571;width:2218;height:2" coordorigin="9456,9571" coordsize="2218,2">
              <v:shape style="position:absolute;left:9456;top:9571;width:2218;height:2" coordorigin="9456,9571" coordsize="2218,0" path="m9456,9571l11674,9571e" filled="f" stroked="t" strokeweight=".96pt" strokecolor="#676767">
                <v:path arrowok="t"/>
              </v:shape>
            </v:group>
            <v:group style="position:absolute;left:322;top:9802;width:2;height:528" coordorigin="322,9802" coordsize="2,528">
              <v:shape style="position:absolute;left:322;top:9802;width:2;height:528" coordorigin="322,9802" coordsize="0,528" path="m322,10330l322,9802e" filled="f" stroked="t" strokeweight=".48pt" strokecolor="#181818">
                <v:path arrowok="t"/>
              </v:shape>
            </v:group>
            <v:group style="position:absolute;left:2318;top:6125;width:2;height:5726" coordorigin="2318,6125" coordsize="2,5726">
              <v:shape style="position:absolute;left:2318;top:6125;width:2;height:5726" coordorigin="2318,6125" coordsize="0,5726" path="m2318,11851l2318,6125e" filled="f" stroked="t" strokeweight=".72pt" strokecolor="#4B4B4B">
                <v:path arrowok="t"/>
              </v:shape>
            </v:group>
            <v:group style="position:absolute;left:317;top:10517;width:7104;height:2" coordorigin="317,10517" coordsize="7104,2">
              <v:shape style="position:absolute;left:317;top:10517;width:7104;height:2" coordorigin="317,10517" coordsize="7104,0" path="m317,10517l7421,10517e" filled="f" stroked="t" strokeweight=".48pt" strokecolor="#3B3B3B">
                <v:path arrowok="t"/>
              </v:shape>
            </v:group>
            <v:group style="position:absolute;left:322;top:1642;width:2;height:12739" coordorigin="322,1642" coordsize="2,12739">
              <v:shape style="position:absolute;left:322;top:1642;width:2;height:12739" coordorigin="322,1642" coordsize="0,12739" path="m322,14381l322,1642e" filled="f" stroked="t" strokeweight=".48pt" strokecolor="#444444">
                <v:path arrowok="t"/>
              </v:shape>
            </v:group>
            <v:group style="position:absolute;left:7363;top:10512;width:4315;height:2" coordorigin="7363,10512" coordsize="4315,2">
              <v:shape style="position:absolute;left:7363;top:10512;width:4315;height:2" coordorigin="7363,10512" coordsize="4315,0" path="m7363,10512l11678,10512e" filled="f" stroked="t" strokeweight=".96pt" strokecolor="#5B5B5B">
                <v:path arrowok="t"/>
              </v:shape>
            </v:group>
            <v:group style="position:absolute;left:787;top:10762;width:1531;height:2" coordorigin="787,10762" coordsize="1531,2">
              <v:shape style="position:absolute;left:787;top:10762;width:1531;height:2" coordorigin="787,10762" coordsize="1531,0" path="m787,10762l2318,10762e" filled="f" stroked="t" strokeweight=".96pt" strokecolor="#606060">
                <v:path arrowok="t"/>
              </v:shape>
            </v:group>
            <v:group style="position:absolute;left:326;top:10483;width:2;height:5683" coordorigin="326,10483" coordsize="2,5683">
              <v:shape style="position:absolute;left:326;top:10483;width:2;height:5683" coordorigin="326,10483" coordsize="0,5683" path="m326,16166l326,10483e" filled="f" stroked="t" strokeweight=".72pt" strokecolor="#4B4B4B">
                <v:path arrowok="t"/>
              </v:shape>
            </v:group>
            <v:group style="position:absolute;left:11669;top:9802;width:2;height:528" coordorigin="11669,9802" coordsize="2,528">
              <v:shape style="position:absolute;left:11669;top:9802;width:2;height:528" coordorigin="11669,9802" coordsize="0,528" path="m11669,10330l11669,9802e" filled="f" stroked="t" strokeweight=".48pt" strokecolor="#4B4B4B">
                <v:path arrowok="t"/>
              </v:shape>
            </v:group>
            <v:group style="position:absolute;left:7776;top:10757;width:1382;height:2" coordorigin="7776,10757" coordsize="1382,2">
              <v:shape style="position:absolute;left:7776;top:10757;width:1382;height:2" coordorigin="7776,10757" coordsize="1382,0" path="m7776,10757l9158,10757e" filled="f" stroked="t" strokeweight=".48pt" strokecolor="#2F2F2F">
                <v:path arrowok="t"/>
              </v:shape>
            </v:group>
            <v:group style="position:absolute;left:9101;top:10752;width:2578;height:2" coordorigin="9101,10752" coordsize="2578,2">
              <v:shape style="position:absolute;left:9101;top:10752;width:2578;height:2" coordorigin="9101,10752" coordsize="2578,0" path="m9101,10752l11678,10752e" filled="f" stroked="t" strokeweight=".96pt" strokecolor="#646464">
                <v:path arrowok="t"/>
              </v:shape>
            </v:group>
            <v:group style="position:absolute;left:11671;top:6682;width:2;height:4094" coordorigin="11671,6682" coordsize="2,4094">
              <v:shape style="position:absolute;left:11671;top:6682;width:2;height:4094" coordorigin="11671,6682" coordsize="0,4094" path="m11671,10776l11671,6682e" filled="f" stroked="t" strokeweight=".48pt" strokecolor="#606060">
                <v:path arrowok="t"/>
              </v:shape>
            </v:group>
            <v:group style="position:absolute;left:11674;top:10522;width:2;height:1464" coordorigin="11674,10522" coordsize="2,1464">
              <v:shape style="position:absolute;left:11674;top:10522;width:2;height:1464" coordorigin="11674,10522" coordsize="0,1464" path="m11674,11986l11674,10522e" filled="f" stroked="t" strokeweight=".96pt" strokecolor="#747474">
                <v:path arrowok="t"/>
              </v:shape>
            </v:group>
            <v:group style="position:absolute;left:317;top:11002;width:7512;height:2" coordorigin="317,11002" coordsize="7512,2">
              <v:shape style="position:absolute;left:317;top:11002;width:7512;height:2" coordorigin="317,11002" coordsize="7512,0" path="m317,11002l7829,11002e" filled="f" stroked="t" strokeweight=".96pt" strokecolor="#5B5B5B">
                <v:path arrowok="t"/>
              </v:shape>
            </v:group>
            <v:group style="position:absolute;left:2316;top:10752;width:2;height:528" coordorigin="2316,10752" coordsize="2,528">
              <v:shape style="position:absolute;left:2316;top:10752;width:2;height:528" coordorigin="2316,10752" coordsize="0,528" path="m2316,11280l2316,10752e" filled="f" stroked="t" strokeweight=".96pt" strokecolor="#2B2B2B">
                <v:path arrowok="t"/>
              </v:shape>
            </v:group>
            <v:group style="position:absolute;left:7392;top:10987;width:413;height:2" coordorigin="7392,10987" coordsize="413,2">
              <v:shape style="position:absolute;left:7392;top:10987;width:413;height:2" coordorigin="7392,10987" coordsize="413,0" path="m7392,10987l7805,10987e" filled="f" stroked="t" strokeweight=".96pt" strokecolor="#2B2B2B">
                <v:path arrowok="t"/>
              </v:shape>
            </v:group>
            <v:group style="position:absolute;left:7805;top:10987;width:1680;height:2" coordorigin="7805,10987" coordsize="1680,2">
              <v:shape style="position:absolute;left:7805;top:10987;width:1680;height:2" coordorigin="7805,10987" coordsize="1680,0" path="m7805,10987l9485,10987e" filled="f" stroked="t" strokeweight=".48pt" strokecolor="#3B3B3B">
                <v:path arrowok="t"/>
              </v:shape>
            </v:group>
            <v:group style="position:absolute;left:9456;top:10992;width:2222;height:2" coordorigin="9456,10992" coordsize="2222,2">
              <v:shape style="position:absolute;left:9456;top:10992;width:2222;height:2" coordorigin="9456,10992" coordsize="2222,0" path="m9456,10992l11678,10992e" filled="f" stroked="t" strokeweight=".72pt" strokecolor="#606060">
                <v:path arrowok="t"/>
              </v:shape>
            </v:group>
            <v:group style="position:absolute;left:317;top:11477;width:1358;height:2" coordorigin="317,11477" coordsize="1358,2">
              <v:shape style="position:absolute;left:317;top:11477;width:1358;height:2" coordorigin="317,11477" coordsize="1358,0" path="m317,11477l1675,11477e" filled="f" stroked="t" strokeweight=".48pt" strokecolor="#343434">
                <v:path arrowok="t"/>
              </v:shape>
            </v:group>
            <v:group style="position:absolute;left:1646;top:11462;width:643;height:2" coordorigin="1646,11462" coordsize="643,2">
              <v:shape style="position:absolute;left:1646;top:11462;width:643;height:2" coordorigin="1646,11462" coordsize="643,0" path="m1646,11462l2290,11462e" filled="f" stroked="t" strokeweight=".48pt" strokecolor="#000000">
                <v:path arrowok="t"/>
              </v:shape>
            </v:group>
            <v:group style="position:absolute;left:2280;top:11462;width:1248;height:2" coordorigin="2280,11462" coordsize="1248,2">
              <v:shape style="position:absolute;left:2280;top:11462;width:1248;height:2" coordorigin="2280,11462" coordsize="1248,0" path="m2280,11462l3528,11462e" filled="f" stroked="t" strokeweight=".96pt" strokecolor="#343434">
                <v:path arrowok="t"/>
              </v:shape>
            </v:group>
            <v:group style="position:absolute;left:3528;top:11462;width:158;height:2" coordorigin="3528,11462" coordsize="158,2">
              <v:shape style="position:absolute;left:3528;top:11462;width:158;height:2" coordorigin="3528,11462" coordsize="158,0" path="m3528,11462l3686,11462e" filled="f" stroked="t" strokeweight=".48pt" strokecolor="#000000">
                <v:path arrowok="t"/>
              </v:shape>
            </v:group>
            <v:group style="position:absolute;left:3686;top:11462;width:178;height:2" coordorigin="3686,11462" coordsize="178,2">
              <v:shape style="position:absolute;left:3686;top:11462;width:178;height:2" coordorigin="3686,11462" coordsize="178,0" path="m3686,11462l3864,11462e" filled="f" stroked="t" strokeweight=".96pt" strokecolor="#2F2F2F">
                <v:path arrowok="t"/>
              </v:shape>
            </v:group>
            <v:group style="position:absolute;left:3864;top:11462;width:398;height:2" coordorigin="3864,11462" coordsize="398,2">
              <v:shape style="position:absolute;left:3864;top:11462;width:398;height:2" coordorigin="3864,11462" coordsize="398,0" path="m3864,11462l4262,11462e" filled="f" stroked="t" strokeweight=".48pt" strokecolor="#000000">
                <v:path arrowok="t"/>
              </v:shape>
            </v:group>
            <v:group style="position:absolute;left:4234;top:11477;width:3187;height:2" coordorigin="4234,11477" coordsize="3187,2">
              <v:shape style="position:absolute;left:4234;top:11477;width:3187;height:2" coordorigin="4234,11477" coordsize="3187,0" path="m4234,11477l7421,11477e" filled="f" stroked="t" strokeweight=".48pt" strokecolor="#2B2B2B">
                <v:path arrowok="t"/>
              </v:shape>
            </v:group>
            <v:group style="position:absolute;left:7363;top:11472;width:470;height:2" coordorigin="7363,11472" coordsize="470,2">
              <v:shape style="position:absolute;left:7363;top:11472;width:470;height:2" coordorigin="7363,11472" coordsize="470,0" path="m7363,11472l7834,11472e" filled="f" stroked="t" strokeweight=".72pt" strokecolor="#444444">
                <v:path arrowok="t"/>
              </v:shape>
            </v:group>
            <v:group style="position:absolute;left:7661;top:11472;width:4018;height:2" coordorigin="7661,11472" coordsize="4018,2">
              <v:shape style="position:absolute;left:7661;top:11472;width:4018;height:2" coordorigin="7661,11472" coordsize="4018,0" path="m7661,11472l11678,11472e" filled="f" stroked="t" strokeweight=".96pt" strokecolor="#646464">
                <v:path arrowok="t"/>
              </v:shape>
            </v:group>
            <v:group style="position:absolute;left:302;top:11726;width:1344;height:2" coordorigin="302,11726" coordsize="1344,2">
              <v:shape style="position:absolute;left:302;top:11726;width:1344;height:2" coordorigin="302,11726" coordsize="1344,0" path="m302,11726l1646,11726e" filled="f" stroked="t" strokeweight=".48pt" strokecolor="#6B6B6B">
                <v:path arrowok="t"/>
              </v:shape>
            </v:group>
            <v:group style="position:absolute;left:1646;top:11726;width:1210;height:2" coordorigin="1646,11726" coordsize="1210,2">
              <v:shape style="position:absolute;left:1646;top:11726;width:1210;height:2" coordorigin="1646,11726" coordsize="1210,0" path="m1646,11726l2856,11726e" filled="f" stroked="t" strokeweight=".96pt" strokecolor="#4F4F4F">
                <v:path arrowok="t"/>
              </v:shape>
            </v:group>
            <v:group style="position:absolute;left:2856;top:11726;width:2102;height:2" coordorigin="2856,11726" coordsize="2102,2">
              <v:shape style="position:absolute;left:2856;top:11726;width:2102;height:2" coordorigin="2856,11726" coordsize="2102,0" path="m2856,11726l4958,11726e" filled="f" stroked="t" strokeweight=".48pt" strokecolor="#606060">
                <v:path arrowok="t"/>
              </v:shape>
            </v:group>
            <v:group style="position:absolute;left:4930;top:11717;width:2491;height:2" coordorigin="4930,11717" coordsize="2491,2">
              <v:shape style="position:absolute;left:4930;top:11717;width:2491;height:2" coordorigin="4930,11717" coordsize="2491,0" path="m4930,11717l7421,11717e" filled="f" stroked="t" strokeweight=".48pt" strokecolor="#282828">
                <v:path arrowok="t"/>
              </v:shape>
            </v:group>
            <v:group style="position:absolute;left:7363;top:11712;width:470;height:2" coordorigin="7363,11712" coordsize="470,2">
              <v:shape style="position:absolute;left:7363;top:11712;width:470;height:2" coordorigin="7363,11712" coordsize="470,0" path="m7363,11712l7834,11712e" filled="f" stroked="t" strokeweight=".72pt" strokecolor="#484848">
                <v:path arrowok="t"/>
              </v:shape>
            </v:group>
            <v:group style="position:absolute;left:7661;top:11712;width:4018;height:2" coordorigin="7661,11712" coordsize="4018,2">
              <v:shape style="position:absolute;left:7661;top:11712;width:4018;height:2" coordorigin="7661,11712" coordsize="4018,0" path="m7661,11712l11678,11712e" filled="f" stroked="t" strokeweight=".96pt" strokecolor="#606060">
                <v:path arrowok="t"/>
              </v:shape>
            </v:group>
            <v:group style="position:absolute;left:317;top:11962;width:5650;height:2" coordorigin="317,11962" coordsize="5650,2">
              <v:shape style="position:absolute;left:317;top:11962;width:5650;height:2" coordorigin="317,11962" coordsize="5650,0" path="m317,11962l5966,11962e" filled="f" stroked="t" strokeweight=".96pt" strokecolor="#606060">
                <v:path arrowok="t"/>
              </v:shape>
            </v:group>
            <v:group style="position:absolute;left:1061;top:11712;width:2;height:274" coordorigin="1061,11712" coordsize="2,274">
              <v:shape style="position:absolute;left:1061;top:11712;width:2;height:274" coordorigin="1061,11712" coordsize="0,274" path="m1061,11986l1061,11712e" filled="f" stroked="t" strokeweight=".72pt" strokecolor="#282828">
                <v:path arrowok="t"/>
              </v:shape>
            </v:group>
            <v:group style="position:absolute;left:1646;top:11722;width:2;height:734" coordorigin="1646,11722" coordsize="2,734">
              <v:shape style="position:absolute;left:1646;top:11722;width:2;height:734" coordorigin="1646,11722" coordsize="0,734" path="m1646,12456l1646,11722e" filled="f" stroked="t" strokeweight=".48pt" strokecolor="#646464">
                <v:path arrowok="t"/>
              </v:shape>
            </v:group>
            <v:group style="position:absolute;left:2316;top:11688;width:2;height:312" coordorigin="2316,11688" coordsize="2,312">
              <v:shape style="position:absolute;left:2316;top:11688;width:2;height:312" coordorigin="2316,11688" coordsize="0,312" path="m2316,12000l2316,11688e" filled="f" stroked="t" strokeweight=".96pt" strokecolor="#646464">
                <v:path arrowok="t"/>
              </v:shape>
            </v:group>
            <v:group style="position:absolute;left:5669;top:11947;width:1728;height:2" coordorigin="5669,11947" coordsize="1728,2">
              <v:shape style="position:absolute;left:5669;top:11947;width:1728;height:2" coordorigin="5669,11947" coordsize="1728,0" path="m5669,11947l7397,11947e" filled="f" stroked="t" strokeweight=".48pt" strokecolor="#2F2F2F">
                <v:path arrowok="t"/>
              </v:shape>
            </v:group>
            <v:group style="position:absolute;left:7392;top:11722;width:2;height:734" coordorigin="7392,11722" coordsize="2,734">
              <v:shape style="position:absolute;left:7392;top:11722;width:2;height:734" coordorigin="7392,11722" coordsize="0,734" path="m7392,12456l7392,11722e" filled="f" stroked="t" strokeweight=".48pt" strokecolor="#2F2F2F">
                <v:path arrowok="t"/>
              </v:shape>
            </v:group>
            <v:group style="position:absolute;left:7358;top:11957;width:475;height:2" coordorigin="7358,11957" coordsize="475,2">
              <v:shape style="position:absolute;left:7358;top:11957;width:475;height:2" coordorigin="7358,11957" coordsize="475,0" path="m7358,11957l7834,11957e" filled="f" stroked="t" strokeweight=".48pt" strokecolor="#282828">
                <v:path arrowok="t"/>
              </v:shape>
            </v:group>
            <v:group style="position:absolute;left:7776;top:11952;width:619;height:2" coordorigin="7776,11952" coordsize="619,2">
              <v:shape style="position:absolute;left:7776;top:11952;width:619;height:2" coordorigin="7776,11952" coordsize="619,0" path="m7776,11952l8395,11952e" filled="f" stroked="t" strokeweight=".72pt" strokecolor="#484848">
                <v:path arrowok="t"/>
              </v:shape>
            </v:group>
            <v:group style="position:absolute;left:8122;top:11952;width:3557;height:2" coordorigin="8122,11952" coordsize="3557,2">
              <v:shape style="position:absolute;left:8122;top:11952;width:3557;height:2" coordorigin="8122,11952" coordsize="3557,0" path="m8122,11952l11678,11952e" filled="f" stroked="t" strokeweight=".96pt" strokecolor="#646464">
                <v:path arrowok="t"/>
              </v:shape>
            </v:group>
            <v:group style="position:absolute;left:331;top:11909;width:2;height:4258" coordorigin="331,11909" coordsize="2,4258">
              <v:shape style="position:absolute;left:331;top:11909;width:2;height:4258" coordorigin="331,11909" coordsize="0,4258" path="m331,16166l331,11909e" filled="f" stroked="t" strokeweight=".48pt" strokecolor="#484848">
                <v:path arrowok="t"/>
              </v:shape>
            </v:group>
            <v:group style="position:absolute;left:1066;top:11909;width:2;height:1800" coordorigin="1066,11909" coordsize="2,1800">
              <v:shape style="position:absolute;left:1066;top:11909;width:2;height:1800" coordorigin="1066,11909" coordsize="0,1800" path="m1066,13709l1066,11909e" filled="f" stroked="t" strokeweight=".96pt" strokecolor="#575757">
                <v:path arrowok="t"/>
              </v:shape>
            </v:group>
            <v:group style="position:absolute;left:2316;top:11856;width:2;height:643" coordorigin="2316,11856" coordsize="2,643">
              <v:shape style="position:absolute;left:2316;top:11856;width:2;height:643" coordorigin="2316,11856" coordsize="0,643" path="m2316,12499l2316,11856e" filled="f" stroked="t" strokeweight=".72pt" strokecolor="#838383">
                <v:path arrowok="t"/>
              </v:shape>
            </v:group>
            <v:group style="position:absolute;left:11676;top:11909;width:2;height:576" coordorigin="11676,11909" coordsize="2,576">
              <v:shape style="position:absolute;left:11676;top:11909;width:2;height:576" coordorigin="11676,11909" coordsize="0,576" path="m11676,12485l11676,11909e" filled="f" stroked="t" strokeweight=".24pt" strokecolor="#545454">
                <v:path arrowok="t"/>
              </v:shape>
            </v:group>
            <v:group style="position:absolute;left:336;top:12427;width:2;height:307" coordorigin="336,12427" coordsize="2,307">
              <v:shape style="position:absolute;left:336;top:12427;width:2;height:307" coordorigin="336,12427" coordsize="0,307" path="m336,12734l336,12427e" filled="f" stroked="t" strokeweight=".72pt" strokecolor="#444444">
                <v:path arrowok="t"/>
              </v:shape>
            </v:group>
            <v:group style="position:absolute;left:1646;top:12456;width:2;height:1502" coordorigin="1646,12456" coordsize="2,1502">
              <v:shape style="position:absolute;left:1646;top:12456;width:2;height:1502" coordorigin="1646,12456" coordsize="0,1502" path="m1646,13958l1646,12456e" filled="f" stroked="t" strokeweight=".48pt" strokecolor="#000000">
                <v:path arrowok="t"/>
              </v:shape>
            </v:group>
            <v:group style="position:absolute;left:2285;top:12456;width:2;height:1502" coordorigin="2285,12456" coordsize="2,1502">
              <v:shape style="position:absolute;left:2285;top:12456;width:2;height:1502" coordorigin="2285,12456" coordsize="0,1502" path="m2285,13958l2285,12456e" filled="f" stroked="t" strokeweight=".48pt" strokecolor="#000000">
                <v:path arrowok="t"/>
              </v:shape>
            </v:group>
            <v:group style="position:absolute;left:7392;top:12456;width:2;height:3686" coordorigin="7392,12456" coordsize="2,3686">
              <v:shape style="position:absolute;left:7392;top:12456;width:2;height:3686" coordorigin="7392,12456" coordsize="0,3686" path="m7392,16142l7392,12456e" filled="f" stroked="t" strokeweight=".48pt" strokecolor="#000000">
                <v:path arrowok="t"/>
              </v:shape>
            </v:group>
            <v:group style="position:absolute;left:11676;top:12427;width:2;height:562" coordorigin="11676,12427" coordsize="2,562">
              <v:shape style="position:absolute;left:11676;top:12427;width:2;height:562" coordorigin="11676,12427" coordsize="0,562" path="m11676,12989l11676,12427e" filled="f" stroked="t" strokeweight=".24pt" strokecolor="#7C7C7C">
                <v:path arrowok="t"/>
              </v:shape>
            </v:group>
            <v:group style="position:absolute;left:336;top:12595;width:2;height:1786" coordorigin="336,12595" coordsize="2,1786">
              <v:shape style="position:absolute;left:336;top:12595;width:2;height:1786" coordorigin="336,12595" coordsize="0,1786" path="m336,14381l336,12595e" filled="f" stroked="t" strokeweight=".96pt" strokecolor="#5B5B5B">
                <v:path arrowok="t"/>
              </v:shape>
            </v:group>
            <v:group style="position:absolute;left:11676;top:12931;width:2;height:355" coordorigin="11676,12931" coordsize="2,355">
              <v:shape style="position:absolute;left:11676;top:12931;width:2;height:355" coordorigin="11676,12931" coordsize="0,355" path="m11676,13286l11676,12931e" filled="f" stroked="t" strokeweight=".24pt" strokecolor="#979797">
                <v:path arrowok="t"/>
              </v:shape>
            </v:group>
            <v:group style="position:absolute;left:8366;top:13680;width:235;height:2" coordorigin="8366,13680" coordsize="235,2">
              <v:shape style="position:absolute;left:8366;top:13680;width:235;height:2" coordorigin="8366,13680" coordsize="235,0" path="m8366,13680l8602,13680e" filled="f" stroked="t" strokeweight=".48pt" strokecolor="#000000">
                <v:path arrowok="t"/>
              </v:shape>
            </v:group>
            <v:group style="position:absolute;left:8726;top:13666;width:422;height:2" coordorigin="8726,13666" coordsize="422,2">
              <v:shape style="position:absolute;left:8726;top:13666;width:422;height:2" coordorigin="8726,13666" coordsize="422,0" path="m8726,13666l9149,13666e" filled="f" stroked="t" strokeweight="2.64pt" strokecolor="#646B77">
                <v:path arrowok="t"/>
              </v:shape>
            </v:group>
            <v:group style="position:absolute;left:9130;top:13680;width:2520;height:2" coordorigin="9130,13680" coordsize="2520,2">
              <v:shape style="position:absolute;left:9130;top:13680;width:2520;height:2" coordorigin="9130,13680" coordsize="2520,0" path="m9130,13680l11650,13680e" filled="f" stroked="t" strokeweight="1.92pt" strokecolor="#4F5777">
                <v:path arrowok="t"/>
              </v:shape>
            </v:group>
            <v:group style="position:absolute;left:11645;top:13464;width:2;height:1824" coordorigin="11645,13464" coordsize="2,1824">
              <v:shape style="position:absolute;left:11645;top:13464;width:2;height:1824" coordorigin="11645,13464" coordsize="0,1824" path="m11645,15288l11645,13464e" filled="f" stroked="t" strokeweight=".48pt" strokecolor="#000000">
                <v:path arrowok="t"/>
              </v:shape>
            </v:group>
            <v:group style="position:absolute;left:302;top:13954;width:763;height:2" coordorigin="302,13954" coordsize="763,2">
              <v:shape style="position:absolute;left:302;top:13954;width:763;height:2" coordorigin="302,13954" coordsize="763,0" path="m302,13954l1066,13954e" filled="f" stroked="t" strokeweight=".48pt" strokecolor="#4F4F4F">
                <v:path arrowok="t"/>
              </v:shape>
            </v:group>
            <v:group style="position:absolute;left:1070;top:13651;width:2;height:1157" coordorigin="1070,13651" coordsize="2,1157">
              <v:shape style="position:absolute;left:1070;top:13651;width:2;height:1157" coordorigin="1070,13651" coordsize="0,1157" path="m1070,14808l1070,13651e" filled="f" stroked="t" strokeweight=".48pt" strokecolor="#282828">
                <v:path arrowok="t"/>
              </v:shape>
            </v:group>
            <v:group style="position:absolute;left:1056;top:13954;width:1234;height:2" coordorigin="1056,13954" coordsize="1234,2">
              <v:shape style="position:absolute;left:1056;top:13954;width:1234;height:2" coordorigin="1056,13954" coordsize="1234,0" path="m1056,13954l2290,13954e" filled="f" stroked="t" strokeweight=".48pt" strokecolor="#282828">
                <v:path arrowok="t"/>
              </v:shape>
            </v:group>
            <v:group style="position:absolute;left:1646;top:13949;width:2;height:264" coordorigin="1646,13949" coordsize="2,264">
              <v:shape style="position:absolute;left:1646;top:13949;width:2;height:264" coordorigin="1646,13949" coordsize="0,264" path="m1646,14213l1646,13949e" filled="f" stroked="t" strokeweight=".48pt" strokecolor="#646464">
                <v:path arrowok="t"/>
              </v:shape>
            </v:group>
            <v:group style="position:absolute;left:2285;top:13949;width:2;height:264" coordorigin="2285,13949" coordsize="2,264">
              <v:shape style="position:absolute;left:2285;top:13949;width:2;height:264" coordorigin="2285,13949" coordsize="0,264" path="m2285,14213l2285,13949e" filled="f" stroked="t" strokeweight=".48pt" strokecolor="#6B6B6B">
                <v:path arrowok="t"/>
              </v:shape>
            </v:group>
            <v:group style="position:absolute;left:336;top:14184;width:2;height:1982" coordorigin="336,14184" coordsize="2,1982">
              <v:shape style="position:absolute;left:336;top:14184;width:2;height:1982" coordorigin="336,14184" coordsize="0,1982" path="m336,16166l336,14184e" filled="f" stroked="t" strokeweight=".72pt" strokecolor="#3B3B3B">
                <v:path arrowok="t"/>
              </v:shape>
            </v:group>
            <v:group style="position:absolute;left:1646;top:14213;width:2;height:1075" coordorigin="1646,14213" coordsize="2,1075">
              <v:shape style="position:absolute;left:1646;top:14213;width:2;height:1075" coordorigin="1646,14213" coordsize="0,1075" path="m1646,15288l1646,14213e" filled="f" stroked="t" strokeweight=".48pt" strokecolor="#000000">
                <v:path arrowok="t"/>
              </v:shape>
            </v:group>
            <v:group style="position:absolute;left:2285;top:14213;width:2;height:1075" coordorigin="2285,14213" coordsize="2,1075">
              <v:shape style="position:absolute;left:2285;top:14213;width:2;height:1075" coordorigin="2285,14213" coordsize="0,1075" path="m2285,15288l2285,14213e" filled="f" stroked="t" strokeweight=".48pt" strokecolor="#000000">
                <v:path arrowok="t"/>
              </v:shape>
            </v:group>
            <v:group style="position:absolute;left:9259;top:14184;width:2;height:168" coordorigin="9259,14184" coordsize="2,168">
              <v:shape style="position:absolute;left:9259;top:14184;width:2;height:168" coordorigin="9259,14184" coordsize="0,168" path="m9259,14352l9259,14184e" filled="f" stroked="t" strokeweight="1.68pt" strokecolor="#3F4444">
                <v:path arrowok="t"/>
              </v:shape>
            </v:group>
            <v:group style="position:absolute;left:341;top:14419;width:2;height:898" coordorigin="341,14419" coordsize="2,898">
              <v:shape style="position:absolute;left:341;top:14419;width:2;height:898" coordorigin="341,14419" coordsize="0,898" path="m341,15317l341,14419e" filled="f" stroked="t" strokeweight=".48pt" strokecolor="#282828">
                <v:path arrowok="t"/>
              </v:shape>
            </v:group>
            <v:group style="position:absolute;left:6696;top:14621;width:317;height:2" coordorigin="6696,14621" coordsize="317,2">
              <v:shape style="position:absolute;left:6696;top:14621;width:317;height:2" coordorigin="6696,14621" coordsize="317,0" path="m6696,14621l7013,14621e" filled="f" stroked="t" strokeweight=".48pt" strokecolor="#000000">
                <v:path arrowok="t"/>
              </v:shape>
            </v:group>
            <v:group style="position:absolute;left:1075;top:14750;width:2;height:1416" coordorigin="1075,14750" coordsize="2,1416">
              <v:shape style="position:absolute;left:1075;top:14750;width:2;height:1416" coordorigin="1075,14750" coordsize="0,1416" path="m1075,16166l1075,14750e" filled="f" stroked="t" strokeweight=".96pt" strokecolor="#575757">
                <v:path arrowok="t"/>
              </v:shape>
            </v:group>
            <v:group style="position:absolute;left:307;top:16138;width:763;height:2" coordorigin="307,16138" coordsize="763,2">
              <v:shape style="position:absolute;left:307;top:16138;width:763;height:2" coordorigin="307,16138" coordsize="763,0" path="m307,16138l1070,16138e" filled="f" stroked="t" strokeweight=".96pt" strokecolor="#545454">
                <v:path arrowok="t"/>
              </v:shape>
            </v:group>
            <v:group style="position:absolute;left:341;top:15259;width:2;height:907" coordorigin="341,15259" coordsize="2,907">
              <v:shape style="position:absolute;left:341;top:15259;width:2;height:907" coordorigin="341,15259" coordsize="0,907" path="m341,16166l341,15259e" filled="f" stroked="t" strokeweight=".48pt" strokecolor="#3F3F3F">
                <v:path arrowok="t"/>
              </v:shape>
            </v:group>
            <v:group style="position:absolute;left:1051;top:16138;width:1238;height:2" coordorigin="1051,16138" coordsize="1238,2">
              <v:shape style="position:absolute;left:1051;top:16138;width:1238;height:2" coordorigin="1051,16138" coordsize="1238,0" path="m1051,16138l2290,16138e" filled="f" stroked="t" strokeweight=".48pt" strokecolor="#484848">
                <v:path arrowok="t"/>
              </v:shape>
            </v:group>
            <v:group style="position:absolute;left:1646;top:15288;width:2;height:854" coordorigin="1646,15288" coordsize="2,854">
              <v:shape style="position:absolute;left:1646;top:15288;width:2;height:854" coordorigin="1646,15288" coordsize="0,854" path="m1646,16142l1646,15288e" filled="f" stroked="t" strokeweight=".48pt" strokecolor="#3F3F3F">
                <v:path arrowok="t"/>
              </v:shape>
            </v:group>
            <v:group style="position:absolute;left:2285;top:15288;width:2;height:854" coordorigin="2285,15288" coordsize="2,854">
              <v:shape style="position:absolute;left:2285;top:15288;width:2;height:854" coordorigin="2285,15288" coordsize="0,854" path="m2285,16142l2285,15288e" filled="f" stroked="t" strokeweight=".48pt" strokecolor="#3B3B3B">
                <v:path arrowok="t"/>
              </v:shape>
            </v:group>
            <v:group style="position:absolute;left:2251;top:16157;width:9451;height:2" coordorigin="2251,16157" coordsize="9451,2">
              <v:shape style="position:absolute;left:2251;top:16157;width:9451;height:2" coordorigin="2251,16157" coordsize="9451,0" path="m2251,16157l11702,16157e" filled="f" stroked="t" strokeweight=".72pt" strokecolor="#575757">
                <v:path arrowok="t"/>
              </v:shape>
            </v:group>
            <v:group style="position:absolute;left:5640;top:16152;width:1786;height:2" coordorigin="5640,16152" coordsize="1786,2">
              <v:shape style="position:absolute;left:5640;top:16152;width:1786;height:2" coordorigin="5640,16152" coordsize="1786,0" path="m5640,16152l7426,16152e" filled="f" stroked="t" strokeweight=".48pt" strokecolor="#2F2F2F">
                <v:path arrowok="t"/>
              </v:shape>
            </v:group>
            <v:group style="position:absolute;left:7358;top:16147;width:475;height:2" coordorigin="7358,16147" coordsize="475,2">
              <v:shape style="position:absolute;left:7358;top:16147;width:475;height:2" coordorigin="7358,16147" coordsize="475,0" path="m7358,16147l7834,16147e" filled="f" stroked="t" strokeweight=".72pt" strokecolor="#484848">
                <v:path arrowok="t"/>
              </v:shape>
            </v:group>
            <v:group style="position:absolute;left:7680;top:16147;width:3998;height:2" coordorigin="7680,16147" coordsize="3998,2">
              <v:shape style="position:absolute;left:7680;top:16147;width:3998;height:2" coordorigin="7680,16147" coordsize="3998,0" path="m7680,16147l11678,16147e" filled="f" stroked="t" strokeweight=".96pt" strokecolor="#606060">
                <v:path arrowok="t"/>
              </v:shape>
            </v:group>
            <v:group style="position:absolute;left:11645;top:15288;width:2;height:859" coordorigin="11645,15288" coordsize="2,859">
              <v:shape style="position:absolute;left:11645;top:15288;width:2;height:859" coordorigin="11645,15288" coordsize="0,859" path="m11645,16147l11645,15288e" filled="f" stroked="t" strokeweight=".48pt" strokecolor="#575757">
                <v:path arrowok="t"/>
              </v:shape>
            </v:group>
            <v:group style="position:absolute;left:5823;top:3752;width:2;height:273" coordorigin="5823,3752" coordsize="2,273">
              <v:shape style="position:absolute;left:5823;top:3752;width:2;height:273" coordorigin="5823,3752" coordsize="0,273" path="m5823,4025l5823,3752e" filled="f" stroked="t" strokeweight="1.6235pt" strokecolor="#EBEDED">
                <v:path arrowok="t"/>
              </v:shape>
            </v:group>
            <v:group style="position:absolute;left:6737;top:11476;width:2;height:256" coordorigin="6737,11476" coordsize="2,256">
              <v:shape style="position:absolute;left:6737;top:11476;width:2;height:256" coordorigin="6737,11476" coordsize="0,256" path="m6737,11732l6737,11476e" filled="f" stroked="t" strokeweight="1.21625pt" strokecolor="#EBEDED">
                <v:path arrowok="t"/>
              </v:shape>
            </v:group>
            <v:group style="position:absolute;left:11148;top:13863;width:2;height:390" coordorigin="11148,13863" coordsize="2,390">
              <v:shape style="position:absolute;left:11148;top:13863;width:2;height:390" coordorigin="11148,13863" coordsize="0,390" path="m11148,14254l11148,13863e" filled="f" stroked="t" strokeweight="2.605465pt" strokecolor="#EBEDED">
                <v:path arrowok="t"/>
              </v:shape>
            </v:group>
            <v:group style="position:absolute;left:10649;top:13868;width:2;height:386" coordorigin="10649,13868" coordsize="2,386">
              <v:shape style="position:absolute;left:10649;top:13868;width:2;height:386" coordorigin="10649,13868" coordsize="0,386" path="m10649,14254l10649,13868e" filled="f" stroked="t" strokeweight="1.296250pt" strokecolor="#EBEDED">
                <v:path arrowok="t"/>
              </v:shape>
            </v:group>
            <v:group style="position:absolute;left:5647;top:14807;width:410;height:2" coordorigin="5647,14807" coordsize="410,2">
              <v:shape style="position:absolute;left:5647;top:14807;width:410;height:2" coordorigin="5647,14807" coordsize="410,0" path="m5647,14807l6056,14807e" filled="f" stroked="t" strokeweight="2.8665pt" strokecolor="#8D8FB4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40" w:lineRule="auto"/>
        <w:ind w:left="2224" w:right="-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ltfaıye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92"/>
          <w:i/>
        </w:rPr>
        <w:t>Bölg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92"/>
          <w:i/>
        </w:rPr>
        <w:t>e</w:t>
      </w:r>
      <w:r>
        <w:rPr>
          <w:rFonts w:ascii="Arial" w:hAnsi="Arial" w:cs="Arial" w:eastAsia="Arial"/>
          <w:sz w:val="20"/>
          <w:szCs w:val="20"/>
          <w:color w:val="2B2B2B"/>
          <w:spacing w:val="-8"/>
          <w:w w:val="92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8" w:lineRule="exact"/>
        <w:ind w:right="-20"/>
        <w:jc w:val="left"/>
        <w:tabs>
          <w:tab w:pos="466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Eri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Arial" w:hAnsi="Arial" w:cs="Arial" w:eastAsia="Arial"/>
          <w:sz w:val="12"/>
          <w:szCs w:val="12"/>
          <w:color w:val="2B2B2B"/>
          <w:spacing w:val="0"/>
          <w:w w:val="48"/>
          <w:position w:val="-1"/>
        </w:rPr>
        <w:t>•·.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120"/>
          <w:cols w:num="2" w:equalWidth="0">
            <w:col w:w="4279" w:space="955"/>
            <w:col w:w="6366"/>
          </w:cols>
        </w:sectPr>
      </w:pPr>
      <w:rPr/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4" w:lineRule="exact"/>
        <w:ind w:left="3663" w:right="4260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448143pt;margin-top:-14.112876pt;width:21.439801pt;height:45pt;mso-position-horizontal-relative:page;mso-position-vertical-relative:paragraph;z-index:-10209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343434"/>
                      <w:spacing w:val="0"/>
                      <w:w w:val="171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BAŞKANL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3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80"/>
        </w:rPr>
        <w:t>GI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620" w:bottom="280" w:left="340" w:right="200"/>
        </w:sectPr>
      </w:pPr>
      <w:rPr/>
    </w:p>
    <w:p>
      <w:pPr>
        <w:spacing w:before="0" w:after="0" w:line="88" w:lineRule="exact"/>
        <w:ind w:left="838" w:right="232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14"/>
          <w:position w:val="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570" w:right="-5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2"/>
        </w:rPr>
        <w:t>BÜVÜKSEHIR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40" w:right="200"/>
          <w:cols w:num="2" w:equalWidth="0">
            <w:col w:w="1621" w:space="1680"/>
            <w:col w:w="8079"/>
          </w:cols>
        </w:sectPr>
      </w:pPr>
      <w:rPr/>
    </w:p>
    <w:p>
      <w:pPr>
        <w:spacing w:before="0" w:after="0" w:line="258" w:lineRule="exact"/>
        <w:ind w:left="645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7"/>
          <w:position w:val="8"/>
        </w:rPr>
        <w:t>BELEDIYESI</w:t>
      </w:r>
      <w:r>
        <w:rPr>
          <w:rFonts w:ascii="Arial" w:hAnsi="Arial" w:cs="Arial" w:eastAsia="Arial"/>
          <w:sz w:val="15"/>
          <w:szCs w:val="15"/>
          <w:color w:val="343434"/>
          <w:spacing w:val="-36"/>
          <w:w w:val="107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7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7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26" w:right="-20"/>
        <w:jc w:val="left"/>
        <w:tabs>
          <w:tab w:pos="1500" w:val="left"/>
          <w:tab w:pos="3160" w:val="left"/>
          <w:tab w:pos="552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bla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31.05.2017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04:39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0"/>
          <w:position w:val="1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110"/>
          <w:position w:val="1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66"/>
          <w:position w:val="1"/>
        </w:rPr>
        <w:t>ı: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"/>
        </w:rPr>
        <w:t>0536-5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4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3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57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1"/>
        </w:rPr>
        <w:t>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45" w:right="-20"/>
        <w:jc w:val="left"/>
        <w:tabs>
          <w:tab w:pos="1500" w:val="left"/>
          <w:tab w:pos="3160" w:val="left"/>
          <w:tab w:pos="452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31.05.2017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:3621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5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5" w:lineRule="exact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25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595B5B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595B5B"/>
          <w:spacing w:val="-14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  <w:position w:val="-1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73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.036467pt;margin-top:-10.05986pt;width:310.16399pt;height:24.6185pt;mso-position-horizontal-relative:page;mso-position-vertical-relative:paragraph;z-index:-10210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37" w:hRule="exact"/>
                    </w:trPr>
                    <w:tc>
                      <w:tcPr>
                        <w:tcW w:w="1230" w:type="dxa"/>
                        <w:tcBorders>
                          <w:top w:val="single" w:sz="5.711632" w:space="0" w:color="575757"/>
                          <w:bottom w:val="single" w:sz="5.711632" w:space="0" w:color="57575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16" w:lineRule="exact"/>
                          <w:ind w:left="5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Doğru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2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414" w:type="dxa"/>
                        <w:tcBorders>
                          <w:top w:val="single" w:sz="5.711632" w:space="0" w:color="575757"/>
                          <w:bottom w:val="single" w:sz="5.711632" w:space="0" w:color="57575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16" w:lineRule="exact"/>
                          <w:ind w:left="18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95B5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95B5B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Atatür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19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84848"/>
                            <w:spacing w:val="0"/>
                            <w:w w:val="83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84848"/>
                            <w:spacing w:val="17"/>
                            <w:w w:val="83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FOÇA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5.711632" w:space="0" w:color="545454"/>
                          <w:bottom w:val="single" w:sz="5.711632" w:space="0" w:color="57575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1230" w:type="dxa"/>
                        <w:tcBorders>
                          <w:top w:val="single" w:sz="5.711632" w:space="0" w:color="575757"/>
                          <w:bottom w:val="single" w:sz="5.711632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40" w:lineRule="auto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8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95B5B"/>
                            <w:spacing w:val="4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3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414" w:type="dxa"/>
                        <w:tcBorders>
                          <w:top w:val="single" w:sz="5.711632" w:space="0" w:color="575757"/>
                          <w:bottom w:val="single" w:sz="5.711632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9" w:after="0" w:line="218" w:lineRule="exact"/>
                          <w:ind w:left="17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95B5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95B5B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0"/>
                            <w:w w:val="100"/>
                          </w:rPr>
                          <w:t>Çö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1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5.711632" w:space="0" w:color="575757"/>
                          <w:bottom w:val="single" w:sz="5.711632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9" w:after="0" w:line="218" w:lineRule="exact"/>
                          <w:ind w:left="17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84848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7" w:lineRule="exact"/>
        <w:ind w:left="145" w:right="-20"/>
        <w:jc w:val="left"/>
        <w:tabs>
          <w:tab w:pos="364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7"/>
          <w:position w:val="2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3"/>
        </w:rPr>
        <w:t>!Yapını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3"/>
        </w:rPr>
        <w:t>Şekli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95B5B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95B5B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95B5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95B5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7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36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3"/>
          <w:position w:val="4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3"/>
          <w:w w:val="93"/>
          <w:position w:val="4"/>
        </w:rPr>
        <w:t> </w:t>
      </w:r>
      <w:r>
        <w:rPr>
          <w:rFonts w:ascii="Arial" w:hAnsi="Arial" w:cs="Arial" w:eastAsia="Arial"/>
          <w:sz w:val="52"/>
          <w:szCs w:val="52"/>
          <w:color w:val="595B5B"/>
          <w:spacing w:val="-33"/>
          <w:w w:val="61"/>
          <w:position w:val="-2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88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91"/>
          <w:position w:val="4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92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94"/>
          <w:w w:val="92"/>
          <w:position w:val="4"/>
        </w:rPr>
        <w:t>A</w:t>
      </w:r>
      <w:r>
        <w:rPr>
          <w:rFonts w:ascii="Arial" w:hAnsi="Arial" w:cs="Arial" w:eastAsia="Arial"/>
          <w:sz w:val="52"/>
          <w:szCs w:val="52"/>
          <w:color w:val="343434"/>
          <w:spacing w:val="12"/>
          <w:w w:val="51"/>
          <w:position w:val="-2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  <w:position w:val="4"/>
        </w:rPr>
        <w:t>hşa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2"/>
          <w:position w:val="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95"/>
          <w:position w:val="4"/>
        </w:rPr>
        <w:t>Çel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4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85"/>
          <w:position w:val="4"/>
        </w:rPr>
        <w:t> </w:t>
      </w:r>
      <w:r>
        <w:rPr>
          <w:rFonts w:ascii="Arial" w:hAnsi="Arial" w:cs="Arial" w:eastAsia="Arial"/>
          <w:sz w:val="52"/>
          <w:szCs w:val="52"/>
          <w:color w:val="484848"/>
          <w:spacing w:val="0"/>
          <w:w w:val="51"/>
          <w:position w:val="-23"/>
        </w:rPr>
        <w:t>ı</w:t>
      </w:r>
      <w:r>
        <w:rPr>
          <w:rFonts w:ascii="Arial" w:hAnsi="Arial" w:cs="Arial" w:eastAsia="Arial"/>
          <w:sz w:val="52"/>
          <w:szCs w:val="52"/>
          <w:color w:val="484848"/>
          <w:spacing w:val="-77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91"/>
          <w:position w:val="4"/>
        </w:rPr>
        <w:t>i</w:t>
      </w:r>
      <w:r>
        <w:rPr>
          <w:rFonts w:ascii="Arial" w:hAnsi="Arial" w:cs="Arial" w:eastAsia="Arial"/>
          <w:sz w:val="52"/>
          <w:szCs w:val="52"/>
          <w:color w:val="BABABA"/>
          <w:spacing w:val="-75"/>
          <w:w w:val="40"/>
          <w:position w:val="-2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4"/>
        </w:rPr>
        <w:t>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5572" w:right="-20"/>
        <w:jc w:val="left"/>
        <w:tabs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BABABA"/>
          <w:spacing w:val="0"/>
          <w:w w:val="52"/>
          <w:position w:val="-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BABAB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ABAB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3"/>
        </w:rPr>
        <w:t>lvangını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3"/>
        </w:rPr>
        <w:t>:04:50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3" w:after="0" w:line="304" w:lineRule="auto"/>
        <w:ind w:left="141" w:right="2421" w:firstLine="5"/>
        <w:jc w:val="left"/>
        <w:tabs>
          <w:tab w:pos="220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9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ııuracı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Grp.Sor.Er.Gürca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KIPIRDAK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03" w:lineRule="exact"/>
        <w:ind w:left="150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-6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-6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40" w:right="200"/>
        </w:sectPr>
      </w:pPr>
      <w:rPr/>
    </w:p>
    <w:p>
      <w:pPr>
        <w:spacing w:before="90" w:after="0" w:line="240" w:lineRule="auto"/>
        <w:ind w:left="223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46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2496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46"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04:40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  <w:position w:val="1"/>
        </w:rPr>
        <w:t>04:45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3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9"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2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40" w:right="200"/>
          <w:cols w:num="2" w:equalWidth="0">
            <w:col w:w="4092" w:space="623"/>
            <w:col w:w="6665"/>
          </w:cols>
        </w:sectPr>
      </w:pPr>
      <w:rPr/>
    </w:p>
    <w:p>
      <w:pPr>
        <w:spacing w:before="24" w:after="0" w:line="240" w:lineRule="auto"/>
        <w:ind w:left="2183" w:right="-20"/>
        <w:jc w:val="left"/>
        <w:tabs>
          <w:tab w:pos="470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sonel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ğalgaz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2"/>
        </w:rPr>
        <w:t>:Yok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2" w:lineRule="auto"/>
        <w:ind w:left="2183" w:right="2442" w:firstLine="-1747"/>
        <w:jc w:val="left"/>
        <w:tabs>
          <w:tab w:pos="470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Jımcı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1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50" w:lineRule="auto"/>
        <w:ind w:left="155" w:right="2508" w:firstLine="-29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11"/>
        </w:rPr>
        <w:t>!Oiaym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94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1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dumanit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0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90"/>
          <w:position w:val="0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4681" w:right="384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93" w:lineRule="exact"/>
        <w:ind w:left="145" w:right="-20"/>
        <w:jc w:val="left"/>
        <w:tabs>
          <w:tab w:pos="2240" w:val="left"/>
          <w:tab w:pos="4700" w:val="left"/>
          <w:tab w:pos="660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5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IK.K.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3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1" w:lineRule="exact"/>
        <w:ind w:left="5486" w:right="-20"/>
        <w:jc w:val="left"/>
        <w:tabs>
          <w:tab w:pos="6620" w:val="left"/>
          <w:tab w:pos="7020" w:val="left"/>
          <w:tab w:pos="81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67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232323"/>
          <w:spacing w:val="-1"/>
          <w:w w:val="67"/>
          <w:position w:val="4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484848"/>
          <w:spacing w:val="0"/>
          <w:w w:val="67"/>
          <w:position w:val="4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484848"/>
          <w:spacing w:val="-11"/>
          <w:w w:val="67"/>
          <w:position w:val="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8484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84848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67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484848"/>
          <w:spacing w:val="0"/>
          <w:w w:val="67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484848"/>
          <w:spacing w:val="1"/>
          <w:w w:val="67"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56"/>
          <w:position w:val="9"/>
        </w:rPr>
        <w:t>.....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-6"/>
          <w:w w:val="56"/>
          <w:position w:val="9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79999"/>
          <w:spacing w:val="-8"/>
          <w:w w:val="59"/>
          <w:position w:val="9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57"/>
          <w:position w:val="9"/>
        </w:rPr>
        <w:t>...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2" w:lineRule="auto"/>
        <w:ind w:left="155" w:right="430" w:firstLine="-1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5"/>
        </w:rPr>
        <w:t>Söndüıme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bidonu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çevresindeki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1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bidon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2" w:lineRule="auto"/>
        <w:ind w:left="2183" w:right="320" w:firstLine="-2032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  <w:i/>
        </w:rPr>
        <w:t>ve</w:t>
      </w:r>
      <w:r>
        <w:rPr>
          <w:rFonts w:ascii="Arial" w:hAnsi="Arial" w:cs="Arial" w:eastAsia="Arial"/>
          <w:sz w:val="17"/>
          <w:szCs w:val="17"/>
          <w:color w:val="484848"/>
          <w:spacing w:val="1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soruşturmada,yangını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bidonuna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bidon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45" w:right="-20"/>
        <w:jc w:val="left"/>
        <w:tabs>
          <w:tab w:pos="218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Bedeli:Yok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45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B5B"/>
          <w:w w:val="60"/>
        </w:rPr>
        <w:t>:::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3"/>
          <w:w w:val="6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60" w:right="-20"/>
        <w:jc w:val="left"/>
        <w:tabs>
          <w:tab w:pos="218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20"/>
          <w:position w:val="0"/>
        </w:rPr>
        <w:t>:31.05.2017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20"/>
          <w:position w:val="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7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3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8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24" w:lineRule="exact"/>
        <w:ind w:left="241" w:right="-20"/>
        <w:jc w:val="left"/>
        <w:tabs>
          <w:tab w:pos="900" w:val="left"/>
          <w:tab w:pos="1540" w:val="left"/>
          <w:tab w:pos="8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öiDE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4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4" w:lineRule="exact"/>
        <w:ind w:left="16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left="124" w:right="-73"/>
        <w:jc w:val="left"/>
        <w:tabs>
          <w:tab w:pos="2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27575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57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575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32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23.871094pt;margin-top:-27.340357pt;width:1.784886pt;height:52.110849pt;mso-position-horizontal-relative:page;mso-position-vertical-relative:paragraph;z-index:-10212" coordorigin="2477,-547" coordsize="36,1042">
            <v:group style="position:absolute;left:2480;top:-544;width:2;height:832" coordorigin="2480,-544" coordsize="2,832">
              <v:shape style="position:absolute;left:2480;top:-544;width:2;height:832" coordorigin="2480,-544" coordsize="0,832" path="m2480,287l2480,-544e" filled="f" stroked="t" strokeweight=".237985pt" strokecolor="#000000">
                <v:path arrowok="t"/>
              </v:shape>
            </v:group>
            <v:group style="position:absolute;left:2511;top:259;width:2;height:234" coordorigin="2511,259" coordsize="2,234">
              <v:shape style="position:absolute;left:2511;top:259;width:2;height:234" coordorigin="2511,259" coordsize="0,234" path="m2511,493l2511,259e" filled="f" stroked="t" strokeweight=".237985pt" strokecolor="#90909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0E41CA"/>
          <w:spacing w:val="0"/>
          <w:w w:val="100"/>
          <w:position w:val="-1"/>
        </w:rPr>
        <w:t>Mu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left="229" w:right="1387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57"/>
          <w:b/>
          <w:bCs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12"/>
          <w:w w:val="57"/>
          <w:b/>
          <w:bCs/>
        </w:rPr>
        <w:t> </w:t>
      </w:r>
      <w:r>
        <w:rPr>
          <w:rFonts w:ascii="Arial" w:hAnsi="Arial" w:cs="Arial" w:eastAsia="Arial"/>
          <w:sz w:val="30"/>
          <w:szCs w:val="30"/>
          <w:color w:val="343434"/>
          <w:spacing w:val="0"/>
          <w:w w:val="57"/>
          <w:i/>
        </w:rPr>
        <w:t>2</w:t>
      </w:r>
      <w:r>
        <w:rPr>
          <w:rFonts w:ascii="Arial" w:hAnsi="Arial" w:cs="Arial" w:eastAsia="Arial"/>
          <w:sz w:val="30"/>
          <w:szCs w:val="30"/>
          <w:color w:val="343434"/>
          <w:spacing w:val="41"/>
          <w:w w:val="57"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57"/>
        </w:rPr>
        <w:t>Haziran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"/>
          <w:w w:val="5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59"/>
          <w:b/>
          <w:bCs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196" w:lineRule="exact"/>
        <w:ind w:left="342" w:right="160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84848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484848"/>
          <w:spacing w:val="38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28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2.795517pt;margin-top:7.570234pt;width:420.889297pt;height:51.041747pt;mso-position-horizontal-relative:page;mso-position-vertical-relative:paragraph;z-index:-10208" type="#_x0000_t202" filled="f" stroked="f">
            <v:textbox inset="0,0,0,0">
              <w:txbxContent>
                <w:p>
                  <w:pPr>
                    <w:spacing w:before="0" w:after="0" w:line="1021" w:lineRule="exact"/>
                    <w:ind w:right="-193"/>
                    <w:jc w:val="left"/>
                    <w:tabs>
                      <w:tab w:pos="2500" w:val="left"/>
                      <w:tab w:pos="5600" w:val="left"/>
                      <w:tab w:pos="8360" w:val="left"/>
                    </w:tabs>
                    <w:rPr>
                      <w:rFonts w:ascii="Times New Roman" w:hAnsi="Times New Roman" w:cs="Times New Roman" w:eastAsia="Times New Roman"/>
                      <w:sz w:val="55"/>
                      <w:szCs w:val="55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013AE4"/>
                      <w:spacing w:val="0"/>
                      <w:w w:val="100"/>
                      <w:position w:val="48"/>
                    </w:rPr>
                    <w:t>2.Post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13AE4"/>
                      <w:spacing w:val="0"/>
                      <w:w w:val="100"/>
                      <w:position w:val="48"/>
                    </w:rPr>
                    <w:t>a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13AE4"/>
                      <w:spacing w:val="31"/>
                      <w:w w:val="100"/>
                      <w:position w:val="48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13AE4"/>
                      <w:spacing w:val="0"/>
                      <w:w w:val="100"/>
                      <w:position w:val="48"/>
                    </w:rPr>
                    <w:t>Grupla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13AE4"/>
                      <w:spacing w:val="0"/>
                      <w:w w:val="100"/>
                      <w:position w:val="48"/>
                    </w:rPr>
                    <w:t>r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13AE4"/>
                      <w:spacing w:val="37"/>
                      <w:w w:val="100"/>
                      <w:position w:val="48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13AE4"/>
                      <w:spacing w:val="0"/>
                      <w:w w:val="100"/>
                      <w:position w:val="48"/>
                    </w:rPr>
                    <w:t>Amiri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13AE4"/>
                      <w:spacing w:val="-25"/>
                      <w:w w:val="100"/>
                      <w:position w:val="48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13AE4"/>
                      <w:spacing w:val="0"/>
                      <w:w w:val="100"/>
                      <w:position w:val="48"/>
                    </w:rPr>
                    <w:tab/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13AE4"/>
                      <w:spacing w:val="0"/>
                      <w:w w:val="100"/>
                      <w:position w:val="48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  <w:position w:val="51"/>
                    </w:rPr>
                    <w:t>Gürca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  <w:position w:val="51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29"/>
                      <w:w w:val="100"/>
                      <w:position w:val="5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  <w:position w:val="51"/>
                    </w:rPr>
                    <w:t>KIPIRDAK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-20"/>
                      <w:w w:val="100"/>
                      <w:position w:val="5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  <w:position w:val="5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  <w:position w:val="5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1A26A5"/>
                      <w:spacing w:val="-258"/>
                      <w:w w:val="148"/>
                      <w:position w:val="37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1A26A5"/>
                      <w:spacing w:val="-258"/>
                      <w:w w:val="100"/>
                      <w:position w:val="3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1A26A5"/>
                      <w:spacing w:val="0"/>
                      <w:w w:val="100"/>
                      <w:u w:val="thick" w:color="2F38BC"/>
                      <w:position w:val="3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1A26A5"/>
                      <w:spacing w:val="-61"/>
                      <w:w w:val="100"/>
                      <w:u w:val="thick" w:color="2F38BC"/>
                      <w:position w:val="3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1A26A5"/>
                      <w:spacing w:val="-61"/>
                      <w:w w:val="100"/>
                      <w:u w:val="thick" w:color="2F38BC"/>
                      <w:position w:val="3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1A26A5"/>
                      <w:spacing w:val="-61"/>
                      <w:w w:val="100"/>
                      <w:position w:val="3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1A26A5"/>
                      <w:spacing w:val="-42"/>
                      <w:w w:val="100"/>
                      <w:position w:val="3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13862"/>
                      <w:spacing w:val="-289"/>
                      <w:w w:val="80"/>
                      <w:position w:val="-3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1A26A5"/>
                      <w:spacing w:val="6"/>
                      <w:w w:val="148"/>
                      <w:position w:val="37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13862"/>
                      <w:spacing w:val="-145"/>
                      <w:w w:val="79"/>
                      <w:position w:val="-3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595B5B"/>
                      <w:spacing w:val="-9"/>
                      <w:w w:val="20"/>
                      <w:position w:val="-3"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727575"/>
                      <w:spacing w:val="0"/>
                      <w:w w:val="23"/>
                      <w:position w:val="-3"/>
                    </w:rPr>
                    <w:t>9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727575"/>
                      <w:spacing w:val="-70"/>
                      <w:w w:val="100"/>
                      <w:position w:val="-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414B77"/>
                      <w:spacing w:val="-202"/>
                      <w:w w:val="242"/>
                      <w:position w:val="37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484848"/>
                      <w:spacing w:val="0"/>
                      <w:w w:val="47"/>
                      <w:position w:val="37"/>
                    </w:rPr>
                    <w:t>'1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484848"/>
                      <w:spacing w:val="0"/>
                      <w:w w:val="100"/>
                      <w:position w:val="37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484848"/>
                      <w:spacing w:val="0"/>
                      <w:w w:val="100"/>
                      <w:position w:val="3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232323"/>
                      <w:spacing w:val="0"/>
                      <w:w w:val="40"/>
                      <w:position w:val="3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43434"/>
          <w:w w:val="275"/>
          <w:position w:val="-9"/>
        </w:rPr>
        <w:t>İ</w:t>
      </w:r>
      <w:r>
        <w:rPr>
          <w:rFonts w:ascii="Arial" w:hAnsi="Arial" w:cs="Arial" w:eastAsia="Arial"/>
          <w:sz w:val="19"/>
          <w:szCs w:val="19"/>
          <w:color w:val="343434"/>
          <w:spacing w:val="-3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9"/>
        </w:rPr>
        <w:t>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9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95"/>
          <w:position w:val="-9"/>
        </w:rPr>
        <w:t>Biriın</w:t>
      </w:r>
      <w:r>
        <w:rPr>
          <w:rFonts w:ascii="Arial" w:hAnsi="Arial" w:cs="Arial" w:eastAsia="Arial"/>
          <w:sz w:val="20"/>
          <w:szCs w:val="20"/>
          <w:color w:val="595B5B"/>
          <w:spacing w:val="0"/>
          <w:w w:val="137"/>
          <w:position w:val="-9"/>
        </w:rPr>
        <w:t>·</w:t>
      </w:r>
      <w:r>
        <w:rPr>
          <w:rFonts w:ascii="Arial" w:hAnsi="Arial" w:cs="Arial" w:eastAsia="Arial"/>
          <w:sz w:val="20"/>
          <w:szCs w:val="20"/>
          <w:color w:val="595B5B"/>
          <w:spacing w:val="6"/>
          <w:w w:val="137"/>
          <w:position w:val="-9"/>
        </w:rPr>
        <w:t>-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96"/>
          <w:position w:val="-9"/>
        </w:rPr>
        <w:t>•</w:t>
      </w:r>
      <w:r>
        <w:rPr>
          <w:rFonts w:ascii="Arial" w:hAnsi="Arial" w:cs="Arial" w:eastAsia="Arial"/>
          <w:sz w:val="20"/>
          <w:szCs w:val="20"/>
          <w:color w:val="343434"/>
          <w:spacing w:val="-40"/>
          <w:w w:val="100"/>
          <w:position w:val="-9"/>
        </w:rPr>
        <w:t> </w:t>
      </w:r>
      <w:r>
        <w:rPr>
          <w:rFonts w:ascii="Arial" w:hAnsi="Arial" w:cs="Arial" w:eastAsia="Arial"/>
          <w:sz w:val="20"/>
          <w:szCs w:val="20"/>
          <w:color w:val="979999"/>
          <w:spacing w:val="0"/>
          <w:w w:val="78"/>
          <w:position w:val="-9"/>
        </w:rPr>
        <w:t>:</w:t>
      </w:r>
      <w:r>
        <w:rPr>
          <w:rFonts w:ascii="Arial" w:hAnsi="Arial" w:cs="Arial" w:eastAsia="Arial"/>
          <w:sz w:val="20"/>
          <w:szCs w:val="20"/>
          <w:color w:val="979999"/>
          <w:spacing w:val="-3"/>
          <w:w w:val="78"/>
          <w:position w:val="-9"/>
        </w:rPr>
        <w:t>'</w:t>
      </w:r>
      <w:r>
        <w:rPr>
          <w:rFonts w:ascii="Arial" w:hAnsi="Arial" w:cs="Arial" w:eastAsia="Arial"/>
          <w:sz w:val="20"/>
          <w:szCs w:val="20"/>
          <w:color w:val="232323"/>
          <w:spacing w:val="-19"/>
          <w:w w:val="126"/>
          <w:position w:val="-9"/>
        </w:rPr>
        <w:t>"</w:t>
      </w:r>
      <w:r>
        <w:rPr>
          <w:rFonts w:ascii="Arial" w:hAnsi="Arial" w:cs="Arial" w:eastAsia="Arial"/>
          <w:sz w:val="20"/>
          <w:szCs w:val="20"/>
          <w:color w:val="727575"/>
          <w:spacing w:val="0"/>
          <w:w w:val="120"/>
          <w:position w:val="-9"/>
        </w:rPr>
        <w:t>"'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40" w:right="200"/>
          <w:cols w:num="3" w:equalWidth="0">
            <w:col w:w="674" w:space="1537"/>
            <w:col w:w="4101" w:space="2234"/>
            <w:col w:w="2834"/>
          </w:cols>
        </w:sectPr>
      </w:pPr>
      <w:rPr/>
    </w:p>
    <w:p>
      <w:pPr>
        <w:spacing w:before="0" w:after="0" w:line="247" w:lineRule="exact"/>
        <w:ind w:left="350" w:right="-20"/>
        <w:jc w:val="left"/>
        <w:tabs>
          <w:tab w:pos="24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013AE4"/>
          <w:spacing w:val="0"/>
          <w:w w:val="100"/>
          <w:position w:val="5"/>
        </w:rPr>
        <w:t>Itfaiy</w:t>
      </w:r>
      <w:r>
        <w:rPr>
          <w:rFonts w:ascii="Arial" w:hAnsi="Arial" w:cs="Arial" w:eastAsia="Arial"/>
          <w:sz w:val="18"/>
          <w:szCs w:val="18"/>
          <w:color w:val="013AE4"/>
          <w:spacing w:val="0"/>
          <w:w w:val="100"/>
          <w:position w:val="5"/>
        </w:rPr>
        <w:t>e</w:t>
      </w:r>
      <w:r>
        <w:rPr>
          <w:rFonts w:ascii="Arial" w:hAnsi="Arial" w:cs="Arial" w:eastAsia="Arial"/>
          <w:sz w:val="18"/>
          <w:szCs w:val="18"/>
          <w:color w:val="013AE4"/>
          <w:spacing w:val="35"/>
          <w:w w:val="100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013AE4"/>
          <w:spacing w:val="0"/>
          <w:w w:val="100"/>
          <w:position w:val="5"/>
        </w:rPr>
        <w:t>Kuze</w:t>
      </w:r>
      <w:r>
        <w:rPr>
          <w:rFonts w:ascii="Arial" w:hAnsi="Arial" w:cs="Arial" w:eastAsia="Arial"/>
          <w:sz w:val="18"/>
          <w:szCs w:val="18"/>
          <w:color w:val="013AE4"/>
          <w:spacing w:val="0"/>
          <w:w w:val="100"/>
          <w:position w:val="5"/>
        </w:rPr>
        <w:t>y</w:t>
      </w:r>
      <w:r>
        <w:rPr>
          <w:rFonts w:ascii="Arial" w:hAnsi="Arial" w:cs="Arial" w:eastAsia="Arial"/>
          <w:sz w:val="18"/>
          <w:szCs w:val="18"/>
          <w:color w:val="013AE4"/>
          <w:spacing w:val="33"/>
          <w:w w:val="100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013AE4"/>
          <w:spacing w:val="0"/>
          <w:w w:val="107"/>
          <w:position w:val="5"/>
        </w:rPr>
        <w:t>Bölge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09" w:lineRule="exact"/>
        <w:ind w:right="214"/>
        <w:jc w:val="right"/>
        <w:tabs>
          <w:tab w:pos="3700" w:val="left"/>
          <w:tab w:pos="4840" w:val="left"/>
          <w:tab w:pos="62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105"/>
          <w:position w:val="-10"/>
        </w:rPr>
        <w:t>Grp.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5"/>
          <w:position w:val="-1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14B77"/>
          <w:spacing w:val="0"/>
          <w:w w:val="271"/>
          <w:position w:val="-10"/>
        </w:rPr>
        <w:t>ôl.</w:t>
      </w:r>
      <w:r>
        <w:rPr>
          <w:rFonts w:ascii="Times New Roman" w:hAnsi="Times New Roman" w:cs="Times New Roman" w:eastAsia="Times New Roman"/>
          <w:sz w:val="19"/>
          <w:szCs w:val="19"/>
          <w:color w:val="414B77"/>
          <w:spacing w:val="-13"/>
          <w:w w:val="271"/>
          <w:position w:val="-1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2"/>
          <w:position w:val="-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6"/>
          <w:szCs w:val="26"/>
          <w:color w:val="727575"/>
          <w:spacing w:val="0"/>
          <w:w w:val="123"/>
          <w:position w:val="1"/>
        </w:rPr>
        <w:t>Büi</w:t>
      </w:r>
      <w:r>
        <w:rPr>
          <w:rFonts w:ascii="Times New Roman" w:hAnsi="Times New Roman" w:cs="Times New Roman" w:eastAsia="Times New Roman"/>
          <w:sz w:val="26"/>
          <w:szCs w:val="26"/>
          <w:color w:val="727575"/>
          <w:spacing w:val="0"/>
          <w:w w:val="123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27575"/>
          <w:spacing w:val="2"/>
          <w:w w:val="123"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95B5B"/>
          <w:spacing w:val="0"/>
          <w:w w:val="55"/>
          <w:position w:val="1"/>
        </w:rPr>
        <w:t>ın</w:t>
      </w:r>
      <w:r>
        <w:rPr>
          <w:rFonts w:ascii="Times New Roman" w:hAnsi="Times New Roman" w:cs="Times New Roman" w:eastAsia="Times New Roman"/>
          <w:sz w:val="27"/>
          <w:szCs w:val="27"/>
          <w:color w:val="595B5B"/>
          <w:spacing w:val="-29"/>
          <w:w w:val="55"/>
          <w:position w:val="1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979999"/>
          <w:spacing w:val="0"/>
          <w:w w:val="68"/>
          <w:position w:val="1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97999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97999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7"/>
          <w:szCs w:val="27"/>
          <w:color w:val="727575"/>
          <w:spacing w:val="0"/>
          <w:w w:val="43"/>
          <w:position w:val="1"/>
        </w:rPr>
        <w:t>•</w:t>
      </w:r>
      <w:r>
        <w:rPr>
          <w:rFonts w:ascii="Times New Roman" w:hAnsi="Times New Roman" w:cs="Times New Roman" w:eastAsia="Times New Roman"/>
          <w:sz w:val="27"/>
          <w:szCs w:val="27"/>
          <w:color w:val="727575"/>
          <w:spacing w:val="0"/>
          <w:w w:val="43"/>
          <w:position w:val="1"/>
        </w:rPr>
        <w:t>    </w:t>
      </w:r>
      <w:r>
        <w:rPr>
          <w:rFonts w:ascii="Times New Roman" w:hAnsi="Times New Roman" w:cs="Times New Roman" w:eastAsia="Times New Roman"/>
          <w:sz w:val="27"/>
          <w:szCs w:val="27"/>
          <w:color w:val="727575"/>
          <w:spacing w:val="15"/>
          <w:w w:val="43"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13862"/>
          <w:spacing w:val="-14"/>
          <w:w w:val="80"/>
          <w:position w:val="1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595B5B"/>
          <w:spacing w:val="0"/>
          <w:w w:val="53"/>
          <w:position w:val="1"/>
        </w:rPr>
        <w:t>........</w:t>
      </w:r>
      <w:r>
        <w:rPr>
          <w:rFonts w:ascii="Times New Roman" w:hAnsi="Times New Roman" w:cs="Times New Roman" w:eastAsia="Times New Roman"/>
          <w:sz w:val="27"/>
          <w:szCs w:val="27"/>
          <w:color w:val="595B5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95B5B"/>
          <w:spacing w:val="0"/>
          <w:w w:val="119"/>
          <w:position w:val="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59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95B5B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595B5B"/>
          <w:spacing w:val="0"/>
          <w:w w:val="70"/>
          <w:position w:val="1"/>
        </w:rPr>
        <w:t>:ı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14" w:lineRule="exact"/>
        <w:ind w:right="230"/>
        <w:jc w:val="right"/>
        <w:tabs>
          <w:tab w:pos="48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3.747467pt;margin-top:5.699433pt;width:53.970003pt;height:42pt;mso-position-horizontal-relative:page;mso-position-vertical-relative:paragraph;z-index:-10206" type="#_x0000_t202" filled="f" stroked="f">
            <v:textbox inset="0,0,0,0">
              <w:txbxContent>
                <w:p>
                  <w:pPr>
                    <w:spacing w:before="0" w:after="0" w:line="840" w:lineRule="exact"/>
                    <w:ind w:right="-166"/>
                    <w:jc w:val="left"/>
                    <w:rPr>
                      <w:rFonts w:ascii="Times New Roman" w:hAnsi="Times New Roman" w:cs="Times New Roman" w:eastAsia="Times New Roman"/>
                      <w:sz w:val="84"/>
                      <w:szCs w:val="8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1A26A5"/>
                      <w:spacing w:val="0"/>
                      <w:w w:val="257"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sz w:val="84"/>
                      <w:szCs w:val="8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43434"/>
          <w:w w:val="119"/>
          <w:position w:val="-7"/>
        </w:rPr>
        <w:t>ı.</w:t>
      </w:r>
      <w:r>
        <w:rPr>
          <w:rFonts w:ascii="Arial" w:hAnsi="Arial" w:cs="Arial" w:eastAsia="Arial"/>
          <w:sz w:val="15"/>
          <w:szCs w:val="15"/>
          <w:color w:val="343434"/>
          <w:w w:val="100"/>
          <w:position w:val="-7"/>
        </w:rPr>
        <w:tab/>
      </w:r>
      <w:r>
        <w:rPr>
          <w:rFonts w:ascii="Arial" w:hAnsi="Arial" w:cs="Arial" w:eastAsia="Arial"/>
          <w:sz w:val="15"/>
          <w:szCs w:val="15"/>
          <w:color w:val="343434"/>
          <w:w w:val="100"/>
          <w:position w:val="-7"/>
        </w:rPr>
      </w:r>
      <w:r>
        <w:rPr>
          <w:rFonts w:ascii="Arial" w:hAnsi="Arial" w:cs="Arial" w:eastAsia="Arial"/>
          <w:sz w:val="46"/>
          <w:szCs w:val="46"/>
          <w:color w:val="727575"/>
          <w:spacing w:val="-81"/>
          <w:w w:val="97"/>
          <w:position w:val="-23"/>
        </w:rPr>
        <w:t>;</w:t>
      </w:r>
      <w:r>
        <w:rPr>
          <w:rFonts w:ascii="Arial" w:hAnsi="Arial" w:cs="Arial" w:eastAsia="Arial"/>
          <w:sz w:val="46"/>
          <w:szCs w:val="46"/>
          <w:color w:val="595B5B"/>
          <w:spacing w:val="0"/>
          <w:w w:val="63"/>
          <w:position w:val="-23"/>
        </w:rPr>
        <w:t>kf</w:t>
      </w:r>
      <w:r>
        <w:rPr>
          <w:rFonts w:ascii="Arial" w:hAnsi="Arial" w:cs="Arial" w:eastAsia="Arial"/>
          <w:sz w:val="46"/>
          <w:szCs w:val="46"/>
          <w:color w:val="595B5B"/>
          <w:spacing w:val="-47"/>
          <w:w w:val="63"/>
          <w:position w:val="-23"/>
        </w:rPr>
        <w:t>'</w:t>
      </w:r>
      <w:r>
        <w:rPr>
          <w:rFonts w:ascii="Arial" w:hAnsi="Arial" w:cs="Arial" w:eastAsia="Arial"/>
          <w:sz w:val="49"/>
          <w:szCs w:val="49"/>
          <w:color w:val="484848"/>
          <w:spacing w:val="-99"/>
          <w:w w:val="93"/>
          <w:position w:val="-23"/>
        </w:rPr>
        <w:t>t</w:t>
      </w:r>
      <w:r>
        <w:rPr>
          <w:rFonts w:ascii="Arial" w:hAnsi="Arial" w:cs="Arial" w:eastAsia="Arial"/>
          <w:sz w:val="46"/>
          <w:szCs w:val="46"/>
          <w:color w:val="595B5B"/>
          <w:spacing w:val="-105"/>
          <w:w w:val="64"/>
          <w:position w:val="-23"/>
        </w:rPr>
        <w:t>L</w:t>
      </w:r>
      <w:r>
        <w:rPr>
          <w:rFonts w:ascii="Arial" w:hAnsi="Arial" w:cs="Arial" w:eastAsia="Arial"/>
          <w:sz w:val="49"/>
          <w:szCs w:val="49"/>
          <w:color w:val="484848"/>
          <w:spacing w:val="-33"/>
          <w:w w:val="94"/>
          <w:position w:val="-23"/>
        </w:rPr>
        <w:t>1</w:t>
      </w:r>
      <w:r>
        <w:rPr>
          <w:rFonts w:ascii="Arial" w:hAnsi="Arial" w:cs="Arial" w:eastAsia="Arial"/>
          <w:sz w:val="16"/>
          <w:szCs w:val="16"/>
          <w:color w:val="484848"/>
          <w:spacing w:val="-5"/>
          <w:w w:val="561"/>
          <w:i/>
          <w:position w:val="-7"/>
        </w:rPr>
        <w:t>?</w:t>
      </w:r>
      <w:r>
        <w:rPr>
          <w:rFonts w:ascii="Times New Roman" w:hAnsi="Times New Roman" w:cs="Times New Roman" w:eastAsia="Times New Roman"/>
          <w:sz w:val="29"/>
          <w:szCs w:val="29"/>
          <w:color w:val="595B5B"/>
          <w:spacing w:val="0"/>
          <w:w w:val="66"/>
          <w:position w:val="-23"/>
        </w:rPr>
        <w:t>-t</w:t>
      </w:r>
      <w:r>
        <w:rPr>
          <w:rFonts w:ascii="Times New Roman" w:hAnsi="Times New Roman" w:cs="Times New Roman" w:eastAsia="Times New Roman"/>
          <w:sz w:val="29"/>
          <w:szCs w:val="29"/>
          <w:color w:val="595B5B"/>
          <w:spacing w:val="0"/>
          <w:w w:val="67"/>
          <w:position w:val="-23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595B5B"/>
          <w:spacing w:val="-36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27575"/>
          <w:spacing w:val="0"/>
          <w:w w:val="76"/>
          <w:position w:val="-23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727575"/>
          <w:spacing w:val="3"/>
          <w:w w:val="76"/>
          <w:position w:val="-2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27575"/>
          <w:spacing w:val="0"/>
          <w:w w:val="46"/>
          <w:position w:val="-23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727575"/>
          <w:spacing w:val="0"/>
          <w:w w:val="46"/>
          <w:position w:val="-2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27575"/>
          <w:spacing w:val="24"/>
          <w:w w:val="46"/>
          <w:position w:val="-2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95B5B"/>
          <w:spacing w:val="0"/>
          <w:w w:val="138"/>
          <w:position w:val="-23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979999"/>
          <w:spacing w:val="0"/>
          <w:w w:val="89"/>
          <w:position w:val="-23"/>
        </w:rPr>
        <w:t>;</w:t>
      </w:r>
      <w:r>
        <w:rPr>
          <w:rFonts w:ascii="Times New Roman" w:hAnsi="Times New Roman" w:cs="Times New Roman" w:eastAsia="Times New Roman"/>
          <w:sz w:val="29"/>
          <w:szCs w:val="29"/>
          <w:color w:val="979999"/>
          <w:spacing w:val="21"/>
          <w:w w:val="100"/>
          <w:position w:val="-23"/>
        </w:rPr>
        <w:t> 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72"/>
          <w:position w:val="-7"/>
        </w:rPr>
        <w:t>•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2" w:after="0" w:line="376" w:lineRule="exact"/>
        <w:ind w:right="94"/>
        <w:jc w:val="right"/>
        <w:tabs>
          <w:tab w:pos="128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87"/>
          <w:position w:val="-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95B5B"/>
          <w:spacing w:val="0"/>
          <w:w w:val="88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95B5B"/>
          <w:spacing w:val="10"/>
          <w:w w:val="88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33"/>
          <w:position w:val="-1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B5B"/>
          <w:spacing w:val="0"/>
          <w:w w:val="54"/>
          <w:position w:val="-1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595B5B"/>
          <w:spacing w:val="0"/>
          <w:w w:val="54"/>
          <w:position w:val="-1"/>
        </w:rPr>
        <w:t>'T</w:t>
      </w:r>
      <w:r>
        <w:rPr>
          <w:rFonts w:ascii="Times New Roman" w:hAnsi="Times New Roman" w:cs="Times New Roman" w:eastAsia="Times New Roman"/>
          <w:sz w:val="18"/>
          <w:szCs w:val="18"/>
          <w:color w:val="595B5B"/>
          <w:spacing w:val="0"/>
          <w:w w:val="54"/>
          <w:position w:val="-1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595B5B"/>
          <w:spacing w:val="21"/>
          <w:w w:val="54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484848"/>
          <w:spacing w:val="0"/>
          <w:w w:val="60"/>
          <w:position w:val="-1"/>
        </w:rPr>
        <w:t>ı.ı.tı</w:t>
      </w:r>
      <w:r>
        <w:rPr>
          <w:rFonts w:ascii="Arial" w:hAnsi="Arial" w:cs="Arial" w:eastAsia="Arial"/>
          <w:sz w:val="22"/>
          <w:szCs w:val="22"/>
          <w:color w:val="979999"/>
          <w:spacing w:val="0"/>
          <w:w w:val="172"/>
          <w:position w:val="-1"/>
        </w:rPr>
        <w:t>.</w:t>
      </w:r>
      <w:r>
        <w:rPr>
          <w:rFonts w:ascii="Arial" w:hAnsi="Arial" w:cs="Arial" w:eastAsia="Arial"/>
          <w:sz w:val="22"/>
          <w:szCs w:val="22"/>
          <w:color w:val="979999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979999"/>
          <w:spacing w:val="1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31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343434"/>
          <w:spacing w:val="13"/>
          <w:w w:val="92"/>
          <w:position w:val="-1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484848"/>
          <w:spacing w:val="0"/>
          <w:w w:val="55"/>
          <w:i/>
          <w:position w:val="-1"/>
        </w:rPr>
        <w:t>,JıJ</w:t>
      </w:r>
      <w:r>
        <w:rPr>
          <w:rFonts w:ascii="Times New Roman" w:hAnsi="Times New Roman" w:cs="Times New Roman" w:eastAsia="Times New Roman"/>
          <w:sz w:val="15"/>
          <w:szCs w:val="15"/>
          <w:color w:val="484848"/>
          <w:spacing w:val="0"/>
          <w:w w:val="100"/>
          <w:i/>
          <w:position w:val="-1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484848"/>
          <w:spacing w:val="16"/>
          <w:w w:val="100"/>
          <w:i/>
          <w:position w:val="-1"/>
        </w:rPr>
        <w:t> </w:t>
      </w:r>
      <w:r>
        <w:rPr>
          <w:rFonts w:ascii="Arial" w:hAnsi="Arial" w:cs="Arial" w:eastAsia="Arial"/>
          <w:sz w:val="33"/>
          <w:szCs w:val="33"/>
          <w:color w:val="595B5B"/>
          <w:spacing w:val="0"/>
          <w:w w:val="78"/>
          <w:i/>
          <w:position w:val="-1"/>
        </w:rPr>
        <w:t>1</w:t>
      </w:r>
      <w:r>
        <w:rPr>
          <w:rFonts w:ascii="Arial" w:hAnsi="Arial" w:cs="Arial" w:eastAsia="Arial"/>
          <w:sz w:val="33"/>
          <w:szCs w:val="33"/>
          <w:color w:val="595B5B"/>
          <w:spacing w:val="-64"/>
          <w:w w:val="100"/>
          <w:i/>
          <w:position w:val="-1"/>
        </w:rPr>
        <w:t> </w:t>
      </w:r>
      <w:r>
        <w:rPr>
          <w:rFonts w:ascii="Arial" w:hAnsi="Arial" w:cs="Arial" w:eastAsia="Arial"/>
          <w:sz w:val="33"/>
          <w:szCs w:val="33"/>
          <w:color w:val="595B5B"/>
          <w:spacing w:val="-51"/>
          <w:w w:val="57"/>
          <w:position w:val="-1"/>
        </w:rPr>
        <w:t>.</w:t>
      </w:r>
      <w:r>
        <w:rPr>
          <w:rFonts w:ascii="Arial" w:hAnsi="Arial" w:cs="Arial" w:eastAsia="Arial"/>
          <w:sz w:val="33"/>
          <w:szCs w:val="33"/>
          <w:color w:val="727575"/>
          <w:spacing w:val="0"/>
          <w:w w:val="86"/>
          <w:position w:val="-1"/>
        </w:rPr>
        <w:t>;;</w:t>
      </w:r>
      <w:r>
        <w:rPr>
          <w:rFonts w:ascii="Arial" w:hAnsi="Arial" w:cs="Arial" w:eastAsia="Arial"/>
          <w:sz w:val="33"/>
          <w:szCs w:val="33"/>
          <w:color w:val="727575"/>
          <w:spacing w:val="-15"/>
          <w:w w:val="100"/>
          <w:position w:val="-1"/>
        </w:rPr>
        <w:t> </w:t>
      </w:r>
      <w:r>
        <w:rPr>
          <w:rFonts w:ascii="Arial" w:hAnsi="Arial" w:cs="Arial" w:eastAsia="Arial"/>
          <w:sz w:val="33"/>
          <w:szCs w:val="33"/>
          <w:color w:val="727575"/>
          <w:spacing w:val="-14"/>
          <w:w w:val="76"/>
          <w:position w:val="-1"/>
        </w:rPr>
        <w:t>.</w:t>
      </w:r>
      <w:r>
        <w:rPr>
          <w:rFonts w:ascii="Arial" w:hAnsi="Arial" w:cs="Arial" w:eastAsia="Arial"/>
          <w:sz w:val="33"/>
          <w:szCs w:val="33"/>
          <w:color w:val="595B5B"/>
          <w:spacing w:val="0"/>
          <w:w w:val="76"/>
          <w:position w:val="-1"/>
        </w:rPr>
        <w:t>.</w:t>
      </w:r>
      <w:r>
        <w:rPr>
          <w:rFonts w:ascii="Arial" w:hAnsi="Arial" w:cs="Arial" w:eastAsia="Arial"/>
          <w:sz w:val="33"/>
          <w:szCs w:val="33"/>
          <w:color w:val="595B5B"/>
          <w:spacing w:val="3"/>
          <w:w w:val="76"/>
          <w:position w:val="-1"/>
        </w:rPr>
        <w:t> </w:t>
      </w:r>
      <w:r>
        <w:rPr>
          <w:rFonts w:ascii="Arial" w:hAnsi="Arial" w:cs="Arial" w:eastAsia="Arial"/>
          <w:sz w:val="33"/>
          <w:szCs w:val="33"/>
          <w:color w:val="979999"/>
          <w:spacing w:val="0"/>
          <w:w w:val="114"/>
          <w:position w:val="-1"/>
        </w:rPr>
        <w:t>: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right="256"/>
        <w:jc w:val="right"/>
        <w:tabs>
          <w:tab w:pos="152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979999"/>
          <w:spacing w:val="-15"/>
          <w:position w:val="5"/>
        </w:rPr>
        <w:t>·</w:t>
      </w:r>
      <w:r>
        <w:rPr>
          <w:rFonts w:ascii="Arial" w:hAnsi="Arial" w:cs="Arial" w:eastAsia="Arial"/>
          <w:sz w:val="21"/>
          <w:szCs w:val="21"/>
          <w:color w:val="979999"/>
          <w:spacing w:val="-49"/>
          <w:w w:val="73"/>
          <w:position w:val="-2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979999"/>
          <w:spacing w:val="0"/>
          <w:w w:val="100"/>
          <w:position w:val="5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979999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79999"/>
          <w:spacing w:val="-1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95B5B"/>
          <w:spacing w:val="0"/>
          <w:w w:val="70"/>
          <w:i/>
          <w:position w:val="5"/>
        </w:rPr>
        <w:t>-:</w:t>
      </w:r>
      <w:r>
        <w:rPr>
          <w:rFonts w:ascii="Times New Roman" w:hAnsi="Times New Roman" w:cs="Times New Roman" w:eastAsia="Times New Roman"/>
          <w:sz w:val="16"/>
          <w:szCs w:val="16"/>
          <w:color w:val="595B5B"/>
          <w:spacing w:val="-54"/>
          <w:w w:val="69"/>
          <w:i/>
          <w:position w:val="5"/>
        </w:rPr>
        <w:t>}</w:t>
      </w:r>
      <w:r>
        <w:rPr>
          <w:rFonts w:ascii="Arial" w:hAnsi="Arial" w:cs="Arial" w:eastAsia="Arial"/>
          <w:sz w:val="21"/>
          <w:szCs w:val="21"/>
          <w:color w:val="343434"/>
          <w:spacing w:val="-10"/>
          <w:w w:val="129"/>
          <w:position w:val="-2"/>
        </w:rPr>
        <w:t>,</w:t>
      </w:r>
      <w:r>
        <w:rPr>
          <w:rFonts w:ascii="Arial" w:hAnsi="Arial" w:cs="Arial" w:eastAsia="Arial"/>
          <w:sz w:val="21"/>
          <w:szCs w:val="21"/>
          <w:color w:val="343434"/>
          <w:spacing w:val="-69"/>
          <w:w w:val="129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95B5B"/>
          <w:spacing w:val="3"/>
          <w:w w:val="73"/>
          <w:b/>
          <w:bCs/>
          <w:position w:val="5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595B5B"/>
          <w:spacing w:val="0"/>
          <w:w w:val="72"/>
          <w:b/>
          <w:bCs/>
          <w:position w:val="5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95B5B"/>
          <w:spacing w:val="-13"/>
          <w:w w:val="72"/>
          <w:b/>
          <w:bCs/>
          <w:position w:val="5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1"/>
          <w:w w:val="101"/>
          <w:b/>
          <w:bCs/>
          <w:position w:val="5"/>
        </w:rPr>
        <w:t>/</w:t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0"/>
          <w:w w:val="102"/>
          <w:b/>
          <w:bCs/>
          <w:position w:val="5"/>
        </w:rPr>
        <w:t>t:-</w:t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-28"/>
          <w:w w:val="102"/>
          <w:b/>
          <w:bCs/>
          <w:position w:val="5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color w:val="595B5B"/>
          <w:spacing w:val="0"/>
          <w:w w:val="36"/>
          <w:b/>
          <w:bCs/>
          <w:position w:val="5"/>
        </w:rPr>
        <w:t>...</w:t>
      </w:r>
      <w:r>
        <w:rPr>
          <w:rFonts w:ascii="Times New Roman" w:hAnsi="Times New Roman" w:cs="Times New Roman" w:eastAsia="Times New Roman"/>
          <w:sz w:val="16"/>
          <w:szCs w:val="16"/>
          <w:color w:val="595B5B"/>
          <w:spacing w:val="0"/>
          <w:w w:val="100"/>
          <w:b/>
          <w:bCs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95B5B"/>
          <w:spacing w:val="-14"/>
          <w:w w:val="100"/>
          <w:b/>
          <w:bCs/>
          <w:position w:val="5"/>
        </w:rPr>
        <w:t> </w:t>
      </w:r>
      <w:r>
        <w:rPr>
          <w:rFonts w:ascii="Arial" w:hAnsi="Arial" w:cs="Arial" w:eastAsia="Arial"/>
          <w:sz w:val="21"/>
          <w:szCs w:val="21"/>
          <w:color w:val="595B5B"/>
          <w:spacing w:val="0"/>
          <w:w w:val="63"/>
          <w:i/>
          <w:position w:val="-2"/>
        </w:rPr>
        <w:t>...</w:t>
      </w:r>
      <w:r>
        <w:rPr>
          <w:rFonts w:ascii="Arial" w:hAnsi="Arial" w:cs="Arial" w:eastAsia="Arial"/>
          <w:sz w:val="21"/>
          <w:szCs w:val="21"/>
          <w:color w:val="595B5B"/>
          <w:spacing w:val="-46"/>
          <w:w w:val="63"/>
          <w:i/>
          <w:position w:val="-2"/>
        </w:rPr>
        <w:t>.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44"/>
          <w:i/>
          <w:position w:val="-2"/>
        </w:rPr>
        <w:t>r</w:t>
      </w:r>
      <w:r>
        <w:rPr>
          <w:rFonts w:ascii="Arial" w:hAnsi="Arial" w:cs="Arial" w:eastAsia="Arial"/>
          <w:sz w:val="21"/>
          <w:szCs w:val="21"/>
          <w:color w:val="343434"/>
          <w:spacing w:val="-11"/>
          <w:w w:val="43"/>
          <w:i/>
          <w:position w:val="-2"/>
        </w:rPr>
        <w:t>.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44"/>
          <w:i/>
          <w:position w:val="-2"/>
        </w:rPr>
        <w:t>u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21"/>
          <w:szCs w:val="21"/>
          <w:color w:val="343434"/>
          <w:spacing w:val="-18"/>
          <w:w w:val="115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36"/>
          <w:w w:val="115"/>
          <w:position w:val="5"/>
        </w:rPr>
        <w:t>.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15"/>
          <w:i/>
          <w:position w:val="-2"/>
        </w:rPr>
        <w:t>.</w:t>
      </w:r>
      <w:r>
        <w:rPr>
          <w:rFonts w:ascii="Arial" w:hAnsi="Arial" w:cs="Arial" w:eastAsia="Arial"/>
          <w:sz w:val="21"/>
          <w:szCs w:val="21"/>
          <w:color w:val="343434"/>
          <w:spacing w:val="48"/>
          <w:w w:val="115"/>
          <w:i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727575"/>
          <w:spacing w:val="0"/>
          <w:w w:val="64"/>
          <w:i/>
          <w:position w:val="-2"/>
        </w:rPr>
        <w:t>: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275"/>
        <w:jc w:val="right"/>
        <w:tabs>
          <w:tab w:pos="560" w:val="left"/>
          <w:tab w:pos="138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172.776978pt;margin-top:7.141009pt;width:35.102759pt;height:2.141863pt;mso-position-horizontal-relative:page;mso-position-vertical-relative:paragraph;z-index:-10211" coordorigin="3456,143" coordsize="702,43">
            <v:group style="position:absolute;left:3475;top:164;width:533;height:2" coordorigin="3475,164" coordsize="533,2">
              <v:shape style="position:absolute;left:3475;top:164;width:533;height:2" coordorigin="3475,164" coordsize="533,0" path="m3475,164l4008,164e" filled="f" stroked="t" strokeweight="1.903878pt" strokecolor="#2B38B3">
                <v:path arrowok="t"/>
              </v:shape>
            </v:group>
            <v:group style="position:absolute;left:3979;top:164;width:157;height:2" coordorigin="3979,164" coordsize="157,2">
              <v:shape style="position:absolute;left:3979;top:164;width:157;height:2" coordorigin="3979,164" coordsize="157,0" path="m3979,164l4136,164e" filled="f" stroked="t" strokeweight="2.141863pt" strokecolor="#232FB8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8.088318pt;margin-top:7.360127pt;width:2.112478pt;height:7pt;mso-position-horizontal-relative:page;mso-position-vertical-relative:paragraph;z-index:-10207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343434"/>
                      <w:spacing w:val="-19"/>
                      <w:w w:val="110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727575"/>
          <w:spacing w:val="0"/>
          <w:w w:val="130"/>
        </w:rPr>
        <w:t>\</w:t>
      </w:r>
      <w:r>
        <w:rPr>
          <w:rFonts w:ascii="Arial" w:hAnsi="Arial" w:cs="Arial" w:eastAsia="Arial"/>
          <w:sz w:val="17"/>
          <w:szCs w:val="17"/>
          <w:color w:val="727575"/>
          <w:spacing w:val="0"/>
          <w:w w:val="130"/>
        </w:rPr>
        <w:t> </w:t>
      </w:r>
      <w:r>
        <w:rPr>
          <w:rFonts w:ascii="Arial" w:hAnsi="Arial" w:cs="Arial" w:eastAsia="Arial"/>
          <w:sz w:val="17"/>
          <w:szCs w:val="17"/>
          <w:color w:val="727575"/>
          <w:spacing w:val="44"/>
          <w:w w:val="130"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56"/>
        </w:rPr>
        <w:t>_..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595B5B"/>
          <w:spacing w:val="0"/>
          <w:w w:val="161"/>
          <w:i/>
        </w:rPr>
        <w:t>.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2"/>
          <w:i/>
        </w:rPr>
        <w:t>V"\.\"-'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i/>
        </w:rPr>
        <w:tab/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i/>
        </w:rPr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44"/>
        </w:rPr>
        <w:t>,.</w:t>
      </w:r>
      <w:r>
        <w:rPr>
          <w:rFonts w:ascii="Arial" w:hAnsi="Arial" w:cs="Arial" w:eastAsia="Arial"/>
          <w:sz w:val="17"/>
          <w:szCs w:val="17"/>
          <w:color w:val="343434"/>
          <w:spacing w:val="33"/>
          <w:w w:val="144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27575"/>
          <w:spacing w:val="0"/>
          <w:w w:val="197"/>
          <w:i/>
        </w:rPr>
        <w:t>!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1100" w:bottom="0" w:left="340" w:right="200"/>
        </w:sectPr>
      </w:pPr>
      <w:rPr/>
    </w:p>
    <w:p>
      <w:pPr>
        <w:spacing w:before="0" w:after="0" w:line="105" w:lineRule="exact"/>
        <w:ind w:left="2306" w:right="-114"/>
        <w:jc w:val="left"/>
        <w:tabs>
          <w:tab w:pos="4880" w:val="left"/>
          <w:tab w:pos="93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49"/>
          <w:szCs w:val="49"/>
          <w:color w:val="1A26A5"/>
          <w:spacing w:val="0"/>
          <w:w w:val="146"/>
          <w:position w:val="-16"/>
        </w:rPr>
        <w:t>\</w:t>
      </w:r>
      <w:r>
        <w:rPr>
          <w:rFonts w:ascii="Times New Roman" w:hAnsi="Times New Roman" w:cs="Times New Roman" w:eastAsia="Times New Roman"/>
          <w:sz w:val="49"/>
          <w:szCs w:val="49"/>
          <w:color w:val="1A26A5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49"/>
          <w:szCs w:val="49"/>
          <w:color w:val="1A26A5"/>
          <w:spacing w:val="0"/>
          <w:w w:val="100"/>
          <w:position w:val="-16"/>
        </w:rPr>
      </w:r>
      <w:r>
        <w:rPr>
          <w:rFonts w:ascii="Arial" w:hAnsi="Arial" w:cs="Arial" w:eastAsia="Arial"/>
          <w:sz w:val="41"/>
          <w:szCs w:val="41"/>
          <w:color w:val="1A26A5"/>
          <w:spacing w:val="0"/>
          <w:w w:val="600"/>
          <w:position w:val="-16"/>
        </w:rPr>
        <w:t>-</w:t>
      </w:r>
      <w:r>
        <w:rPr>
          <w:rFonts w:ascii="Arial" w:hAnsi="Arial" w:cs="Arial" w:eastAsia="Arial"/>
          <w:sz w:val="41"/>
          <w:szCs w:val="41"/>
          <w:color w:val="1A26A5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41"/>
          <w:szCs w:val="41"/>
          <w:color w:val="1A26A5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14"/>
          <w:szCs w:val="14"/>
          <w:color w:val="BABABA"/>
          <w:spacing w:val="0"/>
          <w:w w:val="56"/>
          <w:position w:val="2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BABABA"/>
          <w:spacing w:val="0"/>
          <w:w w:val="56"/>
          <w:position w:val="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ABABA"/>
          <w:spacing w:val="12"/>
          <w:w w:val="56"/>
          <w:position w:val="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27575"/>
          <w:spacing w:val="0"/>
          <w:w w:val="83"/>
          <w:position w:val="2"/>
        </w:rPr>
        <w:t>...</w:t>
      </w:r>
      <w:r>
        <w:rPr>
          <w:rFonts w:ascii="Times New Roman" w:hAnsi="Times New Roman" w:cs="Times New Roman" w:eastAsia="Times New Roman"/>
          <w:sz w:val="14"/>
          <w:szCs w:val="14"/>
          <w:color w:val="727575"/>
          <w:spacing w:val="0"/>
          <w:w w:val="83"/>
          <w:position w:val="2"/>
        </w:rPr>
        <w:t>    </w:t>
      </w:r>
      <w:r>
        <w:rPr>
          <w:rFonts w:ascii="Times New Roman" w:hAnsi="Times New Roman" w:cs="Times New Roman" w:eastAsia="Times New Roman"/>
          <w:sz w:val="14"/>
          <w:szCs w:val="14"/>
          <w:color w:val="727575"/>
          <w:spacing w:val="13"/>
          <w:w w:val="83"/>
          <w:position w:val="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95B5B"/>
          <w:spacing w:val="0"/>
          <w:w w:val="83"/>
          <w:position w:val="2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05" w:lineRule="exact"/>
        <w:ind w:right="-106"/>
        <w:jc w:val="left"/>
        <w:rPr>
          <w:rFonts w:ascii="Times New Roman" w:hAnsi="Times New Roman" w:cs="Times New Roman" w:eastAsia="Times New Roman"/>
          <w:sz w:val="44"/>
          <w:szCs w:val="4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4"/>
          <w:szCs w:val="44"/>
          <w:color w:val="484848"/>
          <w:w w:val="49"/>
          <w:position w:val="-28"/>
        </w:rPr>
        <w:t>.....</w:t>
      </w:r>
      <w:r>
        <w:rPr>
          <w:rFonts w:ascii="Times New Roman" w:hAnsi="Times New Roman" w:cs="Times New Roman" w:eastAsia="Times New Roman"/>
          <w:sz w:val="44"/>
          <w:szCs w:val="44"/>
          <w:color w:val="484848"/>
          <w:spacing w:val="-34"/>
          <w:w w:val="49"/>
          <w:position w:val="-28"/>
        </w:rPr>
        <w:t>.</w:t>
      </w:r>
      <w:r>
        <w:rPr>
          <w:rFonts w:ascii="Times New Roman" w:hAnsi="Times New Roman" w:cs="Times New Roman" w:eastAsia="Times New Roman"/>
          <w:sz w:val="44"/>
          <w:szCs w:val="44"/>
          <w:color w:val="484848"/>
          <w:spacing w:val="0"/>
          <w:w w:val="49"/>
          <w:position w:val="-28"/>
        </w:rPr>
        <w:t>..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95" w:lineRule="exact"/>
        <w:ind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52"/>
          <w:position w:val="1"/>
        </w:rPr>
        <w:t>&lt;1•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52"/>
          <w:position w:val="1"/>
        </w:rPr>
        <w:t>        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12"/>
          <w:w w:val="52"/>
          <w:position w:val="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84848"/>
          <w:spacing w:val="0"/>
          <w:w w:val="69"/>
          <w:position w:val="1"/>
        </w:rPr>
        <w:t>••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40" w:right="200"/>
          <w:cols w:num="3" w:equalWidth="0">
            <w:col w:w="9754" w:space="189"/>
            <w:col w:w="432" w:space="266"/>
            <w:col w:w="739"/>
          </w:cols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pict>
          <v:group style="position:absolute;margin-left:22.013596pt;margin-top:37.292152pt;width:562.477100pt;height:750.480556pt;mso-position-horizontal-relative:page;mso-position-vertical-relative:page;z-index:-10213" coordorigin="440,746" coordsize="11250,15010">
            <v:group style="position:absolute;left:447;top:779;width:704;height:2" coordorigin="447,779" coordsize="704,2">
              <v:shape style="position:absolute;left:447;top:779;width:704;height:2" coordorigin="447,779" coordsize="704,0" path="m447,779l1152,779e" filled="f" stroked="t" strokeweight=".713954pt" strokecolor="#6B6B6B">
                <v:path arrowok="t"/>
              </v:shape>
            </v:group>
            <v:group style="position:absolute;left:459;top:770;width:2;height:1147" coordorigin="459,770" coordsize="2,1147">
              <v:shape style="position:absolute;left:459;top:770;width:2;height:1147" coordorigin="459,770" coordsize="0,1147" path="m459,1917l459,770e" filled="f" stroked="t" strokeweight=".713954pt" strokecolor="#BFBFBF">
                <v:path arrowok="t"/>
              </v:shape>
            </v:group>
            <v:group style="position:absolute;left:1809;top:772;width:709;height:2" coordorigin="1809,772" coordsize="709,2">
              <v:shape style="position:absolute;left:1809;top:772;width:709;height:2" coordorigin="1809,772" coordsize="709,0" path="m1809,772l2518,772e" filled="f" stroked="t" strokeweight=".47597pt" strokecolor="#5B5B5B">
                <v:path arrowok="t"/>
              </v:shape>
            </v:group>
            <v:group style="position:absolute;left:2489;top:770;width:2;height:775" coordorigin="2489,770" coordsize="2,775">
              <v:shape style="position:absolute;left:2489;top:770;width:2;height:775" coordorigin="2489,770" coordsize="0,775" path="m2489,1544l2489,770e" filled="f" stroked="t" strokeweight=".713954pt" strokecolor="#484848">
                <v:path arrowok="t"/>
              </v:shape>
            </v:group>
            <v:group style="position:absolute;left:457;top:770;width:6035;height:2" coordorigin="457,770" coordsize="6035,2">
              <v:shape style="position:absolute;left:457;top:770;width:6035;height:2" coordorigin="457,770" coordsize="6035,0" path="m457,770l6492,770e" filled="f" stroked="t" strokeweight=".713954pt" strokecolor="#575757">
                <v:path arrowok="t"/>
              </v:shape>
            </v:group>
            <v:group style="position:absolute;left:1295;top:758;width:10338;height:2" coordorigin="1295,758" coordsize="10338,2">
              <v:shape style="position:absolute;left:1295;top:758;width:10338;height:2" coordorigin="1295,758" coordsize="10338,0" path="m1295,758l11633,758e" filled="f" stroked="t" strokeweight=".713954pt" strokecolor="#575757">
                <v:path arrowok="t"/>
              </v:shape>
            </v:group>
            <v:group style="position:absolute;left:9229;top:751;width:2;height:1539" coordorigin="9229,751" coordsize="2,1539">
              <v:shape style="position:absolute;left:9229;top:751;width:2;height:1539" coordorigin="9229,751" coordsize="0,1539" path="m9229,2290l9229,751e" filled="f" stroked="t" strokeweight=".47597pt" strokecolor="#4F4F4F">
                <v:path arrowok="t"/>
              </v:shape>
            </v:group>
            <v:group style="position:absolute;left:9434;top:770;width:2199;height:2" coordorigin="9434,770" coordsize="2199,2">
              <v:shape style="position:absolute;left:9434;top:770;width:2199;height:2" coordorigin="9434,770" coordsize="2199,0" path="m9434,770l11633,770e" filled="f" stroked="t" strokeweight=".713954pt" strokecolor="#575757">
                <v:path arrowok="t"/>
              </v:shape>
            </v:group>
            <v:group style="position:absolute;left:11628;top:760;width:2;height:2347" coordorigin="11628,760" coordsize="2,2347">
              <v:shape style="position:absolute;left:11628;top:760;width:2;height:2347" coordorigin="11628,760" coordsize="0,2347" path="m11628,3108l11628,760e" filled="f" stroked="t" strokeweight=".713954pt" strokecolor="#575757">
                <v:path arrowok="t"/>
              </v:shape>
            </v:group>
            <v:group style="position:absolute;left:457;top:1243;width:2;height:378" coordorigin="457,1243" coordsize="2,378">
              <v:shape style="position:absolute;left:457;top:1243;width:2;height:378" coordorigin="457,1243" coordsize="0,378" path="m457,1621l457,1243e" filled="f" stroked="t" strokeweight=".47597pt" strokecolor="#B8B8B8">
                <v:path arrowok="t"/>
              </v:shape>
            </v:group>
            <v:group style="position:absolute;left:2489;top:1243;width:2;height:311" coordorigin="2489,1243" coordsize="2,311">
              <v:shape style="position:absolute;left:2489;top:1243;width:2;height:311" coordorigin="2489,1243" coordsize="0,311" path="m2489,1554l2489,1243e" filled="f" stroked="t" strokeweight=".951939pt" strokecolor="#575757">
                <v:path arrowok="t"/>
              </v:shape>
            </v:group>
            <v:group style="position:absolute;left:9229;top:1243;width:2;height:1047" coordorigin="9229,1243" coordsize="2,1047">
              <v:shape style="position:absolute;left:9229;top:1243;width:2;height:1047" coordorigin="9229,1243" coordsize="0,1047" path="m9229,2290l9229,1243e" filled="f" stroked="t" strokeweight=".951939pt" strokecolor="#575757">
                <v:path arrowok="t"/>
              </v:shape>
            </v:group>
            <v:group style="position:absolute;left:2489;top:1496;width:2;height:124" coordorigin="2489,1496" coordsize="2,124">
              <v:shape style="position:absolute;left:2489;top:1496;width:2;height:124" coordorigin="2489,1496" coordsize="0,124" path="m2489,1621l2489,1496e" filled="f" stroked="t" strokeweight=".713954pt" strokecolor="#343434">
                <v:path arrowok="t"/>
              </v:shape>
            </v:group>
            <v:group style="position:absolute;left:2494;top:1563;width:2;height:263" coordorigin="2494,1563" coordsize="2,263">
              <v:shape style="position:absolute;left:2494;top:1563;width:2;height:263" coordorigin="2494,1563" coordsize="0,263" path="m2494,1826l2494,1563e" filled="f" stroked="t" strokeweight=".47597pt" strokecolor="#181818">
                <v:path arrowok="t"/>
              </v:shape>
            </v:group>
            <v:group style="position:absolute;left:469;top:765;width:2;height:5359" coordorigin="469,765" coordsize="2,5359">
              <v:shape style="position:absolute;left:469;top:765;width:2;height:5359" coordorigin="469,765" coordsize="0,5359" path="m469,6124l469,765e" filled="f" stroked="t" strokeweight=".713954pt" strokecolor="#707070">
                <v:path arrowok="t"/>
              </v:shape>
            </v:group>
            <v:group style="position:absolute;left:2494;top:1769;width:2;height:531" coordorigin="2494,1769" coordsize="2,531">
              <v:shape style="position:absolute;left:2494;top:1769;width:2;height:531" coordorigin="2494,1769" coordsize="0,531" path="m2494,2300l2494,1769e" filled="f" stroked="t" strokeweight=".951939pt" strokecolor="#545454">
                <v:path arrowok="t"/>
              </v:shape>
            </v:group>
            <v:group style="position:absolute;left:457;top:2288;width:3551;height:2" coordorigin="457,2288" coordsize="3551,2">
              <v:shape style="position:absolute;left:457;top:2288;width:3551;height:2" coordorigin="457,2288" coordsize="3551,0" path="m457,2288l4008,2288e" filled="f" stroked="t" strokeweight=".713954pt" strokecolor="#606060">
                <v:path arrowok="t"/>
              </v:shape>
            </v:group>
            <v:group style="position:absolute;left:3951;top:2285;width:214;height:2" coordorigin="3951,2285" coordsize="214,2">
              <v:shape style="position:absolute;left:3951;top:2285;width:214;height:2" coordorigin="3951,2285" coordsize="214,0" path="m3951,2285l4165,2285e" filled="f" stroked="t" strokeweight=".47597pt" strokecolor="#232323">
                <v:path arrowok="t"/>
              </v:shape>
            </v:group>
            <v:group style="position:absolute;left:4108;top:2283;width:7530;height:2" coordorigin="4108,2283" coordsize="7530,2">
              <v:shape style="position:absolute;left:4108;top:2283;width:7530;height:2" coordorigin="4108,2283" coordsize="7530,0" path="m4108,2283l11637,2283e" filled="f" stroked="t" strokeweight=".713954pt" strokecolor="#575757">
                <v:path arrowok="t"/>
              </v:shape>
            </v:group>
            <v:group style="position:absolute;left:457;top:2529;width:5321;height:2" coordorigin="457,2529" coordsize="5321,2">
              <v:shape style="position:absolute;left:457;top:2529;width:5321;height:2" coordorigin="457,2529" coordsize="5321,0" path="m457,2529l5778,2529e" filled="f" stroked="t" strokeweight=".713954pt" strokecolor="#545454">
                <v:path arrowok="t"/>
              </v:shape>
            </v:group>
            <v:group style="position:absolute;left:5721;top:2524;width:1961;height:2" coordorigin="5721,2524" coordsize="1961,2">
              <v:shape style="position:absolute;left:5721;top:2524;width:1961;height:2" coordorigin="5721,2524" coordsize="1961,0" path="m5721,2524l7682,2524e" filled="f" stroked="t" strokeweight=".47597pt" strokecolor="#484848">
                <v:path arrowok="t"/>
              </v:shape>
            </v:group>
            <v:group style="position:absolute;left:7549;top:2520;width:4093;height:2" coordorigin="7549,2520" coordsize="4093,2">
              <v:shape style="position:absolute;left:7549;top:2520;width:4093;height:2" coordorigin="7549,2520" coordsize="4093,0" path="m7549,2520l11642,2520e" filled="f" stroked="t" strokeweight=".713954pt" strokecolor="#575757">
                <v:path arrowok="t"/>
              </v:shape>
            </v:group>
            <v:group style="position:absolute;left:457;top:2768;width:1409;height:2" coordorigin="457,2768" coordsize="1409,2">
              <v:shape style="position:absolute;left:457;top:2768;width:1409;height:2" coordorigin="457,2768" coordsize="1409,0" path="m457,2768l1866,2768e" filled="f" stroked="t" strokeweight=".47597pt" strokecolor="#4F4F4F">
                <v:path arrowok="t"/>
              </v:shape>
            </v:group>
            <v:group style="position:absolute;left:1809;top:2766;width:6844;height:2" coordorigin="1809,2766" coordsize="6844,2">
              <v:shape style="position:absolute;left:1809;top:2766;width:6844;height:2" coordorigin="1809,2766" coordsize="6844,0" path="m1809,2766l8653,2766e" filled="f" stroked="t" strokeweight=".713954pt" strokecolor="#545454">
                <v:path arrowok="t"/>
              </v:shape>
            </v:group>
            <v:group style="position:absolute;left:8596;top:2763;width:652;height:2" coordorigin="8596,2763" coordsize="652,2">
              <v:shape style="position:absolute;left:8596;top:2763;width:652;height:2" coordorigin="8596,2763" coordsize="652,0" path="m8596,2763l9248,2763e" filled="f" stroked="t" strokeweight=".47597pt" strokecolor="#2F2F2F">
                <v:path arrowok="t"/>
              </v:shape>
            </v:group>
            <v:group style="position:absolute;left:9120;top:2761;width:2523;height:2" coordorigin="9120,2761" coordsize="2523,2">
              <v:shape style="position:absolute;left:9120;top:2761;width:2523;height:2" coordorigin="9120,2761" coordsize="2523,0" path="m9120,2761l11642,2761e" filled="f" stroked="t" strokeweight=".713954pt" strokecolor="#545454">
                <v:path arrowok="t"/>
              </v:shape>
            </v:group>
            <v:group style="position:absolute;left:5007;top:3005;width:2513;height:2" coordorigin="5007,3005" coordsize="2513,2">
              <v:shape style="position:absolute;left:5007;top:3005;width:2513;height:2" coordorigin="5007,3005" coordsize="2513,0" path="m5007,3005l7520,3005e" filled="f" stroked="t" strokeweight=".713954pt" strokecolor="#545454">
                <v:path arrowok="t"/>
              </v:shape>
            </v:group>
            <v:group style="position:absolute;left:7463;top:3002;width:219;height:2" coordorigin="7463,3002" coordsize="219,2">
              <v:shape style="position:absolute;left:7463;top:3002;width:219;height:2" coordorigin="7463,3002" coordsize="219,0" path="m7463,3002l7682,3002e" filled="f" stroked="t" strokeweight=".47597pt" strokecolor="#383838">
                <v:path arrowok="t"/>
              </v:shape>
            </v:group>
            <v:group style="position:absolute;left:7625;top:3002;width:1028;height:2" coordorigin="7625,3002" coordsize="1028,2">
              <v:shape style="position:absolute;left:7625;top:3002;width:1028;height:2" coordorigin="7625,3002" coordsize="1028,0" path="m7625,3002l8653,3002e" filled="f" stroked="t" strokeweight=".713954pt" strokecolor="#4F4F4F">
                <v:path arrowok="t"/>
              </v:shape>
            </v:group>
            <v:group style="position:absolute;left:8596;top:3002;width:652;height:2" coordorigin="8596,3002" coordsize="652,2">
              <v:shape style="position:absolute;left:8596;top:3002;width:652;height:2" coordorigin="8596,3002" coordsize="652,0" path="m8596,3002l9248,3002e" filled="f" stroked="t" strokeweight=".47597pt" strokecolor="#2F2F2F">
                <v:path arrowok="t"/>
              </v:shape>
            </v:group>
            <v:group style="position:absolute;left:9191;top:3000;width:300;height:2" coordorigin="9191,3000" coordsize="300,2">
              <v:shape style="position:absolute;left:9191;top:3000;width:300;height:2" coordorigin="9191,3000" coordsize="300,0" path="m9191,3000l9491,3000e" filled="f" stroked="t" strokeweight=".951939pt" strokecolor="#646464">
                <v:path arrowok="t"/>
              </v:shape>
            </v:group>
            <v:group style="position:absolute;left:9434;top:3000;width:2208;height:2" coordorigin="9434,3000" coordsize="2208,2">
              <v:shape style="position:absolute;left:9434;top:3000;width:2208;height:2" coordorigin="9434,3000" coordsize="2208,0" path="m9434,3000l11642,3000e" filled="f" stroked="t" strokeweight=".713954pt" strokecolor="#4B4B4B">
                <v:path arrowok="t"/>
              </v:shape>
            </v:group>
            <v:group style="position:absolute;left:462;top:3244;width:9691;height:2" coordorigin="462,3244" coordsize="9691,2">
              <v:shape style="position:absolute;left:462;top:3244;width:9691;height:2" coordorigin="462,3244" coordsize="9691,0" path="m462,3244l10152,3244e" filled="f" stroked="t" strokeweight=".713954pt" strokecolor="#575757">
                <v:path arrowok="t"/>
              </v:shape>
            </v:group>
            <v:group style="position:absolute;left:9434;top:3239;width:2208;height:2" coordorigin="9434,3239" coordsize="2208,2">
              <v:shape style="position:absolute;left:9434;top:3239;width:2208;height:2" coordorigin="9434,3239" coordsize="2208,0" path="m9434,3239l11642,3239e" filled="f" stroked="t" strokeweight=".713954pt" strokecolor="#4B4B4B">
                <v:path arrowok="t"/>
              </v:shape>
            </v:group>
            <v:group style="position:absolute;left:462;top:3485;width:11185;height:2" coordorigin="462,3485" coordsize="11185,2">
              <v:shape style="position:absolute;left:462;top:3485;width:11185;height:2" coordorigin="462,3485" coordsize="11185,0" path="m462,3485l11647,3485e" filled="f" stroked="t" strokeweight=".713954pt" strokecolor="#545454">
                <v:path arrowok="t"/>
              </v:shape>
            </v:group>
            <v:group style="position:absolute;left:469;top:1927;width:2;height:2524" coordorigin="469,1927" coordsize="2,2524">
              <v:shape style="position:absolute;left:469;top:1927;width:2;height:2524" coordorigin="469,1927" coordsize="0,2524" path="m469,4451l469,1927e" filled="f" stroked="t" strokeweight=".713954pt" strokecolor="#5B5B5B">
                <v:path arrowok="t"/>
              </v:shape>
            </v:group>
            <v:group style="position:absolute;left:3989;top:3476;width:2;height:755" coordorigin="3989,3476" coordsize="2,755">
              <v:shape style="position:absolute;left:3989;top:3476;width:2;height:755" coordorigin="3989,3476" coordsize="0,755" path="m3989,4231l3989,3476e" filled="f" stroked="t" strokeweight=".713954pt" strokecolor="#484848">
                <v:path arrowok="t"/>
              </v:shape>
            </v:group>
            <v:group style="position:absolute;left:7073;top:3476;width:2;height:258" coordorigin="7073,3476" coordsize="2,258">
              <v:shape style="position:absolute;left:7073;top:3476;width:2;height:258" coordorigin="7073,3476" coordsize="0,258" path="m7073,3734l7073,3476e" filled="f" stroked="t" strokeweight=".47597pt" strokecolor="#4B4B4B">
                <v:path arrowok="t"/>
              </v:shape>
            </v:group>
            <v:group style="position:absolute;left:3979;top:3911;width:2532;height:2" coordorigin="3979,3911" coordsize="2532,2">
              <v:shape style="position:absolute;left:3979;top:3911;width:2532;height:2" coordorigin="3979,3911" coordsize="2532,0" path="m3979,3911l6511,3911e" filled="f" stroked="t" strokeweight=".713954pt" strokecolor="#676767">
                <v:path arrowok="t"/>
              </v:shape>
            </v:group>
            <v:group style="position:absolute;left:7059;top:3906;width:2161;height:2" coordorigin="7059,3906" coordsize="2161,2">
              <v:shape style="position:absolute;left:7059;top:3906;width:2161;height:2" coordorigin="7059,3906" coordsize="2161,0" path="m7059,3906l9220,3906e" filled="f" stroked="t" strokeweight=".237985pt" strokecolor="#646464">
                <v:path arrowok="t"/>
              </v:shape>
            </v:group>
            <v:group style="position:absolute;left:7073;top:3677;width:2;height:555" coordorigin="7073,3677" coordsize="2,555">
              <v:shape style="position:absolute;left:7073;top:3677;width:2;height:555" coordorigin="7073,3677" coordsize="0,555" path="m7073,4231l7073,3677e" filled="f" stroked="t" strokeweight=".951939pt" strokecolor="#676767">
                <v:path arrowok="t"/>
              </v:shape>
            </v:group>
            <v:group style="position:absolute;left:9220;top:3906;width:243;height:2" coordorigin="9220,3906" coordsize="243,2">
              <v:shape style="position:absolute;left:9220;top:3906;width:243;height:2" coordorigin="9220,3906" coordsize="243,0" path="m9220,3906l9462,3906e" filled="f" stroked="t" strokeweight=".237985pt" strokecolor="#000000">
                <v:path arrowok="t"/>
              </v:shape>
            </v:group>
            <v:group style="position:absolute;left:9462;top:3906;width:2185;height:2" coordorigin="9462,3906" coordsize="2185,2">
              <v:shape style="position:absolute;left:9462;top:3906;width:2185;height:2" coordorigin="9462,3906" coordsize="2185,0" path="m9462,3906l11647,3906e" filled="f" stroked="t" strokeweight=".237985pt" strokecolor="#747474">
                <v:path arrowok="t"/>
              </v:shape>
            </v:group>
            <v:group style="position:absolute;left:466;top:4222;width:1399;height:2" coordorigin="466,4222" coordsize="1399,2">
              <v:shape style="position:absolute;left:466;top:4222;width:1399;height:2" coordorigin="466,4222" coordsize="1399,0" path="m466,4222l1866,4222e" filled="f" stroked="t" strokeweight=".713954pt" strokecolor="#575757">
                <v:path arrowok="t"/>
              </v:shape>
            </v:group>
            <v:group style="position:absolute;left:1809;top:4224;width:700;height:2" coordorigin="1809,4224" coordsize="700,2">
              <v:shape style="position:absolute;left:1809;top:4224;width:700;height:2" coordorigin="1809,4224" coordsize="700,0" path="m1809,4224l2508,4224e" filled="f" stroked="t" strokeweight=".47597pt" strokecolor="#3F3F3F">
                <v:path arrowok="t"/>
              </v:shape>
            </v:group>
            <v:group style="position:absolute;left:2451;top:4224;width:1323;height:2" coordorigin="2451,4224" coordsize="1323,2">
              <v:shape style="position:absolute;left:2451;top:4224;width:1323;height:2" coordorigin="2451,4224" coordsize="1323,0" path="m2451,4224l3774,4224e" filled="f" stroked="t" strokeweight=".951939pt" strokecolor="#5B5B5B">
                <v:path arrowok="t"/>
              </v:shape>
            </v:group>
            <v:group style="position:absolute;left:3460;top:4224;width:557;height:2" coordorigin="3460,4224" coordsize="557,2">
              <v:shape style="position:absolute;left:3460;top:4224;width:557;height:2" coordorigin="3460,4224" coordsize="557,0" path="m3460,4224l4017,4224e" filled="f" stroked="t" strokeweight=".713954pt" strokecolor="#484848">
                <v:path arrowok="t"/>
              </v:shape>
            </v:group>
            <v:group style="position:absolute;left:3979;top:4217;width:2875;height:2" coordorigin="3979,4217" coordsize="2875,2">
              <v:shape style="position:absolute;left:3979;top:4217;width:2875;height:2" coordorigin="3979,4217" coordsize="2875,0" path="m3979,4217l6854,4217e" filled="f" stroked="t" strokeweight="1.189924pt" strokecolor="#4B4B4B">
                <v:path arrowok="t"/>
              </v:shape>
            </v:group>
            <v:group style="position:absolute;left:6825;top:4212;width:248;height:2" coordorigin="6825,4212" coordsize="248,2">
              <v:shape style="position:absolute;left:6825;top:4212;width:248;height:2" coordorigin="6825,4212" coordsize="248,0" path="m6825,4212l7073,4212e" filled="f" stroked="t" strokeweight=".713954pt" strokecolor="#707070">
                <v:path arrowok="t"/>
              </v:shape>
            </v:group>
            <v:group style="position:absolute;left:7030;top:4217;width:4617;height:2" coordorigin="7030,4217" coordsize="4617,2">
              <v:shape style="position:absolute;left:7030;top:4217;width:4617;height:2" coordorigin="7030,4217" coordsize="4617,0" path="m7030,4217l11647,4217e" filled="f" stroked="t" strokeweight=".713954pt" strokecolor="#545454">
                <v:path arrowok="t"/>
              </v:shape>
            </v:group>
            <v:group style="position:absolute;left:11637;top:3877;width:2;height:373" coordorigin="11637,3877" coordsize="2,373">
              <v:shape style="position:absolute;left:11637;top:3877;width:2;height:373" coordorigin="11637,3877" coordsize="0,373" path="m11637,4250l11637,3877e" filled="f" stroked="t" strokeweight=".47597pt" strokecolor="#484848">
                <v:path arrowok="t"/>
              </v:shape>
            </v:group>
            <v:group style="position:absolute;left:462;top:4499;width:9591;height:2" coordorigin="462,4499" coordsize="9591,2">
              <v:shape style="position:absolute;left:462;top:4499;width:9591;height:2" coordorigin="462,4499" coordsize="9591,0" path="m462,4499l10052,4499e" filled="f" stroked="t" strokeweight=".713954pt" strokecolor="#545454">
                <v:path arrowok="t"/>
              </v:shape>
            </v:group>
            <v:group style="position:absolute;left:9434;top:4492;width:2213;height:2" coordorigin="9434,4492" coordsize="2213,2">
              <v:shape style="position:absolute;left:9434;top:4492;width:2213;height:2" coordorigin="9434,4492" coordsize="2213,0" path="m9434,4492l11647,4492e" filled="f" stroked="t" strokeweight=".713954pt" strokecolor="#545454">
                <v:path arrowok="t"/>
              </v:shape>
            </v:group>
            <v:group style="position:absolute;left:466;top:765;width:2;height:5359" coordorigin="466,765" coordsize="2,5359">
              <v:shape style="position:absolute;left:466;top:765;width:2;height:5359" coordorigin="466,765" coordsize="0,5359" path="m466,6124l466,765e" filled="f" stroked="t" strokeweight=".713954pt" strokecolor="#676767">
                <v:path arrowok="t"/>
              </v:shape>
            </v:group>
            <v:group style="position:absolute;left:2504;top:4222;width:2;height:535" coordorigin="2504,4222" coordsize="2,535">
              <v:shape style="position:absolute;left:2504;top:4222;width:2;height:535" coordorigin="2504,4222" coordsize="0,535" path="m2504,4757l2504,4222e" filled="f" stroked="t" strokeweight=".951939pt" strokecolor="#575757">
                <v:path arrowok="t"/>
              </v:shape>
            </v:group>
            <v:group style="position:absolute;left:2499;top:4738;width:5221;height:2" coordorigin="2499,4738" coordsize="5221,2">
              <v:shape style="position:absolute;left:2499;top:4738;width:5221;height:2" coordorigin="2499,4738" coordsize="5221,0" path="m2499,4738l7720,4738e" filled="f" stroked="t" strokeweight=".713954pt" strokecolor="#575757">
                <v:path arrowok="t"/>
              </v:shape>
            </v:group>
            <v:group style="position:absolute;left:7625;top:4738;width:314;height:2" coordorigin="7625,4738" coordsize="314,2">
              <v:shape style="position:absolute;left:7625;top:4738;width:314;height:2" coordorigin="7625,4738" coordsize="314,0" path="m7625,4738l7939,4738e" filled="f" stroked="t" strokeweight=".47597pt" strokecolor="#3F3F3F">
                <v:path arrowok="t"/>
              </v:shape>
            </v:group>
            <v:group style="position:absolute;left:7882;top:4735;width:3765;height:2" coordorigin="7882,4735" coordsize="3765,2">
              <v:shape style="position:absolute;left:7882;top:4735;width:3765;height:2" coordorigin="7882,4735" coordsize="3765,0" path="m7882,4735l11647,4735e" filled="f" stroked="t" strokeweight=".713954pt" strokecolor="#575757">
                <v:path arrowok="t"/>
              </v:shape>
            </v:group>
            <v:group style="position:absolute;left:2504;top:4700;width:2;height:306" coordorigin="2504,4700" coordsize="2,306">
              <v:shape style="position:absolute;left:2504;top:4700;width:2;height:306" coordorigin="2504,4700" coordsize="0,306" path="m2504,5006l2504,4700e" filled="f" stroked="t" strokeweight=".47597pt" strokecolor="#1C1C1C">
                <v:path arrowok="t"/>
              </v:shape>
            </v:group>
            <v:group style="position:absolute;left:5036;top:4733;width:2;height:2171" coordorigin="5036,4733" coordsize="2,2171">
              <v:shape style="position:absolute;left:5036;top:4733;width:2;height:2171" coordorigin="5036,4733" coordsize="0,2171" path="m5036,6904l5036,4733e" filled="f" stroked="t" strokeweight=".713954pt" strokecolor="#4F4F4F">
                <v:path arrowok="t"/>
              </v:shape>
            </v:group>
            <v:group style="position:absolute;left:7923;top:4733;width:2;height:273" coordorigin="7923,4733" coordsize="2,273">
              <v:shape style="position:absolute;left:7923;top:4733;width:2;height:273" coordorigin="7923,4733" coordsize="0,273" path="m7923,5006l7923,4733e" filled="f" stroked="t" strokeweight=".47597pt" strokecolor="#3F3F3F">
                <v:path arrowok="t"/>
              </v:shape>
            </v:group>
            <v:group style="position:absolute;left:11642;top:765;width:2;height:6186" coordorigin="11642,765" coordsize="2,6186">
              <v:shape style="position:absolute;left:11642;top:765;width:2;height:6186" coordorigin="11642,765" coordsize="0,6186" path="m11642,6951l11642,765e" filled="f" stroked="t" strokeweight=".713954pt" strokecolor="#575757">
                <v:path arrowok="t"/>
              </v:shape>
            </v:group>
            <v:group style="position:absolute;left:2504;top:4948;width:2;height:287" coordorigin="2504,4948" coordsize="2,287">
              <v:shape style="position:absolute;left:2504;top:4948;width:2;height:287" coordorigin="2504,4948" coordsize="0,287" path="m2504,5235l2504,4948e" filled="f" stroked="t" strokeweight=".47597pt" strokecolor="#2F2F2F">
                <v:path arrowok="t"/>
              </v:shape>
            </v:group>
            <v:group style="position:absolute;left:5036;top:4833;width:2;height:402" coordorigin="5036,4833" coordsize="2,402">
              <v:shape style="position:absolute;left:5036;top:4833;width:2;height:402" coordorigin="5036,4833" coordsize="0,402" path="m5036,5235l5036,4833e" filled="f" stroked="t" strokeweight=".713954pt" strokecolor="#2F2F2F">
                <v:path arrowok="t"/>
              </v:shape>
            </v:group>
            <v:group style="position:absolute;left:5026;top:5223;width:2494;height:2" coordorigin="5026,5223" coordsize="2494,2">
              <v:shape style="position:absolute;left:5026;top:5223;width:2494;height:2" coordorigin="5026,5223" coordsize="2494,0" path="m5026,5223l7520,5223e" filled="f" stroked="t" strokeweight=".713954pt" strokecolor="#575757">
                <v:path arrowok="t"/>
              </v:shape>
            </v:group>
            <v:group style="position:absolute;left:7463;top:5221;width:219;height:2" coordorigin="7463,5221" coordsize="219,2">
              <v:shape style="position:absolute;left:7463;top:5221;width:219;height:2" coordorigin="7463,5221" coordsize="219,0" path="m7463,5221l7682,5221e" filled="f" stroked="t" strokeweight=".47597pt" strokecolor="#4B4B4B">
                <v:path arrowok="t"/>
              </v:shape>
            </v:group>
            <v:group style="position:absolute;left:7925;top:4948;width:2;height:282" coordorigin="7925,4948" coordsize="2,282">
              <v:shape style="position:absolute;left:7925;top:4948;width:2;height:282" coordorigin="7925,4948" coordsize="0,282" path="m7925,5230l7925,4948e" filled="f" stroked="t" strokeweight=".951939pt" strokecolor="#575757">
                <v:path arrowok="t"/>
              </v:shape>
            </v:group>
            <v:group style="position:absolute;left:7611;top:5218;width:4041;height:2" coordorigin="7611,5218" coordsize="4041,2">
              <v:shape style="position:absolute;left:7611;top:5218;width:4041;height:2" coordorigin="7611,5218" coordsize="4041,0" path="m7611,5218l11652,5218e" filled="f" stroked="t" strokeweight=".713954pt" strokecolor="#4F4F4F">
                <v:path arrowok="t"/>
              </v:shape>
            </v:group>
            <v:group style="position:absolute;left:11642;top:4948;width:2;height:296" coordorigin="11642,4948" coordsize="2,296">
              <v:shape style="position:absolute;left:11642;top:4948;width:2;height:296" coordorigin="11642,4948" coordsize="0,296" path="m11642,5245l11642,4948e" filled="f" stroked="t" strokeweight=".47597pt" strokecolor="#3B3B3B">
                <v:path arrowok="t"/>
              </v:shape>
            </v:group>
            <v:group style="position:absolute;left:2504;top:5178;width:2;height:1052" coordorigin="2504,5178" coordsize="2,1052">
              <v:shape style="position:absolute;left:2504;top:5178;width:2;height:1052" coordorigin="2504,5178" coordsize="0,1052" path="m2504,6230l2504,5178e" filled="f" stroked="t" strokeweight=".951939pt" strokecolor="#4F4F4F">
                <v:path arrowok="t"/>
              </v:shape>
            </v:group>
            <v:group style="position:absolute;left:5036;top:4733;width:2;height:2171" coordorigin="5036,4733" coordsize="2,2171">
              <v:shape style="position:absolute;left:5036;top:4733;width:2;height:2171" coordorigin="5036,4733" coordsize="0,2171" path="m5036,6904l5036,4733e" filled="f" stroked="t" strokeweight=".951939pt" strokecolor="#4B4B4B">
                <v:path arrowok="t"/>
              </v:shape>
            </v:group>
            <v:group style="position:absolute;left:5026;top:5462;width:6625;height:2" coordorigin="5026,5462" coordsize="6625,2">
              <v:shape style="position:absolute;left:5026;top:5462;width:6625;height:2" coordorigin="5026,5462" coordsize="6625,0" path="m5026,5462l11652,5462e" filled="f" stroked="t" strokeweight=".713954pt" strokecolor="#545454">
                <v:path arrowok="t"/>
              </v:shape>
            </v:group>
            <v:group style="position:absolute;left:5026;top:5704;width:6625;height:2" coordorigin="5026,5704" coordsize="6625,2">
              <v:shape style="position:absolute;left:5026;top:5704;width:6625;height:2" coordorigin="5026,5704" coordsize="6625,0" path="m5026,5704l11652,5704e" filled="f" stroked="t" strokeweight=".713954pt" strokecolor="#575757">
                <v:path arrowok="t"/>
              </v:shape>
            </v:group>
            <v:group style="position:absolute;left:2494;top:5947;width:1161;height:2" coordorigin="2494,5947" coordsize="1161,2">
              <v:shape style="position:absolute;left:2494;top:5947;width:1161;height:2" coordorigin="2494,5947" coordsize="1161,0" path="m2494,5947l3655,5947e" filled="f" stroked="t" strokeweight=".713954pt" strokecolor="#4F4F4F">
                <v:path arrowok="t"/>
              </v:shape>
            </v:group>
            <v:group style="position:absolute;left:3527;top:5947;width:481;height:2" coordorigin="3527,5947" coordsize="481,2">
              <v:shape style="position:absolute;left:3527;top:5947;width:481;height:2" coordorigin="3527,5947" coordsize="481,0" path="m3527,5947l4008,5947e" filled="f" stroked="t" strokeweight=".47597pt" strokecolor="#3F3F3F">
                <v:path arrowok="t"/>
              </v:shape>
            </v:group>
            <v:group style="position:absolute;left:3951;top:5947;width:214;height:2" coordorigin="3951,5947" coordsize="214,2">
              <v:shape style="position:absolute;left:3951;top:5947;width:214;height:2" coordorigin="3951,5947" coordsize="214,0" path="m3951,5947l4165,5947e" filled="f" stroked="t" strokeweight=".47597pt" strokecolor="#232323">
                <v:path arrowok="t"/>
              </v:shape>
            </v:group>
            <v:group style="position:absolute;left:4108;top:5950;width:628;height:2" coordorigin="4108,5950" coordsize="628,2">
              <v:shape style="position:absolute;left:4108;top:5950;width:628;height:2" coordorigin="4108,5950" coordsize="628,0" path="m4108,5950l4736,5950e" filled="f" stroked="t" strokeweight=".47597pt" strokecolor="#444444">
                <v:path arrowok="t"/>
              </v:shape>
            </v:group>
            <v:group style="position:absolute;left:4474;top:5945;width:7178;height:2" coordorigin="4474,5945" coordsize="7178,2">
              <v:shape style="position:absolute;left:4474;top:5945;width:7178;height:2" coordorigin="4474,5945" coordsize="7178,0" path="m4474,5945l11652,5945e" filled="f" stroked="t" strokeweight=".713954pt" strokecolor="#575757">
                <v:path arrowok="t"/>
              </v:shape>
            </v:group>
            <v:group style="position:absolute;left:809;top:6186;width:3199;height:2" coordorigin="809,6186" coordsize="3199,2">
              <v:shape style="position:absolute;left:809;top:6186;width:3199;height:2" coordorigin="809,6186" coordsize="3199,0" path="m809,6186l4008,6186e" filled="f" stroked="t" strokeweight=".713954pt" strokecolor="#575757">
                <v:path arrowok="t"/>
              </v:shape>
            </v:group>
            <v:group style="position:absolute;left:3951;top:6186;width:214;height:2" coordorigin="3951,6186" coordsize="214,2">
              <v:shape style="position:absolute;left:3951;top:6186;width:214;height:2" coordorigin="3951,6186" coordsize="214,0" path="m3951,6186l4165,6186e" filled="f" stroked="t" strokeweight=".47597pt" strokecolor="#232323">
                <v:path arrowok="t"/>
              </v:shape>
            </v:group>
            <v:group style="position:absolute;left:4108;top:6182;width:7544;height:2" coordorigin="4108,6182" coordsize="7544,2">
              <v:shape style="position:absolute;left:4108;top:6182;width:7544;height:2" coordorigin="4108,6182" coordsize="7544,0" path="m4108,6182l11652,6182e" filled="f" stroked="t" strokeweight=".713954pt" strokecolor="#545454">
                <v:path arrowok="t"/>
              </v:shape>
            </v:group>
            <v:group style="position:absolute;left:11647;top:5900;width:2;height:330" coordorigin="11647,5900" coordsize="2,330">
              <v:shape style="position:absolute;left:11647;top:5900;width:2;height:330" coordorigin="11647,5900" coordsize="0,330" path="m11647,6230l11647,5900e" filled="f" stroked="t" strokeweight=".47597pt" strokecolor="#444444">
                <v:path arrowok="t"/>
              </v:shape>
            </v:group>
            <v:group style="position:absolute;left:2506;top:6158;width:2;height:512" coordorigin="2506,6158" coordsize="2,512">
              <v:shape style="position:absolute;left:2506;top:6158;width:2;height:512" coordorigin="2506,6158" coordsize="0,512" path="m2506,6669l2506,6158e" filled="f" stroked="t" strokeweight=".47597pt" strokecolor="#383838">
                <v:path arrowok="t"/>
              </v:shape>
            </v:group>
            <v:group style="position:absolute;left:7925;top:6177;width:2;height:368" coordorigin="7925,6177" coordsize="2,368">
              <v:shape style="position:absolute;left:7925;top:6177;width:2;height:368" coordorigin="7925,6177" coordsize="0,368" path="m7925,6545l7925,6177e" filled="f" stroked="t" strokeweight=".951939pt" strokecolor="#606060">
                <v:path arrowok="t"/>
              </v:shape>
            </v:group>
            <v:group style="position:absolute;left:2499;top:6655;width:1509;height:2" coordorigin="2499,6655" coordsize="1509,2">
              <v:shape style="position:absolute;left:2499;top:6655;width:1509;height:2" coordorigin="2499,6655" coordsize="1509,0" path="m2499,6655l4008,6655e" filled="f" stroked="t" strokeweight=".713954pt" strokecolor="#575757">
                <v:path arrowok="t"/>
              </v:shape>
            </v:group>
            <v:group style="position:absolute;left:3951;top:6655;width:214;height:2" coordorigin="3951,6655" coordsize="214,2">
              <v:shape style="position:absolute;left:3951;top:6655;width:214;height:2" coordorigin="3951,6655" coordsize="214,0" path="m3951,6655l4165,6655e" filled="f" stroked="t" strokeweight=".47597pt" strokecolor="#1C1C1C">
                <v:path arrowok="t"/>
              </v:shape>
            </v:group>
            <v:group style="position:absolute;left:4108;top:6655;width:2984;height:2" coordorigin="4108,6655" coordsize="2984,2">
              <v:shape style="position:absolute;left:4108;top:6655;width:2984;height:2" coordorigin="4108,6655" coordsize="2984,0" path="m4108,6655l7092,6655e" filled="f" stroked="t" strokeweight=".713954pt" strokecolor="#545454">
                <v:path arrowok="t"/>
              </v:shape>
            </v:group>
            <v:group style="position:absolute;left:7035;top:6655;width:485;height:2" coordorigin="7035,6655" coordsize="485,2">
              <v:shape style="position:absolute;left:7035;top:6655;width:485;height:2" coordorigin="7035,6655" coordsize="485,0" path="m7035,6655l7520,6655e" filled="f" stroked="t" strokeweight=".47597pt" strokecolor="#2F2F2F">
                <v:path arrowok="t"/>
              </v:shape>
            </v:group>
            <v:group style="position:absolute;left:7463;top:6653;width:671;height:2" coordorigin="7463,6653" coordsize="671,2">
              <v:shape style="position:absolute;left:7463;top:6653;width:671;height:2" coordorigin="7463,6653" coordsize="671,0" path="m7463,6653l8134,6653e" filled="f" stroked="t" strokeweight=".951939pt" strokecolor="#5B5B5B">
                <v:path arrowok="t"/>
              </v:shape>
            </v:group>
            <v:group style="position:absolute;left:7925;top:6421;width:2;height:258" coordorigin="7925,6421" coordsize="2,258">
              <v:shape style="position:absolute;left:7925;top:6421;width:2;height:258" coordorigin="7925,6421" coordsize="0,258" path="m7925,6679l7925,6421e" filled="f" stroked="t" strokeweight=".713954pt" strokecolor="#4B4B4B">
                <v:path arrowok="t"/>
              </v:shape>
            </v:group>
            <v:group style="position:absolute;left:7877;top:6655;width:776;height:2" coordorigin="7877,6655" coordsize="776,2">
              <v:shape style="position:absolute;left:7877;top:6655;width:776;height:2" coordorigin="7877,6655" coordsize="776,0" path="m7877,6655l8653,6655e" filled="f" stroked="t" strokeweight=".713954pt" strokecolor="#484848">
                <v:path arrowok="t"/>
              </v:shape>
            </v:group>
            <v:group style="position:absolute;left:8529;top:6650;width:3127;height:2" coordorigin="8529,6650" coordsize="3127,2">
              <v:shape style="position:absolute;left:8529;top:6650;width:3127;height:2" coordorigin="8529,6650" coordsize="3127,0" path="m8529,6650l11656,6650e" filled="f" stroked="t" strokeweight=".951939pt" strokecolor="#5B5B5B">
                <v:path arrowok="t"/>
              </v:shape>
            </v:group>
            <v:group style="position:absolute;left:2499;top:6894;width:4355;height:2" coordorigin="2499,6894" coordsize="4355,2">
              <v:shape style="position:absolute;left:2499;top:6894;width:4355;height:2" coordorigin="2499,6894" coordsize="4355,0" path="m2499,6894l6854,6894e" filled="f" stroked="t" strokeweight=".713954pt" strokecolor="#545454">
                <v:path arrowok="t"/>
              </v:shape>
            </v:group>
            <v:group style="position:absolute;left:6797;top:6892;width:295;height:2" coordorigin="6797,6892" coordsize="295,2">
              <v:shape style="position:absolute;left:6797;top:6892;width:295;height:2" coordorigin="6797,6892" coordsize="295,0" path="m6797,6892l7092,6892e" filled="f" stroked="t" strokeweight=".47597pt" strokecolor="#3F3F3F">
                <v:path arrowok="t"/>
              </v:shape>
            </v:group>
            <v:group style="position:absolute;left:7035;top:6894;width:485;height:2" coordorigin="7035,6894" coordsize="485,2">
              <v:shape style="position:absolute;left:7035;top:6894;width:485;height:2" coordorigin="7035,6894" coordsize="485,0" path="m7035,6894l7520,6894e" filled="f" stroked="t" strokeweight=".47597pt" strokecolor="#2B2B2B">
                <v:path arrowok="t"/>
              </v:shape>
            </v:group>
            <v:group style="position:absolute;left:7463;top:6894;width:219;height:2" coordorigin="7463,6894" coordsize="219,2">
              <v:shape style="position:absolute;left:7463;top:6894;width:219;height:2" coordorigin="7463,6894" coordsize="219,0" path="m7463,6894l7682,6894e" filled="f" stroked="t" strokeweight=".47597pt" strokecolor="#3F3F3F">
                <v:path arrowok="t"/>
              </v:shape>
            </v:group>
            <v:group style="position:absolute;left:7930;top:6177;width:2;height:727" coordorigin="7930,6177" coordsize="2,727">
              <v:shape style="position:absolute;left:7930;top:6177;width:2;height:727" coordorigin="7930,6177" coordsize="0,727" path="m7930,6904l7930,6177e" filled="f" stroked="t" strokeweight=".713954pt" strokecolor="#3F3F3F">
                <v:path arrowok="t"/>
              </v:shape>
            </v:group>
            <v:group style="position:absolute;left:7625;top:6892;width:4031;height:2" coordorigin="7625,6892" coordsize="4031,2">
              <v:shape style="position:absolute;left:7625;top:6892;width:4031;height:2" coordorigin="7625,6892" coordsize="4031,0" path="m7625,6892l11656,6892e" filled="f" stroked="t" strokeweight=".713954pt" strokecolor="#575757">
                <v:path arrowok="t"/>
              </v:shape>
            </v:group>
            <v:group style="position:absolute;left:466;top:7133;width:685;height:2" coordorigin="466,7133" coordsize="685,2">
              <v:shape style="position:absolute;left:466;top:7133;width:685;height:2" coordorigin="466,7133" coordsize="685,0" path="m466,7133l1152,7133e" filled="f" stroked="t" strokeweight=".47597pt" strokecolor="#484848">
                <v:path arrowok="t"/>
              </v:shape>
            </v:group>
            <v:group style="position:absolute;left:471;top:6215;width:2;height:9122" coordorigin="471,6215" coordsize="2,9122">
              <v:shape style="position:absolute;left:471;top:6215;width:2;height:9122" coordorigin="471,6215" coordsize="0,9122" path="m471,15337l471,6215e" filled="f" stroked="t" strokeweight=".713954pt" strokecolor="#606060">
                <v:path arrowok="t"/>
              </v:shape>
            </v:group>
            <v:group style="position:absolute;left:1095;top:7136;width:1623;height:2" coordorigin="1095,7136" coordsize="1623,2">
              <v:shape style="position:absolute;left:1095;top:7136;width:1623;height:2" coordorigin="1095,7136" coordsize="1623,0" path="m1095,7136l2718,7136e" filled="f" stroked="t" strokeweight=".951939pt" strokecolor="#575757">
                <v:path arrowok="t"/>
              </v:shape>
            </v:group>
            <v:group style="position:absolute;left:2506;top:6612;width:2;height:593" coordorigin="2506,6612" coordsize="2,593">
              <v:shape style="position:absolute;left:2506;top:6612;width:2;height:593" coordorigin="2506,6612" coordsize="0,593" path="m2506,7205l2506,6612e" filled="f" stroked="t" strokeweight=".951939pt" strokecolor="#575757">
                <v:path arrowok="t"/>
              </v:shape>
            </v:group>
            <v:group style="position:absolute;left:2446;top:7138;width:2618;height:2" coordorigin="2446,7138" coordsize="2618,2">
              <v:shape style="position:absolute;left:2446;top:7138;width:2618;height:2" coordorigin="2446,7138" coordsize="2618,0" path="m2446,7138l5064,7138e" filled="f" stroked="t" strokeweight=".47597pt" strokecolor="#545454">
                <v:path arrowok="t"/>
              </v:shape>
            </v:group>
            <v:group style="position:absolute;left:5007;top:7136;width:2718;height:2" coordorigin="5007,7136" coordsize="2718,2">
              <v:shape style="position:absolute;left:5007;top:7136;width:2718;height:2" coordorigin="5007,7136" coordsize="2718,0" path="m5007,7136l7725,7136e" filled="f" stroked="t" strokeweight=".713954pt" strokecolor="#5B5B5B">
                <v:path arrowok="t"/>
              </v:shape>
            </v:group>
            <v:group style="position:absolute;left:7625;top:7138;width:314;height:2" coordorigin="7625,7138" coordsize="314,2">
              <v:shape style="position:absolute;left:7625;top:7138;width:314;height:2" coordorigin="7625,7138" coordsize="314,0" path="m7625,7138l7939,7138e" filled="f" stroked="t" strokeweight=".47597pt" strokecolor="#484848">
                <v:path arrowok="t"/>
              </v:shape>
            </v:group>
            <v:group style="position:absolute;left:7882;top:7136;width:866;height:2" coordorigin="7882,7136" coordsize="866,2">
              <v:shape style="position:absolute;left:7882;top:7136;width:866;height:2" coordorigin="7882,7136" coordsize="866,0" path="m7882,7136l8748,7136e" filled="f" stroked="t" strokeweight=".951939pt" strokecolor="#5B5B5B">
                <v:path arrowok="t"/>
              </v:shape>
            </v:group>
            <v:group style="position:absolute;left:8596;top:7133;width:652;height:2" coordorigin="8596,7133" coordsize="652,2">
              <v:shape style="position:absolute;left:8596;top:7133;width:652;height:2" coordorigin="8596,7133" coordsize="652,0" path="m8596,7133l9248,7133e" filled="f" stroked="t" strokeweight=".47597pt" strokecolor="#3B3B3B">
                <v:path arrowok="t"/>
              </v:shape>
            </v:group>
            <v:group style="position:absolute;left:9191;top:7133;width:2466;height:2" coordorigin="9191,7133" coordsize="2466,2">
              <v:shape style="position:absolute;left:9191;top:7133;width:2466;height:2" coordorigin="9191,7133" coordsize="2466,0" path="m9191,7133l11656,7133e" filled="f" stroked="t" strokeweight=".713954pt" strokecolor="#4F4F4F">
                <v:path arrowok="t"/>
              </v:shape>
            </v:group>
            <v:group style="position:absolute;left:11656;top:4355;width:2;height:8692" coordorigin="11656,4355" coordsize="2,8692">
              <v:shape style="position:absolute;left:11656;top:4355;width:2;height:8692" coordorigin="11656,4355" coordsize="0,8692" path="m11656,13047l11656,4355e" filled="f" stroked="t" strokeweight=".713954pt" strokecolor="#575757">
                <v:path arrowok="t"/>
              </v:shape>
            </v:group>
            <v:group style="position:absolute;left:474;top:6249;width:2;height:9481" coordorigin="474,6249" coordsize="2,9481">
              <v:shape style="position:absolute;left:474;top:6249;width:2;height:9481" coordorigin="474,6249" coordsize="0,9481" path="m474,15729l474,6249e" filled="f" stroked="t" strokeweight=".713954pt" strokecolor="#606060">
                <v:path arrowok="t"/>
              </v:shape>
            </v:group>
            <v:group style="position:absolute;left:2508;top:7090;width:2;height:545" coordorigin="2508,7090" coordsize="2,545">
              <v:shape style="position:absolute;left:2508;top:7090;width:2;height:545" coordorigin="2508,7090" coordsize="0,545" path="m2508,7635l2508,7090e" filled="f" stroked="t" strokeweight=".47597pt" strokecolor="#2F2F2F">
                <v:path arrowok="t"/>
              </v:shape>
            </v:group>
            <v:group style="position:absolute;left:466;top:7609;width:1399;height:2" coordorigin="466,7609" coordsize="1399,2">
              <v:shape style="position:absolute;left:466;top:7609;width:1399;height:2" coordorigin="466,7609" coordsize="1399,0" path="m466,7609l1866,7609e" filled="f" stroked="t" strokeweight=".951939pt" strokecolor="#606060">
                <v:path arrowok="t"/>
              </v:shape>
            </v:group>
            <v:group style="position:absolute;left:1809;top:7609;width:704;height:2" coordorigin="1809,7609" coordsize="704,2">
              <v:shape style="position:absolute;left:1809;top:7609;width:704;height:2" coordorigin="1809,7609" coordsize="704,0" path="m1809,7609l2513,7609e" filled="f" stroked="t" strokeweight=".47597pt" strokecolor="#484848">
                <v:path arrowok="t"/>
              </v:shape>
            </v:group>
            <v:group style="position:absolute;left:2437;top:7609;width:9224;height:2" coordorigin="2437,7609" coordsize="9224,2">
              <v:shape style="position:absolute;left:2437;top:7609;width:9224;height:2" coordorigin="2437,7609" coordsize="9224,0" path="m2437,7609l11661,7609e" filled="f" stroked="t" strokeweight=".713954pt" strokecolor="#5B5B5B">
                <v:path arrowok="t"/>
              </v:shape>
            </v:group>
            <v:group style="position:absolute;left:2506;top:7563;width:2;height:918" coordorigin="2506,7563" coordsize="2,918">
              <v:shape style="position:absolute;left:2506;top:7563;width:2;height:918" coordorigin="2506,7563" coordsize="0,918" path="m2506,8481l2506,7563e" filled="f" stroked="t" strokeweight=".713954pt" strokecolor="#575757">
                <v:path arrowok="t"/>
              </v:shape>
            </v:group>
            <v:group style="position:absolute;left:5031;top:7848;width:6630;height:2" coordorigin="5031,7848" coordsize="6630,2">
              <v:shape style="position:absolute;left:5031;top:7848;width:6630;height:2" coordorigin="5031,7848" coordsize="6630,0" path="m5031,7848l11661,7848e" filled="f" stroked="t" strokeweight=".713954pt" strokecolor="#5B5B5B">
                <v:path arrowok="t"/>
              </v:shape>
            </v:group>
            <v:group style="position:absolute;left:5043;top:7602;width:2;height:497" coordorigin="5043,7602" coordsize="2,497">
              <v:shape style="position:absolute;left:5043;top:7602;width:2;height:497" coordorigin="5043,7602" coordsize="0,497" path="m5043,8099l5043,7602e" filled="f" stroked="t" strokeweight="1.189924pt" strokecolor="#646464">
                <v:path arrowok="t"/>
              </v:shape>
            </v:group>
            <v:group style="position:absolute;left:5041;top:8089;width:1813;height:2" coordorigin="5041,8089" coordsize="1813,2">
              <v:shape style="position:absolute;left:5041;top:8089;width:1813;height:2" coordorigin="5041,8089" coordsize="1813,0" path="m5041,8089l6854,8089e" filled="f" stroked="t" strokeweight=".713954pt" strokecolor="#5B5B5B">
                <v:path arrowok="t"/>
              </v:shape>
            </v:group>
            <v:group style="position:absolute;left:6797;top:8089;width:1142;height:2" coordorigin="6797,8089" coordsize="1142,2">
              <v:shape style="position:absolute;left:6797;top:8089;width:1142;height:2" coordorigin="6797,8089" coordsize="1142,0" path="m6797,8089l7939,8089e" filled="f" stroked="t" strokeweight=".47597pt" strokecolor="#4F4F4F">
                <v:path arrowok="t"/>
              </v:shape>
            </v:group>
            <v:group style="position:absolute;left:7882;top:8085;width:3774;height:2" coordorigin="7882,8085" coordsize="3774,2">
              <v:shape style="position:absolute;left:7882;top:8085;width:3774;height:2" coordorigin="7882,8085" coordsize="3774,0" path="m7882,8085l11656,8085e" filled="f" stroked="t" strokeweight=".713954pt" strokecolor="#575757">
                <v:path arrowok="t"/>
              </v:shape>
            </v:group>
            <v:group style="position:absolute;left:11654;top:7812;width:2;height:301" coordorigin="11654,7812" coordsize="2,301">
              <v:shape style="position:absolute;left:11654;top:7812;width:2;height:301" coordorigin="11654,7812" coordsize="0,301" path="m11654,8113l11654,7812e" filled="f" stroked="t" strokeweight=".713954pt" strokecolor="#4F4F4F">
                <v:path arrowok="t"/>
              </v:shape>
            </v:group>
            <v:group style="position:absolute;left:452;top:8448;width:671;height:2" coordorigin="452,8448" coordsize="671,2">
              <v:shape style="position:absolute;left:452;top:8448;width:671;height:2" coordorigin="452,8448" coordsize="671,0" path="m452,8448l1123,8448e" filled="f" stroked="t" strokeweight=".237985pt" strokecolor="#606060">
                <v:path arrowok="t"/>
              </v:shape>
            </v:group>
            <v:group style="position:absolute;left:1123;top:8448;width:1361;height:2" coordorigin="1123,8448" coordsize="1361,2">
              <v:shape style="position:absolute;left:1123;top:8448;width:1361;height:2" coordorigin="1123,8448" coordsize="1361,0" path="m1123,8448l2485,8448e" filled="f" stroked="t" strokeweight=".237985pt" strokecolor="#000000">
                <v:path arrowok="t"/>
              </v:shape>
            </v:group>
            <v:group style="position:absolute;left:2480;top:8448;width:566;height:2" coordorigin="2480,8448" coordsize="566,2">
              <v:shape style="position:absolute;left:2480;top:8448;width:566;height:2" coordorigin="2480,8448" coordsize="566,0" path="m2480,8448l3046,8448e" filled="f" stroked="t" strokeweight=".237985pt" strokecolor="#4B4B4B">
                <v:path arrowok="t"/>
              </v:shape>
            </v:group>
            <v:group style="position:absolute;left:3046;top:8448;width:6416;height:2" coordorigin="3046,8448" coordsize="6416,2">
              <v:shape style="position:absolute;left:3046;top:8448;width:6416;height:2" coordorigin="3046,8448" coordsize="6416,0" path="m3046,8448l9462,8448e" filled="f" stroked="t" strokeweight=".237985pt" strokecolor="#000000">
                <v:path arrowok="t"/>
              </v:shape>
            </v:group>
            <v:group style="position:absolute;left:5045;top:8046;width:2;height:292" coordorigin="5045,8046" coordsize="2,292">
              <v:shape style="position:absolute;left:5045;top:8046;width:2;height:292" coordorigin="5045,8046" coordsize="0,292" path="m5045,8338l5045,8046e" filled="f" stroked="t" strokeweight=".47597pt" strokecolor="#2F2F2F">
                <v:path arrowok="t"/>
              </v:shape>
            </v:group>
            <v:group style="position:absolute;left:9462;top:8448;width:2185;height:2" coordorigin="9462,8448" coordsize="2185,2">
              <v:shape style="position:absolute;left:9462;top:8448;width:2185;height:2" coordorigin="9462,8448" coordsize="2185,0" path="m9462,8448l11647,8448e" filled="f" stroked="t" strokeweight=".237985pt" strokecolor="#939393">
                <v:path arrowok="t"/>
              </v:shape>
            </v:group>
            <v:group style="position:absolute;left:11652;top:8041;width:2;height:440" coordorigin="11652,8041" coordsize="2,440">
              <v:shape style="position:absolute;left:11652;top:8041;width:2;height:440" coordorigin="11652,8041" coordsize="0,440" path="m11652,8481l11652,8041e" filled="f" stroked="t" strokeweight=".47597pt" strokecolor="#3B3B3B">
                <v:path arrowok="t"/>
              </v:shape>
            </v:group>
            <v:group style="position:absolute;left:2508;top:8419;width:2;height:746" coordorigin="2508,8419" coordsize="2,746">
              <v:shape style="position:absolute;left:2508;top:8419;width:2;height:746" coordorigin="2508,8419" coordsize="0,746" path="m2508,9165l2508,8419e" filled="f" stroked="t" strokeweight=".47597pt" strokecolor="#3B3B3B">
                <v:path arrowok="t"/>
              </v:shape>
            </v:group>
            <v:group style="position:absolute;left:466;top:9134;width:11195;height:2" coordorigin="466,9134" coordsize="11195,2">
              <v:shape style="position:absolute;left:466;top:9134;width:11195;height:2" coordorigin="466,9134" coordsize="11195,0" path="m466,9134l11661,9134e" filled="f" stroked="t" strokeweight=".713954pt" strokecolor="#575757">
                <v:path arrowok="t"/>
              </v:shape>
            </v:group>
            <v:group style="position:absolute;left:11656;top:9093;width:2;height:330" coordorigin="11656,9093" coordsize="2,330">
              <v:shape style="position:absolute;left:11656;top:9093;width:2;height:330" coordorigin="11656,9093" coordsize="0,330" path="m11656,9423l11656,9093e" filled="f" stroked="t" strokeweight=".47597pt" strokecolor="#444444">
                <v:path arrowok="t"/>
              </v:shape>
            </v:group>
            <v:group style="position:absolute;left:2506;top:9093;width:2;height:559" coordorigin="2506,9093" coordsize="2,559">
              <v:shape style="position:absolute;left:2506;top:9093;width:2;height:559" coordorigin="2506,9093" coordsize="0,559" path="m2506,9653l2506,9093e" filled="f" stroked="t" strokeweight=".47597pt" strokecolor="#545454">
                <v:path arrowok="t"/>
              </v:shape>
            </v:group>
            <v:group style="position:absolute;left:471;top:9978;width:747;height:2" coordorigin="471,9978" coordsize="747,2">
              <v:shape style="position:absolute;left:471;top:9978;width:747;height:2" coordorigin="471,9978" coordsize="747,0" path="m471,9978l1218,9978e" filled="f" stroked="t" strokeweight=".713954pt" strokecolor="#545454">
                <v:path arrowok="t"/>
              </v:shape>
            </v:group>
            <v:group style="position:absolute;left:1095;top:9978;width:771;height:2" coordorigin="1095,9978" coordsize="771,2">
              <v:shape style="position:absolute;left:1095;top:9978;width:771;height:2" coordorigin="1095,9978" coordsize="771,0" path="m1095,9978l1866,9978e" filled="f" stroked="t" strokeweight=".47597pt" strokecolor="#3B3B3B">
                <v:path arrowok="t"/>
              </v:shape>
            </v:group>
            <v:group style="position:absolute;left:1809;top:9980;width:5712;height:2" coordorigin="1809,9980" coordsize="5712,2">
              <v:shape style="position:absolute;left:1809;top:9980;width:5712;height:2" coordorigin="1809,9980" coordsize="5712,0" path="m1809,9980l7520,9980e" filled="f" stroked="t" strokeweight=".713954pt" strokecolor="#5B5B5B">
                <v:path arrowok="t"/>
              </v:shape>
            </v:group>
            <v:group style="position:absolute;left:2506;top:9595;width:2;height:411" coordorigin="2506,9595" coordsize="2,411">
              <v:shape style="position:absolute;left:2506;top:9595;width:2;height:411" coordorigin="2506,9595" coordsize="0,411" path="m2506,10006l2506,9595e" filled="f" stroked="t" strokeweight=".47597pt" strokecolor="#3F3F3F">
                <v:path arrowok="t"/>
              </v:shape>
            </v:group>
            <v:group style="position:absolute;left:7463;top:9983;width:219;height:2" coordorigin="7463,9983" coordsize="219,2">
              <v:shape style="position:absolute;left:7463;top:9983;width:219;height:2" coordorigin="7463,9983" coordsize="219,0" path="m7463,9983l7682,9983e" filled="f" stroked="t" strokeweight=".47597pt" strokecolor="#444444">
                <v:path arrowok="t"/>
              </v:shape>
            </v:group>
            <v:group style="position:absolute;left:7625;top:9983;width:1028;height:2" coordorigin="7625,9983" coordsize="1028,2">
              <v:shape style="position:absolute;left:7625;top:9983;width:1028;height:2" coordorigin="7625,9983" coordsize="1028,0" path="m7625,9983l8653,9983e" filled="f" stroked="t" strokeweight=".951939pt" strokecolor="#5B5B5B">
                <v:path arrowok="t"/>
              </v:shape>
            </v:group>
            <v:group style="position:absolute;left:8596;top:9983;width:652;height:2" coordorigin="8596,9983" coordsize="652,2">
              <v:shape style="position:absolute;left:8596;top:9983;width:652;height:2" coordorigin="8596,9983" coordsize="652,0" path="m8596,9983l9248,9983e" filled="f" stroked="t" strokeweight=".47597pt" strokecolor="#383838">
                <v:path arrowok="t"/>
              </v:shape>
            </v:group>
            <v:group style="position:absolute;left:9191;top:9980;width:2480;height:2" coordorigin="9191,9980" coordsize="2480,2">
              <v:shape style="position:absolute;left:9191;top:9980;width:2480;height:2" coordorigin="9191,9980" coordsize="2480,0" path="m9191,9980l11671,9980e" filled="f" stroked="t" strokeweight=".713954pt" strokecolor="#575757">
                <v:path arrowok="t"/>
              </v:shape>
            </v:group>
            <v:group style="position:absolute;left:466;top:10217;width:3541;height:2" coordorigin="466,10217" coordsize="3541,2">
              <v:shape style="position:absolute;left:466;top:10217;width:3541;height:2" coordorigin="466,10217" coordsize="3541,0" path="m466,10217l4008,10217e" filled="f" stroked="t" strokeweight=".713954pt" strokecolor="#4F4F4F">
                <v:path arrowok="t"/>
              </v:shape>
            </v:group>
            <v:group style="position:absolute;left:2511;top:9935;width:2;height:330" coordorigin="2511,9935" coordsize="2,330">
              <v:shape style="position:absolute;left:2511;top:9935;width:2;height:330" coordorigin="2511,9935" coordsize="0,330" path="m2511,10265l2511,9935e" filled="f" stroked="t" strokeweight=".237985pt" strokecolor="#383838">
                <v:path arrowok="t"/>
              </v:shape>
            </v:group>
            <v:group style="position:absolute;left:3951;top:10222;width:214;height:2" coordorigin="3951,10222" coordsize="214,2">
              <v:shape style="position:absolute;left:3951;top:10222;width:214;height:2" coordorigin="3951,10222" coordsize="214,0" path="m3951,10222l4165,10222e" filled="f" stroked="t" strokeweight=".47597pt" strokecolor="#2B2B2B">
                <v:path arrowok="t"/>
              </v:shape>
            </v:group>
            <v:group style="position:absolute;left:4108;top:10219;width:4331;height:2" coordorigin="4108,10219" coordsize="4331,2">
              <v:shape style="position:absolute;left:4108;top:10219;width:4331;height:2" coordorigin="4108,10219" coordsize="4331,0" path="m4108,10219l8439,10219e" filled="f" stroked="t" strokeweight=".713954pt" strokecolor="#5B5B5B">
                <v:path arrowok="t"/>
              </v:shape>
            </v:group>
            <v:group style="position:absolute;left:8382;top:10224;width:271;height:2" coordorigin="8382,10224" coordsize="271,2">
              <v:shape style="position:absolute;left:8382;top:10224;width:271;height:2" coordorigin="8382,10224" coordsize="271,0" path="m8382,10224l8653,10224e" filled="f" stroked="t" strokeweight=".951939pt" strokecolor="#707070">
                <v:path arrowok="t"/>
              </v:shape>
            </v:group>
            <v:group style="position:absolute;left:8596;top:10222;width:652;height:2" coordorigin="8596,10222" coordsize="652,2">
              <v:shape style="position:absolute;left:8596;top:10222;width:652;height:2" coordorigin="8596,10222" coordsize="652,0" path="m8596,10222l9248,10222e" filled="f" stroked="t" strokeweight=".47597pt" strokecolor="#3B3B3B">
                <v:path arrowok="t"/>
              </v:shape>
            </v:group>
            <v:group style="position:absolute;left:9191;top:10222;width:2480;height:2" coordorigin="9191,10222" coordsize="2480,2">
              <v:shape style="position:absolute;left:9191;top:10222;width:2480;height:2" coordorigin="9191,10222" coordsize="2480,0" path="m9191,10222l11671,10222e" filled="f" stroked="t" strokeweight=".713954pt" strokecolor="#575757">
                <v:path arrowok="t"/>
              </v:shape>
            </v:group>
            <v:group style="position:absolute;left:11664;top:6196;width:2;height:7936" coordorigin="11664,6196" coordsize="2,7936">
              <v:shape style="position:absolute;left:11664;top:6196;width:2;height:7936" coordorigin="11664,6196" coordsize="0,7936" path="m11664,14132l11664,6196e" filled="f" stroked="t" strokeweight=".47597pt" strokecolor="#575757">
                <v:path arrowok="t"/>
              </v:shape>
            </v:group>
            <v:group style="position:absolute;left:466;top:10458;width:6625;height:2" coordorigin="466,10458" coordsize="6625,2">
              <v:shape style="position:absolute;left:466;top:10458;width:6625;height:2" coordorigin="466,10458" coordsize="6625,0" path="m466,10458l7092,10458e" filled="f" stroked="t" strokeweight=".713954pt" strokecolor="#545454">
                <v:path arrowok="t"/>
              </v:shape>
            </v:group>
            <v:group style="position:absolute;left:2508;top:10193;width:2;height:531" coordorigin="2508,10193" coordsize="2,531">
              <v:shape style="position:absolute;left:2508;top:10193;width:2;height:531" coordorigin="2508,10193" coordsize="0,531" path="m2508,10724l2508,10193e" filled="f" stroked="t" strokeweight=".47597pt" strokecolor="#545454">
                <v:path arrowok="t"/>
              </v:shape>
            </v:group>
            <v:group style="position:absolute;left:7035;top:10461;width:485;height:2" coordorigin="7035,10461" coordsize="485,2">
              <v:shape style="position:absolute;left:7035;top:10461;width:485;height:2" coordorigin="7035,10461" coordsize="485,0" path="m7035,10461l7520,10461e" filled="f" stroked="t" strokeweight=".47597pt" strokecolor="#2B2B2B">
                <v:path arrowok="t"/>
              </v:shape>
            </v:group>
            <v:group style="position:absolute;left:7463;top:10458;width:1066;height:2" coordorigin="7463,10458" coordsize="1066,2">
              <v:shape style="position:absolute;left:7463;top:10458;width:1066;height:2" coordorigin="7463,10458" coordsize="1066,0" path="m7463,10458l8529,10458e" filled="f" stroked="t" strokeweight=".713954pt" strokecolor="#606060">
                <v:path arrowok="t"/>
              </v:shape>
            </v:group>
            <v:group style="position:absolute;left:8382;top:10458;width:866;height:2" coordorigin="8382,10458" coordsize="866,2">
              <v:shape style="position:absolute;left:8382;top:10458;width:866;height:2" coordorigin="8382,10458" coordsize="866,0" path="m8382,10458l9248,10458e" filled="f" stroked="t" strokeweight=".47597pt" strokecolor="#484848">
                <v:path arrowok="t"/>
              </v:shape>
            </v:group>
            <v:group style="position:absolute;left:9096;top:10458;width:2575;height:2" coordorigin="9096,10458" coordsize="2575,2">
              <v:shape style="position:absolute;left:9096;top:10458;width:2575;height:2" coordorigin="9096,10458" coordsize="2575,0" path="m9096,10458l11671,10458e" filled="f" stroked="t" strokeweight=".713954pt" strokecolor="#5B5B5B">
                <v:path arrowok="t"/>
              </v:shape>
            </v:group>
            <v:group style="position:absolute;left:452;top:10987;width:1385;height:2" coordorigin="452,10987" coordsize="1385,2">
              <v:shape style="position:absolute;left:452;top:10987;width:1385;height:2" coordorigin="452,10987" coordsize="1385,0" path="m452,10987l1837,10987e" filled="f" stroked="t" strokeweight=".237985pt" strokecolor="#4F4F4F">
                <v:path arrowok="t"/>
              </v:shape>
            </v:group>
            <v:group style="position:absolute;left:1837;top:10987;width:647;height:2" coordorigin="1837,10987" coordsize="647,2">
              <v:shape style="position:absolute;left:1837;top:10987;width:647;height:2" coordorigin="1837,10987" coordsize="647,0" path="m1837,10987l2485,10987e" filled="f" stroked="t" strokeweight=".237985pt" strokecolor="#000000">
                <v:path arrowok="t"/>
              </v:shape>
            </v:group>
            <v:group style="position:absolute;left:2480;top:10700;width:2;height:292" coordorigin="2480,10700" coordsize="2,292">
              <v:shape style="position:absolute;left:2480;top:10700;width:2;height:292" coordorigin="2480,10700" coordsize="0,292" path="m2480,10991l2480,10700e" filled="f" stroked="t" strokeweight=".237985pt" strokecolor="#4F4F4F">
                <v:path arrowok="t"/>
              </v:shape>
            </v:group>
            <v:group style="position:absolute;left:2480;top:10987;width:566;height:2" coordorigin="2480,10987" coordsize="566,2">
              <v:shape style="position:absolute;left:2480;top:10987;width:566;height:2" coordorigin="2480,10987" coordsize="566,0" path="m2480,10987l3046,10987e" filled="f" stroked="t" strokeweight=".237985pt" strokecolor="#606060">
                <v:path arrowok="t"/>
              </v:shape>
            </v:group>
            <v:group style="position:absolute;left:3046;top:10987;width:933;height:2" coordorigin="3046,10987" coordsize="933,2">
              <v:shape style="position:absolute;left:3046;top:10987;width:933;height:2" coordorigin="3046,10987" coordsize="933,0" path="m3046,10987l3979,10987e" filled="f" stroked="t" strokeweight=".237985pt" strokecolor="#4B4B4B">
                <v:path arrowok="t"/>
              </v:shape>
            </v:group>
            <v:group style="position:absolute;left:3951;top:11003;width:138;height:2" coordorigin="3951,11003" coordsize="138,2">
              <v:shape style="position:absolute;left:3951;top:11003;width:138;height:2" coordorigin="3951,11003" coordsize="138,0" path="m3951,11003l4089,11003e" filled="f" stroked="t" strokeweight=".713954pt" strokecolor="#383838">
                <v:path arrowok="t"/>
              </v:shape>
            </v:group>
            <v:group style="position:absolute;left:4136;top:10987;width:1614;height:2" coordorigin="4136,10987" coordsize="1614,2">
              <v:shape style="position:absolute;left:4136;top:10987;width:1614;height:2" coordorigin="4136,10987" coordsize="1614,0" path="m4136,10987l5750,10987e" filled="f" stroked="t" strokeweight=".237985pt" strokecolor="#000000">
                <v:path arrowok="t"/>
              </v:shape>
            </v:group>
            <v:group style="position:absolute;left:5750;top:10987;width:1076;height:2" coordorigin="5750,10987" coordsize="1076,2">
              <v:shape style="position:absolute;left:5750;top:10987;width:1076;height:2" coordorigin="5750,10987" coordsize="1076,0" path="m5750,10987l6825,10987e" filled="f" stroked="t" strokeweight=".237985pt" strokecolor="#747474">
                <v:path arrowok="t"/>
              </v:shape>
            </v:group>
            <v:group style="position:absolute;left:6825;top:10987;width:238;height:2" coordorigin="6825,10987" coordsize="238,2">
              <v:shape style="position:absolute;left:6825;top:10987;width:238;height:2" coordorigin="6825,10987" coordsize="238,0" path="m6825,10987l7063,10987e" filled="f" stroked="t" strokeweight=".237985pt" strokecolor="#000000">
                <v:path arrowok="t"/>
              </v:shape>
            </v:group>
            <v:group style="position:absolute;left:7063;top:10987;width:428;height:2" coordorigin="7063,10987" coordsize="428,2">
              <v:shape style="position:absolute;left:7063;top:10987;width:428;height:2" coordorigin="7063,10987" coordsize="428,0" path="m7063,10987l7492,10987e" filled="f" stroked="t" strokeweight=".237985pt" strokecolor="#3F3F3F">
                <v:path arrowok="t"/>
              </v:shape>
            </v:group>
            <v:group style="position:absolute;left:7492;top:10987;width:4155;height:2" coordorigin="7492,10987" coordsize="4155,2">
              <v:shape style="position:absolute;left:7492;top:10987;width:4155;height:2" coordorigin="7492,10987" coordsize="4155,0" path="m7492,10987l11647,10987e" filled="f" stroked="t" strokeweight=".237985pt" strokecolor="#000000">
                <v:path arrowok="t"/>
              </v:shape>
            </v:group>
            <v:group style="position:absolute;left:471;top:11175;width:7049;height:2" coordorigin="471,11175" coordsize="7049,2">
              <v:shape style="position:absolute;left:471;top:11175;width:7049;height:2" coordorigin="471,11175" coordsize="7049,0" path="m471,11175l7520,11175e" filled="f" stroked="t" strokeweight=".713954pt" strokecolor="#575757">
                <v:path arrowok="t"/>
              </v:shape>
            </v:group>
            <v:group style="position:absolute;left:2511;top:10977;width:2;height:464" coordorigin="2511,10977" coordsize="2,464">
              <v:shape style="position:absolute;left:2511;top:10977;width:2;height:464" coordorigin="2511,10977" coordsize="0,464" path="m2511,11441l2511,10977e" filled="f" stroked="t" strokeweight=".237985pt" strokecolor="#3F3F3F">
                <v:path arrowok="t"/>
              </v:shape>
            </v:group>
            <v:group style="position:absolute;left:7463;top:11178;width:219;height:2" coordorigin="7463,11178" coordsize="219,2">
              <v:shape style="position:absolute;left:7463;top:11178;width:219;height:2" coordorigin="7463,11178" coordsize="219,0" path="m7463,11178l7682,11178e" filled="f" stroked="t" strokeweight=".47597pt" strokecolor="#484848">
                <v:path arrowok="t"/>
              </v:shape>
            </v:group>
            <v:group style="position:absolute;left:7625;top:11178;width:904;height:2" coordorigin="7625,11178" coordsize="904,2">
              <v:shape style="position:absolute;left:7625;top:11178;width:904;height:2" coordorigin="7625,11178" coordsize="904,0" path="m7625,11178l8529,11178e" filled="f" stroked="t" strokeweight=".951939pt" strokecolor="#646464">
                <v:path arrowok="t"/>
              </v:shape>
            </v:group>
            <v:group style="position:absolute;left:8382;top:11175;width:271;height:2" coordorigin="8382,11175" coordsize="271,2">
              <v:shape style="position:absolute;left:8382;top:11175;width:271;height:2" coordorigin="8382,11175" coordsize="271,0" path="m8382,11175l8653,11175e" filled="f" stroked="t" strokeweight=".713954pt" strokecolor="#4B4B4B">
                <v:path arrowok="t"/>
              </v:shape>
            </v:group>
            <v:group style="position:absolute;left:8596;top:11178;width:652;height:2" coordorigin="8596,11178" coordsize="652,2">
              <v:shape style="position:absolute;left:8596;top:11178;width:652;height:2" coordorigin="8596,11178" coordsize="652,0" path="m8596,11178l9248,11178e" filled="f" stroked="t" strokeweight=".47597pt" strokecolor="#2F2F2F">
                <v:path arrowok="t"/>
              </v:shape>
            </v:group>
            <v:group style="position:absolute;left:9191;top:11178;width:2480;height:2" coordorigin="9191,11178" coordsize="2480,2">
              <v:shape style="position:absolute;left:9191;top:11178;width:2480;height:2" coordorigin="9191,11178" coordsize="2480,0" path="m9191,11178l11671,11178e" filled="f" stroked="t" strokeweight=".713954pt" strokecolor="#575757">
                <v:path arrowok="t"/>
              </v:shape>
            </v:group>
            <v:group style="position:absolute;left:471;top:11412;width:690;height:2" coordorigin="471,11412" coordsize="690,2">
              <v:shape style="position:absolute;left:471;top:11412;width:690;height:2" coordorigin="471,11412" coordsize="690,0" path="m471,11412l1161,11412e" filled="f" stroked="t" strokeweight=".951939pt" strokecolor="#606060">
                <v:path arrowok="t"/>
              </v:shape>
            </v:group>
            <v:group style="position:absolute;left:1130;top:11163;width:2;height:1606" coordorigin="1130,11163" coordsize="2,1606">
              <v:shape style="position:absolute;left:1130;top:11163;width:2;height:1606" coordorigin="1130,11163" coordsize="0,1606" path="m1130,12770l1130,11163e" filled="f" stroked="t" strokeweight=".951939pt" strokecolor="#545454">
                <v:path arrowok="t"/>
              </v:shape>
            </v:group>
            <v:group style="position:absolute;left:1090;top:11414;width:1423;height:2" coordorigin="1090,11414" coordsize="1423,2">
              <v:shape style="position:absolute;left:1090;top:11414;width:1423;height:2" coordorigin="1090,11414" coordsize="1423,0" path="m1090,11414l2513,11414e" filled="f" stroked="t" strokeweight=".47597pt" strokecolor="#444444">
                <v:path arrowok="t"/>
              </v:shape>
            </v:group>
            <v:group style="position:absolute;left:1844;top:11159;width:2;height:1611" coordorigin="1844,11159" coordsize="2,1611">
              <v:shape style="position:absolute;left:1844;top:11159;width:2;height:1611" coordorigin="1844,11159" coordsize="0,1611" path="m1844,12770l1844,11159e" filled="f" stroked="t" strokeweight=".713954pt" strokecolor="#4F4F4F">
                <v:path arrowok="t"/>
              </v:shape>
            </v:group>
            <v:group style="position:absolute;left:2451;top:11419;width:9220;height:2" coordorigin="2451,11419" coordsize="9220,2">
              <v:shape style="position:absolute;left:2451;top:11419;width:9220;height:2" coordorigin="2451,11419" coordsize="9220,0" path="m2451,11419l11671,11419e" filled="f" stroked="t" strokeweight=".713954pt" strokecolor="#575757">
                <v:path arrowok="t"/>
              </v:shape>
            </v:group>
            <v:group style="position:absolute;left:7497;top:11173;width:2;height:1004" coordorigin="7497,11173" coordsize="2,1004">
              <v:shape style="position:absolute;left:7497;top:11173;width:2;height:1004" coordorigin="7497,11173" coordsize="0,1004" path="m7497,12177l7497,11173e" filled="f" stroked="t" strokeweight=".713954pt" strokecolor="#545454">
                <v:path arrowok="t"/>
              </v:shape>
            </v:group>
            <v:group style="position:absolute;left:483;top:11369;width:2;height:4365" coordorigin="483,11369" coordsize="2,4365">
              <v:shape style="position:absolute;left:483;top:11369;width:2;height:4365" coordorigin="483,11369" coordsize="0,4365" path="m483,15734l483,11369e" filled="f" stroked="t" strokeweight=".713954pt" strokecolor="#606060">
                <v:path arrowok="t"/>
              </v:shape>
            </v:group>
            <v:group style="position:absolute;left:2511;top:11369;width:2;height:354" coordorigin="2511,11369" coordsize="2,354">
              <v:shape style="position:absolute;left:2511;top:11369;width:2;height:354" coordorigin="2511,11369" coordsize="0,354" path="m2511,11723l2511,11369e" filled="f" stroked="t" strokeweight=".237985pt" strokecolor="#5B5B5B">
                <v:path arrowok="t"/>
              </v:shape>
            </v:group>
            <v:group style="position:absolute;left:481;top:11881;width:2;height:559" coordorigin="481,11881" coordsize="2,559">
              <v:shape style="position:absolute;left:481;top:11881;width:2;height:559" coordorigin="481,11881" coordsize="0,559" path="m481,12440l481,11881e" filled="f" stroked="t" strokeweight=".47597pt" strokecolor="#444444">
                <v:path arrowok="t"/>
              </v:shape>
            </v:group>
            <v:group style="position:absolute;left:7499;top:12120;width:2;height:320" coordorigin="7499,12120" coordsize="2,320">
              <v:shape style="position:absolute;left:7499;top:12120;width:2;height:320" coordorigin="7499,12120" coordsize="0,320" path="m7499,12440l7499,12120e" filled="f" stroked="t" strokeweight=".47597pt" strokecolor="#3F3F3F">
                <v:path arrowok="t"/>
              </v:shape>
            </v:group>
            <v:group style="position:absolute;left:11666;top:12120;width:2;height:320" coordorigin="11666,12120" coordsize="2,320">
              <v:shape style="position:absolute;left:11666;top:12120;width:2;height:320" coordorigin="11666,12120" coordsize="0,320" path="m11666,12440l11666,12120e" filled="f" stroked="t" strokeweight=".47597pt" strokecolor="#383838">
                <v:path arrowok="t"/>
              </v:shape>
            </v:group>
            <v:group style="position:absolute;left:1133;top:12712;width:2;height:674" coordorigin="1133,12712" coordsize="2,674">
              <v:shape style="position:absolute;left:1133;top:12712;width:2;height:674" coordorigin="1133,12712" coordsize="0,674" path="m1133,13387l1133,12712e" filled="f" stroked="t" strokeweight=".47597pt" strokecolor="#282828">
                <v:path arrowok="t"/>
              </v:shape>
            </v:group>
            <v:group style="position:absolute;left:1847;top:12712;width:2;height:335" coordorigin="1847,12712" coordsize="2,335">
              <v:shape style="position:absolute;left:1847;top:12712;width:2;height:335" coordorigin="1847,12712" coordsize="0,335" path="m1847,13047l1847,12712e" filled="f" stroked="t" strokeweight=".47597pt" strokecolor="#2F2F2F">
                <v:path arrowok="t"/>
              </v:shape>
            </v:group>
            <v:group style="position:absolute;left:7499;top:12354;width:2;height:569" coordorigin="7499,12354" coordsize="2,569">
              <v:shape style="position:absolute;left:7499;top:12354;width:2;height:569" coordorigin="7499,12354" coordsize="0,569" path="m7499,12923l7499,12354e" filled="f" stroked="t" strokeweight=".951939pt" strokecolor="#606060">
                <v:path arrowok="t"/>
              </v:shape>
            </v:group>
            <v:group style="position:absolute;left:7501;top:12865;width:2;height:402" coordorigin="7501,12865" coordsize="2,402">
              <v:shape style="position:absolute;left:7501;top:12865;width:2;height:402" coordorigin="7501,12865" coordsize="0,402" path="m7501,13267l7501,12865e" filled="f" stroked="t" strokeweight=".47597pt" strokecolor="#2F2F2F">
                <v:path arrowok="t"/>
              </v:shape>
            </v:group>
            <v:group style="position:absolute;left:1852;top:12990;width:2;height:277" coordorigin="1852,12990" coordsize="2,277">
              <v:shape style="position:absolute;left:1852;top:12990;width:2;height:277" coordorigin="1852,12990" coordsize="0,277" path="m1852,13267l1852,12990e" filled="f" stroked="t" strokeweight=".713954pt" strokecolor="#484848">
                <v:path arrowok="t"/>
              </v:shape>
            </v:group>
            <v:group style="position:absolute;left:9343;top:13238;width:2327;height:2" coordorigin="9343,13238" coordsize="2327,2">
              <v:shape style="position:absolute;left:9343;top:13238;width:2327;height:2" coordorigin="9343,13238" coordsize="2327,0" path="m9343,13238l11671,13238e" filled="f" stroked="t" strokeweight="1.903878pt" strokecolor="#444F83">
                <v:path arrowok="t"/>
              </v:shape>
            </v:group>
            <v:group style="position:absolute;left:11668;top:12990;width:2;height:392" coordorigin="11668,12990" coordsize="2,392">
              <v:shape style="position:absolute;left:11668;top:12990;width:2;height:392" coordorigin="11668,12990" coordsize="0,392" path="m11668,13382l11668,12990e" filled="f" stroked="t" strokeweight=".47597pt" strokecolor="#3B3B3B">
                <v:path arrowok="t"/>
              </v:shape>
            </v:group>
            <v:group style="position:absolute;left:457;top:13353;width:1390;height:2" coordorigin="457,13353" coordsize="1390,2">
              <v:shape style="position:absolute;left:457;top:13353;width:1390;height:2" coordorigin="457,13353" coordsize="1390,0" path="m457,13353l1847,13353e" filled="f" stroked="t" strokeweight=".237985pt" strokecolor="#3F3F3F">
                <v:path arrowok="t"/>
              </v:shape>
            </v:group>
            <v:group style="position:absolute;left:2480;top:13018;width:2;height:339" coordorigin="2480,13018" coordsize="2,339">
              <v:shape style="position:absolute;left:2480;top:13018;width:2;height:339" coordorigin="2480,13018" coordsize="0,339" path="m2480,13358l2480,13018e" filled="f" stroked="t" strokeweight=".237985pt" strokecolor="#000000">
                <v:path arrowok="t"/>
              </v:shape>
            </v:group>
            <v:group style="position:absolute;left:1832;top:13353;width:652;height:2" coordorigin="1832,13353" coordsize="652,2">
              <v:shape style="position:absolute;left:1832;top:13353;width:652;height:2" coordorigin="1832,13353" coordsize="652,0" path="m1832,13353l2485,13353e" filled="f" stroked="t" strokeweight=".237985pt" strokecolor="#646464">
                <v:path arrowok="t"/>
              </v:shape>
            </v:group>
            <v:group style="position:absolute;left:1135;top:13324;width:2;height:2405" coordorigin="1135,13324" coordsize="2,2405">
              <v:shape style="position:absolute;left:1135;top:13324;width:2;height:2405" coordorigin="1135,13324" coordsize="0,2405" path="m1135,15729l1135,13324e" filled="f" stroked="t" strokeweight=".713954pt" strokecolor="#545454">
                <v:path arrowok="t"/>
              </v:shape>
            </v:group>
            <v:group style="position:absolute;left:1849;top:13095;width:2;height:808" coordorigin="1849,13095" coordsize="2,808">
              <v:shape style="position:absolute;left:1849;top:13095;width:2;height:808" coordorigin="1849,13095" coordsize="0,808" path="m1849,13903l1849,13095e" filled="f" stroked="t" strokeweight=".951939pt" strokecolor="#5B5B5B">
                <v:path arrowok="t"/>
              </v:shape>
            </v:group>
            <v:group style="position:absolute;left:2480;top:13353;width:2;height:277" coordorigin="2480,13353" coordsize="2,277">
              <v:shape style="position:absolute;left:2480;top:13353;width:2;height:277" coordorigin="2480,13353" coordsize="0,277" path="m2480,13630l2480,13353e" filled="f" stroked="t" strokeweight=".237985pt" strokecolor="#575757">
                <v:path arrowok="t"/>
              </v:shape>
            </v:group>
            <v:group style="position:absolute;left:7504;top:13200;width:2;height:583" coordorigin="7504,13200" coordsize="2,583">
              <v:shape style="position:absolute;left:7504;top:13200;width:2;height:583" coordorigin="7504,13200" coordsize="0,583" path="m7504,13783l7504,13200e" filled="f" stroked="t" strokeweight=".951939pt" strokecolor="#676767">
                <v:path arrowok="t"/>
              </v:shape>
            </v:group>
            <v:group style="position:absolute;left:11668;top:11159;width:2;height:4590" coordorigin="11668,11159" coordsize="2,4590">
              <v:shape style="position:absolute;left:11668;top:11159;width:2;height:4590" coordorigin="11668,11159" coordsize="0,4590" path="m11668,15748l11668,11159e" filled="f" stroked="t" strokeweight=".713954pt" strokecolor="#575757">
                <v:path arrowok="t"/>
              </v:shape>
            </v:group>
            <v:group style="position:absolute;left:481;top:13506;width:2;height:397" coordorigin="481,13506" coordsize="2,397">
              <v:shape style="position:absolute;left:481;top:13506;width:2;height:397" coordorigin="481,13506" coordsize="0,397" path="m481,13903l481,13506e" filled="f" stroked="t" strokeweight=".47597pt" strokecolor="#444444">
                <v:path arrowok="t"/>
              </v:shape>
            </v:group>
            <v:group style="position:absolute;left:2480;top:13630;width:2;height:1095" coordorigin="2480,13630" coordsize="2,1095">
              <v:shape style="position:absolute;left:2480;top:13630;width:2;height:1095" coordorigin="2480,13630" coordsize="0,1095" path="m2480,14725l2480,13630e" filled="f" stroked="t" strokeweight=".237985pt" strokecolor="#000000">
                <v:path arrowok="t"/>
              </v:shape>
            </v:group>
            <v:group style="position:absolute;left:11666;top:13530;width:2;height:535" coordorigin="11666,13530" coordsize="2,535">
              <v:shape style="position:absolute;left:11666;top:13530;width:2;height:535" coordorigin="11666,13530" coordsize="0,535" path="m11666,14065l11666,13530e" filled="f" stroked="t" strokeweight=".951939pt" strokecolor="#6B6B6B">
                <v:path arrowok="t"/>
              </v:shape>
            </v:group>
            <v:group style="position:absolute;left:7506;top:13726;width:2;height:492" coordorigin="7506,13726" coordsize="2,492">
              <v:shape style="position:absolute;left:7506;top:13726;width:2;height:492" coordorigin="7506,13726" coordsize="0,492" path="m7506,14218l7506,13726e" filled="f" stroked="t" strokeweight=".47597pt" strokecolor="#2B2B2B">
                <v:path arrowok="t"/>
              </v:shape>
            </v:group>
            <v:group style="position:absolute;left:1852;top:13846;width:2;height:373" coordorigin="1852,13846" coordsize="2,373">
              <v:shape style="position:absolute;left:1852;top:13846;width:2;height:373" coordorigin="1852,13846" coordsize="0,373" path="m1852,14218l1852,13846e" filled="f" stroked="t" strokeweight=".47597pt" strokecolor="#2F2F2F">
                <v:path arrowok="t"/>
              </v:shape>
            </v:group>
            <v:group style="position:absolute;left:11637;top:14104;width:2;height:86" coordorigin="11637,14104" coordsize="2,86">
              <v:shape style="position:absolute;left:11637;top:14104;width:2;height:86" coordorigin="11637,14104" coordsize="0,86" path="m11637,14190l11637,14104e" filled="f" stroked="t" strokeweight=".237985pt" strokecolor="#000000">
                <v:path arrowok="t"/>
              </v:shape>
            </v:group>
            <v:group style="position:absolute;left:1852;top:14161;width:2;height:1568" coordorigin="1852,14161" coordsize="2,1568">
              <v:shape style="position:absolute;left:1852;top:14161;width:2;height:1568" coordorigin="1852,14161" coordsize="0,1568" path="m1852,15729l1852,14161e" filled="f" stroked="t" strokeweight=".713954pt" strokecolor="#545454">
                <v:path arrowok="t"/>
              </v:shape>
            </v:group>
            <v:group style="position:absolute;left:7508;top:14161;width:2;height:1582" coordorigin="7508,14161" coordsize="2,1582">
              <v:shape style="position:absolute;left:7508;top:14161;width:2;height:1582" coordorigin="7508,14161" coordsize="0,1582" path="m7508,15744l7508,14161e" filled="f" stroked="t" strokeweight=".713954pt" strokecolor="#575757">
                <v:path arrowok="t"/>
              </v:shape>
            </v:group>
            <v:group style="position:absolute;left:485;top:14400;width:2;height:354" coordorigin="485,14400" coordsize="2,354">
              <v:shape style="position:absolute;left:485;top:14400;width:2;height:354" coordorigin="485,14400" coordsize="0,354" path="m485,14754l485,14400e" filled="f" stroked="t" strokeweight=".47597pt" strokecolor="#2B2B2B">
                <v:path arrowok="t"/>
              </v:shape>
            </v:group>
            <v:group style="position:absolute;left:1842;top:15736;width:6811;height:2" coordorigin="1842,15736" coordsize="6811,2">
              <v:shape style="position:absolute;left:1842;top:15736;width:6811;height:2" coordorigin="1842,15736" coordsize="6811,0" path="m1842,15736l8653,15736e" filled="f" stroked="t" strokeweight=".713954pt" strokecolor="#6B6B6B">
                <v:path arrowok="t"/>
              </v:shape>
            </v:group>
            <v:group style="position:absolute;left:485;top:15724;width:2028;height:2" coordorigin="485,15724" coordsize="2028,2">
              <v:shape style="position:absolute;left:485;top:15724;width:2028;height:2" coordorigin="485,15724" coordsize="2028,0" path="m485,15724l2513,15724e" filled="f" stroked="t" strokeweight=".47597pt" strokecolor="#4B4B4B">
                <v:path arrowok="t"/>
              </v:shape>
            </v:group>
            <v:group style="position:absolute;left:485;top:14697;width:2;height:1033" coordorigin="485,14697" coordsize="2,1033">
              <v:shape style="position:absolute;left:485;top:14697;width:2;height:1033" coordorigin="485,14697" coordsize="0,1033" path="m485,15729l485,14697e" filled="f" stroked="t" strokeweight=".713954pt" strokecolor="#575757">
                <v:path arrowok="t"/>
              </v:shape>
            </v:group>
            <v:group style="position:absolute;left:2480;top:14725;width:2;height:1009" coordorigin="2480,14725" coordsize="2,1009">
              <v:shape style="position:absolute;left:2480;top:14725;width:2;height:1009" coordorigin="2480,14725" coordsize="0,1009" path="m2480,15734l2480,14725e" filled="f" stroked="t" strokeweight=".237985pt" strokecolor="#444444">
                <v:path arrowok="t"/>
              </v:shape>
            </v:group>
            <v:group style="position:absolute;left:8596;top:15739;width:652;height:2" coordorigin="8596,15739" coordsize="652,2">
              <v:shape style="position:absolute;left:8596;top:15739;width:652;height:2" coordorigin="8596,15739" coordsize="652,0" path="m8596,15739l9248,15739e" filled="f" stroked="t" strokeweight=".47597pt" strokecolor="#4B4B4B">
                <v:path arrowok="t"/>
              </v:shape>
            </v:group>
            <v:group style="position:absolute;left:9191;top:15739;width:2480;height:2" coordorigin="9191,15739" coordsize="2480,2">
              <v:shape style="position:absolute;left:9191;top:15739;width:2480;height:2" coordorigin="9191,15739" coordsize="2480,0" path="m9191,15739l11671,15739e" filled="f" stroked="t" strokeweight=".713954pt" strokecolor="#676767">
                <v:path arrowok="t"/>
              </v:shape>
            </v:group>
            <v:group style="position:absolute;left:5914;top:4000;width:2;height:188" coordorigin="5914,4000" coordsize="2,188">
              <v:shape style="position:absolute;left:5914;top:4000;width:2;height:188" coordorigin="5914,4000" coordsize="0,188" path="m5914,4188l5914,4000e" filled="f" stroked="t" strokeweight="1.92pt" strokecolor="#EBEBEB">
                <v:path arrowok="t"/>
              </v:shape>
            </v:group>
            <v:group style="position:absolute;left:6644;top:3604;width:2;height:709" coordorigin="6644,3604" coordsize="2,709">
              <v:shape style="position:absolute;left:6644;top:3604;width:2;height:709" coordorigin="6644,3604" coordsize="0,709" path="m6644,4314l6644,3604e" filled="f" stroked="t" strokeweight="3.5632pt" strokecolor="#EBEBEB">
                <v:path arrowok="t"/>
              </v:shape>
            </v:group>
            <w10:wrap type="none"/>
          </v:group>
        </w:pict>
      </w:r>
      <w:r>
        <w:rPr>
          <w:sz w:val="16"/>
          <w:szCs w:val="16"/>
        </w:rPr>
      </w:r>
    </w:p>
    <w:p>
      <w:pPr>
        <w:spacing w:before="0" w:after="0" w:line="284" w:lineRule="exact"/>
        <w:ind w:left="2278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43434"/>
          <w:spacing w:val="-22"/>
          <w:w w:val="110"/>
          <w:b/>
          <w:bCs/>
          <w:position w:val="-3"/>
        </w:rPr>
        <w:t>A</w:t>
      </w:r>
      <w:r>
        <w:rPr>
          <w:rFonts w:ascii="Arial" w:hAnsi="Arial" w:cs="Arial" w:eastAsia="Arial"/>
          <w:sz w:val="27"/>
          <w:szCs w:val="27"/>
          <w:color w:val="313862"/>
          <w:spacing w:val="0"/>
          <w:w w:val="144"/>
          <w:b/>
          <w:bCs/>
          <w:position w:val="-3"/>
        </w:rPr>
        <w:t>lt</w:t>
      </w:r>
      <w:r>
        <w:rPr>
          <w:rFonts w:ascii="Arial" w:hAnsi="Arial" w:cs="Arial" w:eastAsia="Arial"/>
          <w:sz w:val="27"/>
          <w:szCs w:val="27"/>
          <w:color w:val="313862"/>
          <w:spacing w:val="-17"/>
          <w:w w:val="145"/>
          <w:b/>
          <w:bCs/>
          <w:position w:val="-3"/>
        </w:rPr>
        <w:t>e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118"/>
          <w:b/>
          <w:bCs/>
          <w:position w:val="-3"/>
        </w:rPr>
        <w:t>riın</w:t>
      </w:r>
      <w:r>
        <w:rPr>
          <w:rFonts w:ascii="Arial" w:hAnsi="Arial" w:cs="Arial" w:eastAsia="Arial"/>
          <w:sz w:val="27"/>
          <w:szCs w:val="27"/>
          <w:color w:val="343434"/>
          <w:spacing w:val="-44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107"/>
          <w:b/>
          <w:bCs/>
          <w:position w:val="-3"/>
        </w:rPr>
        <w:t>KÖSE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169" w:right="-83"/>
        <w:jc w:val="left"/>
        <w:tabs>
          <w:tab w:pos="22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1"/>
        </w:rPr>
        <w:t>Itfaiy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343434"/>
          <w:spacing w:val="1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98"/>
          <w:position w:val="-1"/>
        </w:rPr>
        <w:t>Kuze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98"/>
          <w:position w:val="-1"/>
        </w:rPr>
        <w:t>y</w:t>
      </w:r>
      <w:r>
        <w:rPr>
          <w:rFonts w:ascii="Arial" w:hAnsi="Arial" w:cs="Arial" w:eastAsia="Arial"/>
          <w:sz w:val="18"/>
          <w:szCs w:val="18"/>
          <w:color w:val="343434"/>
          <w:spacing w:val="-10"/>
          <w:w w:val="98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1"/>
        </w:rPr>
        <w:t>Bölg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343434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7"/>
          <w:position w:val="-1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84" w:lineRule="exact"/>
        <w:ind w:right="-20"/>
        <w:jc w:val="left"/>
        <w:tabs>
          <w:tab w:pos="4620" w:val="left"/>
          <w:tab w:pos="504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8"/>
          <w:w w:val="103"/>
          <w:position w:val="4"/>
        </w:rPr>
        <w:t>Adıgüz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3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76"/>
          <w:position w:val="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YILMAZ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</w:r>
      <w:r>
        <w:rPr>
          <w:rFonts w:ascii="Arial" w:hAnsi="Arial" w:cs="Arial" w:eastAsia="Arial"/>
          <w:sz w:val="21"/>
          <w:szCs w:val="21"/>
          <w:color w:val="727575"/>
          <w:spacing w:val="0"/>
          <w:w w:val="57"/>
          <w:i/>
          <w:position w:val="6"/>
        </w:rPr>
        <w:t>'-</w:t>
      </w:r>
      <w:r>
        <w:rPr>
          <w:rFonts w:ascii="Arial" w:hAnsi="Arial" w:cs="Arial" w:eastAsia="Arial"/>
          <w:sz w:val="21"/>
          <w:szCs w:val="21"/>
          <w:color w:val="727575"/>
          <w:spacing w:val="1"/>
          <w:w w:val="57"/>
          <w:i/>
          <w:position w:val="6"/>
        </w:rPr>
        <w:t>:</w:t>
      </w:r>
      <w:r>
        <w:rPr>
          <w:rFonts w:ascii="Arial" w:hAnsi="Arial" w:cs="Arial" w:eastAsia="Arial"/>
          <w:sz w:val="21"/>
          <w:szCs w:val="21"/>
          <w:color w:val="595B5B"/>
          <w:spacing w:val="0"/>
          <w:w w:val="37"/>
          <w:i/>
          <w:position w:val="6"/>
        </w:rPr>
        <w:t>-;,.</w:t>
      </w:r>
      <w:r>
        <w:rPr>
          <w:rFonts w:ascii="Arial" w:hAnsi="Arial" w:cs="Arial" w:eastAsia="Arial"/>
          <w:sz w:val="21"/>
          <w:szCs w:val="21"/>
          <w:color w:val="595B5B"/>
          <w:spacing w:val="0"/>
          <w:w w:val="100"/>
          <w:i/>
          <w:position w:val="6"/>
        </w:rPr>
        <w:tab/>
      </w:r>
      <w:r>
        <w:rPr>
          <w:rFonts w:ascii="Arial" w:hAnsi="Arial" w:cs="Arial" w:eastAsia="Arial"/>
          <w:sz w:val="21"/>
          <w:szCs w:val="21"/>
          <w:color w:val="595B5B"/>
          <w:spacing w:val="0"/>
          <w:w w:val="100"/>
          <w:i/>
          <w:position w:val="6"/>
        </w:rPr>
      </w:r>
      <w:r>
        <w:rPr>
          <w:rFonts w:ascii="Arial" w:hAnsi="Arial" w:cs="Arial" w:eastAsia="Arial"/>
          <w:sz w:val="21"/>
          <w:szCs w:val="21"/>
          <w:color w:val="484848"/>
          <w:spacing w:val="0"/>
          <w:w w:val="50"/>
          <w:i/>
          <w:position w:val="6"/>
        </w:rPr>
        <w:t>r::</w:t>
      </w:r>
      <w:r>
        <w:rPr>
          <w:rFonts w:ascii="Arial" w:hAnsi="Arial" w:cs="Arial" w:eastAsia="Arial"/>
          <w:sz w:val="21"/>
          <w:szCs w:val="21"/>
          <w:color w:val="484848"/>
          <w:spacing w:val="0"/>
          <w:w w:val="50"/>
          <w:i/>
          <w:position w:val="6"/>
        </w:rPr>
        <w:t> </w:t>
      </w:r>
      <w:r>
        <w:rPr>
          <w:rFonts w:ascii="Arial" w:hAnsi="Arial" w:cs="Arial" w:eastAsia="Arial"/>
          <w:sz w:val="21"/>
          <w:szCs w:val="21"/>
          <w:color w:val="484848"/>
          <w:spacing w:val="1"/>
          <w:w w:val="50"/>
          <w:i/>
          <w:position w:val="6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34"/>
          <w:position w:val="6"/>
        </w:rPr>
        <w:t>""</w:t>
      </w:r>
      <w:r>
        <w:rPr>
          <w:rFonts w:ascii="Arial" w:hAnsi="Arial" w:cs="Arial" w:eastAsia="Arial"/>
          <w:sz w:val="21"/>
          <w:szCs w:val="21"/>
          <w:color w:val="343434"/>
          <w:spacing w:val="10"/>
          <w:w w:val="134"/>
          <w:position w:val="6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76"/>
          <w:i/>
          <w:position w:val="6"/>
        </w:rPr>
        <w:t>.P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-17"/>
          <w:w w:val="100"/>
          <w:i/>
          <w:position w:val="6"/>
        </w:rPr>
        <w:t> </w:t>
      </w:r>
      <w:r>
        <w:rPr>
          <w:rFonts w:ascii="Arial" w:hAnsi="Arial" w:cs="Arial" w:eastAsia="Arial"/>
          <w:sz w:val="14"/>
          <w:szCs w:val="14"/>
          <w:color w:val="595B5B"/>
          <w:spacing w:val="0"/>
          <w:w w:val="169"/>
          <w:position w:val="-3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40" w:right="200"/>
          <w:cols w:num="2" w:equalWidth="0">
            <w:col w:w="4307" w:space="570"/>
            <w:col w:w="6503"/>
          </w:cols>
        </w:sectPr>
      </w:pPr>
      <w:rPr/>
    </w:p>
    <w:p>
      <w:pPr>
        <w:spacing w:before="74" w:after="0" w:line="216" w:lineRule="auto"/>
        <w:ind w:left="571" w:right="-149" w:firstLine="45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6"/>
          <w:szCs w:val="86"/>
          <w:color w:val="181A1A"/>
          <w:spacing w:val="-390"/>
          <w:w w:val="171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5"/>
          <w:szCs w:val="15"/>
          <w:color w:val="2B2D2D"/>
          <w:spacing w:val="6"/>
          <w:w w:val="116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2B2D2D"/>
          <w:spacing w:val="0"/>
          <w:w w:val="116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2B2D2D"/>
          <w:spacing w:val="0"/>
          <w:w w:val="116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B2D2D"/>
          <w:spacing w:val="0"/>
          <w:w w:val="103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B2D2D"/>
          <w:spacing w:val="0"/>
          <w:w w:val="103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B2D2D"/>
          <w:spacing w:val="0"/>
          <w:w w:val="107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6" w:right="558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3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90"/>
        </w:rPr>
        <w:t>BELE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1A1A"/>
          <w:spacing w:val="0"/>
          <w:w w:val="8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81A1A"/>
          <w:spacing w:val="0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81A1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6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6"/>
          <w:spacing w:val="-8"/>
          <w:w w:val="9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2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56" w:right="572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0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0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3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0"/>
        </w:rPr>
        <w:t>BAŞKANLIGJ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3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585" w:right="629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1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480" w:bottom="280" w:left="100" w:right="0"/>
          <w:cols w:num="2" w:equalWidth="0">
            <w:col w:w="1602" w:space="1787"/>
            <w:col w:w="8431"/>
          </w:cols>
        </w:sectPr>
      </w:pPr>
      <w:rPr/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35" w:after="0" w:line="214" w:lineRule="exact"/>
        <w:ind w:left="481" w:right="-20"/>
        <w:jc w:val="left"/>
        <w:tabs>
          <w:tab w:pos="1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  <w:position w:val="-1"/>
        </w:rPr>
        <w:t>31.05.2017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00" w:right="0"/>
        </w:sectPr>
      </w:pPr>
      <w:rPr/>
    </w:p>
    <w:p>
      <w:pPr>
        <w:spacing w:before="35" w:after="0" w:line="240" w:lineRule="auto"/>
        <w:ind w:left="109" w:right="-69"/>
        <w:jc w:val="left"/>
        <w:tabs>
          <w:tab w:pos="1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84"/>
        </w:rPr>
        <w:t>Do!ır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8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8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4"/>
        </w:rPr>
        <w:t>Karabagla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1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94"/>
        </w:rPr>
        <w:t>3886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No:16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05" w:right="-20"/>
        <w:jc w:val="left"/>
        <w:tabs>
          <w:tab w:pos="1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2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23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6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90" w:lineRule="exact"/>
        <w:ind w:right="-20"/>
        <w:jc w:val="left"/>
        <w:tabs>
          <w:tab w:pos="1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19"/>
          <w:szCs w:val="119"/>
          <w:color w:val="B5B5B5"/>
          <w:spacing w:val="0"/>
          <w:w w:val="18"/>
          <w:position w:val="-69"/>
        </w:rPr>
        <w:t>,</w:t>
      </w:r>
      <w:r>
        <w:rPr>
          <w:rFonts w:ascii="Arial" w:hAnsi="Arial" w:cs="Arial" w:eastAsia="Arial"/>
          <w:sz w:val="119"/>
          <w:szCs w:val="119"/>
          <w:color w:val="B5B5B5"/>
          <w:spacing w:val="0"/>
          <w:w w:val="18"/>
          <w:position w:val="-69"/>
        </w:rPr>
        <w:t>   </w:t>
      </w:r>
      <w:r>
        <w:rPr>
          <w:rFonts w:ascii="Arial" w:hAnsi="Arial" w:cs="Arial" w:eastAsia="Arial"/>
          <w:sz w:val="119"/>
          <w:szCs w:val="119"/>
          <w:color w:val="B5B5B5"/>
          <w:spacing w:val="28"/>
          <w:w w:val="18"/>
          <w:position w:val="-69"/>
        </w:rPr>
        <w:t> </w:t>
      </w:r>
      <w:r>
        <w:rPr>
          <w:rFonts w:ascii="Arial" w:hAnsi="Arial" w:cs="Arial" w:eastAsia="Arial"/>
          <w:sz w:val="119"/>
          <w:szCs w:val="119"/>
          <w:color w:val="B5B5B5"/>
          <w:spacing w:val="0"/>
          <w:w w:val="100"/>
          <w:position w:val="-69"/>
        </w:rPr>
        <w:t>-</w:t>
      </w:r>
      <w:r>
        <w:rPr>
          <w:rFonts w:ascii="Arial" w:hAnsi="Arial" w:cs="Arial" w:eastAsia="Arial"/>
          <w:sz w:val="119"/>
          <w:szCs w:val="119"/>
          <w:color w:val="B5B5B5"/>
          <w:spacing w:val="0"/>
          <w:w w:val="100"/>
          <w:position w:val="-69"/>
        </w:rPr>
        <w:tab/>
      </w:r>
      <w:r>
        <w:rPr>
          <w:rFonts w:ascii="Arial" w:hAnsi="Arial" w:cs="Arial" w:eastAsia="Arial"/>
          <w:sz w:val="119"/>
          <w:szCs w:val="119"/>
          <w:color w:val="B5B5B5"/>
          <w:spacing w:val="0"/>
          <w:w w:val="100"/>
          <w:position w:val="-69"/>
        </w:rPr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2"/>
          <w:position w:val="-3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2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9"/>
          <w:w w:val="8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2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2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4"/>
          <w:w w:val="8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  <w:position w:val="-3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1"/>
          <w:position w:val="-3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1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8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1"/>
          <w:position w:val="-3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2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  <w:position w:val="-3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00" w:right="0"/>
          <w:cols w:num="2" w:equalWidth="0">
            <w:col w:w="3378" w:space="2786"/>
            <w:col w:w="5656"/>
          </w:cols>
        </w:sectPr>
      </w:pPr>
      <w:rPr/>
    </w:p>
    <w:p>
      <w:pPr>
        <w:spacing w:before="0" w:after="0" w:line="194" w:lineRule="exact"/>
        <w:ind w:left="11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1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3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5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KuJianım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right="-20"/>
        <w:jc w:val="left"/>
        <w:tabs>
          <w:tab w:pos="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4.670654pt;margin-top:-42.155041pt;width:16.643340pt;height:81.173344pt;mso-position-horizontal-relative:page;mso-position-vertical-relative:paragraph;z-index:-10205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10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8" w:right="-20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D2D"/>
                      <w:spacing w:val="0"/>
                      <w:w w:val="103"/>
                    </w:rPr>
                    <w:t>er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93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1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AltınaAlma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2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01:40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00" w:right="0"/>
          <w:cols w:num="2" w:equalWidth="0">
            <w:col w:w="1509" w:space="4646"/>
            <w:col w:w="5665"/>
          </w:cols>
        </w:sectPr>
      </w:pPr>
      <w:rPr/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35" w:after="0" w:line="214" w:lineRule="exact"/>
        <w:ind w:left="109" w:right="-20"/>
        <w:jc w:val="left"/>
        <w:tabs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6"/>
          <w:position w:val="-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  <w:position w:val="-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3"/>
          <w:w w:val="55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  <w:position w:val="-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  <w:position w:val="-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6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  <w:position w:val="-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6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  <w:position w:val="-1"/>
        </w:rPr>
        <w:t>renlleınedi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00" w:right="0"/>
        </w:sectPr>
      </w:pPr>
      <w:rPr/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4" w:lineRule="exact"/>
        <w:ind w:left="109" w:right="-69"/>
        <w:jc w:val="left"/>
        <w:tabs>
          <w:tab w:pos="2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7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B2D2D"/>
          <w:spacing w:val="0"/>
          <w:w w:val="9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2B2D2D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B2D2D"/>
          <w:spacing w:val="-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0"/>
          <w:w w:val="100"/>
        </w:rPr>
        <w:t>:Ol</w:t>
      </w:r>
      <w:r>
        <w:rPr>
          <w:rFonts w:ascii="Times New Roman" w:hAnsi="Times New Roman" w:cs="Times New Roman" w:eastAsia="Times New Roman"/>
          <w:sz w:val="18"/>
          <w:szCs w:val="18"/>
          <w:color w:val="41424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:04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00" w:right="0"/>
          <w:cols w:num="2" w:equalWidth="0">
            <w:col w:w="2957" w:space="4634"/>
            <w:col w:w="4229"/>
          </w:cols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45" w:after="0" w:line="210" w:lineRule="exact"/>
        <w:ind w:left="109" w:right="2779" w:firstLine="207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eşyalarla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2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berabe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çökme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Binada: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20.000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Eşyada: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10.000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1" w:lineRule="exact"/>
        <w:ind w:left="109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Toplam:30.000TL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00" w:right="0"/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1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2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242"/>
          <w:w w:val="93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5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227" w:lineRule="auto"/>
        <w:ind w:left="33" w:right="471" w:firstLine="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93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3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39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3"/>
        </w:rPr>
        <w:t>tavanı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4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3"/>
        </w:rPr>
        <w:t>durolit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8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4"/>
          <w:w w:val="83"/>
        </w:rPr>
        <w:t>s</w:t>
      </w:r>
      <w:r>
        <w:rPr>
          <w:rFonts w:ascii="Arial" w:hAnsi="Arial" w:cs="Arial" w:eastAsia="Arial"/>
          <w:sz w:val="16"/>
          <w:szCs w:val="16"/>
          <w:color w:val="2B2D2D"/>
          <w:spacing w:val="0"/>
          <w:w w:val="83"/>
        </w:rPr>
        <w:t>t</w:t>
      </w:r>
      <w:r>
        <w:rPr>
          <w:rFonts w:ascii="Arial" w:hAnsi="Arial" w:cs="Arial" w:eastAsia="Arial"/>
          <w:sz w:val="16"/>
          <w:szCs w:val="16"/>
          <w:color w:val="2B2D2D"/>
          <w:spacing w:val="0"/>
          <w:w w:val="83"/>
        </w:rPr>
        <w:t>U</w:t>
      </w:r>
      <w:r>
        <w:rPr>
          <w:rFonts w:ascii="Arial" w:hAnsi="Arial" w:cs="Arial" w:eastAsia="Arial"/>
          <w:sz w:val="16"/>
          <w:szCs w:val="16"/>
          <w:color w:val="2B2D2D"/>
          <w:spacing w:val="-1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3"/>
        </w:rPr>
        <w:t>kiremit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8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çatılı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93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tava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arasında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gelişi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güzel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döşenmi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ısınma,deforme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Uklenme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1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vb.nedenlerde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3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3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3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3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2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3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2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89"/>
        </w:rPr>
        <w:t>izolelerini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2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rgani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tozları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varılmıştır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1" w:after="0" w:line="240" w:lineRule="auto"/>
        <w:ind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40" w:lineRule="atLeast"/>
        <w:ind w:left="86" w:right="1967" w:firstLine="6416"/>
        <w:jc w:val="left"/>
        <w:tabs>
          <w:tab w:pos="2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D2D"/>
          <w:w w:val="9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24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5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4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9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25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07.040009pt;margin-top:7.449341pt;width:182.399994pt;height:130.559998pt;mso-position-horizontal-relative:page;mso-position-vertical-relative:paragraph;z-index:-10203" type="#_x0000_t75">
            <v:imagedata r:id="rId8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D2D"/>
          <w:spacing w:val="0"/>
          <w:w w:val="100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00" w:right="0"/>
          <w:cols w:num="2" w:equalWidth="0">
            <w:col w:w="1589" w:space="600"/>
            <w:col w:w="9631"/>
          </w:cols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9.6pt;margin-top:26.88002pt;width:565.440002pt;height:760.319984pt;mso-position-horizontal-relative:page;mso-position-vertical-relative:page;z-index:-10204" coordorigin="192,538" coordsize="11309,15206">
            <v:shape style="position:absolute;left:192;top:2035;width:4762;height:710" type="#_x0000_t75">
              <v:imagedata r:id="rId9" o:title=""/>
            </v:shape>
            <v:shape style="position:absolute;left:9792;top:538;width:979;height:1133" type="#_x0000_t75">
              <v:imagedata r:id="rId10" o:title=""/>
            </v:shape>
            <v:group style="position:absolute;left:209;top:586;width:9529;height:2" coordorigin="209,586" coordsize="9529,2">
              <v:shape style="position:absolute;left:209;top:586;width:9529;height:2" coordorigin="209,586" coordsize="9529,0" path="m209,586l9738,586e" filled="f" stroked="t" strokeweight=".713954pt" strokecolor="#4F4F4F">
                <v:path arrowok="t"/>
              </v:shape>
            </v:group>
            <v:group style="position:absolute;left:2228;top:578;width:2;height:1511" coordorigin="2228,578" coordsize="2,1511">
              <v:shape style="position:absolute;left:2228;top:578;width:2;height:1511" coordorigin="2228,578" coordsize="0,1511" path="m2228,2089l2228,578e" filled="f" stroked="t" strokeweight=".713954pt" strokecolor="#444444">
                <v:path arrowok="t"/>
              </v:shape>
            </v:group>
            <v:group style="position:absolute;left:214;top:2080;width:2313;height:2" coordorigin="214,2080" coordsize="2313,2">
              <v:shape style="position:absolute;left:214;top:2080;width:2313;height:2" coordorigin="214,2080" coordsize="2313,0" path="m214,2080l2527,2080e" filled="f" stroked="t" strokeweight=".713954pt" strokecolor="#545454">
                <v:path arrowok="t"/>
              </v:shape>
            </v:group>
            <v:group style="position:absolute;left:8982;top:578;width:2;height:1501" coordorigin="8982,578" coordsize="2,1501">
              <v:shape style="position:absolute;left:8982;top:578;width:2;height:1501" coordorigin="8982,578" coordsize="0,1501" path="m8982,2080l8982,578e" filled="f" stroked="t" strokeweight=".713954pt" strokecolor="#4B4B4B">
                <v:path arrowok="t"/>
              </v:shape>
              <v:shape style="position:absolute;left:5664;top:2035;width:2995;height:691" type="#_x0000_t75">
                <v:imagedata r:id="rId11" o:title=""/>
              </v:shape>
            </v:group>
            <v:group style="position:absolute;left:4883;top:2292;width:762;height:2" coordorigin="4883,2292" coordsize="762,2">
              <v:shape style="position:absolute;left:4883;top:2292;width:762;height:2" coordorigin="4883,2292" coordsize="762,0" path="m4883,2292l5645,2292e" filled="f" stroked="t" strokeweight=".713954pt" strokecolor="#484848">
                <v:path arrowok="t"/>
              </v:shape>
            </v:group>
            <v:group style="position:absolute;left:4883;top:2510;width:762;height:2" coordorigin="4883,2510" coordsize="762,2">
              <v:shape style="position:absolute;left:4883;top:2510;width:762;height:2" coordorigin="4883,2510" coordsize="762,0" path="m4883,2510l5645,2510e" filled="f" stroked="t" strokeweight=".713954pt" strokecolor="#444444">
                <v:path arrowok="t"/>
              </v:shape>
            </v:group>
            <v:group style="position:absolute;left:6826;top:2730;width:4530;height:2" coordorigin="6826,2730" coordsize="4530,2">
              <v:shape style="position:absolute;left:6826;top:2730;width:4530;height:2" coordorigin="6826,2730" coordsize="4530,0" path="m6826,2730l11357,2730e" filled="f" stroked="t" strokeweight=".713954pt" strokecolor="#4F4F4F">
                <v:path arrowok="t"/>
              </v:shape>
            </v:group>
            <v:group style="position:absolute;left:209;top:2730;width:6284;height:2" coordorigin="209,2730" coordsize="6284,2">
              <v:shape style="position:absolute;left:209;top:2730;width:6284;height:2" coordorigin="209,2730" coordsize="6284,0" path="m209,2730l6493,2730e" filled="f" stroked="t" strokeweight=".713954pt" strokecolor="#4F4F4F">
                <v:path arrowok="t"/>
              </v:shape>
              <v:shape style="position:absolute;left:2189;top:2899;width:6086;height:4013" type="#_x0000_t75">
                <v:imagedata r:id="rId12" o:title=""/>
              </v:shape>
            </v:group>
            <v:group style="position:absolute;left:6826;top:2945;width:4535;height:2" coordorigin="6826,2945" coordsize="4535,2">
              <v:shape style="position:absolute;left:6826;top:2945;width:4535;height:2" coordorigin="6826,2945" coordsize="4535,0" path="m6826,2945l11361,2945e" filled="f" stroked="t" strokeweight=".713954pt" strokecolor="#4F4F4F">
                <v:path arrowok="t"/>
              </v:shape>
            </v:group>
            <v:group style="position:absolute;left:5797;top:2945;width:696;height:2" coordorigin="5797,2945" coordsize="696,2">
              <v:shape style="position:absolute;left:5797;top:2945;width:696;height:2" coordorigin="5797,2945" coordsize="696,0" path="m5797,2945l6493,2945e" filled="f" stroked="t" strokeweight=".713954pt" strokecolor="#4F4F4F">
                <v:path arrowok="t"/>
              </v:shape>
            </v:group>
            <v:group style="position:absolute;left:6826;top:3160;width:4568;height:2" coordorigin="6826,3160" coordsize="4568,2">
              <v:shape style="position:absolute;left:6826;top:3160;width:4568;height:2" coordorigin="6826,3160" coordsize="4568,0" path="m6826,3160l11395,3160e" filled="f" stroked="t" strokeweight=".713954pt" strokecolor="#4F4F4F">
                <v:path arrowok="t"/>
              </v:shape>
            </v:group>
            <v:group style="position:absolute;left:5693;top:3160;width:801;height:2" coordorigin="5693,3160" coordsize="801,2">
              <v:shape style="position:absolute;left:5693;top:3160;width:801;height:2" coordorigin="5693,3160" coordsize="801,0" path="m5693,3160l6493,3160e" filled="f" stroked="t" strokeweight=".713954pt" strokecolor="#4F4F4F">
                <v:path arrowok="t"/>
              </v:shape>
            </v:group>
            <v:group style="position:absolute;left:6821;top:3155;width:2;height:751" coordorigin="6821,3155" coordsize="2,751">
              <v:shape style="position:absolute;left:6821;top:3155;width:2;height:751" coordorigin="6821,3155" coordsize="0,751" path="m6821,3906l6821,3155e" filled="f" stroked="t" strokeweight=".713954pt" strokecolor="#4B4B4B">
                <v:path arrowok="t"/>
              </v:shape>
            </v:group>
            <v:group style="position:absolute;left:209;top:3901;width:1990;height:2" coordorigin="209,3901" coordsize="1990,2">
              <v:shape style="position:absolute;left:209;top:3901;width:1990;height:2" coordorigin="209,3901" coordsize="1990,0" path="m209,3901l2199,3901e" filled="f" stroked="t" strokeweight=".713954pt" strokecolor="#4B4B4B">
                <v:path arrowok="t"/>
              </v:shape>
            </v:group>
            <v:group style="position:absolute;left:7473;top:4394;width:3893;height:2" coordorigin="7473,4394" coordsize="3893,2">
              <v:shape style="position:absolute;left:7473;top:4394;width:3893;height:2" coordorigin="7473,4394" coordsize="3893,0" path="m7473,4394l11366,4394e" filled="f" stroked="t" strokeweight=".713954pt" strokecolor="#4F4F4F">
                <v:path arrowok="t"/>
              </v:shape>
            </v:group>
            <v:group style="position:absolute;left:4112;top:4174;width:7254;height:2" coordorigin="4112,4174" coordsize="7254,2">
              <v:shape style="position:absolute;left:4112;top:4174;width:7254;height:2" coordorigin="4112,4174" coordsize="7254,0" path="m4112,4174l11366,4174e" filled="f" stroked="t" strokeweight=".713954pt" strokecolor="#545454">
                <v:path arrowok="t"/>
              </v:shape>
            </v:group>
            <v:group style="position:absolute;left:205;top:5811;width:1994;height:2" coordorigin="205,5811" coordsize="1994,2">
              <v:shape style="position:absolute;left:205;top:5811;width:1994;height:2" coordorigin="205,5811" coordsize="1994,0" path="m205,5811l2199,5811e" filled="f" stroked="t" strokeweight=".713954pt" strokecolor="#4F4F4F">
                <v:path arrowok="t"/>
              </v:shape>
            </v:group>
            <v:group style="position:absolute;left:214;top:6669;width:1999;height:2" coordorigin="214,6669" coordsize="1999,2">
              <v:shape style="position:absolute;left:214;top:6669;width:1999;height:2" coordorigin="214,6669" coordsize="1999,0" path="m214,6669l2213,6669e" filled="f" stroked="t" strokeweight=".713954pt" strokecolor="#4B4B4B">
                <v:path arrowok="t"/>
              </v:shape>
              <v:shape style="position:absolute;left:192;top:8755;width:11309;height:2496" type="#_x0000_t75">
                <v:imagedata r:id="rId13" o:title=""/>
              </v:shape>
            </v:group>
            <v:group style="position:absolute;left:2232;top:6856;width:2;height:1893" coordorigin="2232,6856" coordsize="2,1893">
              <v:shape style="position:absolute;left:2232;top:6856;width:2;height:1893" coordorigin="2232,6856" coordsize="0,1893" path="m2232,8749l2232,6856e" filled="f" stroked="t" strokeweight=".713954pt" strokecolor="#3B3F3F">
                <v:path arrowok="t"/>
              </v:shape>
              <v:shape style="position:absolute;left:4781;top:7277;width:5798;height:768" type="#_x0000_t75">
                <v:imagedata r:id="rId14" o:title=""/>
              </v:shape>
            </v:group>
            <v:group style="position:absolute;left:209;top:7305;width:4560;height:2" coordorigin="209,7305" coordsize="4560,2">
              <v:shape style="position:absolute;left:209;top:7305;width:4560;height:2" coordorigin="209,7305" coordsize="4560,0" path="m209,7305l4769,7305e" filled="f" stroked="t" strokeweight=".713954pt" strokecolor="#4F4F4F">
                <v:path arrowok="t"/>
              </v:shape>
            </v:group>
            <v:group style="position:absolute;left:4793;top:4877;width:6578;height:2" coordorigin="4793,4877" coordsize="6578,2">
              <v:shape style="position:absolute;left:4793;top:4877;width:6578;height:2" coordorigin="4793,4877" coordsize="6578,0" path="m4793,4877l11371,4877e" filled="f" stroked="t" strokeweight=".713954pt" strokecolor="#646464">
                <v:path arrowok="t"/>
              </v:shape>
            </v:group>
            <v:group style="position:absolute;left:7473;top:5116;width:3893;height:2" coordorigin="7473,5116" coordsize="3893,2">
              <v:shape style="position:absolute;left:7473;top:5116;width:3893;height:2" coordorigin="7473,5116" coordsize="3893,0" path="m7473,5116l11366,5116e" filled="f" stroked="t" strokeweight=".713954pt" strokecolor="#5B5B5B">
                <v:path arrowok="t"/>
              </v:shape>
            </v:group>
            <v:group style="position:absolute;left:6740;top:5359;width:4631;height:2" coordorigin="6740,5359" coordsize="4631,2">
              <v:shape style="position:absolute;left:6740;top:5359;width:4631;height:2" coordorigin="6740,5359" coordsize="4631,0" path="m6740,5359l11371,5359e" filled="f" stroked="t" strokeweight=".713954pt" strokecolor="#545454">
                <v:path arrowok="t"/>
              </v:shape>
            </v:group>
            <v:group style="position:absolute;left:7473;top:5579;width:3893;height:2" coordorigin="7473,5579" coordsize="3893,2">
              <v:shape style="position:absolute;left:7473;top:5579;width:3893;height:2" coordorigin="7473,5579" coordsize="3893,0" path="m7473,5579l11366,5579e" filled="f" stroked="t" strokeweight=".713954pt" strokecolor="#4F4F4F">
                <v:path arrowok="t"/>
              </v:shape>
            </v:group>
            <v:group style="position:absolute;left:7682;top:5799;width:2;height:636" coordorigin="7682,5799" coordsize="2,636">
              <v:shape style="position:absolute;left:7682;top:5799;width:2;height:636" coordorigin="7682,5799" coordsize="0,636" path="m7682,6435l7682,5799e" filled="f" stroked="t" strokeweight=".951939pt" strokecolor="#545454">
                <v:path arrowok="t"/>
              </v:shape>
            </v:group>
            <v:group style="position:absolute;left:7473;top:6234;width:3903;height:2" coordorigin="7473,6234" coordsize="3903,2">
              <v:shape style="position:absolute;left:7473;top:6234;width:3903;height:2" coordorigin="7473,6234" coordsize="3903,0" path="m7473,6234l11376,6234e" filled="f" stroked="t" strokeweight=".713954pt" strokecolor="#545454">
                <v:path arrowok="t"/>
              </v:shape>
            </v:group>
            <v:group style="position:absolute;left:7473;top:6449;width:3908;height:2" coordorigin="7473,6449" coordsize="3908,2">
              <v:shape style="position:absolute;left:7473;top:6449;width:3908;height:2" coordorigin="7473,6449" coordsize="3908,0" path="m7473,6449l11380,6449e" filled="f" stroked="t" strokeweight=".713954pt" strokecolor="#4F4F4F">
                <v:path arrowok="t"/>
              </v:shape>
            </v:group>
            <v:group style="position:absolute;left:10462;top:7743;width:909;height:2" coordorigin="10462,7743" coordsize="909,2">
              <v:shape style="position:absolute;left:10462;top:7743;width:909;height:2" coordorigin="10462,7743" coordsize="909,0" path="m10462,7743l11371,7743e" filled="f" stroked="t" strokeweight=".951939pt" strokecolor="#575757">
                <v:path arrowok="t"/>
              </v:shape>
            </v:group>
            <v:group style="position:absolute;left:205;top:7965;width:11171;height:2" coordorigin="205,7965" coordsize="11171,2">
              <v:shape style="position:absolute;left:205;top:7965;width:11171;height:2" coordorigin="205,7965" coordsize="11171,0" path="m205,7965l11376,7965e" filled="f" stroked="t" strokeweight=".713954pt" strokecolor="#4F4F4F">
                <v:path arrowok="t"/>
              </v:shape>
            </v:group>
            <v:group style="position:absolute;left:10462;top:7528;width:914;height:2" coordorigin="10462,7528" coordsize="914,2">
              <v:shape style="position:absolute;left:10462;top:7528;width:914;height:2" coordorigin="10462,7528" coordsize="914,0" path="m10462,7528l11376,7528e" filled="f" stroked="t" strokeweight=".713954pt" strokecolor="#3B3B3B">
                <v:path arrowok="t"/>
              </v:shape>
            </v:group>
            <v:group style="position:absolute;left:209;top:8771;width:1514;height:2" coordorigin="209,8771" coordsize="1514,2">
              <v:shape style="position:absolute;left:209;top:8771;width:1514;height:2" coordorigin="209,8771" coordsize="1514,0" path="m209,8771l1723,8771e" filled="f" stroked="t" strokeweight=".713954pt" strokecolor="#4B4B4B">
                <v:path arrowok="t"/>
              </v:shape>
            </v:group>
            <v:group style="position:absolute;left:214;top:9655;width:1509;height:2" coordorigin="214,9655" coordsize="1509,2">
              <v:shape style="position:absolute;left:214;top:9655;width:1509;height:2" coordorigin="214,9655" coordsize="1509,0" path="m214,9655l1723,9655e" filled="f" stroked="t" strokeweight=".951939pt" strokecolor="#575757">
                <v:path arrowok="t"/>
              </v:shape>
            </v:group>
            <v:group style="position:absolute;left:214;top:9992;width:1614;height:2" coordorigin="214,9992" coordsize="1614,2">
              <v:shape style="position:absolute;left:214;top:9992;width:1614;height:2" coordorigin="214,9992" coordsize="1614,0" path="m214,9992l1828,9992e" filled="f" stroked="t" strokeweight=".713954pt" strokecolor="#484B4B">
                <v:path arrowok="t"/>
              </v:shape>
            </v:group>
            <v:group style="position:absolute;left:209;top:10226;width:1514;height:2" coordorigin="209,10226" coordsize="1514,2">
              <v:shape style="position:absolute;left:209;top:10226;width:1514;height:2" coordorigin="209,10226" coordsize="1514,0" path="m209,10226l1723,10226e" filled="f" stroked="t" strokeweight=".713954pt" strokecolor="#4B4F4F">
                <v:path arrowok="t"/>
              </v:shape>
            </v:group>
            <v:group style="position:absolute;left:985;top:11178;width:2;height:4461" coordorigin="985,11178" coordsize="2,4461">
              <v:shape style="position:absolute;left:985;top:11178;width:2;height:4461" coordorigin="985,11178" coordsize="0,4461" path="m985,15638l985,11178e" filled="f" stroked="t" strokeweight=".713954pt" strokecolor="#484848">
                <v:path arrowok="t"/>
              </v:shape>
            </v:group>
            <v:group style="position:absolute;left:4760;top:10920;width:6625;height:2" coordorigin="4760,10920" coordsize="6625,2">
              <v:shape style="position:absolute;left:4760;top:10920;width:6625;height:2" coordorigin="4760,10920" coordsize="6625,0" path="m4760,10920l11385,10920e" filled="f" stroked="t" strokeweight=".713954pt" strokecolor="#545454">
                <v:path arrowok="t"/>
              </v:shape>
            </v:group>
            <v:group style="position:absolute;left:7242;top:10915;width:2;height:4714" coordorigin="7242,10915" coordsize="2,4714">
              <v:shape style="position:absolute;left:7242;top:10915;width:2;height:4714" coordorigin="7242,10915" coordsize="0,4714" path="m7242,15629l7242,10915e" filled="f" stroked="t" strokeweight=".713954pt" strokecolor="#4F4F4F">
                <v:path arrowok="t"/>
              </v:shape>
            </v:group>
            <v:group style="position:absolute;left:5664;top:11154;width:5721;height:2" coordorigin="5664,11154" coordsize="5721,2">
              <v:shape style="position:absolute;left:5664;top:11154;width:5721;height:2" coordorigin="5664,11154" coordsize="5721,0" path="m5664,11154l11385,11154e" filled="f" stroked="t" strokeweight=".713954pt" strokecolor="#545454">
                <v:path arrowok="t"/>
              </v:shape>
            </v:group>
            <v:group style="position:absolute;left:1566;top:11178;width:2;height:4465" coordorigin="1566,11178" coordsize="2,4465">
              <v:shape style="position:absolute;left:1566;top:11178;width:2;height:4465" coordorigin="1566,11178" coordsize="0,4465" path="m1566,15643l1566,11178e" filled="f" stroked="t" strokeweight=".713954pt" strokecolor="#444444">
                <v:path arrowok="t"/>
              </v:shape>
              <v:shape style="position:absolute;left:2208;top:12154;width:4589;height:3590" type="#_x0000_t75">
                <v:imagedata r:id="rId15" o:title=""/>
              </v:shape>
            </v:group>
            <v:group style="position:absolute;left:214;top:13250;width:2004;height:2" coordorigin="214,13250" coordsize="2004,2">
              <v:shape style="position:absolute;left:214;top:13250;width:2004;height:2" coordorigin="214,13250" coordsize="2004,0" path="m214,13250l2218,13250e" filled="f" stroked="t" strokeweight=".713954pt" strokecolor="#575757">
                <v:path arrowok="t"/>
              </v:shape>
            </v:group>
            <v:group style="position:absolute;left:219;top:15634;width:1999;height:2" coordorigin="219,15634" coordsize="1999,2">
              <v:shape style="position:absolute;left:219;top:15634;width:1999;height:2" coordorigin="219,15634" coordsize="1999,0" path="m219,15634l2218,15634e" filled="f" stroked="t" strokeweight=".713954pt" strokecolor="#6B6B6B">
                <v:path arrowok="t"/>
              </v:shape>
            </v:group>
            <v:group style="position:absolute;left:1528;top:2945;width:790;height:2" coordorigin="1528,2945" coordsize="790,2">
              <v:shape style="position:absolute;left:1528;top:2945;width:790;height:2" coordorigin="1528,2945" coordsize="790,0" path="m1528,2945l2318,2945e" filled="f" stroked="t" strokeweight=".951939pt" strokecolor="#000000">
                <v:path arrowok="t"/>
              </v:shape>
            </v:group>
            <v:group style="position:absolute;left:6493;top:2535;width:333;height:1623" coordorigin="6493,2535" coordsize="333,1623">
              <v:shape style="position:absolute;left:6493;top:2535;width:333;height:1623" coordorigin="6493,2535" coordsize="333,1623" path="m6493,2535l6826,2535,6826,4159,6493,4159,6493,2535e" filled="t" fillcolor="#E9EBEB" stroked="f">
                <v:path arrowok="t"/>
                <v:fill/>
              </v:shape>
            </v:group>
            <v:group style="position:absolute;left:5815;top:3876;width:2;height:256" coordorigin="5815,3876" coordsize="2,256">
              <v:shape style="position:absolute;left:5815;top:3876;width:2;height:256" coordorigin="5815,3876" coordsize="0,256" path="m5815,4132l5815,3876e" filled="f" stroked="t" strokeweight="1.57364pt" strokecolor="#E9EBEB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40" w:lineRule="auto"/>
        <w:ind w:left="20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1.16pt;height:29.76pt;mso-position-horizontal-relative:char;mso-position-vertical-relative:line" type="#_x0000_t75">
            <v:imagedata r:id="rId1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00" w:right="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0" w:lineRule="atLeast"/>
        <w:ind w:left="3670" w:right="4846" w:firstLine="-101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DAİRESt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5"/>
          <w:w w:val="105"/>
        </w:rPr>
        <w:t>G</w:t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363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65" w:lineRule="exact"/>
        <w:ind w:left="882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32pt;margin-top:-38.6688pt;width:509.760023pt;height:85.071198pt;mso-position-horizontal-relative:page;mso-position-vertical-relative:paragraph;z-index:-10183" type="#_x0000_t202" filled="f" stroked="f">
            <v:textbox inset="0,0,0,0">
              <w:txbxContent>
                <w:p>
                  <w:pPr>
                    <w:spacing w:before="0" w:after="0" w:line="1701" w:lineRule="exact"/>
                    <w:ind w:right="-295"/>
                    <w:jc w:val="left"/>
                    <w:tabs>
                      <w:tab w:pos="878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32323"/>
                      <w:spacing w:val="0"/>
                      <w:w w:val="163"/>
                      <w:b/>
                      <w:bCs/>
                      <w:position w:val="65"/>
                    </w:rPr>
                    <w:t>1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32323"/>
                      <w:spacing w:val="0"/>
                      <w:w w:val="100"/>
                      <w:b/>
                      <w:bCs/>
                      <w:position w:val="65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32323"/>
                      <w:spacing w:val="0"/>
                      <w:w w:val="100"/>
                      <w:b/>
                      <w:bCs/>
                      <w:position w:val="6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33434"/>
                      <w:spacing w:val="0"/>
                      <w:w w:val="280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  <w:position w:val="-1"/>
        </w:rPr>
        <w:t>IZ</w:t>
      </w:r>
      <w:r>
        <w:rPr>
          <w:rFonts w:ascii="Arial" w:hAnsi="Arial" w:cs="Arial" w:eastAsia="Arial"/>
          <w:sz w:val="14"/>
          <w:szCs w:val="14"/>
          <w:color w:val="232323"/>
          <w:spacing w:val="5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17"/>
          <w:position w:val="-1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608" w:right="-20"/>
        <w:jc w:val="left"/>
        <w:tabs>
          <w:tab w:pos="3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03.099731pt;margin-top:4.044520pt;width:4.503071pt;height:12.278321pt;mso-position-horizontal-relative:page;mso-position-vertical-relative:paragraph;z-index:-10195" coordorigin="10062,81" coordsize="90,246">
            <v:shape style="position:absolute;left:10062;top:81;width:90;height:246" coordorigin="10062,81" coordsize="90,246" path="m10062,81l10152,81,10152,326,10062,326,10062,81e" filled="t" fillcolor="#EB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b/>
          <w:bCs/>
          <w:position w:val="-3"/>
        </w:rPr>
        <w:t>BÜYÜKŞEHIR</w:t>
      </w:r>
      <w:r>
        <w:rPr>
          <w:rFonts w:ascii="Arial" w:hAnsi="Arial" w:cs="Arial" w:eastAsia="Arial"/>
          <w:sz w:val="15"/>
          <w:szCs w:val="15"/>
          <w:color w:val="232323"/>
          <w:spacing w:val="-12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0"/>
        </w:rPr>
        <w:t>Müdürlügü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left="656" w:right="-20"/>
        <w:jc w:val="left"/>
        <w:tabs>
          <w:tab w:pos="4260" w:val="left"/>
          <w:tab w:pos="99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232323"/>
          <w:spacing w:val="0"/>
          <w:w w:val="115"/>
          <w:position w:val="5"/>
        </w:rPr>
        <w:t>BELEDIYESI</w: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A3A3A5"/>
          <w:spacing w:val="0"/>
          <w:w w:val="109"/>
          <w:position w:val="8"/>
        </w:rPr>
        <w:t>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8" w:right="-20"/>
        <w:jc w:val="left"/>
        <w:tabs>
          <w:tab w:pos="1500" w:val="left"/>
          <w:tab w:pos="3180" w:val="left"/>
          <w:tab w:pos="558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30.05.2017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8"/>
        </w:rPr>
        <w:t>!Bildi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22:15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treı: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8" w:right="-20"/>
        <w:jc w:val="left"/>
        <w:tabs>
          <w:tab w:pos="1500" w:val="left"/>
          <w:tab w:pos="3180" w:val="left"/>
          <w:tab w:pos="456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30.05.2017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</w:rPr>
        <w:t>IKa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20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9"/>
        </w:rPr>
        <w:t>36ı9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2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8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8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691/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0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7"/>
        </w:rPr>
        <w:t>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1" w:lineRule="exact"/>
        <w:ind w:left="138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:691/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7"/>
          <w:position w:val="-1"/>
        </w:rPr>
        <w:t>Ozed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118" w:right="-20"/>
        <w:jc w:val="left"/>
        <w:tabs>
          <w:tab w:pos="1840" w:val="left"/>
          <w:tab w:pos="434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33434"/>
          <w:spacing w:val="0"/>
          <w:w w:val="100"/>
          <w:position w:val="-1"/>
        </w:rPr>
        <w:t>li</w:t>
      </w:r>
      <w:r>
        <w:rPr>
          <w:rFonts w:ascii="Arial" w:hAnsi="Arial" w:cs="Arial" w:eastAsia="Arial"/>
          <w:sz w:val="27"/>
          <w:szCs w:val="27"/>
          <w:color w:val="333434"/>
          <w:spacing w:val="-14"/>
          <w:w w:val="100"/>
          <w:position w:val="-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angııı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Yangmı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3"/>
          <w:position w:val="-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118" w:right="-20"/>
        <w:jc w:val="left"/>
        <w:tabs>
          <w:tab w:pos="366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32323"/>
          <w:w w:val="51"/>
          <w:position w:val="1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232323"/>
          <w:spacing w:val="3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0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36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Betona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4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4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-4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6"/>
          <w:position w:val="-4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60" w:bottom="280" w:left="160" w:right="160"/>
        </w:sectPr>
      </w:pPr>
      <w:rPr/>
    </w:p>
    <w:p>
      <w:pPr>
        <w:spacing w:before="0" w:after="0" w:line="403" w:lineRule="exact"/>
        <w:ind w:right="-20"/>
        <w:jc w:val="right"/>
        <w:tabs>
          <w:tab w:pos="600" w:val="left"/>
          <w:tab w:pos="1100" w:val="left"/>
          <w:tab w:pos="172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36"/>
          <w:szCs w:val="36"/>
          <w:color w:val="232323"/>
          <w:w w:val="44"/>
          <w:position w:val="-2"/>
        </w:rPr>
        <w:t>ı</w:t>
      </w:r>
      <w:r>
        <w:rPr>
          <w:rFonts w:ascii="Arial" w:hAnsi="Arial" w:cs="Arial" w:eastAsia="Arial"/>
          <w:sz w:val="36"/>
          <w:szCs w:val="36"/>
          <w:color w:val="232323"/>
          <w:w w:val="100"/>
          <w:position w:val="-2"/>
        </w:rPr>
        <w:tab/>
      </w:r>
      <w:r>
        <w:rPr>
          <w:rFonts w:ascii="Arial" w:hAnsi="Arial" w:cs="Arial" w:eastAsia="Arial"/>
          <w:sz w:val="36"/>
          <w:szCs w:val="36"/>
          <w:color w:val="232323"/>
          <w:w w:val="100"/>
          <w:position w:val="-2"/>
        </w:rPr>
      </w:r>
      <w:r>
        <w:rPr>
          <w:rFonts w:ascii="Arial" w:hAnsi="Arial" w:cs="Arial" w:eastAsia="Arial"/>
          <w:sz w:val="36"/>
          <w:szCs w:val="36"/>
          <w:color w:val="444444"/>
          <w:w w:val="60"/>
          <w:position w:val="-2"/>
        </w:rPr>
        <w:t>ı</w:t>
      </w:r>
      <w:r>
        <w:rPr>
          <w:rFonts w:ascii="Arial" w:hAnsi="Arial" w:cs="Arial" w:eastAsia="Arial"/>
          <w:sz w:val="36"/>
          <w:szCs w:val="36"/>
          <w:color w:val="444444"/>
          <w:w w:val="100"/>
          <w:position w:val="-2"/>
        </w:rPr>
        <w:tab/>
      </w:r>
      <w:r>
        <w:rPr>
          <w:rFonts w:ascii="Arial" w:hAnsi="Arial" w:cs="Arial" w:eastAsia="Arial"/>
          <w:sz w:val="36"/>
          <w:szCs w:val="36"/>
          <w:color w:val="444444"/>
          <w:w w:val="100"/>
          <w:position w:val="-2"/>
        </w:rPr>
      </w:r>
      <w:r>
        <w:rPr>
          <w:rFonts w:ascii="Arial" w:hAnsi="Arial" w:cs="Arial" w:eastAsia="Arial"/>
          <w:sz w:val="36"/>
          <w:szCs w:val="36"/>
          <w:color w:val="7C7C7C"/>
          <w:w w:val="60"/>
          <w:position w:val="-2"/>
        </w:rPr>
        <w:t>ı</w:t>
      </w:r>
      <w:r>
        <w:rPr>
          <w:rFonts w:ascii="Arial" w:hAnsi="Arial" w:cs="Arial" w:eastAsia="Arial"/>
          <w:sz w:val="36"/>
          <w:szCs w:val="36"/>
          <w:color w:val="7C7C7C"/>
          <w:w w:val="100"/>
          <w:position w:val="-2"/>
        </w:rPr>
        <w:tab/>
      </w:r>
      <w:r>
        <w:rPr>
          <w:rFonts w:ascii="Arial" w:hAnsi="Arial" w:cs="Arial" w:eastAsia="Arial"/>
          <w:sz w:val="36"/>
          <w:szCs w:val="36"/>
          <w:color w:val="7C7C7C"/>
          <w:w w:val="100"/>
          <w:position w:val="-2"/>
        </w:rPr>
      </w:r>
      <w:r>
        <w:rPr>
          <w:rFonts w:ascii="Arial" w:hAnsi="Arial" w:cs="Arial" w:eastAsia="Arial"/>
          <w:sz w:val="42"/>
          <w:szCs w:val="42"/>
          <w:color w:val="8C8E8E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8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434"/>
          <w:w w:val="95"/>
        </w:rPr>
        <w:t>!Yan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w w:val="9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2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:22:25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60" w:right="160"/>
          <w:cols w:num="2" w:equalWidth="0">
            <w:col w:w="6285" w:space="496"/>
            <w:col w:w="4819"/>
          </w:cols>
        </w:sectPr>
      </w:pPr>
      <w:rPr/>
    </w:p>
    <w:p>
      <w:pPr>
        <w:spacing w:before="0" w:after="0" w:line="258" w:lineRule="exact"/>
        <w:ind w:left="118" w:right="-20"/>
        <w:jc w:val="left"/>
        <w:tabs>
          <w:tab w:pos="2160" w:val="left"/>
          <w:tab w:pos="5760" w:val="left"/>
          <w:tab w:pos="112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5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5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5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5"/>
        </w:rPr>
        <w:t>jKir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91"/>
          <w:position w:val="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91"/>
          <w:position w:val="5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91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5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5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4"/>
          <w:szCs w:val="14"/>
          <w:color w:val="545456"/>
          <w:spacing w:val="0"/>
          <w:w w:val="52"/>
          <w:position w:val="-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2173" w:right="-20"/>
        <w:jc w:val="left"/>
        <w:tabs>
          <w:tab w:pos="3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434"/>
          <w:spacing w:val="0"/>
          <w:w w:val="117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3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Coşku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6"/>
        </w:rPr>
        <w:t>ŞERtFOGLU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173" w:right="-20"/>
        <w:jc w:val="left"/>
        <w:tabs>
          <w:tab w:pos="478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6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6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7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7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:22:ı6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:22:20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6" w:lineRule="exact"/>
        <w:ind w:left="118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38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719" w:right="461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w w:val="9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8" w:lineRule="auto"/>
        <w:ind w:left="2182" w:right="4257" w:firstLine="2563"/>
        <w:jc w:val="left"/>
        <w:tabs>
          <w:tab w:pos="3640" w:val="left"/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26" w:lineRule="exact"/>
        <w:ind w:left="2173" w:right="2602" w:firstLine="-2045"/>
        <w:jc w:val="left"/>
        <w:tabs>
          <w:tab w:pos="472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i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14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1"/>
          <w:position w:val="1"/>
        </w:rPr>
        <w:t>,-.·-rlımcı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7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7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7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21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8" w:lineRule="auto"/>
        <w:ind w:left="128" w:right="2612" w:firstLine="-1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692" w:right="400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12" w:lineRule="auto"/>
        <w:ind w:left="5600" w:right="1129" w:firstLine="-5482"/>
        <w:jc w:val="left"/>
        <w:tabs>
          <w:tab w:pos="2780" w:val="left"/>
          <w:tab w:pos="4720" w:val="left"/>
          <w:tab w:pos="6640" w:val="left"/>
          <w:tab w:pos="8220" w:val="left"/>
          <w:tab w:pos="95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4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4"/>
        </w:rPr>
        <w:t>Söndümıe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27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3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  <w:position w:val="1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21"/>
          <w:position w:val="0"/>
        </w:rPr>
        <w:t>IC02Kg.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lm3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33434"/>
          <w:spacing w:val="0"/>
          <w:w w:val="56"/>
          <w:position w:val="-3"/>
        </w:rPr>
        <w:t>ı</w:t>
      </w:r>
      <w:r>
        <w:rPr>
          <w:rFonts w:ascii="Arial" w:hAnsi="Arial" w:cs="Arial" w:eastAsia="Arial"/>
          <w:sz w:val="38"/>
          <w:szCs w:val="38"/>
          <w:color w:val="33343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8"/>
          <w:szCs w:val="38"/>
          <w:color w:val="333434"/>
          <w:spacing w:val="0"/>
          <w:w w:val="100"/>
          <w:position w:val="-3"/>
        </w:rPr>
      </w:r>
      <w:r>
        <w:rPr>
          <w:rFonts w:ascii="Arial" w:hAnsi="Arial" w:cs="Arial" w:eastAsia="Arial"/>
          <w:sz w:val="38"/>
          <w:szCs w:val="38"/>
          <w:color w:val="232323"/>
          <w:spacing w:val="0"/>
          <w:w w:val="42"/>
          <w:position w:val="-3"/>
        </w:rPr>
        <w:t>ı</w:t>
      </w:r>
      <w:r>
        <w:rPr>
          <w:rFonts w:ascii="Arial" w:hAnsi="Arial" w:cs="Arial" w:eastAsia="Arial"/>
          <w:sz w:val="38"/>
          <w:szCs w:val="38"/>
          <w:color w:val="232323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8"/>
          <w:szCs w:val="38"/>
          <w:color w:val="232323"/>
          <w:spacing w:val="0"/>
          <w:w w:val="100"/>
          <w:position w:val="-3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71"/>
          <w:position w:val="-3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60" w:right="160"/>
        </w:sectPr>
      </w:pPr>
      <w:rPr/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2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3" w:lineRule="exact"/>
        <w:ind w:right="629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232323"/>
          <w:w w:val="53"/>
          <w:position w:val="1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232323"/>
          <w:spacing w:val="4"/>
          <w:w w:val="5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4"/>
          <w:position w:val="1"/>
        </w:rPr>
        <w:t>angında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5"/>
          <w:position w:val="1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5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5"/>
          <w:position w:val="1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5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5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5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53" w:right="740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4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4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4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06" w:lineRule="exact"/>
        <w:ind w:right="5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2"/>
        </w:rPr>
        <w:t>rvangı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2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başlangıcının;691/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74"/>
        </w:rPr>
        <w:t>tve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4"/>
        </w:rPr>
        <w:t>soruştıırmada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4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4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4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atara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1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utııştıırması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1100" w:bottom="0" w:left="160" w:right="160"/>
          <w:cols w:num="2" w:equalWidth="0">
            <w:col w:w="1849" w:space="305"/>
            <w:col w:w="9446"/>
          </w:cols>
        </w:sectPr>
      </w:pPr>
      <w:rPr/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34" w:after="0" w:line="240" w:lineRule="auto"/>
        <w:ind w:left="118" w:right="409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2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8"/>
          <w:position w:val="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 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30"/>
          <w:position w:val="0"/>
        </w:rPr>
        <w:t>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8" w:after="0" w:line="258" w:lineRule="auto"/>
        <w:ind w:left="118" w:right="993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1100" w:bottom="0" w:left="160" w:right="160"/>
        </w:sectPr>
      </w:pPr>
      <w:rPr/>
    </w:p>
    <w:p>
      <w:pPr>
        <w:spacing w:before="15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14" w:right="-69"/>
        <w:jc w:val="left"/>
        <w:tabs>
          <w:tab w:pos="1020" w:val="left"/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7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59"/>
        </w:rPr>
        <w:t>'C:l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118" w:lineRule="exact"/>
        <w:ind w:left="277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9"/>
          <w:szCs w:val="19"/>
          <w:color w:val="232323"/>
          <w:spacing w:val="-51"/>
          <w:w w:val="52"/>
          <w:position w:val="-9"/>
        </w:rPr>
        <w:t>&lt;</w: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53"/>
          <w:position w:val="-14"/>
        </w:rPr>
        <w:t>.</w:t>
      </w:r>
      <w:r>
        <w:rPr>
          <w:rFonts w:ascii="Arial" w:hAnsi="Arial" w:cs="Arial" w:eastAsia="Arial"/>
          <w:sz w:val="15"/>
          <w:szCs w:val="15"/>
          <w:color w:val="232323"/>
          <w:spacing w:val="-15"/>
          <w:w w:val="53"/>
          <w:position w:val="-14"/>
        </w:rPr>
        <w:t>.</w:t>
      </w:r>
      <w:r>
        <w:rPr>
          <w:rFonts w:ascii="Arial" w:hAnsi="Arial" w:cs="Arial" w:eastAsia="Arial"/>
          <w:sz w:val="19"/>
          <w:szCs w:val="19"/>
          <w:color w:val="232323"/>
          <w:spacing w:val="-26"/>
          <w:w w:val="52"/>
          <w:position w:val="-9"/>
        </w:rPr>
        <w:t>f</w:t>
      </w:r>
      <w:r>
        <w:rPr>
          <w:rFonts w:ascii="Arial" w:hAnsi="Arial" w:cs="Arial" w:eastAsia="Arial"/>
          <w:sz w:val="15"/>
          <w:szCs w:val="15"/>
          <w:color w:val="232323"/>
          <w:spacing w:val="-7"/>
          <w:w w:val="53"/>
          <w:position w:val="-14"/>
        </w:rPr>
        <w:t>.</w:t>
      </w:r>
      <w:r>
        <w:rPr>
          <w:rFonts w:ascii="Arial" w:hAnsi="Arial" w:cs="Arial" w:eastAsia="Arial"/>
          <w:sz w:val="19"/>
          <w:szCs w:val="19"/>
          <w:color w:val="232323"/>
          <w:spacing w:val="-105"/>
          <w:w w:val="52"/>
          <w:position w:val="-9"/>
        </w:rPr>
        <w:t>S</w: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53"/>
          <w:position w:val="-14"/>
        </w:rPr>
        <w:t>...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20"/>
        <w:jc w:val="left"/>
        <w:tabs>
          <w:tab w:pos="3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434"/>
          <w:spacing w:val="0"/>
          <w:w w:val="100"/>
        </w:rPr>
        <w:t>rrarilı</w:t>
      </w:r>
      <w:r>
        <w:rPr>
          <w:rFonts w:ascii="Times New Roman" w:hAnsi="Times New Roman" w:cs="Times New Roman" w:eastAsia="Times New Roman"/>
          <w:sz w:val="20"/>
          <w:szCs w:val="20"/>
          <w:color w:val="33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9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1"/>
        </w:rPr>
        <w:t>30.05.20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23:00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tabs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6"/>
        </w:rPr>
        <w:t>Kadifekale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6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6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96" w:lineRule="exact"/>
        <w:ind w:left="116" w:right="1519"/>
        <w:jc w:val="center"/>
        <w:tabs>
          <w:tab w:pos="2640" w:val="left"/>
          <w:tab w:pos="666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</w:r>
      <w:r>
        <w:rPr>
          <w:rFonts w:ascii="Arial" w:hAnsi="Arial" w:cs="Arial" w:eastAsia="Arial"/>
          <w:sz w:val="28"/>
          <w:szCs w:val="28"/>
          <w:color w:val="232323"/>
          <w:spacing w:val="0"/>
          <w:w w:val="41"/>
          <w:b/>
          <w:bCs/>
          <w:position w:val="-4"/>
        </w:rPr>
        <w:t>O</w:t>
      </w:r>
      <w:r>
        <w:rPr>
          <w:rFonts w:ascii="Arial" w:hAnsi="Arial" w:cs="Arial" w:eastAsia="Arial"/>
          <w:sz w:val="28"/>
          <w:szCs w:val="28"/>
          <w:color w:val="232323"/>
          <w:spacing w:val="0"/>
          <w:w w:val="41"/>
          <w:b/>
          <w:bCs/>
          <w:position w:val="-4"/>
        </w:rPr>
        <w:t> </w:t>
      </w:r>
      <w:r>
        <w:rPr>
          <w:rFonts w:ascii="Arial" w:hAnsi="Arial" w:cs="Arial" w:eastAsia="Arial"/>
          <w:sz w:val="28"/>
          <w:szCs w:val="28"/>
          <w:color w:val="232323"/>
          <w:spacing w:val="4"/>
          <w:w w:val="41"/>
          <w:b/>
          <w:bCs/>
          <w:position w:val="-4"/>
        </w:rPr>
        <w:t> 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146"/>
          <w:i/>
          <w:position w:val="-4"/>
        </w:rPr>
        <w:t>l</w:t>
      </w:r>
      <w:r>
        <w:rPr>
          <w:rFonts w:ascii="Arial" w:hAnsi="Arial" w:cs="Arial" w:eastAsia="Arial"/>
          <w:sz w:val="25"/>
          <w:szCs w:val="25"/>
          <w:color w:val="232323"/>
          <w:spacing w:val="5"/>
          <w:w w:val="146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58"/>
          <w:position w:val="-4"/>
        </w:rPr>
        <w:t>Haziran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5"/>
          <w:w w:val="58"/>
          <w:position w:val="-4"/>
        </w:rPr>
        <w:t> </w:t>
      </w:r>
      <w:r>
        <w:rPr>
          <w:rFonts w:ascii="Arial" w:hAnsi="Arial" w:cs="Arial" w:eastAsia="Arial"/>
          <w:sz w:val="28"/>
          <w:szCs w:val="28"/>
          <w:color w:val="232323"/>
          <w:spacing w:val="0"/>
          <w:w w:val="58"/>
          <w:b/>
          <w:bCs/>
          <w:position w:val="-4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29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right="175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32323"/>
          <w:spacing w:val="0"/>
          <w:w w:val="80"/>
          <w:i/>
        </w:rPr>
        <w:t>1</w:t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80"/>
          <w:i/>
        </w:rPr>
        <w:t>  </w:t>
      </w:r>
      <w:r>
        <w:rPr>
          <w:rFonts w:ascii="Arial" w:hAnsi="Arial" w:cs="Arial" w:eastAsia="Arial"/>
          <w:sz w:val="20"/>
          <w:szCs w:val="20"/>
          <w:color w:val="232323"/>
          <w:spacing w:val="32"/>
          <w:w w:val="8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2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1336"/>
        <w:jc w:val="right"/>
        <w:tabs>
          <w:tab w:pos="560" w:val="left"/>
          <w:tab w:pos="1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9.379517pt;margin-top:-2.683898pt;width:16.23pt;height:20.865968pt;mso-position-horizontal-relative:page;mso-position-vertical-relative:paragraph;z-index:-10201" type="#_x0000_t202" filled="f" stroked="f">
            <v:textbox inset="0,0,0,0">
              <w:txbxContent>
                <w:p>
                  <w:pPr>
                    <w:spacing w:before="53" w:after="0" w:line="240" w:lineRule="auto"/>
                    <w:ind w:left="16" w:right="-20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434"/>
                      <w:w w:val="110"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434"/>
                      <w:w w:val="109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2.272644pt;margin-top:14.523976pt;width:10.299952pt;height:22.5pt;mso-position-horizontal-relative:page;mso-position-vertical-relative:paragraph;z-index:-10200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left="62" w:right="-78"/>
                    <w:jc w:val="left"/>
                    <w:rPr>
                      <w:rFonts w:ascii="Times New Roman" w:hAnsi="Times New Roman" w:cs="Times New Roman" w:eastAsia="Times New Roman"/>
                      <w:sz w:val="45"/>
                      <w:szCs w:val="4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B5B5B5"/>
                      <w:spacing w:val="0"/>
                      <w:w w:val="76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59.306519pt;margin-top:-2.683898pt;width:36.303001pt;height:42.212452pt;mso-position-horizontal-relative:page;mso-position-vertical-relative:paragraph;z-index:-10194" coordorigin="9186,-54" coordsize="726,844">
            <v:group style="position:absolute;left:9586;top:-20;width:2;height:205" coordorigin="9586,-20" coordsize="2,205">
              <v:shape style="position:absolute;left:9586;top:-20;width:2;height:205" coordorigin="9586,-20" coordsize="0,205" path="m9586,185l9586,-20e" filled="f" stroked="t" strokeweight="1.4775pt" strokecolor="#EBEDED">
                <v:path arrowok="t"/>
              </v:shape>
            </v:group>
            <v:group style="position:absolute;left:9588;top:-54;width:325;height:417" coordorigin="9588,-54" coordsize="325,417">
              <v:shape style="position:absolute;left:9588;top:-54;width:325;height:417" coordorigin="9588,-54" coordsize="325,417" path="m9588,-54l9912,-54,9912,364,9588,364,9588,-54e" filled="t" fillcolor="#EBEDED" stroked="f">
                <v:path arrowok="t"/>
                <v:fill/>
              </v:shape>
            </v:group>
            <v:group style="position:absolute;left:9204;top:61;width:106;height:273" coordorigin="9204,61" coordsize="106,273">
              <v:shape style="position:absolute;left:9204;top:61;width:106;height:273" coordorigin="9204,61" coordsize="106,273" path="m9204,61l9310,61,9310,334,9204,334,9204,61e" filled="t" fillcolor="#EBEDED" stroked="f">
                <v:path arrowok="t"/>
                <v:fill/>
              </v:shape>
            </v:group>
            <v:group style="position:absolute;left:9222;top:185;width:670;height:606" coordorigin="9222,185" coordsize="670,606">
              <v:shape style="position:absolute;left:9222;top:185;width:670;height:606" coordorigin="9222,185" coordsize="670,606" path="m9222,185l9893,185,9893,791,9222,791,9222,185e" filled="t" fillcolor="#EBEDED" stroked="f">
                <v:path arrowok="t"/>
                <v:fill/>
              </v:shape>
            </v:group>
            <v:group style="position:absolute;left:9215;top:527;width:2;height:94" coordorigin="9215,527" coordsize="2,94">
              <v:shape style="position:absolute;left:9215;top:527;width:2;height:94" coordorigin="9215,527" coordsize="0,94" path="m9215,621l9215,527e" filled="f" stroked="t" strokeweight="2.885195pt" strokecolor="#EBEDED">
                <v:path arrowok="t"/>
              </v:shape>
            </v:group>
            <v:group style="position:absolute;left:9361;top:526;width:2;height:97" coordorigin="9361,526" coordsize="2,97">
              <v:shape style="position:absolute;left:9361;top:526;width:2;height:97" coordorigin="9361,526" coordsize="0,97" path="m9361,623l9361,526e" filled="f" stroked="t" strokeweight="2.38375pt" strokecolor="#EBEDED">
                <v:path arrowok="t"/>
              </v:shape>
            </v:group>
            <v:group style="position:absolute;left:9445;top:485;width:206;height:148" coordorigin="9445,485" coordsize="206,148">
              <v:shape style="position:absolute;left:9445;top:485;width:206;height:148" coordorigin="9445,485" coordsize="206,148" path="m9445,485l9651,485,9651,634,9445,634,9445,485e" filled="t" fillcolor="#EBED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444444"/>
          <w:w w:val="107"/>
        </w:rPr>
        <w:t>itfa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434"/>
          <w:w w:val="9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33434"/>
          <w:spacing w:val="-9"/>
          <w:w w:val="9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A3A3A5"/>
          <w:spacing w:val="0"/>
          <w:w w:val="2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A3A3A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3A3A5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492" w:lineRule="atLeast"/>
        <w:ind w:left="2832" w:right="-20"/>
        <w:jc w:val="left"/>
        <w:tabs>
          <w:tab w:pos="6360" w:val="left"/>
          <w:tab w:pos="824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5.485809pt;margin-top:-24.31658pt;width:12.517201pt;height:15.45147pt;mso-position-horizontal-relative:page;mso-position-vertical-relative:paragraph;z-index:-10202" type="#_x0000_t202" filled="f" stroked="f">
            <v:textbox inset="0,0,0,0">
              <w:txbxContent>
                <w:p>
                  <w:pPr>
                    <w:spacing w:before="0" w:after="0" w:line="194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0"/>
                      <w:w w:val="107"/>
                    </w:rPr>
                    <w:t>iye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44.4935pt;margin-top:.809391pt;width:.1pt;height:4.71167pt;mso-position-horizontal-relative:page;mso-position-vertical-relative:paragraph;z-index:-10193" coordorigin="8890,16" coordsize="2,94">
            <v:shape style="position:absolute;left:8890;top:16;width:2;height:94" coordorigin="8890,16" coordsize="0,94" path="m8890,110l8890,16e" filled="f" stroked="t" strokeweight="1.472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6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6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7"/>
          <w:szCs w:val="27"/>
          <w:color w:val="A3A3A5"/>
          <w:spacing w:val="0"/>
          <w:w w:val="144"/>
          <w:i/>
          <w:position w:val="0"/>
        </w:rPr>
        <w:t>/</w:t>
      </w:r>
      <w:r>
        <w:rPr>
          <w:rFonts w:ascii="Times New Roman" w:hAnsi="Times New Roman" w:cs="Times New Roman" w:eastAsia="Times New Roman"/>
          <w:sz w:val="27"/>
          <w:szCs w:val="27"/>
          <w:color w:val="A3A3A5"/>
          <w:spacing w:val="90"/>
          <w:w w:val="144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C8E8E"/>
          <w:spacing w:val="0"/>
          <w:w w:val="72"/>
          <w:position w:val="0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8C8E8E"/>
          <w:spacing w:val="6"/>
          <w:w w:val="72"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C8E8E"/>
          <w:spacing w:val="0"/>
          <w:w w:val="72"/>
          <w:position w:val="0"/>
        </w:rPr>
        <w:t>":lte</w:t>
      </w:r>
      <w:r>
        <w:rPr>
          <w:rFonts w:ascii="Times New Roman" w:hAnsi="Times New Roman" w:cs="Times New Roman" w:eastAsia="Times New Roman"/>
          <w:sz w:val="27"/>
          <w:szCs w:val="27"/>
          <w:color w:val="8C8E8E"/>
          <w:spacing w:val="0"/>
          <w:w w:val="72"/>
          <w:position w:val="0"/>
        </w:rPr>
        <w:t>)</w:t>
      </w:r>
      <w:r>
        <w:rPr>
          <w:rFonts w:ascii="Times New Roman" w:hAnsi="Times New Roman" w:cs="Times New Roman" w:eastAsia="Times New Roman"/>
          <w:sz w:val="27"/>
          <w:szCs w:val="27"/>
          <w:color w:val="8C8E8E"/>
          <w:spacing w:val="0"/>
          <w:w w:val="72"/>
          <w:position w:val="0"/>
        </w:rPr>
        <w:t>ll.l</w:t>
      </w:r>
      <w:r>
        <w:rPr>
          <w:rFonts w:ascii="Times New Roman" w:hAnsi="Times New Roman" w:cs="Times New Roman" w:eastAsia="Times New Roman"/>
          <w:sz w:val="27"/>
          <w:szCs w:val="27"/>
          <w:color w:val="8C8E8E"/>
          <w:spacing w:val="41"/>
          <w:w w:val="72"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C7C7C"/>
          <w:spacing w:val="0"/>
          <w:w w:val="100"/>
          <w:position w:val="0"/>
        </w:rPr>
        <w:t>Td</w:t>
      </w:r>
      <w:r>
        <w:rPr>
          <w:rFonts w:ascii="Times New Roman" w:hAnsi="Times New Roman" w:cs="Times New Roman" w:eastAsia="Times New Roman"/>
          <w:sz w:val="29"/>
          <w:szCs w:val="29"/>
          <w:color w:val="7C7C7C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C7C7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7C7C7C"/>
          <w:spacing w:val="0"/>
          <w:w w:val="100"/>
          <w:position w:val="0"/>
        </w:rPr>
      </w:r>
      <w:r>
        <w:rPr>
          <w:rFonts w:ascii="Arial" w:hAnsi="Arial" w:cs="Arial" w:eastAsia="Arial"/>
          <w:sz w:val="32"/>
          <w:szCs w:val="32"/>
          <w:color w:val="666767"/>
          <w:spacing w:val="0"/>
          <w:w w:val="70"/>
          <w:position w:val="0"/>
        </w:rPr>
        <w:t>-ı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60" w:right="160"/>
          <w:cols w:num="2" w:equalWidth="0">
            <w:col w:w="2042" w:space="111"/>
            <w:col w:w="9447"/>
          </w:cols>
        </w:sectPr>
      </w:pPr>
      <w:rPr/>
    </w:p>
    <w:p>
      <w:pPr>
        <w:spacing w:before="0" w:after="0" w:line="677" w:lineRule="atLeast"/>
        <w:ind w:left="25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1.839996pt;margin-top:5.741335pt;width:7.91414pt;height:30.5pt;mso-position-horizontal-relative:page;mso-position-vertical-relative:paragraph;z-index:-10180" type="#_x0000_t202" filled="f" stroked="f">
            <v:textbox inset="0,0,0,0">
              <w:txbxContent>
                <w:p>
                  <w:pPr>
                    <w:spacing w:before="0" w:after="0" w:line="610" w:lineRule="exact"/>
                    <w:ind w:right="-131"/>
                    <w:jc w:val="left"/>
                    <w:rPr>
                      <w:rFonts w:ascii="Arial" w:hAnsi="Arial" w:cs="Arial" w:eastAsia="Arial"/>
                      <w:sz w:val="61"/>
                      <w:szCs w:val="61"/>
                    </w:rPr>
                  </w:pPr>
                  <w:rPr/>
                  <w:r>
                    <w:rPr>
                      <w:rFonts w:ascii="Arial" w:hAnsi="Arial" w:cs="Arial" w:eastAsia="Arial"/>
                      <w:sz w:val="61"/>
                      <w:szCs w:val="61"/>
                      <w:color w:val="444B80"/>
                      <w:w w:val="52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444B80"/>
                      <w:w w:val="51"/>
                      <w:i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00000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52"/>
        </w:rPr>
        <w:t>.......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622" w:lineRule="atLeast"/>
        <w:ind w:right="-108"/>
        <w:jc w:val="left"/>
        <w:rPr>
          <w:rFonts w:ascii="Times New Roman" w:hAnsi="Times New Roman" w:cs="Times New Roman" w:eastAsia="Times New Roman"/>
          <w:sz w:val="45"/>
          <w:szCs w:val="4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5"/>
          <w:szCs w:val="45"/>
          <w:color w:val="B5B5B5"/>
          <w:spacing w:val="-31"/>
          <w:w w:val="73"/>
        </w:rPr>
        <w:t>,</w:t>
      </w:r>
      <w:r>
        <w:rPr>
          <w:rFonts w:ascii="Times New Roman" w:hAnsi="Times New Roman" w:cs="Times New Roman" w:eastAsia="Times New Roman"/>
          <w:sz w:val="45"/>
          <w:szCs w:val="45"/>
          <w:color w:val="7C7C7C"/>
          <w:spacing w:val="0"/>
          <w:w w:val="84"/>
        </w:rPr>
        <w:t>,.</w:t>
      </w:r>
      <w:r>
        <w:rPr>
          <w:rFonts w:ascii="Times New Roman" w:hAnsi="Times New Roman" w:cs="Times New Roman" w:eastAsia="Times New Roman"/>
          <w:sz w:val="45"/>
          <w:szCs w:val="45"/>
          <w:color w:val="B5B5B5"/>
          <w:spacing w:val="0"/>
          <w:w w:val="76"/>
        </w:rPr>
        <w:t>.o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spacing w:val="0"/>
          <w:w w:val="100"/>
        </w:rPr>
      </w:r>
    </w:p>
    <w:p>
      <w:pPr>
        <w:spacing w:before="0" w:after="0" w:line="622" w:lineRule="atLeast"/>
        <w:ind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B5B5B5"/>
          <w:spacing w:val="0"/>
          <w:w w:val="110"/>
        </w:rPr>
        <w:t>....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60" w:right="160"/>
          <w:cols w:num="3" w:equalWidth="0">
            <w:col w:w="3436" w:space="5409"/>
            <w:col w:w="504" w:space="101"/>
            <w:col w:w="2150"/>
          </w:cols>
        </w:sectPr>
      </w:pPr>
      <w:rPr/>
    </w:p>
    <w:p>
      <w:pPr>
        <w:spacing w:before="0" w:after="0" w:line="233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07.960022pt;margin-top:2.869147pt;width:.1pt;height:9.84pt;mso-position-horizontal-relative:page;mso-position-vertical-relative:paragraph;z-index:-10198" coordorigin="10159,57" coordsize="2,197">
            <v:shape style="position:absolute;left:10159;top:57;width:2;height:197" coordorigin="10159,57" coordsize="0,197" path="m10159,254l10159,57e" filled="f" stroked="t" strokeweight="1.44pt" strokecolor="#3B4474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5.76001pt;margin-top:-23.535679pt;width:45.227822pt;height:69.5pt;mso-position-horizontal-relative:page;mso-position-vertical-relative:paragraph;z-index:-10182" type="#_x0000_t202" filled="f" stroked="f">
            <v:textbox inset="0,0,0,0">
              <w:txbxContent>
                <w:p>
                  <w:pPr>
                    <w:spacing w:before="0" w:after="0" w:line="1390" w:lineRule="exact"/>
                    <w:ind w:right="-249"/>
                    <w:jc w:val="left"/>
                    <w:rPr>
                      <w:rFonts w:ascii="Times New Roman" w:hAnsi="Times New Roman" w:cs="Times New Roman" w:eastAsia="Times New Roman"/>
                      <w:sz w:val="139"/>
                      <w:szCs w:val="13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9"/>
                      <w:szCs w:val="139"/>
                      <w:color w:val="545456"/>
                      <w:w w:val="51"/>
                      <w:position w:val="-1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39"/>
                      <w:szCs w:val="139"/>
                      <w:color w:val="545456"/>
                      <w:spacing w:val="-170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9"/>
                      <w:szCs w:val="139"/>
                      <w:color w:val="545456"/>
                      <w:spacing w:val="0"/>
                      <w:w w:val="50"/>
                      <w:position w:val="-1"/>
                    </w:rPr>
                    <w:t>ç.</w:t>
                  </w:r>
                  <w:r>
                    <w:rPr>
                      <w:rFonts w:ascii="Times New Roman" w:hAnsi="Times New Roman" w:cs="Times New Roman" w:eastAsia="Times New Roman"/>
                      <w:sz w:val="139"/>
                      <w:szCs w:val="13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Coşku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ŞERİFOGLU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97" w:lineRule="exact"/>
        <w:ind w:left="2448" w:right="3165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517.174988pt;margin-top:6.304073pt;width:.1pt;height:21.145997pt;mso-position-horizontal-relative:page;mso-position-vertical-relative:paragraph;z-index:-10191" coordorigin="10343,126" coordsize="2,423">
            <v:shape style="position:absolute;left:10343;top:126;width:2;height:423" coordorigin="10343,126" coordsize="0,423" path="m10343,549l10343,126e" filled="f" stroked="t" strokeweight="1.430985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313"/>
          <w:position w:val="-11"/>
        </w:rPr>
        <w:t>H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68" w:lineRule="atLeast"/>
        <w:ind w:left="221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45"/>
          <w:szCs w:val="4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"/>
          <w:szCs w:val="7"/>
          <w:color w:val="A3A3A5"/>
          <w:w w:val="167"/>
        </w:rPr>
        <w:t>,</w:t>
      </w:r>
      <w:r>
        <w:rPr>
          <w:rFonts w:ascii="Times New Roman" w:hAnsi="Times New Roman" w:cs="Times New Roman" w:eastAsia="Times New Roman"/>
          <w:sz w:val="7"/>
          <w:szCs w:val="7"/>
          <w:color w:val="A3A3A5"/>
          <w:spacing w:val="-14"/>
          <w:w w:val="166"/>
        </w:rPr>
        <w:t>;</w:t>
      </w:r>
      <w:r>
        <w:rPr>
          <w:rFonts w:ascii="Times New Roman" w:hAnsi="Times New Roman" w:cs="Times New Roman" w:eastAsia="Times New Roman"/>
          <w:sz w:val="7"/>
          <w:szCs w:val="7"/>
          <w:color w:val="A3A3A5"/>
          <w:spacing w:val="0"/>
          <w:w w:val="112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A3A3A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A3A3A5"/>
          <w:spacing w:val="0"/>
          <w:w w:val="100"/>
        </w:rPr>
      </w:r>
      <w:r>
        <w:rPr>
          <w:rFonts w:ascii="Times New Roman" w:hAnsi="Times New Roman" w:cs="Times New Roman" w:eastAsia="Times New Roman"/>
          <w:sz w:val="7"/>
          <w:szCs w:val="7"/>
          <w:color w:val="B5B5B5"/>
          <w:spacing w:val="0"/>
          <w:w w:val="150"/>
        </w:rPr>
        <w:t>\</w:t>
      </w:r>
      <w:r>
        <w:rPr>
          <w:rFonts w:ascii="Times New Roman" w:hAnsi="Times New Roman" w:cs="Times New Roman" w:eastAsia="Times New Roman"/>
          <w:sz w:val="7"/>
          <w:szCs w:val="7"/>
          <w:color w:val="B5B5B5"/>
          <w:spacing w:val="0"/>
          <w:w w:val="150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B5B5B5"/>
          <w:spacing w:val="0"/>
          <w:w w:val="150"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B5B5B5"/>
          <w:spacing w:val="19"/>
          <w:w w:val="15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3A3A5"/>
          <w:spacing w:val="0"/>
          <w:w w:val="100"/>
          <w:b/>
          <w:bCs/>
        </w:rPr>
        <w:t>.1</w:t>
      </w:r>
      <w:r>
        <w:rPr>
          <w:rFonts w:ascii="Times New Roman" w:hAnsi="Times New Roman" w:cs="Times New Roman" w:eastAsia="Times New Roman"/>
          <w:sz w:val="7"/>
          <w:szCs w:val="7"/>
          <w:color w:val="A3A3A5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A3A3A5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5B5B5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1"/>
          <w:szCs w:val="11"/>
          <w:color w:val="B5B5B5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5B5B5"/>
          <w:spacing w:val="0"/>
          <w:w w:val="103"/>
        </w:rPr>
        <w:t>·JI</w:t>
      </w:r>
      <w:r>
        <w:rPr>
          <w:rFonts w:ascii="Times New Roman" w:hAnsi="Times New Roman" w:cs="Times New Roman" w:eastAsia="Times New Roman"/>
          <w:sz w:val="11"/>
          <w:szCs w:val="11"/>
          <w:color w:val="B5B5B5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C8E8E"/>
          <w:spacing w:val="0"/>
          <w:w w:val="72"/>
        </w:rPr>
        <w:t>.,.</w:t>
      </w:r>
      <w:r>
        <w:rPr>
          <w:rFonts w:ascii="Times New Roman" w:hAnsi="Times New Roman" w:cs="Times New Roman" w:eastAsia="Times New Roman"/>
          <w:sz w:val="11"/>
          <w:szCs w:val="11"/>
          <w:color w:val="8C8E8E"/>
          <w:spacing w:val="2"/>
          <w:w w:val="72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A3A3A5"/>
          <w:spacing w:val="0"/>
          <w:w w:val="194"/>
          <w:position w:val="-5"/>
        </w:rPr>
        <w:t>'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right="-20"/>
        <w:jc w:val="left"/>
        <w:tabs>
          <w:tab w:pos="420" w:val="left"/>
        </w:tabs>
        <w:rPr>
          <w:rFonts w:ascii="Arial" w:hAnsi="Arial" w:cs="Arial" w:eastAsia="Arial"/>
          <w:sz w:val="46"/>
          <w:szCs w:val="46"/>
        </w:rPr>
      </w:pPr>
      <w:rPr/>
      <w:r>
        <w:rPr>
          <w:rFonts w:ascii="Arial" w:hAnsi="Arial" w:cs="Arial" w:eastAsia="Arial"/>
          <w:sz w:val="16"/>
          <w:szCs w:val="16"/>
          <w:color w:val="A3A3A5"/>
          <w:spacing w:val="-55"/>
          <w:w w:val="68"/>
          <w:position w:val="-20"/>
        </w:rPr>
        <w:t>1</w:t>
      </w:r>
      <w:r>
        <w:rPr>
          <w:rFonts w:ascii="Arial" w:hAnsi="Arial" w:cs="Arial" w:eastAsia="Arial"/>
          <w:sz w:val="30"/>
          <w:szCs w:val="30"/>
          <w:color w:val="A3A3A5"/>
          <w:spacing w:val="0"/>
          <w:w w:val="120"/>
          <w:position w:val="-15"/>
        </w:rPr>
        <w:t>,</w:t>
      </w:r>
      <w:r>
        <w:rPr>
          <w:rFonts w:ascii="Arial" w:hAnsi="Arial" w:cs="Arial" w:eastAsia="Arial"/>
          <w:sz w:val="30"/>
          <w:szCs w:val="30"/>
          <w:color w:val="A3A3A5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30"/>
          <w:szCs w:val="30"/>
          <w:color w:val="A3A3A5"/>
          <w:spacing w:val="0"/>
          <w:w w:val="100"/>
          <w:position w:val="-15"/>
        </w:rPr>
      </w:r>
      <w:r>
        <w:rPr>
          <w:rFonts w:ascii="Arial" w:hAnsi="Arial" w:cs="Arial" w:eastAsia="Arial"/>
          <w:sz w:val="30"/>
          <w:szCs w:val="30"/>
          <w:color w:val="232323"/>
          <w:spacing w:val="-30"/>
          <w:w w:val="108"/>
          <w:position w:val="-15"/>
        </w:rPr>
        <w:t>ı</w:t>
      </w:r>
      <w:r>
        <w:rPr>
          <w:rFonts w:ascii="Arial" w:hAnsi="Arial" w:cs="Arial" w:eastAsia="Arial"/>
          <w:sz w:val="30"/>
          <w:szCs w:val="30"/>
          <w:color w:val="545456"/>
          <w:spacing w:val="0"/>
          <w:w w:val="84"/>
          <w:position w:val="-15"/>
        </w:rPr>
        <w:t>u</w:t>
      </w:r>
      <w:r>
        <w:rPr>
          <w:rFonts w:ascii="Arial" w:hAnsi="Arial" w:cs="Arial" w:eastAsia="Arial"/>
          <w:sz w:val="30"/>
          <w:szCs w:val="30"/>
          <w:color w:val="545456"/>
          <w:spacing w:val="-61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545456"/>
          <w:spacing w:val="4"/>
          <w:w w:val="62"/>
          <w:position w:val="-15"/>
        </w:rPr>
        <w:t>ı</w:t>
      </w:r>
      <w:r>
        <w:rPr>
          <w:rFonts w:ascii="Times New Roman" w:hAnsi="Times New Roman" w:cs="Times New Roman" w:eastAsia="Times New Roman"/>
          <w:sz w:val="48"/>
          <w:szCs w:val="48"/>
          <w:color w:val="7C7C7C"/>
          <w:spacing w:val="0"/>
          <w:w w:val="49"/>
          <w:position w:val="-15"/>
        </w:rPr>
        <w:t>r</w:t>
      </w:r>
      <w:r>
        <w:rPr>
          <w:rFonts w:ascii="Times New Roman" w:hAnsi="Times New Roman" w:cs="Times New Roman" w:eastAsia="Times New Roman"/>
          <w:sz w:val="48"/>
          <w:szCs w:val="48"/>
          <w:color w:val="7C7C7C"/>
          <w:spacing w:val="-114"/>
          <w:w w:val="48"/>
          <w:position w:val="-15"/>
        </w:rPr>
        <w:t>e</w:t>
      </w:r>
      <w:r>
        <w:rPr>
          <w:rFonts w:ascii="Arial" w:hAnsi="Arial" w:cs="Arial" w:eastAsia="Arial"/>
          <w:sz w:val="46"/>
          <w:szCs w:val="46"/>
          <w:color w:val="666767"/>
          <w:spacing w:val="0"/>
          <w:w w:val="75"/>
          <w:position w:val="-15"/>
        </w:rPr>
        <w:t>ilıı·</w:t>
      </w:r>
      <w:r>
        <w:rPr>
          <w:rFonts w:ascii="Arial" w:hAnsi="Arial" w:cs="Arial" w:eastAsia="Arial"/>
          <w:sz w:val="46"/>
          <w:szCs w:val="46"/>
          <w:color w:val="666767"/>
          <w:spacing w:val="-31"/>
          <w:w w:val="100"/>
          <w:position w:val="-15"/>
        </w:rPr>
        <w:t> </w:t>
      </w:r>
      <w:r>
        <w:rPr>
          <w:rFonts w:ascii="Arial" w:hAnsi="Arial" w:cs="Arial" w:eastAsia="Arial"/>
          <w:sz w:val="46"/>
          <w:szCs w:val="46"/>
          <w:color w:val="666767"/>
          <w:spacing w:val="0"/>
          <w:w w:val="75"/>
          <w:position w:val="-15"/>
        </w:rPr>
        <w:t>,.</w:t>
      </w:r>
      <w:r>
        <w:rPr>
          <w:rFonts w:ascii="Arial" w:hAnsi="Arial" w:cs="Arial" w:eastAsia="Arial"/>
          <w:sz w:val="46"/>
          <w:szCs w:val="46"/>
          <w:color w:val="666767"/>
          <w:spacing w:val="-121"/>
          <w:w w:val="75"/>
          <w:position w:val="-15"/>
        </w:rPr>
        <w:t>.</w:t>
      </w:r>
      <w:r>
        <w:rPr>
          <w:rFonts w:ascii="Arial" w:hAnsi="Arial" w:cs="Arial" w:eastAsia="Arial"/>
          <w:sz w:val="46"/>
          <w:szCs w:val="46"/>
          <w:color w:val="444B80"/>
          <w:spacing w:val="0"/>
          <w:w w:val="442"/>
          <w:position w:val="-15"/>
        </w:rPr>
        <w:t>)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60" w:right="160"/>
          <w:cols w:num="2" w:equalWidth="0">
            <w:col w:w="6373" w:space="2079"/>
            <w:col w:w="3148"/>
          </w:cols>
        </w:sectPr>
      </w:pPr>
      <w:rPr/>
    </w:p>
    <w:p>
      <w:pPr>
        <w:spacing w:before="48" w:after="0" w:line="105" w:lineRule="exact"/>
        <w:ind w:left="2278" w:right="-71"/>
        <w:jc w:val="left"/>
        <w:tabs>
          <w:tab w:pos="3740" w:val="left"/>
          <w:tab w:pos="842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429.645996pt;margin-top:-10.991363pt;width:5.65655pt;height:22.153238pt;mso-position-horizontal-relative:page;mso-position-vertical-relative:paragraph;z-index:-10192" coordorigin="8593,-220" coordsize="113,443">
            <v:group style="position:absolute;left:8605;top:-220;width:101;height:409" coordorigin="8605,-220" coordsize="101,409">
              <v:shape style="position:absolute;left:8605;top:-220;width:101;height:409" coordorigin="8605,-220" coordsize="101,409" path="m8605,-220l8706,-220,8706,189,8605,189,8605,-220e" filled="t" fillcolor="#EBEDED" stroked="f">
                <v:path arrowok="t"/>
                <v:fill/>
              </v:shape>
            </v:group>
            <v:group style="position:absolute;left:8624;top:-26;width:2;height:218" coordorigin="8624,-26" coordsize="2,218">
              <v:shape style="position:absolute;left:8624;top:-26;width:2;height:218" coordorigin="8624,-26" coordsize="0,218" path="m8624,192l8624,-26e" filled="f" stroked="t" strokeweight="3.12464pt" strokecolor="#EB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100"/>
          <w:position w:val="-9"/>
        </w:rPr>
        <w:t>2</w:t>
      </w:r>
      <w:r>
        <w:rPr>
          <w:rFonts w:ascii="Arial" w:hAnsi="Arial" w:cs="Arial" w:eastAsia="Arial"/>
          <w:sz w:val="18"/>
          <w:szCs w:val="18"/>
          <w:color w:val="232323"/>
          <w:spacing w:val="-15"/>
          <w:w w:val="100"/>
          <w:position w:val="-9"/>
        </w:rPr>
        <w:t> 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82"/>
          <w:position w:val="-9"/>
        </w:rPr>
        <w:t>Po</w:t>
      </w:r>
      <w:r>
        <w:rPr>
          <w:rFonts w:ascii="Arial" w:hAnsi="Arial" w:cs="Arial" w:eastAsia="Arial"/>
          <w:sz w:val="18"/>
          <w:szCs w:val="18"/>
          <w:color w:val="444444"/>
          <w:spacing w:val="3"/>
          <w:w w:val="83"/>
          <w:position w:val="-9"/>
        </w:rPr>
        <w:t>s</w:t>
      </w:r>
      <w:r>
        <w:rPr>
          <w:rFonts w:ascii="Arial" w:hAnsi="Arial" w:cs="Arial" w:eastAsia="Arial"/>
          <w:sz w:val="18"/>
          <w:szCs w:val="18"/>
          <w:color w:val="666767"/>
          <w:spacing w:val="0"/>
          <w:w w:val="131"/>
          <w:position w:val="-9"/>
        </w:rPr>
        <w:t>tjl'lD</w:t>
      </w:r>
      <w:r>
        <w:rPr>
          <w:rFonts w:ascii="Arial" w:hAnsi="Arial" w:cs="Arial" w:eastAsia="Arial"/>
          <w:sz w:val="18"/>
          <w:szCs w:val="18"/>
          <w:color w:val="666767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8"/>
          <w:szCs w:val="18"/>
          <w:color w:val="666767"/>
          <w:spacing w:val="0"/>
          <w:w w:val="100"/>
          <w:position w:val="-9"/>
        </w:rPr>
      </w:r>
      <w:r>
        <w:rPr>
          <w:rFonts w:ascii="Arial" w:hAnsi="Arial" w:cs="Arial" w:eastAsia="Arial"/>
          <w:sz w:val="17"/>
          <w:szCs w:val="17"/>
          <w:color w:val="545456"/>
          <w:spacing w:val="0"/>
          <w:w w:val="100"/>
          <w:position w:val="-9"/>
        </w:rPr>
        <w:t>p</w:t>
      </w:r>
      <w:r>
        <w:rPr>
          <w:rFonts w:ascii="Arial" w:hAnsi="Arial" w:cs="Arial" w:eastAsia="Arial"/>
          <w:sz w:val="17"/>
          <w:szCs w:val="17"/>
          <w:color w:val="545456"/>
          <w:spacing w:val="9"/>
          <w:w w:val="100"/>
          <w:position w:val="-9"/>
        </w:rPr>
        <w:t> 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94"/>
          <w:position w:val="-9"/>
        </w:rPr>
        <w:t>A</w:t>
      </w:r>
      <w:r>
        <w:rPr>
          <w:rFonts w:ascii="Arial" w:hAnsi="Arial" w:cs="Arial" w:eastAsia="Arial"/>
          <w:sz w:val="18"/>
          <w:szCs w:val="18"/>
          <w:color w:val="444444"/>
          <w:spacing w:val="-3"/>
          <w:w w:val="95"/>
          <w:position w:val="-9"/>
        </w:rPr>
        <w:t>m</w:t>
      </w:r>
      <w:r>
        <w:rPr>
          <w:rFonts w:ascii="Arial" w:hAnsi="Arial" w:cs="Arial" w:eastAsia="Arial"/>
          <w:sz w:val="18"/>
          <w:szCs w:val="18"/>
          <w:color w:val="232323"/>
          <w:spacing w:val="-4"/>
          <w:w w:val="182"/>
          <w:position w:val="-9"/>
        </w:rPr>
        <w:t>i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4"/>
          <w:position w:val="-9"/>
        </w:rPr>
        <w:t>r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position w:val="-9"/>
        </w:rPr>
      </w:r>
      <w:r>
        <w:rPr>
          <w:rFonts w:ascii="Arial" w:hAnsi="Arial" w:cs="Arial" w:eastAsia="Arial"/>
          <w:sz w:val="16"/>
          <w:szCs w:val="16"/>
          <w:color w:val="A3A3A5"/>
          <w:spacing w:val="0"/>
          <w:w w:val="21"/>
          <w:position w:val="-12"/>
        </w:rPr>
        <w:t>_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right="-20"/>
        <w:jc w:val="left"/>
        <w:tabs>
          <w:tab w:pos="560" w:val="left"/>
          <w:tab w:pos="1300" w:val="left"/>
          <w:tab w:pos="18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-13"/>
        </w:rPr>
        <w:t>üd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-13"/>
        </w:rPr>
      </w:r>
      <w:r>
        <w:rPr>
          <w:rFonts w:ascii="Arial" w:hAnsi="Arial" w:cs="Arial" w:eastAsia="Arial"/>
          <w:sz w:val="19"/>
          <w:szCs w:val="19"/>
          <w:color w:val="8C8E8E"/>
          <w:spacing w:val="0"/>
          <w:w w:val="170"/>
          <w:position w:val="-13"/>
        </w:rPr>
        <w:t>-</w:t>
      </w:r>
      <w:r>
        <w:rPr>
          <w:rFonts w:ascii="Arial" w:hAnsi="Arial" w:cs="Arial" w:eastAsia="Arial"/>
          <w:sz w:val="19"/>
          <w:szCs w:val="19"/>
          <w:color w:val="8C8E8E"/>
          <w:spacing w:val="-14"/>
          <w:w w:val="170"/>
          <w:position w:val="-13"/>
        </w:rPr>
        <w:t>J</w:t>
      </w:r>
      <w:r>
        <w:rPr>
          <w:rFonts w:ascii="Arial" w:hAnsi="Arial" w:cs="Arial" w:eastAsia="Arial"/>
          <w:sz w:val="19"/>
          <w:szCs w:val="19"/>
          <w:color w:val="444444"/>
          <w:spacing w:val="-6"/>
          <w:w w:val="96"/>
          <w:position w:val="-13"/>
        </w:rPr>
        <w:t>u</w:t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90"/>
          <w:position w:val="-13"/>
        </w:rPr>
        <w:t>be</w:t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100"/>
          <w:position w:val="-13"/>
        </w:rPr>
      </w:r>
      <w:r>
        <w:rPr>
          <w:rFonts w:ascii="Arial" w:hAnsi="Arial" w:cs="Arial" w:eastAsia="Arial"/>
          <w:sz w:val="31"/>
          <w:szCs w:val="31"/>
          <w:color w:val="545456"/>
          <w:spacing w:val="0"/>
          <w:w w:val="50"/>
          <w:position w:val="-13"/>
        </w:rPr>
        <w:t>M··</w:t>
      </w:r>
      <w:r>
        <w:rPr>
          <w:rFonts w:ascii="Arial" w:hAnsi="Arial" w:cs="Arial" w:eastAsia="Arial"/>
          <w:sz w:val="31"/>
          <w:szCs w:val="31"/>
          <w:color w:val="545456"/>
          <w:spacing w:val="35"/>
          <w:w w:val="50"/>
          <w:position w:val="-13"/>
        </w:rPr>
        <w:t> </w:t>
      </w:r>
      <w:r>
        <w:rPr>
          <w:rFonts w:ascii="Arial" w:hAnsi="Arial" w:cs="Arial" w:eastAsia="Arial"/>
          <w:sz w:val="31"/>
          <w:szCs w:val="31"/>
          <w:color w:val="B5B5B5"/>
          <w:spacing w:val="0"/>
          <w:w w:val="30"/>
          <w:position w:val="-13"/>
        </w:rPr>
        <w:t>.</w:t>
      </w:r>
      <w:r>
        <w:rPr>
          <w:rFonts w:ascii="Arial" w:hAnsi="Arial" w:cs="Arial" w:eastAsia="Arial"/>
          <w:sz w:val="31"/>
          <w:szCs w:val="31"/>
          <w:color w:val="B5B5B5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31"/>
          <w:szCs w:val="31"/>
          <w:color w:val="B5B5B5"/>
          <w:spacing w:val="0"/>
          <w:w w:val="100"/>
          <w:position w:val="-13"/>
        </w:rPr>
      </w:r>
      <w:r>
        <w:rPr>
          <w:rFonts w:ascii="Arial" w:hAnsi="Arial" w:cs="Arial" w:eastAsia="Arial"/>
          <w:sz w:val="21"/>
          <w:szCs w:val="21"/>
          <w:color w:val="545456"/>
          <w:spacing w:val="0"/>
          <w:w w:val="100"/>
          <w:position w:val="-13"/>
        </w:rPr>
        <w:t>ı</w:t>
      </w:r>
      <w:r>
        <w:rPr>
          <w:rFonts w:ascii="Arial" w:hAnsi="Arial" w:cs="Arial" w:eastAsia="Arial"/>
          <w:sz w:val="21"/>
          <w:szCs w:val="21"/>
          <w:color w:val="545456"/>
          <w:spacing w:val="-11"/>
          <w:w w:val="100"/>
          <w:position w:val="-13"/>
        </w:rPr>
        <w:t> </w:t>
      </w:r>
      <w:r>
        <w:rPr>
          <w:rFonts w:ascii="Arial" w:hAnsi="Arial" w:cs="Arial" w:eastAsia="Arial"/>
          <w:sz w:val="19"/>
          <w:szCs w:val="19"/>
          <w:color w:val="232323"/>
          <w:spacing w:val="-8"/>
          <w:w w:val="68"/>
          <w:position w:val="-13"/>
        </w:rPr>
        <w:t>V</w:t>
      </w:r>
      <w:r>
        <w:rPr>
          <w:rFonts w:ascii="Arial" w:hAnsi="Arial" w:cs="Arial" w:eastAsia="Arial"/>
          <w:sz w:val="19"/>
          <w:szCs w:val="19"/>
          <w:color w:val="7C7C7C"/>
          <w:spacing w:val="0"/>
          <w:w w:val="100"/>
          <w:position w:val="-13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60" w:right="160"/>
          <w:cols w:num="2" w:equalWidth="0">
            <w:col w:w="8442" w:space="125"/>
            <w:col w:w="3033"/>
          </w:cols>
        </w:sectPr>
      </w:pPr>
      <w:rPr/>
    </w:p>
    <w:p>
      <w:pPr>
        <w:spacing w:before="0" w:after="0" w:line="185" w:lineRule="exact"/>
        <w:ind w:right="-20"/>
        <w:jc w:val="right"/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523.835022pt;margin-top:5.491132pt;width:1.815pt;height:12.640703pt;mso-position-horizontal-relative:page;mso-position-vertical-relative:paragraph;z-index:-10197" coordorigin="10477,110" coordsize="36,253">
            <v:group style="position:absolute;left:10505;top:117;width:2;height:158" coordorigin="10505,117" coordsize="2,158">
              <v:shape style="position:absolute;left:10505;top:117;width:2;height:158" coordorigin="10505,117" coordsize="0,158" path="m10505,275l10505,117e" filled="f" stroked="t" strokeweight=".72pt" strokecolor="#576064">
                <v:path arrowok="t"/>
              </v:shape>
            </v:group>
            <v:group style="position:absolute;left:10495;top:210;width:2;height:135" coordorigin="10495,210" coordsize="2,135">
              <v:shape style="position:absolute;left:10495;top:210;width:2;height:135" coordorigin="10495,210" coordsize="0,135" path="m10495,344l10495,210e" filled="f" stroked="t" strokeweight="1.815pt" strokecolor="#EB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83pt;margin-top:10.891131pt;width:.1pt;height:3.12pt;mso-position-horizontal-relative:page;mso-position-vertical-relative:paragraph;z-index:-10196" coordorigin="3660,218" coordsize="2,62">
            <v:shape style="position:absolute;left:3660;top:218;width:2;height:62" coordorigin="3660,218" coordsize="0,62" path="m3660,280l3660,218e" filled="f" stroked="t" strokeweight=".96pt" strokecolor="#6064AF">
              <v:path arrowok="t"/>
            </v:shape>
          </v:group>
          <w10:wrap type="none"/>
        </w:pict>
      </w:r>
      <w:r>
        <w:rPr/>
        <w:pict>
          <v:group style="position:absolute;margin-left:476.287506pt;margin-top:6.379004pt;width:2.8335pt;height:17.4554pt;mso-position-horizontal-relative:page;mso-position-vertical-relative:paragraph;z-index:-10190" coordorigin="9526,128" coordsize="57,349">
            <v:group style="position:absolute;left:9550;top:147;width:2;height:215" coordorigin="9550,147" coordsize="2,215">
              <v:shape style="position:absolute;left:9550;top:147;width:2;height:215" coordorigin="9550,147" coordsize="0,215" path="m9550,363l9550,147e" filled="f" stroked="t" strokeweight="1.99144pt" strokecolor="#EBEDED">
                <v:path arrowok="t"/>
              </v:shape>
            </v:group>
            <v:group style="position:absolute;left:9554;top:300;width:2;height:148" coordorigin="9554,300" coordsize="2,148">
              <v:shape style="position:absolute;left:9554;top:300;width:2;height:148" coordorigin="9554,300" coordsize="0,148" path="m9554,448l9554,300e" filled="f" stroked="t" strokeweight="2.8335pt" strokecolor="#EB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9"/>
          <w:szCs w:val="39"/>
          <w:color w:val="666767"/>
          <w:spacing w:val="0"/>
          <w:w w:val="65"/>
          <w:position w:val="-17"/>
        </w:rPr>
        <w:t>\t•</w:t>
      </w:r>
      <w:r>
        <w:rPr>
          <w:rFonts w:ascii="Times New Roman" w:hAnsi="Times New Roman" w:cs="Times New Roman" w:eastAsia="Times New Roman"/>
          <w:sz w:val="39"/>
          <w:szCs w:val="39"/>
          <w:color w:val="666767"/>
          <w:spacing w:val="0"/>
          <w:w w:val="65"/>
          <w:position w:val="-17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666767"/>
          <w:spacing w:val="44"/>
          <w:w w:val="65"/>
          <w:position w:val="-17"/>
        </w:rPr>
        <w:t> </w:t>
      </w:r>
      <w:r>
        <w:rPr>
          <w:rFonts w:ascii="Arial" w:hAnsi="Arial" w:cs="Arial" w:eastAsia="Arial"/>
          <w:sz w:val="15"/>
          <w:szCs w:val="15"/>
          <w:color w:val="666767"/>
          <w:spacing w:val="0"/>
          <w:w w:val="65"/>
          <w:i/>
          <w:position w:val="-17"/>
        </w:rPr>
        <w:t>-!;&gt;</w:t>
      </w:r>
      <w:r>
        <w:rPr>
          <w:rFonts w:ascii="Arial" w:hAnsi="Arial" w:cs="Arial" w:eastAsia="Arial"/>
          <w:sz w:val="15"/>
          <w:szCs w:val="15"/>
          <w:color w:val="666767"/>
          <w:spacing w:val="0"/>
          <w:w w:val="65"/>
          <w:i/>
          <w:position w:val="-17"/>
        </w:rPr>
        <w:t>    </w:t>
      </w:r>
      <w:r>
        <w:rPr>
          <w:rFonts w:ascii="Arial" w:hAnsi="Arial" w:cs="Arial" w:eastAsia="Arial"/>
          <w:sz w:val="15"/>
          <w:szCs w:val="15"/>
          <w:color w:val="666767"/>
          <w:spacing w:val="7"/>
          <w:w w:val="65"/>
          <w:i/>
          <w:position w:val="-17"/>
        </w:rPr>
        <w:t> </w:t>
      </w:r>
      <w:r>
        <w:rPr>
          <w:rFonts w:ascii="Arial" w:hAnsi="Arial" w:cs="Arial" w:eastAsia="Arial"/>
          <w:sz w:val="15"/>
          <w:szCs w:val="15"/>
          <w:color w:val="8C8E8E"/>
          <w:spacing w:val="0"/>
          <w:w w:val="65"/>
          <w:position w:val="-17"/>
        </w:rPr>
        <w:t>•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85" w:lineRule="exact"/>
        <w:ind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7C7C7C"/>
          <w:spacing w:val="0"/>
          <w:w w:val="148"/>
          <w:position w:val="-2"/>
        </w:rPr>
        <w:t>-</w:t>
      </w:r>
      <w:r>
        <w:rPr>
          <w:rFonts w:ascii="Times New Roman" w:hAnsi="Times New Roman" w:cs="Times New Roman" w:eastAsia="Times New Roman"/>
          <w:sz w:val="9"/>
          <w:szCs w:val="9"/>
          <w:color w:val="7C7C7C"/>
          <w:spacing w:val="0"/>
          <w:w w:val="148"/>
          <w:position w:val="-2"/>
        </w:rPr>
        <w:t>    </w:t>
      </w:r>
      <w:r>
        <w:rPr>
          <w:rFonts w:ascii="Times New Roman" w:hAnsi="Times New Roman" w:cs="Times New Roman" w:eastAsia="Times New Roman"/>
          <w:sz w:val="9"/>
          <w:szCs w:val="9"/>
          <w:color w:val="7C7C7C"/>
          <w:spacing w:val="29"/>
          <w:w w:val="148"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C8E8E"/>
          <w:spacing w:val="0"/>
          <w:w w:val="100"/>
          <w:position w:val="-2"/>
        </w:rPr>
        <w:t>....</w:t>
      </w:r>
      <w:r>
        <w:rPr>
          <w:rFonts w:ascii="Times New Roman" w:hAnsi="Times New Roman" w:cs="Times New Roman" w:eastAsia="Times New Roman"/>
          <w:sz w:val="9"/>
          <w:szCs w:val="9"/>
          <w:color w:val="8C8E8E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8C8E8E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C8E8E"/>
          <w:spacing w:val="0"/>
          <w:w w:val="108"/>
          <w:b/>
          <w:bCs/>
          <w:i/>
          <w:position w:val="-2"/>
        </w:rPr>
        <w:t>t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9" w:lineRule="atLeast"/>
        <w:ind w:left="65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512.566406pt;margin-top:6.791214pt;width:.1pt;height:7.404053pt;mso-position-horizontal-relative:page;mso-position-vertical-relative:paragraph;z-index:-10189" coordorigin="10251,136" coordsize="2,148">
            <v:shape style="position:absolute;left:10251;top:136;width:2;height:148" coordorigin="10251,136" coordsize="0,148" path="m10251,284l10251,136e" filled="f" stroked="t" strokeweight="1.363735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6"/>
          <w:szCs w:val="16"/>
          <w:color w:val="A3A3A5"/>
          <w:spacing w:val="0"/>
          <w:w w:val="71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60" w:right="160"/>
          <w:cols w:num="2" w:equalWidth="0">
            <w:col w:w="9177" w:space="143"/>
            <w:col w:w="2280"/>
          </w:cols>
        </w:sectPr>
      </w:pPr>
      <w:rPr/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12.24pt;margin-top:23.52pt;width:571.560012pt;height:768.000002pt;mso-position-horizontal-relative:page;mso-position-vertical-relative:page;z-index:-10199" coordorigin="245,470" coordsize="11431,15360">
            <v:group style="position:absolute;left:269;top:490;width:11386;height:2" coordorigin="269,490" coordsize="11386,2">
              <v:shape style="position:absolute;left:269;top:490;width:11386;height:2" coordorigin="269,490" coordsize="11386,0" path="m269,490l11654,490e" filled="f" stroked="t" strokeweight=".96pt" strokecolor="#2B2B2B">
                <v:path arrowok="t"/>
              </v:shape>
            </v:group>
            <v:group style="position:absolute;left:278;top:480;width:2;height:864" coordorigin="278,480" coordsize="2,864">
              <v:shape style="position:absolute;left:278;top:480;width:2;height:864" coordorigin="278,480" coordsize="0,864" path="m278,1344l278,480e" filled="f" stroked="t" strokeweight=".96pt" strokecolor="#5B5B5B">
                <v:path arrowok="t"/>
              </v:shape>
            </v:group>
            <v:group style="position:absolute;left:912;top:490;width:874;height:2" coordorigin="912,490" coordsize="874,2">
              <v:shape style="position:absolute;left:912;top:490;width:874;height:2" coordorigin="912,490" coordsize="874,0" path="m912,490l1786,490e" filled="f" stroked="t" strokeweight=".96pt" strokecolor="#484848">
                <v:path arrowok="t"/>
              </v:shape>
            </v:group>
            <v:group style="position:absolute;left:1603;top:494;width:2064;height:2" coordorigin="1603,494" coordsize="2064,2">
              <v:shape style="position:absolute;left:1603;top:494;width:2064;height:2" coordorigin="1603,494" coordsize="2064,0" path="m1603,494l3667,494e" filled="f" stroked="t" strokeweight=".48pt" strokecolor="#0C0C0C">
                <v:path arrowok="t"/>
              </v:shape>
            </v:group>
            <v:group style="position:absolute;left:2323;top:490;width:2;height:1517" coordorigin="2323,490" coordsize="2,1517">
              <v:shape style="position:absolute;left:2323;top:490;width:2;height:1517" coordorigin="2323,490" coordsize="0,1517" path="m2323,2006l2323,490e" filled="f" stroked="t" strokeweight=".96pt" strokecolor="#4F4F4F">
                <v:path arrowok="t"/>
              </v:shape>
            </v:group>
            <v:group style="position:absolute;left:3638;top:485;width:3293;height:2" coordorigin="3638,485" coordsize="3293,2">
              <v:shape style="position:absolute;left:3638;top:485;width:3293;height:2" coordorigin="3638,485" coordsize="3293,0" path="m3638,485l6931,485e" filled="f" stroked="t" strokeweight=".48pt" strokecolor="#030303">
                <v:path arrowok="t"/>
              </v:shape>
            </v:group>
            <v:group style="position:absolute;left:6845;top:499;width:4810;height:2" coordorigin="6845,499" coordsize="4810,2">
              <v:shape style="position:absolute;left:6845;top:499;width:4810;height:2" coordorigin="6845,499" coordsize="4810,0" path="m6845,499l11654,499e" filled="f" stroked="t" strokeweight=".96pt" strokecolor="#3F3F3F">
                <v:path arrowok="t"/>
              </v:shape>
            </v:group>
            <v:group style="position:absolute;left:9134;top:490;width:2;height:1517" coordorigin="9134,490" coordsize="2,1517">
              <v:shape style="position:absolute;left:9134;top:490;width:2;height:1517" coordorigin="9134,490" coordsize="0,1517" path="m9134,2006l9134,490e" filled="f" stroked="t" strokeweight=".48pt" strokecolor="#0F0F0F">
                <v:path arrowok="t"/>
              </v:shape>
            </v:group>
            <v:group style="position:absolute;left:11645;top:490;width:2;height:1037" coordorigin="11645,490" coordsize="2,1037">
              <v:shape style="position:absolute;left:11645;top:490;width:2;height:1037" coordorigin="11645,490" coordsize="0,1037" path="m11645,1526l11645,490e" filled="f" stroked="t" strokeweight=".72pt" strokecolor="#343434">
                <v:path arrowok="t"/>
              </v:shape>
            </v:group>
            <v:group style="position:absolute;left:274;top:1286;width:2;height:240" coordorigin="274,1286" coordsize="2,240">
              <v:shape style="position:absolute;left:274;top:1286;width:2;height:240" coordorigin="274,1286" coordsize="0,240" path="m274,1526l274,1286e" filled="f" stroked="t" strokeweight=".48pt" strokecolor="#2F2F2F">
                <v:path arrowok="t"/>
              </v:shape>
            </v:group>
            <v:group style="position:absolute;left:269;top:1992;width:2083;height:2" coordorigin="269,1992" coordsize="2083,2">
              <v:shape style="position:absolute;left:269;top:1992;width:2083;height:2" coordorigin="269,1992" coordsize="2083,0" path="m269,1992l2352,1992e" filled="f" stroked="t" strokeweight=".48pt" strokecolor="#232323">
                <v:path arrowok="t"/>
              </v:shape>
            </v:group>
            <v:group style="position:absolute;left:278;top:1469;width:2;height:547" coordorigin="278,1469" coordsize="2,547">
              <v:shape style="position:absolute;left:278;top:1469;width:2;height:547" coordorigin="278,1469" coordsize="0,547" path="m278,2016l278,1469e" filled="f" stroked="t" strokeweight=".72pt" strokecolor="#383838">
                <v:path arrowok="t"/>
              </v:shape>
            </v:group>
            <v:group style="position:absolute;left:2074;top:1997;width:9581;height:2" coordorigin="2074,1997" coordsize="9581,2">
              <v:shape style="position:absolute;left:2074;top:1997;width:9581;height:2" coordorigin="2074,1997" coordsize="9581,0" path="m2074,1997l11654,1997e" filled="f" stroked="t" strokeweight=".96pt" strokecolor="#444444">
                <v:path arrowok="t"/>
              </v:shape>
            </v:group>
            <v:group style="position:absolute;left:254;top:2227;width:1378;height:2" coordorigin="254,2227" coordsize="1378,2">
              <v:shape style="position:absolute;left:254;top:2227;width:1378;height:2" coordorigin="254,2227" coordsize="1378,0" path="m254,2227l1632,2227e" filled="f" stroked="t" strokeweight=".96pt" strokecolor="#1F1F1F">
                <v:path arrowok="t"/>
              </v:shape>
            </v:group>
            <v:group style="position:absolute;left:274;top:1949;width:2;height:797" coordorigin="274,1949" coordsize="2,797">
              <v:shape style="position:absolute;left:274;top:1949;width:2;height:797" coordorigin="274,1949" coordsize="0,797" path="m274,2746l274,1949e" filled="f" stroked="t" strokeweight=".48pt" strokecolor="#1C1C1C">
                <v:path arrowok="t"/>
              </v:shape>
            </v:group>
            <v:group style="position:absolute;left:1594;top:2237;width:6230;height:2" coordorigin="1594,2237" coordsize="6230,2">
              <v:shape style="position:absolute;left:1594;top:2237;width:6230;height:2" coordorigin="1594,2237" coordsize="6230,0" path="m1594,2237l7824,2237e" filled="f" stroked="t" strokeweight=".96pt" strokecolor="#3F3F3F">
                <v:path arrowok="t"/>
              </v:shape>
            </v:group>
            <v:group style="position:absolute;left:7795;top:2227;width:1325;height:2" coordorigin="7795,2227" coordsize="1325,2">
              <v:shape style="position:absolute;left:7795;top:2227;width:1325;height:2" coordorigin="7795,2227" coordsize="1325,0" path="m7795,2227l9120,2227e" filled="f" stroked="t" strokeweight=".96pt" strokecolor="#575757">
                <v:path arrowok="t"/>
              </v:shape>
            </v:group>
            <v:group style="position:absolute;left:9120;top:2227;width:250;height:2" coordorigin="9120,2227" coordsize="250,2">
              <v:shape style="position:absolute;left:9120;top:2227;width:250;height:2" coordorigin="9120,2227" coordsize="250,0" path="m9120,2227l9370,2227e" filled="f" stroked="t" strokeweight=".96pt" strokecolor="#343434">
                <v:path arrowok="t"/>
              </v:shape>
            </v:group>
            <v:group style="position:absolute;left:9298;top:2246;width:2357;height:2" coordorigin="9298,2246" coordsize="2357,2">
              <v:shape style="position:absolute;left:9298;top:2246;width:2357;height:2" coordorigin="9298,2246" coordsize="2357,0" path="m9298,2246l11654,2246e" filled="f" stroked="t" strokeweight=".96pt" strokecolor="#444444">
                <v:path arrowok="t"/>
              </v:shape>
            </v:group>
            <v:group style="position:absolute;left:269;top:2477;width:8630;height:2" coordorigin="269,2477" coordsize="8630,2">
              <v:shape style="position:absolute;left:269;top:2477;width:8630;height:2" coordorigin="269,2477" coordsize="8630,0" path="m269,2477l8899,2477e" filled="f" stroked="t" strokeweight=".96pt" strokecolor="#3F3F3F">
                <v:path arrowok="t"/>
              </v:shape>
            </v:group>
            <v:group style="position:absolute;left:8842;top:2482;width:557;height:2" coordorigin="8842,2482" coordsize="557,2">
              <v:shape style="position:absolute;left:8842;top:2482;width:557;height:2" coordorigin="8842,2482" coordsize="557,0" path="m8842,2482l9398,2482e" filled="f" stroked="t" strokeweight=".48pt" strokecolor="#0C0C0C">
                <v:path arrowok="t"/>
              </v:shape>
            </v:group>
            <v:group style="position:absolute;left:9341;top:2486;width:859;height:2" coordorigin="9341,2486" coordsize="859,2">
              <v:shape style="position:absolute;left:9341;top:2486;width:859;height:2" coordorigin="9341,2486" coordsize="859,0" path="m9341,2486l10200,2486e" filled="f" stroked="t" strokeweight=".72pt" strokecolor="#2B2B2B">
                <v:path arrowok="t"/>
              </v:shape>
            </v:group>
            <v:group style="position:absolute;left:9907;top:2486;width:1747;height:2" coordorigin="9907,2486" coordsize="1747,2">
              <v:shape style="position:absolute;left:9907;top:2486;width:1747;height:2" coordorigin="9907,2486" coordsize="1747,0" path="m9907,2486l11654,2486e" filled="f" stroked="t" strokeweight=".96pt" strokecolor="#4B4B4B">
                <v:path arrowok="t"/>
              </v:shape>
            </v:group>
            <v:group style="position:absolute;left:269;top:2717;width:6182;height:2" coordorigin="269,2717" coordsize="6182,2">
              <v:shape style="position:absolute;left:269;top:2717;width:6182;height:2" coordorigin="269,2717" coordsize="6182,0" path="m269,2717l6451,2717e" filled="f" stroked="t" strokeweight=".96pt" strokecolor="#3F3F3F">
                <v:path arrowok="t"/>
              </v:shape>
            </v:group>
            <v:group style="position:absolute;left:6288;top:2722;width:2611;height:2" coordorigin="6288,2722" coordsize="2611,2">
              <v:shape style="position:absolute;left:6288;top:2722;width:2611;height:2" coordorigin="6288,2722" coordsize="2611,0" path="m6288,2722l8899,2722e" filled="f" stroked="t" strokeweight=".48pt" strokecolor="#0C0C0C">
                <v:path arrowok="t"/>
              </v:shape>
            </v:group>
            <v:group style="position:absolute;left:8870;top:2707;width:499;height:2" coordorigin="8870,2707" coordsize="499,2">
              <v:shape style="position:absolute;left:8870;top:2707;width:499;height:2" coordorigin="8870,2707" coordsize="499,0" path="m8870,2707l9370,2707e" filled="f" stroked="t" strokeweight=".48pt" strokecolor="#000000">
                <v:path arrowok="t"/>
              </v:shape>
            </v:group>
            <v:group style="position:absolute;left:9154;top:2726;width:2501;height:2" coordorigin="9154,2726" coordsize="2501,2">
              <v:shape style="position:absolute;left:9154;top:2726;width:2501;height:2" coordorigin="9154,2726" coordsize="2501,0" path="m9154,2726l11654,2726e" filled="f" stroked="t" strokeweight=".96pt" strokecolor="#3F3F3F">
                <v:path arrowok="t"/>
              </v:shape>
            </v:group>
            <v:group style="position:absolute;left:11650;top:490;width:2;height:3494" coordorigin="11650,490" coordsize="2,3494">
              <v:shape style="position:absolute;left:11650;top:490;width:2;height:3494" coordorigin="11650,490" coordsize="0,3494" path="m11650,3984l11650,490e" filled="f" stroked="t" strokeweight=".48pt" strokecolor="#232323">
                <v:path arrowok="t"/>
              </v:shape>
            </v:group>
            <v:group style="position:absolute;left:269;top:2957;width:3571;height:2" coordorigin="269,2957" coordsize="3571,2">
              <v:shape style="position:absolute;left:269;top:2957;width:3571;height:2" coordorigin="269,2957" coordsize="3571,0" path="m269,2957l3840,2957e" filled="f" stroked="t" strokeweight=".96pt" strokecolor="#3B3B3B">
                <v:path arrowok="t"/>
              </v:shape>
            </v:group>
            <v:group style="position:absolute;left:264;top:2698;width:2;height:259" coordorigin="264,2698" coordsize="2,259">
              <v:shape style="position:absolute;left:264;top:2698;width:2;height:259" coordorigin="264,2698" coordsize="0,259" path="m264,2957l264,2698e" filled="f" stroked="t" strokeweight=".96pt" strokecolor="#080808">
                <v:path arrowok="t"/>
              </v:shape>
            </v:group>
            <v:group style="position:absolute;left:3782;top:2962;width:2986;height:2" coordorigin="3782,2962" coordsize="2986,2">
              <v:shape style="position:absolute;left:3782;top:2962;width:2986;height:2" coordorigin="3782,2962" coordsize="2986,0" path="m3782,2962l6768,2962e" filled="f" stroked="t" strokeweight=".48pt" strokecolor="#030303">
                <v:path arrowok="t"/>
              </v:shape>
            </v:group>
            <v:group style="position:absolute;left:6739;top:2947;width:600;height:2" coordorigin="6739,2947" coordsize="600,2">
              <v:shape style="position:absolute;left:6739;top:2947;width:600;height:2" coordorigin="6739,2947" coordsize="600,0" path="m6739,2947l7339,2947e" filled="f" stroked="t" strokeweight=".48pt" strokecolor="#000000">
                <v:path arrowok="t"/>
              </v:shape>
            </v:group>
            <v:group style="position:absolute;left:7339;top:2947;width:1781;height:2" coordorigin="7339,2947" coordsize="1781,2">
              <v:shape style="position:absolute;left:7339;top:2947;width:1781;height:2" coordorigin="7339,2947" coordsize="1781,0" path="m7339,2947l9120,2947e" filled="f" stroked="t" strokeweight=".96pt" strokecolor="#030303">
                <v:path arrowok="t"/>
              </v:shape>
            </v:group>
            <v:group style="position:absolute;left:8832;top:2966;width:2822;height:2" coordorigin="8832,2966" coordsize="2822,2">
              <v:shape style="position:absolute;left:8832;top:2966;width:2822;height:2" coordorigin="8832,2966" coordsize="2822,0" path="m8832,2966l11654,2966e" filled="f" stroked="t" strokeweight=".96pt" strokecolor="#3F3F3F">
                <v:path arrowok="t"/>
              </v:shape>
            </v:group>
            <v:group style="position:absolute;left:278;top:2890;width:2;height:341" coordorigin="278,2890" coordsize="2,341">
              <v:shape style="position:absolute;left:278;top:2890;width:2;height:341" coordorigin="278,2890" coordsize="0,341" path="m278,3230l278,2890e" filled="f" stroked="t" strokeweight=".72pt" strokecolor="#2B2B2B">
                <v:path arrowok="t"/>
              </v:shape>
            </v:group>
            <v:group style="position:absolute;left:269;top:3194;width:6470;height:2" coordorigin="269,3194" coordsize="6470,2">
              <v:shape style="position:absolute;left:269;top:3194;width:6470;height:2" coordorigin="269,3194" coordsize="6470,0" path="m269,3194l6739,3194e" filled="f" stroked="t" strokeweight=".96pt" strokecolor="#484848">
                <v:path arrowok="t"/>
              </v:shape>
            </v:group>
            <v:group style="position:absolute;left:6739;top:3192;width:600;height:2" coordorigin="6739,3192" coordsize="600,2">
              <v:shape style="position:absolute;left:6739;top:3192;width:600;height:2" coordorigin="6739,3192" coordsize="600,0" path="m6739,3192l7339,3192e" filled="f" stroked="t" strokeweight=".96pt" strokecolor="#030303">
                <v:path arrowok="t"/>
              </v:shape>
            </v:group>
            <v:group style="position:absolute;left:7152;top:3206;width:4502;height:2" coordorigin="7152,3206" coordsize="4502,2">
              <v:shape style="position:absolute;left:7152;top:3206;width:4502;height:2" coordorigin="7152,3206" coordsize="4502,0" path="m7152,3206l11654,3206e" filled="f" stroked="t" strokeweight=".96pt" strokecolor="#3F3F3F">
                <v:path arrowok="t"/>
              </v:shape>
            </v:group>
            <v:group style="position:absolute;left:274;top:3154;width:2;height:2314" coordorigin="274,3154" coordsize="2,2314">
              <v:shape style="position:absolute;left:274;top:3154;width:2;height:2314" coordorigin="274,3154" coordsize="0,2314" path="m274,5467l274,3154e" filled="f" stroked="t" strokeweight=".48pt" strokecolor="#131313">
                <v:path arrowok="t"/>
              </v:shape>
            </v:group>
            <v:group style="position:absolute;left:3821;top:3187;width:2;height:475" coordorigin="3821,3187" coordsize="2,475">
              <v:shape style="position:absolute;left:3821;top:3187;width:2;height:475" coordorigin="3821,3187" coordsize="0,475" path="m3821,3662l3821,3187e" filled="f" stroked="t" strokeweight=".96pt" strokecolor="#4B4B4B">
                <v:path arrowok="t"/>
              </v:shape>
            </v:group>
            <v:group style="position:absolute;left:6946;top:3197;width:2;height:778" coordorigin="6946,3197" coordsize="2,778">
              <v:shape style="position:absolute;left:6946;top:3197;width:2;height:778" coordorigin="6946,3197" coordsize="0,778" path="m6946,3974l6946,3197e" filled="f" stroked="t" strokeweight=".48pt" strokecolor="#282828">
                <v:path arrowok="t"/>
              </v:shape>
            </v:group>
            <v:group style="position:absolute;left:3821;top:3648;width:2525;height:2" coordorigin="3821,3648" coordsize="2525,2">
              <v:shape style="position:absolute;left:3821;top:3648;width:2525;height:2" coordorigin="3821,3648" coordsize="2525,0" path="m3821,3648l6346,3648e" filled="f" stroked="t" strokeweight=".96pt" strokecolor="#444444">
                <v:path arrowok="t"/>
              </v:shape>
            </v:group>
            <v:group style="position:absolute;left:6288;top:3643;width:677;height:2" coordorigin="6288,3643" coordsize="677,2">
              <v:shape style="position:absolute;left:6288;top:3643;width:677;height:2" coordorigin="6288,3643" coordsize="677,0" path="m6288,3643l6965,3643e" filled="f" stroked="t" strokeweight=".48pt" strokecolor="#777777">
                <v:path arrowok="t"/>
              </v:shape>
            </v:group>
            <v:group style="position:absolute;left:6835;top:3648;width:2539;height:2" coordorigin="6835,3648" coordsize="2539,2">
              <v:shape style="position:absolute;left:6835;top:3648;width:2539;height:2" coordorigin="6835,3648" coordsize="2539,0" path="m6835,3648l9374,3648e" filled="f" stroked="t" strokeweight=".96pt" strokecolor="#545454">
                <v:path arrowok="t"/>
              </v:shape>
            </v:group>
            <v:group style="position:absolute;left:9091;top:3648;width:2496;height:2" coordorigin="9091,3648" coordsize="2496,2">
              <v:shape style="position:absolute;left:9091;top:3648;width:2496;height:2" coordorigin="9091,3648" coordsize="2496,0" path="m9091,3648l11587,3648e" filled="f" stroked="t" strokeweight=".96pt" strokecolor="#343434">
                <v:path arrowok="t"/>
              </v:shape>
            </v:group>
            <v:group style="position:absolute;left:9341;top:3653;width:2246;height:2" coordorigin="9341,3653" coordsize="2246,2">
              <v:shape style="position:absolute;left:9341;top:3653;width:2246;height:2" coordorigin="9341,3653" coordsize="2246,0" path="m9341,3653l11587,3653e" filled="f" stroked="t" strokeweight=".48pt" strokecolor="#2B2B2B">
                <v:path arrowok="t"/>
              </v:shape>
            </v:group>
            <v:group style="position:absolute;left:269;top:3960;width:1392;height:2" coordorigin="269,3960" coordsize="1392,2">
              <v:shape style="position:absolute;left:269;top:3960;width:1392;height:2" coordorigin="269,3960" coordsize="1392,0" path="m269,3960l1661,3960e" filled="f" stroked="t" strokeweight=".48pt" strokecolor="#131313">
                <v:path arrowok="t"/>
              </v:shape>
            </v:group>
            <v:group style="position:absolute;left:1632;top:3946;width:682;height:2" coordorigin="1632,3946" coordsize="682,2">
              <v:shape style="position:absolute;left:1632;top:3946;width:682;height:2" coordorigin="1632,3946" coordsize="682,0" path="m1632,3946l2314,3946e" filled="f" stroked="t" strokeweight=".48pt" strokecolor="#000000">
                <v:path arrowok="t"/>
              </v:shape>
            </v:group>
            <v:group style="position:absolute;left:2314;top:3946;width:1325;height:2" coordorigin="2314,3946" coordsize="1325,2">
              <v:shape style="position:absolute;left:2314;top:3946;width:1325;height:2" coordorigin="2314,3946" coordsize="1325,0" path="m2314,3946l3638,3946e" filled="f" stroked="t" strokeweight=".96pt" strokecolor="#030303">
                <v:path arrowok="t"/>
              </v:shape>
            </v:group>
            <v:group style="position:absolute;left:3610;top:3960;width:240;height:2" coordorigin="3610,3960" coordsize="240,2">
              <v:shape style="position:absolute;left:3610;top:3960;width:240;height:2" coordorigin="3610,3960" coordsize="240,0" path="m3610,3960l3850,3960e" filled="f" stroked="t" strokeweight=".48pt" strokecolor="#080808">
                <v:path arrowok="t"/>
              </v:shape>
            </v:group>
            <v:group style="position:absolute;left:3826;top:3605;width:2;height:360" coordorigin="3826,3605" coordsize="2,360">
              <v:shape style="position:absolute;left:3826;top:3605;width:2;height:360" coordorigin="3826,3605" coordsize="0,360" path="m3826,3965l3826,3605e" filled="f" stroked="t" strokeweight=".48pt" strokecolor="#1F1F1F">
                <v:path arrowok="t"/>
              </v:shape>
            </v:group>
            <v:group style="position:absolute;left:3802;top:3946;width:1872;height:2" coordorigin="3802,3946" coordsize="1872,2">
              <v:shape style="position:absolute;left:3802;top:3946;width:1872;height:2" coordorigin="3802,3946" coordsize="1872,0" path="m3802,3946l5674,3946e" filled="f" stroked="t" strokeweight=".96pt" strokecolor="#232323">
                <v:path arrowok="t"/>
              </v:shape>
            </v:group>
            <v:group style="position:absolute;left:5611;top:3960;width:6048;height:2" coordorigin="5611,3960" coordsize="6048,2">
              <v:shape style="position:absolute;left:5611;top:3960;width:6048;height:2" coordorigin="5611,3960" coordsize="6048,0" path="m5611,3960l11659,3960e" filled="f" stroked="t" strokeweight=".96pt" strokecolor="#3F3F3F">
                <v:path arrowok="t"/>
              </v:shape>
            </v:group>
            <v:group style="position:absolute;left:269;top:4234;width:1440;height:2" coordorigin="269,4234" coordsize="1440,2">
              <v:shape style="position:absolute;left:269;top:4234;width:1440;height:2" coordorigin="269,4234" coordsize="1440,0" path="m269,4234l1709,4234e" filled="f" stroked="t" strokeweight=".72pt" strokecolor="#3B3B3B">
                <v:path arrowok="t"/>
              </v:shape>
            </v:group>
            <v:group style="position:absolute;left:1632;top:4229;width:691;height:2" coordorigin="1632,4229" coordsize="691,2">
              <v:shape style="position:absolute;left:1632;top:4229;width:691;height:2" coordorigin="1632,4229" coordsize="691,0" path="m1632,4229l2323,4229e" filled="f" stroked="t" strokeweight=".96pt" strokecolor="#232323">
                <v:path arrowok="t"/>
              </v:shape>
            </v:group>
            <v:group style="position:absolute;left:2318;top:3955;width:2;height:11866" coordorigin="2318,3955" coordsize="2,11866">
              <v:shape style="position:absolute;left:2318;top:3955;width:2;height:11866" coordorigin="2318,3955" coordsize="0,11866" path="m2318,15821l2318,3955e" filled="f" stroked="t" strokeweight=".48pt" strokecolor="#282828">
                <v:path arrowok="t"/>
              </v:shape>
            </v:group>
            <v:group style="position:absolute;left:2275;top:4238;width:1392;height:2" coordorigin="2275,4238" coordsize="1392,2">
              <v:shape style="position:absolute;left:2275;top:4238;width:1392;height:2" coordorigin="2275,4238" coordsize="1392,0" path="m2275,4238l3667,4238e" filled="f" stroked="t" strokeweight=".48pt" strokecolor="#131313">
                <v:path arrowok="t"/>
              </v:shape>
            </v:group>
            <v:group style="position:absolute;left:3638;top:4229;width:173;height:2" coordorigin="3638,4229" coordsize="173,2">
              <v:shape style="position:absolute;left:3638;top:4229;width:173;height:2" coordorigin="3638,4229" coordsize="173,0" path="m3638,4229l3811,4229e" filled="f" stroked="t" strokeweight=".96pt" strokecolor="#0C0C0C">
                <v:path arrowok="t"/>
              </v:shape>
            </v:group>
            <v:group style="position:absolute;left:3782;top:4238;width:1920;height:2" coordorigin="3782,4238" coordsize="1920,2">
              <v:shape style="position:absolute;left:3782;top:4238;width:1920;height:2" coordorigin="3782,4238" coordsize="1920,0" path="m3782,4238l5702,4238e" filled="f" stroked="t" strokeweight=".48pt" strokecolor="#131313">
                <v:path arrowok="t"/>
              </v:shape>
            </v:group>
            <v:group style="position:absolute;left:5645;top:4243;width:6010;height:2" coordorigin="5645,4243" coordsize="6010,2">
              <v:shape style="position:absolute;left:5645;top:4243;width:6010;height:2" coordorigin="5645,4243" coordsize="6010,0" path="m5645,4243l11654,4243e" filled="f" stroked="t" strokeweight=".96pt" strokecolor="#3F3F3F">
                <v:path arrowok="t"/>
              </v:shape>
            </v:group>
            <v:group style="position:absolute;left:2323;top:4109;width:2;height:1152" coordorigin="2323,4109" coordsize="2,1152">
              <v:shape style="position:absolute;left:2323;top:4109;width:2;height:1152" coordorigin="2323,4109" coordsize="0,1152" path="m2323,5261l2323,4109e" filled="f" stroked="t" strokeweight=".96pt" strokecolor="#4F4F4F">
                <v:path arrowok="t"/>
              </v:shape>
            </v:group>
            <v:group style="position:absolute;left:2314;top:4483;width:9341;height:2" coordorigin="2314,4483" coordsize="9341,2">
              <v:shape style="position:absolute;left:2314;top:4483;width:9341;height:2" coordorigin="2314,4483" coordsize="9341,0" path="m2314,4483l11654,4483e" filled="f" stroked="t" strokeweight=".96pt" strokecolor="#3F3F3F">
                <v:path arrowok="t"/>
              </v:shape>
            </v:group>
            <v:group style="position:absolute;left:11652;top:4234;width:2;height:5606" coordorigin="11652,4234" coordsize="2,5606">
              <v:shape style="position:absolute;left:11652;top:4234;width:2;height:5606" coordorigin="11652,4234" coordsize="0,5606" path="m11652,9840l11652,4234e" filled="f" stroked="t" strokeweight=".48pt" strokecolor="#3B3B3B">
                <v:path arrowok="t"/>
              </v:shape>
            </v:group>
            <v:group style="position:absolute;left:4891;top:4474;width:2;height:2179" coordorigin="4891,4474" coordsize="2,2179">
              <v:shape style="position:absolute;left:4891;top:4474;width:2;height:2179" coordorigin="4891,4474" coordsize="0,2179" path="m4891,6653l4891,4474e" filled="f" stroked="t" strokeweight=".48pt" strokecolor="#2B2B2B">
                <v:path arrowok="t"/>
              </v:shape>
            </v:group>
            <v:group style="position:absolute;left:4877;top:4958;width:2054;height:2" coordorigin="4877,4958" coordsize="2054,2">
              <v:shape style="position:absolute;left:4877;top:4958;width:2054;height:2" coordorigin="4877,4958" coordsize="2054,0" path="m4877,4958l6931,4958e" filled="f" stroked="t" strokeweight=".96pt" strokecolor="#4F4F4F">
                <v:path arrowok="t"/>
              </v:shape>
            </v:group>
            <v:group style="position:absolute;left:7805;top:4474;width:2;height:283" coordorigin="7805,4474" coordsize="2,283">
              <v:shape style="position:absolute;left:7805;top:4474;width:2;height:283" coordorigin="7805,4474" coordsize="0,283" path="m7805,4757l7805,4474e" filled="f" stroked="t" strokeweight=".72pt" strokecolor="#383838">
                <v:path arrowok="t"/>
              </v:shape>
            </v:group>
            <v:group style="position:absolute;left:6931;top:4958;width:408;height:2" coordorigin="6931,4958" coordsize="408,2">
              <v:shape style="position:absolute;left:6931;top:4958;width:408;height:2" coordorigin="6931,4958" coordsize="408,0" path="m6931,4958l7339,4958e" filled="f" stroked="t" strokeweight=".96pt" strokecolor="#2B2B2B">
                <v:path arrowok="t"/>
              </v:shape>
            </v:group>
            <v:group style="position:absolute;left:7339;top:4958;width:2030;height:2" coordorigin="7339,4958" coordsize="2030,2">
              <v:shape style="position:absolute;left:7339;top:4958;width:2030;height:2" coordorigin="7339,4958" coordsize="2030,0" path="m7339,4958l9370,4958e" filled="f" stroked="t" strokeweight=".96pt" strokecolor="#131313">
                <v:path arrowok="t"/>
              </v:shape>
            </v:group>
            <v:group style="position:absolute;left:7810;top:4474;width:2;height:509" coordorigin="7810,4474" coordsize="2,509">
              <v:shape style="position:absolute;left:7810;top:4474;width:2;height:509" coordorigin="7810,4474" coordsize="0,509" path="m7810,4982l7810,4474e" filled="f" stroked="t" strokeweight=".48pt" strokecolor="#232323">
                <v:path arrowok="t"/>
              </v:shape>
            </v:group>
            <v:group style="position:absolute;left:9298;top:4973;width:2362;height:2" coordorigin="9298,4973" coordsize="2362,2">
              <v:shape style="position:absolute;left:9298;top:4973;width:2362;height:2" coordorigin="9298,4973" coordsize="2362,0" path="m9298,4973l11659,4973e" filled="f" stroked="t" strokeweight=".96pt" strokecolor="#3F3F3F">
                <v:path arrowok="t"/>
              </v:shape>
            </v:group>
            <v:group style="position:absolute;left:4877;top:5213;width:6782;height:2" coordorigin="4877,5213" coordsize="6782,2">
              <v:shape style="position:absolute;left:4877;top:5213;width:6782;height:2" coordorigin="4877,5213" coordsize="6782,0" path="m4877,5213l11659,5213e" filled="f" stroked="t" strokeweight=".96pt" strokecolor="#3F3F3F">
                <v:path arrowok="t"/>
              </v:shape>
            </v:group>
            <v:group style="position:absolute;left:4886;top:5203;width:2;height:1450" coordorigin="4886,5203" coordsize="2,1450">
              <v:shape style="position:absolute;left:4886;top:5203;width:2;height:1450" coordorigin="4886,5203" coordsize="0,1450" path="m4886,6653l4886,5203e" filled="f" stroked="t" strokeweight=".96pt" strokecolor="#3F3F3F">
                <v:path arrowok="t"/>
              </v:shape>
            </v:group>
            <v:group style="position:absolute;left:4877;top:5453;width:6782;height:2" coordorigin="4877,5453" coordsize="6782,2">
              <v:shape style="position:absolute;left:4877;top:5453;width:6782;height:2" coordorigin="4877,5453" coordsize="6782,0" path="m4877,5453l11659,5453e" filled="f" stroked="t" strokeweight=".96pt" strokecolor="#444444">
                <v:path arrowok="t"/>
              </v:shape>
            </v:group>
            <v:group style="position:absolute;left:269;top:480;width:2;height:5246" coordorigin="269,480" coordsize="2,5246">
              <v:shape style="position:absolute;left:269;top:480;width:2;height:5246" coordorigin="269,480" coordsize="0,5246" path="m269,5726l269,480e" filled="f" stroked="t" strokeweight=".72pt" strokecolor="#282828">
                <v:path arrowok="t"/>
              </v:shape>
            </v:group>
            <v:group style="position:absolute;left:2314;top:5695;width:9341;height:2" coordorigin="2314,5695" coordsize="9341,2">
              <v:shape style="position:absolute;left:2314;top:5695;width:9341;height:2" coordorigin="2314,5695" coordsize="9341,0" path="m2314,5695l11654,5695e" filled="f" stroked="t" strokeweight=".96pt" strokecolor="#3F3F3F">
                <v:path arrowok="t"/>
              </v:shape>
            </v:group>
            <v:group style="position:absolute;left:259;top:5933;width:11400;height:2" coordorigin="259,5933" coordsize="11400,2">
              <v:shape style="position:absolute;left:259;top:5933;width:11400;height:2" coordorigin="259,5933" coordsize="11400,0" path="m259,5933l11659,5933e" filled="f" stroked="t" strokeweight=".96pt" strokecolor="#3F3F3F">
                <v:path arrowok="t"/>
              </v:shape>
            </v:group>
            <v:group style="position:absolute;left:269;top:5587;width:2;height:10234" coordorigin="269,5587" coordsize="2,10234">
              <v:shape style="position:absolute;left:269;top:5587;width:2;height:10234" coordorigin="269,5587" coordsize="0,10234" path="m269,15821l269,5587e" filled="f" stroked="t" strokeweight=".96pt" strokecolor="#4F4F4F">
                <v:path arrowok="t"/>
              </v:shape>
            </v:group>
            <v:group style="position:absolute;left:7805;top:5923;width:2;height:538" coordorigin="7805,5923" coordsize="2,538">
              <v:shape style="position:absolute;left:7805;top:5923;width:2;height:538" coordorigin="7805,5923" coordsize="0,538" path="m7805,6461l7805,5923e" filled="f" stroked="t" strokeweight=".96pt" strokecolor="#3B3B3B">
                <v:path arrowok="t"/>
              </v:shape>
            </v:group>
            <v:group style="position:absolute;left:2314;top:6403;width:7886;height:2" coordorigin="2314,6403" coordsize="7886,2">
              <v:shape style="position:absolute;left:2314;top:6403;width:7886;height:2" coordorigin="2314,6403" coordsize="7886,0" path="m2314,6403l10200,6403e" filled="f" stroked="t" strokeweight=".96pt" strokecolor="#3F3F3F">
                <v:path arrowok="t"/>
              </v:shape>
            </v:group>
            <v:group style="position:absolute;left:10142;top:6408;width:1512;height:2" coordorigin="10142,6408" coordsize="1512,2">
              <v:shape style="position:absolute;left:10142;top:6408;width:1512;height:2" coordorigin="10142,6408" coordsize="1512,0" path="m10142,6408l11654,6408e" filled="f" stroked="t" strokeweight=".48pt" strokecolor="#0F0F0F">
                <v:path arrowok="t"/>
              </v:shape>
            </v:group>
            <v:group style="position:absolute;left:2314;top:6648;width:2606;height:2" coordorigin="2314,6648" coordsize="2606,2">
              <v:shape style="position:absolute;left:2314;top:6648;width:2606;height:2" coordorigin="2314,6648" coordsize="2606,0" path="m2314,6648l4920,6648e" filled="f" stroked="t" strokeweight=".48pt" strokecolor="#1C1C1C">
                <v:path arrowok="t"/>
              </v:shape>
            </v:group>
            <v:group style="position:absolute;left:4843;top:6648;width:4555;height:2" coordorigin="4843,6648" coordsize="4555,2">
              <v:shape style="position:absolute;left:4843;top:6648;width:4555;height:2" coordorigin="4843,6648" coordsize="4555,0" path="m4843,6648l9398,6648e" filled="f" stroked="t" strokeweight=".48pt" strokecolor="#000000">
                <v:path arrowok="t"/>
              </v:shape>
            </v:group>
            <v:group style="position:absolute;left:7805;top:6384;width:2;height:269" coordorigin="7805,6384" coordsize="2,269">
              <v:shape style="position:absolute;left:7805;top:6384;width:2;height:269" coordorigin="7805,6384" coordsize="0,269" path="m7805,6653l7805,6384e" filled="f" stroked="t" strokeweight=".72pt" strokecolor="#282828">
                <v:path arrowok="t"/>
              </v:shape>
            </v:group>
            <v:group style="position:absolute;left:9370;top:6634;width:1133;height:2" coordorigin="9370,6634" coordsize="1133,2">
              <v:shape style="position:absolute;left:9370;top:6634;width:1133;height:2" coordorigin="9370,6634" coordsize="1133,0" path="m9370,6634l10502,6634e" filled="f" stroked="t" strokeweight=".96pt" strokecolor="#030303">
                <v:path arrowok="t"/>
              </v:shape>
            </v:group>
            <v:group style="position:absolute;left:10219;top:6653;width:1440;height:2" coordorigin="10219,6653" coordsize="1440,2">
              <v:shape style="position:absolute;left:10219;top:6653;width:1440;height:2" coordorigin="10219,6653" coordsize="1440,0" path="m10219,6653l11659,6653e" filled="f" stroked="t" strokeweight=".96pt" strokecolor="#3B3B3B">
                <v:path arrowok="t"/>
              </v:shape>
            </v:group>
            <v:group style="position:absolute;left:259;top:6888;width:1402;height:2" coordorigin="259,6888" coordsize="1402,2">
              <v:shape style="position:absolute;left:259;top:6888;width:1402;height:2" coordorigin="259,6888" coordsize="1402,0" path="m259,6888l1661,6888e" filled="f" stroked="t" strokeweight=".48pt" strokecolor="#232323">
                <v:path arrowok="t"/>
              </v:shape>
            </v:group>
            <v:group style="position:absolute;left:1603;top:6883;width:744;height:2" coordorigin="1603,6883" coordsize="744,2">
              <v:shape style="position:absolute;left:1603;top:6883;width:744;height:2" coordorigin="1603,6883" coordsize="744,0" path="m1603,6883l2347,6883e" filled="f" stroked="t" strokeweight=".72pt" strokecolor="#383838">
                <v:path arrowok="t"/>
              </v:shape>
            </v:group>
            <v:group style="position:absolute;left:2280;top:6888;width:2630;height:2" coordorigin="2280,6888" coordsize="2630,2">
              <v:shape style="position:absolute;left:2280;top:6888;width:2630;height:2" coordorigin="2280,6888" coordsize="2630,0" path="m2280,6888l4910,6888e" filled="f" stroked="t" strokeweight=".48pt" strokecolor="#1C1C1C">
                <v:path arrowok="t"/>
              </v:shape>
            </v:group>
            <v:group style="position:absolute;left:4882;top:6878;width:3989;height:2" coordorigin="4882,6878" coordsize="3989,2">
              <v:shape style="position:absolute;left:4882;top:6878;width:3989;height:2" coordorigin="4882,6878" coordsize="3989,0" path="m4882,6878l8870,6878e" filled="f" stroked="t" strokeweight=".96pt" strokecolor="#0C0C0C">
                <v:path arrowok="t"/>
              </v:shape>
            </v:group>
            <v:group style="position:absolute;left:8755;top:6893;width:2904;height:2" coordorigin="8755,6893" coordsize="2904,2">
              <v:shape style="position:absolute;left:8755;top:6893;width:2904;height:2" coordorigin="8755,6893" coordsize="2904,0" path="m8755,6893l11659,6893e" filled="f" stroked="t" strokeweight=".96pt" strokecolor="#484848">
                <v:path arrowok="t"/>
              </v:shape>
            </v:group>
            <v:group style="position:absolute;left:259;top:7363;width:11395;height:2" coordorigin="259,7363" coordsize="11395,2">
              <v:shape style="position:absolute;left:259;top:7363;width:11395;height:2" coordorigin="259,7363" coordsize="11395,0" path="m259,7363l11654,7363e" filled="f" stroked="t" strokeweight=".96pt" strokecolor="#3F3F3F">
                <v:path arrowok="t"/>
              </v:shape>
            </v:group>
            <v:group style="position:absolute;left:2314;top:7315;width:2;height:307" coordorigin="2314,7315" coordsize="2,307">
              <v:shape style="position:absolute;left:2314;top:7315;width:2;height:307" coordorigin="2314,7315" coordsize="0,307" path="m2314,7622l2314,7315e" filled="f" stroked="t" strokeweight=".72pt" strokecolor="#383838">
                <v:path arrowok="t"/>
              </v:shape>
            </v:group>
            <v:group style="position:absolute;left:4886;top:7354;width:2;height:739" coordorigin="4886,7354" coordsize="2,739">
              <v:shape style="position:absolute;left:4886;top:7354;width:2;height:739" coordorigin="4886,7354" coordsize="0,739" path="m4886,8093l4886,7354e" filled="f" stroked="t" strokeweight=".96pt" strokecolor="#4B4B4B">
                <v:path arrowok="t"/>
              </v:shape>
            </v:group>
            <v:group style="position:absolute;left:4877;top:7603;width:6782;height:2" coordorigin="4877,7603" coordsize="6782,2">
              <v:shape style="position:absolute;left:4877;top:7603;width:6782;height:2" coordorigin="4877,7603" coordsize="6782,0" path="m4877,7603l11659,7603e" filled="f" stroked="t" strokeweight=".96pt" strokecolor="#444444">
                <v:path arrowok="t"/>
              </v:shape>
            </v:group>
            <v:group style="position:absolute;left:2314;top:7565;width:2;height:562" coordorigin="2314,7565" coordsize="2,562">
              <v:shape style="position:absolute;left:2314;top:7565;width:2;height:562" coordorigin="2314,7565" coordsize="0,562" path="m2314,8126l2314,7565e" filled="f" stroked="t" strokeweight=".96pt" strokecolor="#4F4F4F">
                <v:path arrowok="t"/>
              </v:shape>
            </v:group>
            <v:group style="position:absolute;left:4877;top:7843;width:6782;height:2" coordorigin="4877,7843" coordsize="6782,2">
              <v:shape style="position:absolute;left:4877;top:7843;width:6782;height:2" coordorigin="4877,7843" coordsize="6782,0" path="m4877,7843l11659,7843e" filled="f" stroked="t" strokeweight=".96pt" strokecolor="#484848">
                <v:path arrowok="t"/>
              </v:shape>
            </v:group>
            <v:group style="position:absolute;left:259;top:8083;width:11400;height:2" coordorigin="259,8083" coordsize="11400,2">
              <v:shape style="position:absolute;left:259;top:8083;width:11400;height:2" coordorigin="259,8083" coordsize="11400,0" path="m259,8083l11659,8083e" filled="f" stroked="t" strokeweight=".96pt" strokecolor="#444444">
                <v:path arrowok="t"/>
              </v:shape>
            </v:group>
            <v:group style="position:absolute;left:2318;top:8290;width:2;height:322" coordorigin="2318,8290" coordsize="2,322">
              <v:shape style="position:absolute;left:2318;top:8290;width:2;height:322" coordorigin="2318,8290" coordsize="0,322" path="m2318,8611l2318,8290e" filled="f" stroked="t" strokeweight=".48pt" strokecolor="#0C0C0C">
                <v:path arrowok="t"/>
              </v:shape>
            </v:group>
            <v:group style="position:absolute;left:2280;top:8918;width:8491;height:2" coordorigin="2280,8918" coordsize="8491,2">
              <v:shape style="position:absolute;left:2280;top:8918;width:8491;height:2" coordorigin="2280,8918" coordsize="8491,0" path="m2280,8918l10771,8918e" filled="f" stroked="t" strokeweight=".96pt" strokecolor="#4B4B4B">
                <v:path arrowok="t"/>
              </v:shape>
            </v:group>
            <v:group style="position:absolute;left:254;top:8909;width:1378;height:2" coordorigin="254,8909" coordsize="1378,2">
              <v:shape style="position:absolute;left:254;top:8909;width:1378;height:2" coordorigin="254,8909" coordsize="1378,0" path="m254,8909l1632,8909e" filled="f" stroked="t" strokeweight=".48pt" strokecolor="#5B5B5B">
                <v:path arrowok="t"/>
              </v:shape>
            </v:group>
            <v:group style="position:absolute;left:1632;top:8909;width:686;height:2" coordorigin="1632,8909" coordsize="686,2">
              <v:shape style="position:absolute;left:1632;top:8909;width:686;height:2" coordorigin="1632,8909" coordsize="686,0" path="m1632,8909l2318,8909e" filled="f" stroked="t" strokeweight=".48pt" strokecolor="#444444">
                <v:path arrowok="t"/>
              </v:shape>
            </v:group>
            <v:group style="position:absolute;left:10171;top:8909;width:331;height:2" coordorigin="10171,8909" coordsize="331,2">
              <v:shape style="position:absolute;left:10171;top:8909;width:331;height:2" coordorigin="10171,8909" coordsize="331,0" path="m10171,8909l10502,8909e" filled="f" stroked="t" strokeweight=".96pt" strokecolor="#646464">
                <v:path arrowok="t"/>
              </v:shape>
            </v:group>
            <v:group style="position:absolute;left:10502;top:8909;width:1138;height:2" coordorigin="10502,8909" coordsize="1138,2">
              <v:shape style="position:absolute;left:10502;top:8909;width:1138;height:2" coordorigin="10502,8909" coordsize="1138,0" path="m10502,8909l11640,8909e" filled="f" stroked="t" strokeweight=".96pt" strokecolor="#3B3B3B">
                <v:path arrowok="t"/>
              </v:shape>
            </v:group>
            <v:group style="position:absolute;left:259;top:9811;width:11395;height:2" coordorigin="259,9811" coordsize="11395,2">
              <v:shape style="position:absolute;left:259;top:9811;width:11395;height:2" coordorigin="259,9811" coordsize="11395,0" path="m259,9811l11654,9811e" filled="f" stroked="t" strokeweight=".96pt" strokecolor="#484848">
                <v:path arrowok="t"/>
              </v:shape>
            </v:group>
            <v:group style="position:absolute;left:259;top:10147;width:11400;height:2" coordorigin="259,10147" coordsize="11400,2">
              <v:shape style="position:absolute;left:259;top:10147;width:11400;height:2" coordorigin="259,10147" coordsize="11400,0" path="m259,10147l11659,10147e" filled="f" stroked="t" strokeweight=".96pt" strokecolor="#484848">
                <v:path arrowok="t"/>
              </v:shape>
            </v:group>
            <v:group style="position:absolute;left:2314;top:9763;width:2;height:1128" coordorigin="2314,9763" coordsize="2,1128">
              <v:shape style="position:absolute;left:2314;top:9763;width:2;height:1128" coordorigin="2314,9763" coordsize="0,1128" path="m2314,10891l2314,9763e" filled="f" stroked="t" strokeweight=".96pt" strokecolor="#4F4F4F">
                <v:path arrowok="t"/>
              </v:shape>
            </v:group>
            <v:group style="position:absolute;left:259;top:10387;width:11405;height:2" coordorigin="259,10387" coordsize="11405,2">
              <v:shape style="position:absolute;left:259;top:10387;width:11405;height:2" coordorigin="259,10387" coordsize="11405,0" path="m259,10387l11664,10387e" filled="f" stroked="t" strokeweight=".96pt" strokecolor="#484848">
                <v:path arrowok="t"/>
              </v:shape>
            </v:group>
            <v:group style="position:absolute;left:691;top:10867;width:10973;height:2" coordorigin="691,10867" coordsize="10973,2">
              <v:shape style="position:absolute;left:691;top:10867;width:10973;height:2" coordorigin="691,10867" coordsize="10973,0" path="m691,10867l11664,10867e" filled="f" stroked="t" strokeweight=".96pt" strokecolor="#484848">
                <v:path arrowok="t"/>
              </v:shape>
            </v:group>
            <v:group style="position:absolute;left:259;top:11107;width:11405;height:2" coordorigin="259,11107" coordsize="11405,2">
              <v:shape style="position:absolute;left:259;top:11107;width:11405;height:2" coordorigin="259,11107" coordsize="11405,0" path="m259,11107l11664,11107e" filled="f" stroked="t" strokeweight=".96pt" strokecolor="#484848">
                <v:path arrowok="t"/>
              </v:shape>
            </v:group>
            <v:group style="position:absolute;left:259;top:11347;width:11405;height:2" coordorigin="259,11347" coordsize="11405,2">
              <v:shape style="position:absolute;left:259;top:11347;width:11405;height:2" coordorigin="259,11347" coordsize="11405,0" path="m259,11347l11664,11347e" filled="f" stroked="t" strokeweight=".96pt" strokecolor="#484848">
                <v:path arrowok="t"/>
              </v:shape>
            </v:group>
            <v:group style="position:absolute;left:941;top:11088;width:2;height:254" coordorigin="941,11088" coordsize="2,254">
              <v:shape style="position:absolute;left:941;top:11088;width:2;height:254" coordorigin="941,11088" coordsize="0,254" path="m941,11342l941,11088e" filled="f" stroked="t" strokeweight=".48pt" strokecolor="#676767">
                <v:path arrowok="t"/>
              </v:shape>
            </v:group>
            <v:group style="position:absolute;left:1646;top:11098;width:2;height:1997" coordorigin="1646,11098" coordsize="2,1997">
              <v:shape style="position:absolute;left:1646;top:11098;width:2;height:1997" coordorigin="1646,11098" coordsize="0,1997" path="m1646,13094l1646,11098e" filled="f" stroked="t" strokeweight=".48pt" strokecolor="#1F1F1F">
                <v:path arrowok="t"/>
              </v:shape>
            </v:group>
            <v:group style="position:absolute;left:7354;top:11098;width:2;height:4723" coordorigin="7354,11098" coordsize="2,4723">
              <v:shape style="position:absolute;left:7354;top:11098;width:2;height:4723" coordorigin="7354,11098" coordsize="0,4723" path="m7354,15821l7354,11098e" filled="f" stroked="t" strokeweight=".96pt" strokecolor="#545454">
                <v:path arrowok="t"/>
              </v:shape>
            </v:group>
            <v:group style="position:absolute;left:941;top:11323;width:2;height:514" coordorigin="941,11323" coordsize="2,514">
              <v:shape style="position:absolute;left:941;top:11323;width:2;height:514" coordorigin="941,11323" coordsize="0,514" path="m941,11837l941,11323e" filled="f" stroked="t" strokeweight=".48pt" strokecolor="#545454">
                <v:path arrowok="t"/>
              </v:shape>
            </v:group>
            <v:group style="position:absolute;left:941;top:11837;width:2;height:1546" coordorigin="941,11837" coordsize="2,1546">
              <v:shape style="position:absolute;left:941;top:11837;width:2;height:1546" coordorigin="941,11837" coordsize="0,1546" path="m941,13382l941,11837e" filled="f" stroked="t" strokeweight=".48pt" strokecolor="#000000">
                <v:path arrowok="t"/>
              </v:shape>
            </v:group>
            <v:group style="position:absolute;left:2318;top:11808;width:2;height:1138" coordorigin="2318,11808" coordsize="2,1138">
              <v:shape style="position:absolute;left:2318;top:11808;width:2;height:1138" coordorigin="2318,11808" coordsize="0,1138" path="m2318,12946l2318,11808e" filled="f" stroked="t" strokeweight=".48pt" strokecolor="#0F0F0F">
                <v:path arrowok="t"/>
              </v:shape>
            </v:group>
            <v:group style="position:absolute;left:1651;top:13037;width:2;height:634" coordorigin="1651,13037" coordsize="2,634">
              <v:shape style="position:absolute;left:1651;top:13037;width:2;height:634" coordorigin="1651,13037" coordsize="0,634" path="m1651,13670l1651,13037e" filled="f" stroked="t" strokeweight=".96pt" strokecolor="#545454">
                <v:path arrowok="t"/>
              </v:shape>
            </v:group>
            <v:group style="position:absolute;left:254;top:13378;width:2069;height:2" coordorigin="254,13378" coordsize="2069,2">
              <v:shape style="position:absolute;left:254;top:13378;width:2069;height:2" coordorigin="254,13378" coordsize="2069,0" path="m254,13378l2323,13378e" filled="f" stroked="t" strokeweight=".48pt" strokecolor="#575757">
                <v:path arrowok="t"/>
              </v:shape>
            </v:group>
            <v:group style="position:absolute;left:941;top:13373;width:2;height:245" coordorigin="941,13373" coordsize="2,245">
              <v:shape style="position:absolute;left:941;top:13373;width:2;height:245" coordorigin="941,13373" coordsize="0,245" path="m941,13618l941,13373e" filled="f" stroked="t" strokeweight=".48pt" strokecolor="#5B5B5B">
                <v:path arrowok="t"/>
              </v:shape>
            </v:group>
            <v:group style="position:absolute;left:941;top:13618;width:2;height:2184" coordorigin="941,13618" coordsize="2,2184">
              <v:shape style="position:absolute;left:941;top:13618;width:2;height:2184" coordorigin="941,13618" coordsize="0,2184" path="m941,15802l941,13618e" filled="f" stroked="t" strokeweight=".48pt" strokecolor="#000000">
                <v:path arrowok="t"/>
              </v:shape>
            </v:group>
            <v:group style="position:absolute;left:1646;top:13589;width:2;height:2232" coordorigin="1646,13589" coordsize="2,2232">
              <v:shape style="position:absolute;left:1646;top:13589;width:2;height:2232" coordorigin="1646,13589" coordsize="0,2232" path="m1646,15821l1646,13589e" filled="f" stroked="t" strokeweight=".48pt" strokecolor="#2B2B2B">
                <v:path arrowok="t"/>
              </v:shape>
            </v:group>
            <v:group style="position:absolute;left:2318;top:13925;width:2;height:274" coordorigin="2318,13925" coordsize="2,274">
              <v:shape style="position:absolute;left:2318;top:13925;width:2;height:274" coordorigin="2318,13925" coordsize="0,274" path="m2318,14198l2318,13925e" filled="f" stroked="t" strokeweight=".48pt" strokecolor="#131313">
                <v:path arrowok="t"/>
              </v:shape>
            </v:group>
            <v:group style="position:absolute;left:259;top:15816;width:2088;height:2" coordorigin="259,15816" coordsize="2088,2">
              <v:shape style="position:absolute;left:259;top:15816;width:2088;height:2" coordorigin="259,15816" coordsize="2088,0" path="m259,15816l2347,15816e" filled="f" stroked="t" strokeweight=".48pt" strokecolor="#383838">
                <v:path arrowok="t"/>
              </v:shape>
            </v:group>
            <v:group style="position:absolute;left:2280;top:15811;width:7546;height:2" coordorigin="2280,15811" coordsize="7546,2">
              <v:shape style="position:absolute;left:2280;top:15811;width:7546;height:2" coordorigin="2280,15811" coordsize="7546,0" path="m2280,15811l9826,15811e" filled="f" stroked="t" strokeweight=".96pt" strokecolor="#575757">
                <v:path arrowok="t"/>
              </v:shape>
            </v:group>
            <v:group style="position:absolute;left:9370;top:15797;width:1133;height:2" coordorigin="9370,15797" coordsize="1133,2">
              <v:shape style="position:absolute;left:9370;top:15797;width:1133;height:2" coordorigin="9370,15797" coordsize="1133,0" path="m9370,15797l10502,15797e" filled="f" stroked="t" strokeweight=".48pt" strokecolor="#383838">
                <v:path arrowok="t"/>
              </v:shape>
            </v:group>
            <v:group style="position:absolute;left:10474;top:15811;width:1195;height:2" coordorigin="10474,15811" coordsize="1195,2">
              <v:shape style="position:absolute;left:10474;top:15811;width:1195;height:2" coordorigin="10474,15811" coordsize="1195,0" path="m10474,15811l11669,15811e" filled="f" stroked="t" strokeweight=".72pt" strokecolor="#606060">
                <v:path arrowok="t"/>
              </v:shape>
            </v:group>
            <v:group style="position:absolute;left:11654;top:4234;width:2;height:11587" coordorigin="11654,4234" coordsize="2,11587">
              <v:shape style="position:absolute;left:11654;top:4234;width:2;height:11587" coordorigin="11654,4234" coordsize="0,11587" path="m11654,15821l11654,4234e" filled="f" stroked="t" strokeweight=".72pt" strokecolor="#4F4F4F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82"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32323"/>
          <w:spacing w:val="0"/>
          <w:w w:val="55"/>
        </w:rPr>
        <w:t>::c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8" w:lineRule="atLeast"/>
        <w:ind w:right="1206"/>
        <w:jc w:val="right"/>
        <w:tabs>
          <w:tab w:pos="100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545456"/>
          <w:spacing w:val="0"/>
          <w:w w:val="192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45456"/>
          <w:spacing w:val="-48"/>
          <w:w w:val="19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0"/>
          <w:w w:val="131"/>
        </w:rPr>
        <w:t>ii.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5B5B5"/>
          <w:spacing w:val="0"/>
          <w:w w:val="169"/>
          <w:i/>
        </w:rPr>
        <w:t>•1</w:t>
      </w:r>
      <w:r>
        <w:rPr>
          <w:rFonts w:ascii="Times New Roman" w:hAnsi="Times New Roman" w:cs="Times New Roman" w:eastAsia="Times New Roman"/>
          <w:sz w:val="10"/>
          <w:szCs w:val="10"/>
          <w:color w:val="B5B5B5"/>
          <w:spacing w:val="0"/>
          <w:w w:val="169"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5B5B5"/>
          <w:spacing w:val="2"/>
          <w:w w:val="169"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232323"/>
          <w:spacing w:val="0"/>
          <w:w w:val="239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A3A3A5"/>
          <w:spacing w:val="0"/>
          <w:w w:val="98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0" w:after="0" w:line="97" w:lineRule="exact"/>
        <w:ind w:right="1241"/>
        <w:jc w:val="right"/>
        <w:tabs>
          <w:tab w:pos="280" w:val="left"/>
          <w:tab w:pos="720" w:val="left"/>
          <w:tab w:pos="158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545456"/>
          <w:w w:val="106"/>
          <w:i/>
          <w:position w:val="1"/>
        </w:rPr>
        <w:t>ıl</w:t>
      </w:r>
      <w:r>
        <w:rPr>
          <w:rFonts w:ascii="Times New Roman" w:hAnsi="Times New Roman" w:cs="Times New Roman" w:eastAsia="Times New Roman"/>
          <w:sz w:val="11"/>
          <w:szCs w:val="11"/>
          <w:color w:val="545456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545456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1"/>
          <w:szCs w:val="11"/>
          <w:color w:val="444444"/>
          <w:w w:val="126"/>
          <w:position w:val="1"/>
        </w:rPr>
        <w:t>.....</w:t>
      </w:r>
      <w:r>
        <w:rPr>
          <w:rFonts w:ascii="Times New Roman" w:hAnsi="Times New Roman" w:cs="Times New Roman" w:eastAsia="Times New Roman"/>
          <w:sz w:val="11"/>
          <w:szCs w:val="11"/>
          <w:color w:val="444444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444444"/>
          <w:w w:val="100"/>
          <w:position w:val="1"/>
        </w:rPr>
      </w:r>
      <w:r>
        <w:rPr>
          <w:rFonts w:ascii="Times New Roman" w:hAnsi="Times New Roman" w:cs="Times New Roman" w:eastAsia="Times New Roman"/>
          <w:sz w:val="11"/>
          <w:szCs w:val="11"/>
          <w:color w:val="A3A3A5"/>
          <w:spacing w:val="-7"/>
          <w:w w:val="169"/>
          <w:position w:val="1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8C8E8E"/>
          <w:spacing w:val="0"/>
          <w:w w:val="169"/>
          <w:position w:val="1"/>
        </w:rPr>
        <w:t>...</w:t>
      </w:r>
      <w:r>
        <w:rPr>
          <w:rFonts w:ascii="Times New Roman" w:hAnsi="Times New Roman" w:cs="Times New Roman" w:eastAsia="Times New Roman"/>
          <w:sz w:val="11"/>
          <w:szCs w:val="11"/>
          <w:color w:val="8C8E8E"/>
          <w:spacing w:val="0"/>
          <w:w w:val="169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C8E8E"/>
          <w:spacing w:val="7"/>
          <w:w w:val="169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232323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232323"/>
          <w:spacing w:val="0"/>
          <w:w w:val="100"/>
          <w:position w:val="1"/>
        </w:rPr>
        <w:t>;</w:t>
      </w:r>
      <w:r>
        <w:rPr>
          <w:rFonts w:ascii="Times New Roman" w:hAnsi="Times New Roman" w:cs="Times New Roman" w:eastAsia="Times New Roman"/>
          <w:sz w:val="11"/>
          <w:szCs w:val="11"/>
          <w:color w:val="23232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232323"/>
          <w:spacing w:val="0"/>
          <w:w w:val="79"/>
          <w:position w:val="1"/>
        </w:rPr>
        <w:t>._,.</w:t>
      </w:r>
      <w:r>
        <w:rPr>
          <w:rFonts w:ascii="Times New Roman" w:hAnsi="Times New Roman" w:cs="Times New Roman" w:eastAsia="Times New Roman"/>
          <w:sz w:val="11"/>
          <w:szCs w:val="11"/>
          <w:color w:val="232323"/>
          <w:spacing w:val="0"/>
          <w:w w:val="79"/>
          <w:position w:val="1"/>
        </w:rPr>
        <w:t>     </w:t>
      </w:r>
      <w:r>
        <w:rPr>
          <w:rFonts w:ascii="Times New Roman" w:hAnsi="Times New Roman" w:cs="Times New Roman" w:eastAsia="Times New Roman"/>
          <w:sz w:val="11"/>
          <w:szCs w:val="11"/>
          <w:color w:val="232323"/>
          <w:spacing w:val="4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5B5B5"/>
          <w:spacing w:val="0"/>
          <w:w w:val="69"/>
          <w:position w:val="1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B5B5B5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B5B5B5"/>
          <w:spacing w:val="0"/>
          <w:w w:val="100"/>
          <w:position w:val="1"/>
        </w:rPr>
      </w:r>
      <w:r>
        <w:rPr>
          <w:rFonts w:ascii="Arial" w:hAnsi="Arial" w:cs="Arial" w:eastAsia="Arial"/>
          <w:sz w:val="15"/>
          <w:szCs w:val="15"/>
          <w:color w:val="7C7C7C"/>
          <w:spacing w:val="0"/>
          <w:w w:val="102"/>
          <w:i/>
          <w:position w:val="1"/>
        </w:rPr>
        <w:t>J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right="1308"/>
        <w:jc w:val="right"/>
        <w:tabs>
          <w:tab w:pos="540" w:val="left"/>
          <w:tab w:pos="142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2"/>
          <w:szCs w:val="12"/>
          <w:color w:val="333434"/>
          <w:w w:val="135"/>
          <w:i/>
        </w:rPr>
        <w:t>(</w:t>
      </w:r>
      <w:r>
        <w:rPr>
          <w:rFonts w:ascii="Arial" w:hAnsi="Arial" w:cs="Arial" w:eastAsia="Arial"/>
          <w:sz w:val="12"/>
          <w:szCs w:val="12"/>
          <w:color w:val="333434"/>
          <w:w w:val="134"/>
          <w:i/>
        </w:rPr>
        <w:t>j,f</w:t>
      </w:r>
      <w:r>
        <w:rPr>
          <w:rFonts w:ascii="Arial" w:hAnsi="Arial" w:cs="Arial" w:eastAsia="Arial"/>
          <w:sz w:val="12"/>
          <w:szCs w:val="12"/>
          <w:color w:val="333434"/>
          <w:w w:val="100"/>
          <w:i/>
        </w:rPr>
        <w:tab/>
      </w:r>
      <w:r>
        <w:rPr>
          <w:rFonts w:ascii="Arial" w:hAnsi="Arial" w:cs="Arial" w:eastAsia="Arial"/>
          <w:sz w:val="12"/>
          <w:szCs w:val="12"/>
          <w:color w:val="333434"/>
          <w:w w:val="100"/>
          <w:i/>
        </w:rPr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64"/>
        </w:rPr>
        <w:t>t&lt;</w: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64"/>
        </w:rPr>
        <w:t> </w:t>
      </w:r>
      <w:r>
        <w:rPr>
          <w:rFonts w:ascii="Arial" w:hAnsi="Arial" w:cs="Arial" w:eastAsia="Arial"/>
          <w:sz w:val="14"/>
          <w:szCs w:val="14"/>
          <w:color w:val="232323"/>
          <w:spacing w:val="4"/>
          <w:w w:val="64"/>
        </w:rPr>
        <w:t> </w: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61"/>
        </w:rPr>
        <w:t>;_,</w:t>
      </w:r>
      <w:r>
        <w:rPr>
          <w:rFonts w:ascii="Arial" w:hAnsi="Arial" w:cs="Arial" w:eastAsia="Arial"/>
          <w:sz w:val="14"/>
          <w:szCs w:val="14"/>
          <w:color w:val="232323"/>
          <w:spacing w:val="-28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62"/>
        </w:rPr>
        <w:t>•.</w: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341"/>
        </w:rPr>
        <w:t>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18" w:after="0" w:line="177" w:lineRule="exact"/>
        <w:ind w:right="1400"/>
        <w:jc w:val="right"/>
        <w:tabs>
          <w:tab w:pos="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452.223907pt;margin-top:5.068634pt;width:.1pt;height:19.099610pt;mso-position-horizontal-relative:page;mso-position-vertical-relative:paragraph;z-index:-10188" coordorigin="9044,101" coordsize="2,382">
            <v:shape style="position:absolute;left:9044;top:101;width:2;height:382" coordorigin="9044,101" coordsize="0,382" path="m9044,483l9044,101e" filled="f" stroked="t" strokeweight="2.77582pt" strokecolor="#EBEDED">
              <v:path arrowok="t"/>
            </v:shape>
          </v:group>
          <w10:wrap type="none"/>
        </w:pict>
      </w:r>
      <w:r>
        <w:rPr/>
        <w:pict>
          <v:group style="position:absolute;margin-left:477.751007pt;margin-top:9.631972pt;width:10.393700pt;height:13.547151pt;mso-position-horizontal-relative:page;mso-position-vertical-relative:paragraph;z-index:-10185" coordorigin="9555,193" coordsize="208,271">
            <v:group style="position:absolute;left:9568;top:205;width:2;height:246" coordorigin="9568,205" coordsize="2,246">
              <v:shape style="position:absolute;left:9568;top:205;width:2;height:246" coordorigin="9568,205" coordsize="0,246" path="m9568,451l9568,205e" filled="f" stroked="t" strokeweight="1.268830pt" strokecolor="#EBEDED">
                <v:path arrowok="t"/>
              </v:shape>
            </v:group>
            <v:group style="position:absolute;left:9601;top:205;width:162;height:246" coordorigin="9601,205" coordsize="162,246">
              <v:shape style="position:absolute;left:9601;top:205;width:162;height:246" coordorigin="9601,205" coordsize="162,246" path="m9601,205l9763,205,9763,451,9601,451,9601,205e" filled="t" fillcolor="#EB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95.639008pt;margin-top:10.266387pt;width:.1pt;height:12.278321pt;mso-position-horizontal-relative:page;mso-position-vertical-relative:paragraph;z-index:-10184" coordorigin="9913,205" coordsize="2,246">
            <v:shape style="position:absolute;left:9913;top:205;width:2;height:246" coordorigin="9913,205" coordsize="0,246" path="m9913,451l9913,205e" filled="f" stroked="t" strokeweight="1.468pt" strokecolor="#EB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5.279999pt;margin-top:4.898218pt;width:108.487445pt;height:18pt;mso-position-horizontal-relative:page;mso-position-vertical-relative:paragraph;z-index:-10181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tabs>
                      <w:tab w:pos="1280" w:val="left"/>
                    </w:tabs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545456"/>
                      <w:spacing w:val="0"/>
                      <w:w w:val="355"/>
                    </w:rPr>
                    <w:t>,,.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545456"/>
                      <w:spacing w:val="-317"/>
                      <w:w w:val="35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545456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545456"/>
                      <w:spacing w:val="0"/>
                      <w:w w:val="355"/>
                    </w:rPr>
                    <w:t>ç,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11"/>
          <w:w w:val="600"/>
          <w:position w:val="-3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46"/>
          <w:position w:val="-3"/>
        </w:rPr>
        <w:t>,.,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53"/>
          <w:position w:val="-3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53"/>
          <w:position w:val="-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5"/>
          <w:w w:val="53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89"/>
          <w:i/>
          <w:position w:val="-3"/>
        </w:rPr>
        <w:t>''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89"/>
          <w:i/>
          <w:position w:val="-3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2"/>
          <w:w w:val="89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0"/>
          <w:w w:val="81"/>
          <w:i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-30"/>
          <w:w w:val="82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49"/>
          <w:i/>
          <w:position w:val="-3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8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C8E8E"/>
          <w:spacing w:val="0"/>
          <w:w w:val="100"/>
          <w:i/>
          <w:position w:val="-3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8C8E8E"/>
          <w:spacing w:val="39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C8E8E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C8E8E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53"/>
          <w:i/>
          <w:position w:val="-3"/>
        </w:rPr>
        <w:t>_.;: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left="2539" w:right="-20"/>
        <w:jc w:val="left"/>
        <w:tabs>
          <w:tab w:pos="652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462.40686pt;margin-top:3.206471pt;width:.1pt;height:8.645508pt;mso-position-horizontal-relative:page;mso-position-vertical-relative:paragraph;z-index:-10187" coordorigin="9248,64" coordsize="2,173">
            <v:shape style="position:absolute;left:9248;top:64;width:2;height:173" coordorigin="9248,64" coordsize="0,173" path="m9248,64l9248,237,9248,64xe" filled="t" fillcolor="#EB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71.94809pt;margin-top:3.206471pt;width:.1pt;height:8.645508pt;mso-position-horizontal-relative:page;mso-position-vertical-relative:paragraph;z-index:-10186" coordorigin="9439,64" coordsize="2,173">
            <v:shape style="position:absolute;left:9439;top:64;width:2;height:173" coordorigin="9439,64" coordsize="0,173" path="m9439,237l9439,64e" filled="f" stroked="t" strokeweight="4.10816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9"/>
          <w:position w:val="-6"/>
        </w:rPr>
        <w:t>EmrahAŞKIN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6"/>
        </w:rPr>
      </w:r>
      <w:r>
        <w:rPr>
          <w:rFonts w:ascii="Arial" w:hAnsi="Arial" w:cs="Arial" w:eastAsia="Arial"/>
          <w:sz w:val="28"/>
          <w:szCs w:val="28"/>
          <w:color w:val="A3A3A5"/>
          <w:spacing w:val="0"/>
          <w:w w:val="74"/>
          <w:position w:val="3"/>
        </w:rPr>
        <w:t>.</w:t>
      </w:r>
      <w:r>
        <w:rPr>
          <w:rFonts w:ascii="Arial" w:hAnsi="Arial" w:cs="Arial" w:eastAsia="Arial"/>
          <w:sz w:val="28"/>
          <w:szCs w:val="28"/>
          <w:color w:val="A3A3A5"/>
          <w:spacing w:val="29"/>
          <w:w w:val="74"/>
          <w:position w:val="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C7C7C"/>
          <w:spacing w:val="0"/>
          <w:w w:val="74"/>
          <w:i/>
          <w:position w:val="3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7C7C7C"/>
          <w:spacing w:val="-13"/>
          <w:w w:val="74"/>
          <w:i/>
          <w:position w:val="3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7C7C7C"/>
          <w:spacing w:val="-24"/>
          <w:w w:val="74"/>
          <w:i/>
          <w:position w:val="3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7C7C7C"/>
          <w:spacing w:val="2"/>
          <w:w w:val="74"/>
          <w:i/>
          <w:position w:val="3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7C7C7C"/>
          <w:spacing w:val="-4"/>
          <w:w w:val="74"/>
          <w:i/>
          <w:position w:val="3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B5B5B5"/>
          <w:spacing w:val="0"/>
          <w:w w:val="74"/>
          <w:i/>
          <w:position w:val="3"/>
        </w:rPr>
        <w:t>":</w:t>
      </w:r>
      <w:r>
        <w:rPr>
          <w:rFonts w:ascii="Times New Roman" w:hAnsi="Times New Roman" w:cs="Times New Roman" w:eastAsia="Times New Roman"/>
          <w:sz w:val="13"/>
          <w:szCs w:val="13"/>
          <w:color w:val="B5B5B5"/>
          <w:spacing w:val="0"/>
          <w:w w:val="74"/>
          <w:i/>
          <w:position w:val="3"/>
        </w:rPr>
        <w:t>    </w:t>
      </w:r>
      <w:r>
        <w:rPr>
          <w:rFonts w:ascii="Times New Roman" w:hAnsi="Times New Roman" w:cs="Times New Roman" w:eastAsia="Times New Roman"/>
          <w:sz w:val="13"/>
          <w:szCs w:val="13"/>
          <w:color w:val="B5B5B5"/>
          <w:spacing w:val="13"/>
          <w:w w:val="74"/>
          <w:i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B5B5B5"/>
          <w:spacing w:val="-17"/>
          <w:w w:val="133"/>
          <w:position w:val="3"/>
        </w:rPr>
        <w:t>·</w:t>
      </w:r>
      <w:r>
        <w:rPr>
          <w:rFonts w:ascii="Arial" w:hAnsi="Arial" w:cs="Arial" w:eastAsia="Arial"/>
          <w:sz w:val="18"/>
          <w:szCs w:val="18"/>
          <w:color w:val="B5B5B5"/>
          <w:spacing w:val="0"/>
          <w:w w:val="39"/>
          <w:position w:val="3"/>
        </w:rPr>
        <w:t>-</w:t>
      </w:r>
      <w:r>
        <w:rPr>
          <w:rFonts w:ascii="Arial" w:hAnsi="Arial" w:cs="Arial" w:eastAsia="Arial"/>
          <w:sz w:val="18"/>
          <w:szCs w:val="18"/>
          <w:color w:val="B5B5B5"/>
          <w:spacing w:val="-28"/>
          <w:w w:val="100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7C7C7C"/>
          <w:spacing w:val="0"/>
          <w:w w:val="101"/>
          <w:position w:val="3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left="10" w:right="-20"/>
        <w:jc w:val="left"/>
        <w:tabs>
          <w:tab w:pos="800" w:val="left"/>
          <w:tab w:pos="1800" w:val="left"/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666767"/>
          <w:spacing w:val="0"/>
          <w:w w:val="100"/>
          <w:position w:val="8"/>
        </w:rPr>
        <w:t>l</w:t>
      </w:r>
      <w:r>
        <w:rPr>
          <w:rFonts w:ascii="Arial" w:hAnsi="Arial" w:cs="Arial" w:eastAsia="Arial"/>
          <w:sz w:val="23"/>
          <w:szCs w:val="23"/>
          <w:color w:val="666767"/>
          <w:spacing w:val="-3"/>
          <w:w w:val="100"/>
          <w:position w:val="8"/>
        </w:rPr>
        <w:t>t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100"/>
          <w:position w:val="8"/>
        </w:rPr>
        <w:t>fai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77"/>
          <w:position w:val="8"/>
        </w:rPr>
        <w:t>r</w:t>
      </w:r>
      <w:r>
        <w:rPr>
          <w:rFonts w:ascii="Arial" w:hAnsi="Arial" w:cs="Arial" w:eastAsia="Arial"/>
          <w:sz w:val="23"/>
          <w:szCs w:val="23"/>
          <w:color w:val="444444"/>
          <w:spacing w:val="42"/>
          <w:w w:val="77"/>
          <w:position w:val="8"/>
        </w:rPr>
        <w:t> </w:t>
      </w:r>
      <w:r>
        <w:rPr>
          <w:rFonts w:ascii="Arial" w:hAnsi="Arial" w:cs="Arial" w:eastAsia="Arial"/>
          <w:sz w:val="23"/>
          <w:szCs w:val="23"/>
          <w:color w:val="545456"/>
          <w:spacing w:val="0"/>
          <w:w w:val="77"/>
          <w:position w:val="8"/>
        </w:rPr>
        <w:t>ez</w:t>
      </w:r>
      <w:r>
        <w:rPr>
          <w:rFonts w:ascii="Arial" w:hAnsi="Arial" w:cs="Arial" w:eastAsia="Arial"/>
          <w:sz w:val="23"/>
          <w:szCs w:val="23"/>
          <w:color w:val="545456"/>
          <w:spacing w:val="-42"/>
          <w:w w:val="77"/>
          <w:position w:val="8"/>
        </w:rPr>
        <w:t> </w:t>
      </w:r>
      <w:r>
        <w:rPr>
          <w:rFonts w:ascii="Arial" w:hAnsi="Arial" w:cs="Arial" w:eastAsia="Arial"/>
          <w:sz w:val="23"/>
          <w:szCs w:val="23"/>
          <w:color w:val="545456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3"/>
          <w:szCs w:val="23"/>
          <w:color w:val="545456"/>
          <w:spacing w:val="0"/>
          <w:w w:val="100"/>
          <w:position w:val="8"/>
        </w:rPr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100"/>
          <w:position w:val="8"/>
        </w:rPr>
        <w:t>mir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-1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60" w:right="160"/>
          <w:cols w:num="2" w:equalWidth="0">
            <w:col w:w="438" w:space="1907"/>
            <w:col w:w="925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357" w:right="522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59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26"/>
          <w:w w:val="5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3"/>
        </w:rPr>
        <w:t>·L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3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DİY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8" w:lineRule="exact"/>
        <w:ind w:left="3445" w:right="534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-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-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2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1"/>
          <w:w w:val="92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92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2"/>
          <w:position w:val="-2"/>
        </w:rPr>
        <w:t>NUG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13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4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725" w:right="4098"/>
        <w:jc w:val="center"/>
        <w:tabs>
          <w:tab w:pos="3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906219pt;margin-top:-37.05825pt;width:495.004684pt;height:52.96326pt;mso-position-horizontal-relative:page;mso-position-vertical-relative:paragraph;z-index:-10178" type="#_x0000_t202" filled="f" stroked="f">
            <v:textbox inset="0,0,0,0">
              <w:txbxContent>
                <w:p>
                  <w:pPr>
                    <w:spacing w:before="0" w:after="0" w:line="1059" w:lineRule="exact"/>
                    <w:ind w:right="-199"/>
                    <w:jc w:val="left"/>
                    <w:tabs>
                      <w:tab w:pos="8740" w:val="left"/>
                    </w:tabs>
                    <w:rPr>
                      <w:rFonts w:ascii="Arial" w:hAnsi="Arial" w:cs="Arial" w:eastAsia="Arial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D3D3D"/>
                      <w:spacing w:val="0"/>
                      <w:w w:val="151"/>
                      <w:b/>
                      <w:bCs/>
                      <w:position w:val="14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D3D3D"/>
                      <w:spacing w:val="0"/>
                      <w:w w:val="100"/>
                      <w:b/>
                      <w:bCs/>
                      <w:position w:val="1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D3D3D"/>
                      <w:spacing w:val="0"/>
                      <w:w w:val="100"/>
                      <w:b/>
                      <w:bCs/>
                      <w:position w:val="14"/>
                    </w:rPr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7E7E7E"/>
                      <w:spacing w:val="0"/>
                      <w:w w:val="151"/>
                      <w:b/>
                      <w:bCs/>
                      <w:position w:val="-4"/>
                    </w:rPr>
                    <w:t>M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.666988pt;margin-top:6.115003pt;width:51.148127pt;height:7.5pt;mso-position-horizontal-relative:page;mso-position-vertical-relative:paragraph;z-index:-10177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D3D3D"/>
                      <w:spacing w:val="0"/>
                      <w:w w:val="104"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6B6B6B"/>
          <w:spacing w:val="0"/>
          <w:w w:val="100"/>
          <w:position w:val="10"/>
        </w:rPr>
        <w:t>'</w:t>
      </w:r>
      <w:r>
        <w:rPr>
          <w:rFonts w:ascii="Arial" w:hAnsi="Arial" w:cs="Arial" w:eastAsia="Arial"/>
          <w:sz w:val="14"/>
          <w:szCs w:val="14"/>
          <w:color w:val="6B6B6B"/>
          <w:spacing w:val="27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1"/>
          <w:position w:val="10"/>
        </w:rPr>
        <w:t>IZMIR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602" w:right="5931"/>
        <w:jc w:val="center"/>
        <w:tabs>
          <w:tab w:pos="3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D3D3D"/>
          <w:w w:val="112"/>
          <w:position w:val="1"/>
        </w:rPr>
        <w:t>BELE</w:t>
      </w:r>
      <w:r>
        <w:rPr>
          <w:rFonts w:ascii="Arial" w:hAnsi="Arial" w:cs="Arial" w:eastAsia="Arial"/>
          <w:sz w:val="14"/>
          <w:szCs w:val="14"/>
          <w:color w:val="3D3D3D"/>
          <w:w w:val="113"/>
          <w:position w:val="1"/>
        </w:rPr>
        <w:t>D</w:t>
      </w:r>
      <w:r>
        <w:rPr>
          <w:rFonts w:ascii="Arial" w:hAnsi="Arial" w:cs="Arial" w:eastAsia="Arial"/>
          <w:sz w:val="14"/>
          <w:szCs w:val="14"/>
          <w:color w:val="3D3D3D"/>
          <w:spacing w:val="-22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575757"/>
          <w:spacing w:val="0"/>
          <w:w w:val="106"/>
          <w:position w:val="1"/>
        </w:rPr>
        <w:t>I</w:t>
      </w:r>
      <w:r>
        <w:rPr>
          <w:rFonts w:ascii="Arial" w:hAnsi="Arial" w:cs="Arial" w:eastAsia="Arial"/>
          <w:sz w:val="14"/>
          <w:szCs w:val="14"/>
          <w:color w:val="575757"/>
          <w:spacing w:val="-25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"/>
        </w:rPr>
        <w:t>YESI</w:t>
      </w:r>
      <w:r>
        <w:rPr>
          <w:rFonts w:ascii="Arial" w:hAnsi="Arial" w:cs="Arial" w:eastAsia="Arial"/>
          <w:sz w:val="14"/>
          <w:szCs w:val="14"/>
          <w:color w:val="3D3D3D"/>
          <w:spacing w:val="-10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0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9" w:right="-20"/>
        <w:jc w:val="left"/>
        <w:tabs>
          <w:tab w:pos="1320" w:val="left"/>
          <w:tab w:pos="3140" w:val="left"/>
          <w:tab w:pos="552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1"/>
          <w:w w:val="93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4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9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rihi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0"/>
        </w:rPr>
        <w:t>30.0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93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10"/>
          <w:w w:val="69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5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74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0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22"/>
          <w:w w:val="114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  <w:position w:val="0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8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05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5"/>
          <w:w w:val="10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8"/>
          <w:w w:val="9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8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19" w:right="-20"/>
        <w:jc w:val="left"/>
        <w:tabs>
          <w:tab w:pos="1320" w:val="left"/>
          <w:tab w:pos="3140" w:val="left"/>
          <w:tab w:pos="438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77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9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1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arihi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0"/>
        </w:rPr>
        <w:t>:3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7"/>
          <w:w w:val="69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1"/>
          <w:w w:val="99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0"/>
        </w:rPr>
        <w:t>5.2017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8"/>
          <w:position w:val="0"/>
        </w:rPr>
        <w:t>!K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0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3618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6"/>
          <w:w w:val="43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  <w:position w:val="0"/>
        </w:rPr>
        <w:t>13ildiriı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7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5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2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7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3"/>
          <w:position w:val="0"/>
        </w:rPr>
        <w:t>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5757"/>
          <w:w w:val="59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i1diri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8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3"/>
          <w:w w:val="8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35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8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69"/>
        </w:rPr>
        <w:t>oj1ıı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8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8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1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Oku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8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Çn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89"/>
        </w:rPr>
        <w:t>şaat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limite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1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7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23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8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5"/>
          <w:w w:val="89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Borno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8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1"/>
        </w:rPr>
        <w:t>oğ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8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Oku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4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0"/>
          <w:w w:val="95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0"/>
        </w:rPr>
        <w:t>şu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lliıni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7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23" w:right="-20"/>
        <w:jc w:val="left"/>
        <w:tabs>
          <w:tab w:pos="1600" w:val="left"/>
          <w:tab w:pos="4040" w:val="left"/>
          <w:tab w:pos="5300" w:val="left"/>
          <w:tab w:pos="6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6"/>
          <w:w w:val="8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8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4"/>
          <w:w w:val="88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8"/>
          <w:w w:val="60"/>
          <w:position w:val="1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575757"/>
          <w:spacing w:val="0"/>
          <w:w w:val="89"/>
          <w:position w:val="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575757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  <w:position w:val="1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7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2"/>
          <w:position w:val="1"/>
        </w:rPr>
        <w:t>ng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7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8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5"/>
          <w:w w:val="86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4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8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45"/>
          <w:position w:val="0"/>
        </w:rPr>
        <w:t>l!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6"/>
          <w:w w:val="4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162" w:right="-20"/>
        <w:jc w:val="left"/>
        <w:tabs>
          <w:tab w:pos="362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4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2"/>
          <w:w w:val="8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  <w:position w:val="-1"/>
        </w:rPr>
        <w:t>apmııı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8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kli: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-1"/>
        </w:rPr>
        <w:t>Kullamm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Ticari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9" w:lineRule="exact"/>
        <w:ind w:left="3641" w:right="-20"/>
        <w:jc w:val="left"/>
        <w:tabs>
          <w:tab w:pos="678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608612pt;margin-top:4.763368pt;width:262.908863pt;height:26pt;mso-position-horizontal-relative:page;mso-position-vertical-relative:paragraph;z-index:-10176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228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7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-8"/>
                      <w:w w:val="79"/>
                      <w:position w:val="13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75757"/>
                      <w:spacing w:val="0"/>
                      <w:w w:val="91"/>
                      <w:position w:val="13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75757"/>
                      <w:spacing w:val="-34"/>
                      <w:w w:val="100"/>
                      <w:position w:val="1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3"/>
                      <w:w w:val="82"/>
                      <w:position w:val="13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75757"/>
                      <w:spacing w:val="5"/>
                      <w:w w:val="100"/>
                      <w:position w:val="13"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83"/>
                      <w:position w:val="13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84"/>
                      <w:position w:val="13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-35"/>
                      <w:w w:val="100"/>
                      <w:position w:val="1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66"/>
                      <w:position w:val="13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66"/>
                      <w:position w:val="1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5"/>
                      <w:w w:val="66"/>
                      <w:position w:val="1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90"/>
                      <w:position w:val="13"/>
                    </w:rPr>
                    <w:t>Kontrol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14"/>
                      <w:w w:val="90"/>
                      <w:position w:val="1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90"/>
                      <w:position w:val="13"/>
                    </w:rPr>
                    <w:t>Altına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4"/>
                      <w:w w:val="90"/>
                      <w:position w:val="1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90"/>
                      <w:position w:val="13"/>
                    </w:rPr>
                    <w:t>Alına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12"/>
                      <w:w w:val="90"/>
                      <w:position w:val="1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90"/>
                      <w:position w:val="13"/>
                    </w:rPr>
                    <w:t>Saati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16"/>
                      <w:w w:val="90"/>
                      <w:position w:val="1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100"/>
                      <w:position w:val="13"/>
                    </w:rPr>
                    <w:t>:2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9"/>
                      <w:w w:val="100"/>
                      <w:position w:val="13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100"/>
                      <w:position w:val="13"/>
                    </w:rPr>
                    <w:t>:25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7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77"/>
          <w:position w:val="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9"/>
          <w:position w:val="7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2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0"/>
          <w:position w:val="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8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0"/>
          <w:position w:val="7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8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7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7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35"/>
          <w:position w:val="-5"/>
        </w:rPr>
        <w:t>teu.L.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35"/>
          <w:position w:val="-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25"/>
          <w:w w:val="135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5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-5"/>
        </w:rPr>
        <w:t>ğ</w:t>
        <w:tab/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-5"/>
        </w:rPr>
      </w:r>
      <w:r>
        <w:rPr>
          <w:rFonts w:ascii="Arial" w:hAnsi="Arial" w:cs="Arial" w:eastAsia="Arial"/>
          <w:sz w:val="23"/>
          <w:szCs w:val="23"/>
          <w:color w:val="575757"/>
          <w:spacing w:val="0"/>
          <w:w w:val="76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575757"/>
          <w:spacing w:val="-8"/>
          <w:w w:val="76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-22"/>
          <w:w w:val="102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575757"/>
          <w:spacing w:val="0"/>
          <w:w w:val="74"/>
          <w:position w:val="7"/>
        </w:rPr>
        <w:t>...</w:t>
      </w:r>
      <w:r>
        <w:rPr>
          <w:rFonts w:ascii="Arial" w:hAnsi="Arial" w:cs="Arial" w:eastAsia="Arial"/>
          <w:sz w:val="23"/>
          <w:szCs w:val="23"/>
          <w:color w:val="575757"/>
          <w:spacing w:val="-33"/>
          <w:w w:val="74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-10"/>
          <w:w w:val="82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575757"/>
          <w:spacing w:val="-5"/>
          <w:w w:val="82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-2"/>
          <w:w w:val="61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70"/>
          <w:position w:val="7"/>
        </w:rPr>
        <w:t>.............</w:t>
      </w:r>
      <w:r>
        <w:rPr>
          <w:rFonts w:ascii="Arial" w:hAnsi="Arial" w:cs="Arial" w:eastAsia="Arial"/>
          <w:sz w:val="23"/>
          <w:szCs w:val="23"/>
          <w:color w:val="6B6B6B"/>
          <w:spacing w:val="-18"/>
          <w:w w:val="70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-10"/>
          <w:w w:val="82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72"/>
          <w:position w:val="7"/>
        </w:rPr>
        <w:t>....</w:t>
      </w:r>
      <w:r>
        <w:rPr>
          <w:rFonts w:ascii="Arial" w:hAnsi="Arial" w:cs="Arial" w:eastAsia="Arial"/>
          <w:sz w:val="23"/>
          <w:szCs w:val="23"/>
          <w:color w:val="6B6B6B"/>
          <w:spacing w:val="-18"/>
          <w:w w:val="72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-10"/>
          <w:w w:val="82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72"/>
          <w:position w:val="7"/>
        </w:rPr>
        <w:t>...</w:t>
      </w:r>
      <w:r>
        <w:rPr>
          <w:rFonts w:ascii="Arial" w:hAnsi="Arial" w:cs="Arial" w:eastAsia="Arial"/>
          <w:sz w:val="23"/>
          <w:szCs w:val="23"/>
          <w:color w:val="6B6B6B"/>
          <w:spacing w:val="-5"/>
          <w:w w:val="72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-15"/>
          <w:w w:val="82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70"/>
          <w:position w:val="7"/>
        </w:rPr>
        <w:t>..........</w:t>
      </w:r>
      <w:r>
        <w:rPr>
          <w:rFonts w:ascii="Arial" w:hAnsi="Arial" w:cs="Arial" w:eastAsia="Arial"/>
          <w:sz w:val="23"/>
          <w:szCs w:val="23"/>
          <w:color w:val="6B6B6B"/>
          <w:spacing w:val="-10"/>
          <w:w w:val="70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-22"/>
          <w:w w:val="102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7E7E7E"/>
          <w:spacing w:val="0"/>
          <w:w w:val="71"/>
          <w:position w:val="7"/>
        </w:rPr>
        <w:t>.......</w:t>
      </w:r>
      <w:r>
        <w:rPr>
          <w:rFonts w:ascii="Arial" w:hAnsi="Arial" w:cs="Arial" w:eastAsia="Arial"/>
          <w:sz w:val="23"/>
          <w:szCs w:val="23"/>
          <w:color w:val="7E7E7E"/>
          <w:spacing w:val="-40"/>
          <w:w w:val="71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575757"/>
          <w:spacing w:val="0"/>
          <w:w w:val="72"/>
          <w:position w:val="7"/>
        </w:rPr>
        <w:t>....</w:t>
      </w:r>
      <w:r>
        <w:rPr>
          <w:rFonts w:ascii="Arial" w:hAnsi="Arial" w:cs="Arial" w:eastAsia="Arial"/>
          <w:sz w:val="23"/>
          <w:szCs w:val="23"/>
          <w:color w:val="575757"/>
          <w:spacing w:val="-35"/>
          <w:w w:val="72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7E7E7E"/>
          <w:spacing w:val="0"/>
          <w:w w:val="71"/>
          <w:position w:val="7"/>
        </w:rPr>
        <w:t>.....</w:t>
      </w:r>
      <w:r>
        <w:rPr>
          <w:rFonts w:ascii="Arial" w:hAnsi="Arial" w:cs="Arial" w:eastAsia="Arial"/>
          <w:sz w:val="23"/>
          <w:szCs w:val="23"/>
          <w:color w:val="7E7E7E"/>
          <w:spacing w:val="-18"/>
          <w:w w:val="71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575757"/>
          <w:spacing w:val="0"/>
          <w:w w:val="72"/>
          <w:position w:val="7"/>
        </w:rPr>
        <w:t>..</w:t>
      </w:r>
      <w:r>
        <w:rPr>
          <w:rFonts w:ascii="Arial" w:hAnsi="Arial" w:cs="Arial" w:eastAsia="Arial"/>
          <w:sz w:val="23"/>
          <w:szCs w:val="23"/>
          <w:color w:val="575757"/>
          <w:spacing w:val="-18"/>
          <w:w w:val="72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-10"/>
          <w:w w:val="82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6B6B6B"/>
          <w:spacing w:val="-18"/>
          <w:w w:val="102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-15"/>
          <w:w w:val="82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7E7E7E"/>
          <w:spacing w:val="-24"/>
          <w:w w:val="123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575757"/>
          <w:spacing w:val="0"/>
          <w:w w:val="72"/>
          <w:position w:val="7"/>
        </w:rPr>
        <w:t>...</w:t>
      </w:r>
      <w:r>
        <w:rPr>
          <w:rFonts w:ascii="Arial" w:hAnsi="Arial" w:cs="Arial" w:eastAsia="Arial"/>
          <w:sz w:val="23"/>
          <w:szCs w:val="23"/>
          <w:color w:val="575757"/>
          <w:spacing w:val="-29"/>
          <w:w w:val="72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7E7E7E"/>
          <w:spacing w:val="0"/>
          <w:w w:val="76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7E7E7E"/>
          <w:spacing w:val="-18"/>
          <w:w w:val="76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-22"/>
          <w:w w:val="102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575757"/>
          <w:spacing w:val="0"/>
          <w:w w:val="76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575757"/>
          <w:spacing w:val="-10"/>
          <w:w w:val="76"/>
          <w:position w:val="7"/>
        </w:rPr>
        <w:t>.</w:t>
      </w:r>
      <w:r>
        <w:rPr>
          <w:rFonts w:ascii="Arial" w:hAnsi="Arial" w:cs="Arial" w:eastAsia="Arial"/>
          <w:sz w:val="23"/>
          <w:szCs w:val="23"/>
          <w:color w:val="7E7E7E"/>
          <w:spacing w:val="0"/>
          <w:w w:val="75"/>
          <w:position w:val="7"/>
        </w:rPr>
        <w:t>...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left="3986" w:right="7301"/>
        <w:jc w:val="center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0"/>
          <w:w w:val="83"/>
          <w:position w:val="1"/>
        </w:rPr>
        <w:t>X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09" w:right="-20"/>
        <w:jc w:val="left"/>
        <w:tabs>
          <w:tab w:pos="214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8"/>
        </w:rPr>
        <w:t>jYana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alıi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8"/>
          <w:w w:val="9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94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1"/>
          <w:w w:val="9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4"/>
          <w:w w:val="9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KARAKAYA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B8BABA"/>
          <w:spacing w:val="-7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Kulla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4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7"/>
          <w:w w:val="9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Çağla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KAR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240" w:lineRule="auto"/>
        <w:ind w:left="2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3"/>
        </w:rPr>
        <w:t>fA.miri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1"/>
          <w:w w:val="8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</w:rPr>
        <w:t>NG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06" w:lineRule="exact"/>
        <w:ind w:left="109" w:right="2512" w:firstLine="2031"/>
        <w:jc w:val="left"/>
        <w:tabs>
          <w:tab w:pos="2140" w:val="left"/>
          <w:tab w:pos="470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f'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3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9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2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:06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"/>
          <w:w w:val="89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4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:lO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0"/>
        </w:rPr>
        <w:t>!.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0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9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0"/>
          <w:position w:val="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1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821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123" w:right="-20"/>
        <w:jc w:val="left"/>
        <w:tabs>
          <w:tab w:pos="2140" w:val="left"/>
          <w:tab w:pos="4700" w:val="left"/>
          <w:tab w:pos="6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5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12"/>
          <w:w w:val="100"/>
          <w:position w:val="4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4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>668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8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15"/>
          <w:w w:val="87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8"/>
          <w:w w:val="136"/>
          <w:position w:val="-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2"/>
          <w:w w:val="98"/>
          <w:position w:val="-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2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1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8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  <w:position w:val="-3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8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  <w:position w:val="-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8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-3"/>
        </w:rPr>
        <w:t>:21:25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2141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8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8"/>
        </w:rPr>
        <w:t>FM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8"/>
        </w:rPr>
        <w:t>430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-1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9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3"/>
          <w:w w:val="89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-1"/>
        </w:rPr>
        <w:t>rvi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7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2"/>
          <w:w w:val="9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6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6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693" w:right="393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0"/>
          <w:w w:val="7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</w:rPr>
        <w:t>mııi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7"/>
          <w:w w:val="9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</w:rPr>
        <w:t>t-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7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8"/>
          <w:w w:val="9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8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9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7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7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2" w:after="0" w:line="240" w:lineRule="auto"/>
        <w:ind w:left="2155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28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8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1"/>
          <w:w w:val="89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alg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9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2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8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8" w:right="-20"/>
        <w:jc w:val="left"/>
        <w:tabs>
          <w:tab w:pos="2140" w:val="left"/>
          <w:tab w:pos="470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Yar-'·•ncı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6"/>
          <w:w w:val="9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06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8"/>
          <w:w w:val="9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9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8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yıs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1" w:lineRule="exact"/>
        <w:ind w:left="2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8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5"/>
          <w:w w:val="8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8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7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Saati:22:30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2191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958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8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</w:rPr>
        <w:t>06-35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592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2155" w:right="-20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B6B6B"/>
          <w:w w:val="7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8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4"/>
          <w:w w:val="5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Anıi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7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DiLSi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8"/>
          <w:w w:val="9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-Mu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5"/>
          <w:w w:val="85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AR-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2"/>
          <w:w w:val="8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85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8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SOYLU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pıayı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1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3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88" w:right="418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8"/>
        </w:rPr>
        <w:t>Sö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2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dllr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8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3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8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35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3" w:lineRule="exact"/>
        <w:ind w:left="109" w:right="-20"/>
        <w:jc w:val="left"/>
        <w:tabs>
          <w:tab w:pos="2140" w:val="left"/>
          <w:tab w:pos="4720" w:val="left"/>
          <w:tab w:pos="6600" w:val="left"/>
          <w:tab w:pos="8160" w:val="left"/>
          <w:tab w:pos="9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"/>
          <w:w w:val="94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-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  <w:position w:val="-1"/>
        </w:rPr>
        <w:t>ul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-1"/>
        </w:rPr>
        <w:t>kö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91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73"/>
          <w:position w:val="-1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-1"/>
        </w:rPr>
        <w:t>kl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Söndilrıne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4"/>
          <w:w w:val="86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3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77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9"/>
          <w:w w:val="93"/>
          <w:position w:val="-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2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72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7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67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8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8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3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93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9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89"/>
          <w:position w:val="-3"/>
        </w:rPr>
        <w:t>K:0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89"/>
          <w:position w:val="-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16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3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4" w:lineRule="exact"/>
        <w:ind w:left="4742" w:right="-20"/>
        <w:jc w:val="left"/>
        <w:tabs>
          <w:tab w:pos="6540" w:val="left"/>
          <w:tab w:pos="8160" w:val="left"/>
          <w:tab w:pos="97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1C1C1C"/>
          <w:w w:val="92"/>
          <w:position w:val="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-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5"/>
          <w:position w:val="3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jZS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D3D3D"/>
          <w:spacing w:val="-59"/>
          <w:w w:val="70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575757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23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sonucund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tahta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parçası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İzolasyo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,daire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testere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60" w:bottom="280" w:left="280" w:right="180"/>
        </w:sectPr>
      </w:pPr>
      <w:rPr/>
    </w:p>
    <w:p>
      <w:pPr>
        <w:spacing w:before="0" w:after="0" w:line="200" w:lineRule="exact"/>
        <w:ind w:left="10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öndürıne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18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  <w:position w:val="-3"/>
        </w:rPr>
        <w:t>avnılına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tesisatı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kavrulmak,bata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katta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alt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katta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asma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tava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spo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4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1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  <w:position w:val="-3"/>
        </w:rPr>
        <w:t>ınbal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1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7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80" w:right="180"/>
          <w:cols w:num="2" w:equalWidth="0">
            <w:col w:w="2013" w:space="182"/>
            <w:col w:w="9265"/>
          </w:cols>
        </w:sectPr>
      </w:pPr>
      <w:rPr/>
    </w:p>
    <w:p>
      <w:pPr>
        <w:spacing w:before="0" w:after="0" w:line="261" w:lineRule="exact"/>
        <w:ind w:left="123" w:right="-20"/>
        <w:jc w:val="left"/>
        <w:tabs>
          <w:tab w:pos="2140" w:val="left"/>
          <w:tab w:pos="3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79"/>
          <w:position w:val="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  <w:position w:val="6"/>
        </w:rPr>
        <w:t>unun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5"/>
          <w:position w:val="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48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8"/>
          <w:w w:val="115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-1"/>
        </w:rPr>
        <w:t>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3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sate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alçılar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çimento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beyaz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çiment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-1"/>
        </w:rPr>
        <w:t>kaleki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4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2"/>
          <w:w w:val="104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-1"/>
        </w:rPr>
        <w:t>alçı,alçıpanla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9"/>
          <w:w w:val="111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3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"/>
          <w:w w:val="93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ımini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82"/>
        </w:rPr>
        <w:t>tz.ara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9EA1A1"/>
          <w:spacing w:val="-4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7.000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3.000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9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Toplamda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zi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10.000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7" w:lineRule="exact"/>
        <w:ind w:left="2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67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6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5"/>
          <w:w w:val="9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19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Demi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konstrü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iyonda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yapılmı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batarlı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erini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34" w:lineRule="exact"/>
        <w:ind w:left="2202" w:right="650" w:firstLine="-2079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4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10"/>
          <w:w w:val="163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1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alt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dipte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tahta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parçalarında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işyerinde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5"/>
          <w:w w:val="98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98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1"/>
          <w:w w:val="9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paletieri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silmesi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sırasında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paletierde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çivilerde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dola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5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2"/>
          <w:w w:val="5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kesim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sırasında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çıkan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199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lcıınları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parçalarını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9" w:right="-20"/>
        <w:jc w:val="left"/>
        <w:tabs>
          <w:tab w:pos="214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93"/>
          <w:position w:val="1"/>
        </w:rPr>
        <w:t>igor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93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9"/>
          <w:position w:val="1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8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84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1"/>
          <w:w w:val="98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7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5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8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8"/>
          <w:position w:val="0"/>
        </w:rPr>
        <w:t>]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8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7"/>
          <w:w w:val="8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9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4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8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6" w:after="0" w:line="240" w:lineRule="auto"/>
        <w:ind w:left="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16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8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8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reç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33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</w:rPr>
        <w:t>\</w:t>
      </w:r>
      <w:r>
        <w:rPr>
          <w:rFonts w:ascii="Arial" w:hAnsi="Arial" w:cs="Arial" w:eastAsia="Arial"/>
          <w:sz w:val="15"/>
          <w:szCs w:val="15"/>
          <w:color w:val="3D3D3D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6B6B6B"/>
          <w:spacing w:val="0"/>
          <w:w w:val="126"/>
        </w:rPr>
        <w:t>.</w:t>
      </w:r>
      <w:r>
        <w:rPr>
          <w:rFonts w:ascii="Arial" w:hAnsi="Arial" w:cs="Arial" w:eastAsia="Arial"/>
          <w:sz w:val="15"/>
          <w:szCs w:val="15"/>
          <w:color w:val="6B6B6B"/>
          <w:spacing w:val="0"/>
          <w:w w:val="126"/>
        </w:rPr>
        <w:t> </w:t>
      </w:r>
      <w:r>
        <w:rPr>
          <w:rFonts w:ascii="Arial" w:hAnsi="Arial" w:cs="Arial" w:eastAsia="Arial"/>
          <w:sz w:val="15"/>
          <w:szCs w:val="15"/>
          <w:color w:val="6B6B6B"/>
          <w:spacing w:val="27"/>
          <w:w w:val="126"/>
        </w:rPr>
        <w:t> </w:t>
      </w:r>
      <w:r>
        <w:rPr>
          <w:rFonts w:ascii="Arial" w:hAnsi="Arial" w:cs="Arial" w:eastAsia="Arial"/>
          <w:sz w:val="15"/>
          <w:szCs w:val="15"/>
          <w:color w:val="575757"/>
          <w:spacing w:val="0"/>
          <w:w w:val="134"/>
        </w:rPr>
        <w:t>.</w:t>
      </w:r>
      <w:r>
        <w:rPr>
          <w:rFonts w:ascii="Arial" w:hAnsi="Arial" w:cs="Arial" w:eastAsia="Arial"/>
          <w:sz w:val="15"/>
          <w:szCs w:val="15"/>
          <w:color w:val="575757"/>
          <w:spacing w:val="-18"/>
          <w:w w:val="134"/>
        </w:rPr>
        <w:t>;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22"/>
        </w:rPr>
        <w:t>ın</w:t>
      </w:r>
      <w:r>
        <w:rPr>
          <w:rFonts w:ascii="Arial" w:hAnsi="Arial" w:cs="Arial" w:eastAsia="Arial"/>
          <w:sz w:val="15"/>
          <w:szCs w:val="15"/>
          <w:color w:val="3D3D3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ağla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1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8" w:after="0" w:line="240" w:lineRule="auto"/>
        <w:ind w:left="128" w:right="-20"/>
        <w:jc w:val="left"/>
        <w:tabs>
          <w:tab w:pos="220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7E7E7E"/>
          <w:spacing w:val="-36"/>
          <w:w w:val="149"/>
        </w:rPr>
        <w:t>'</w:t>
      </w:r>
      <w:r>
        <w:rPr>
          <w:rFonts w:ascii="Arial" w:hAnsi="Arial" w:cs="Arial" w:eastAsia="Arial"/>
          <w:sz w:val="19"/>
          <w:szCs w:val="19"/>
          <w:color w:val="575757"/>
          <w:spacing w:val="0"/>
          <w:w w:val="94"/>
        </w:rPr>
        <w:t>ıır</w:t>
      </w:r>
      <w:r>
        <w:rPr>
          <w:rFonts w:ascii="Arial" w:hAnsi="Arial" w:cs="Arial" w:eastAsia="Arial"/>
          <w:sz w:val="19"/>
          <w:szCs w:val="19"/>
          <w:color w:val="575757"/>
          <w:spacing w:val="-4"/>
          <w:w w:val="95"/>
        </w:rPr>
        <w:t>i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89"/>
        </w:rPr>
        <w:t>h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  </w:t>
      </w:r>
      <w:r>
        <w:rPr>
          <w:rFonts w:ascii="Arial" w:hAnsi="Arial" w:cs="Arial" w:eastAsia="Arial"/>
          <w:sz w:val="19"/>
          <w:szCs w:val="19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83"/>
        </w:rPr>
        <w:t>!Saa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2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36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0" w:lineRule="exact"/>
        <w:ind w:left="209" w:right="-20"/>
        <w:jc w:val="left"/>
        <w:tabs>
          <w:tab w:pos="1020" w:val="left"/>
          <w:tab w:pos="1520" w:val="left"/>
          <w:tab w:pos="2140" w:val="left"/>
          <w:tab w:pos="8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Gİ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8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8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9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POSTA:2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ONAYLAYAN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5" w:lineRule="exact"/>
        <w:ind w:left="2283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110"/>
          <w:position w:val="-7"/>
        </w:rPr>
        <w:t>G;tmiş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11"/>
          <w:position w:val="-7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-7"/>
        </w:rPr>
        <w:t>Ü.t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9"/>
          <w:w w:val="105"/>
          <w:position w:val="-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600"/>
          <w:position w:val="-7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  <w:position w:val="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85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  <w:position w:val="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85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" w:lineRule="atLeast"/>
        <w:ind w:left="3432" w:right="-20"/>
        <w:jc w:val="left"/>
        <w:rPr>
          <w:rFonts w:ascii="Times New Roman" w:hAnsi="Times New Roman" w:cs="Times New Roman" w:eastAsia="Times New Roman"/>
          <w:sz w:val="118"/>
          <w:szCs w:val="118"/>
        </w:rPr>
      </w:pPr>
      <w:rPr/>
      <w:r>
        <w:rPr>
          <w:rFonts w:ascii="Arial" w:hAnsi="Arial" w:cs="Arial" w:eastAsia="Arial"/>
          <w:sz w:val="22"/>
          <w:szCs w:val="22"/>
          <w:color w:val="383F6E"/>
          <w:w w:val="56"/>
          <w:i/>
          <w:position w:val="-19"/>
        </w:rPr>
        <w:t>.J</w:t>
      </w:r>
      <w:r>
        <w:rPr>
          <w:rFonts w:ascii="Arial" w:hAnsi="Arial" w:cs="Arial" w:eastAsia="Arial"/>
          <w:sz w:val="22"/>
          <w:szCs w:val="22"/>
          <w:color w:val="383F6E"/>
          <w:spacing w:val="-26"/>
          <w:w w:val="100"/>
          <w:i/>
          <w:position w:val="-19"/>
        </w:rPr>
        <w:t> </w:t>
      </w:r>
      <w:r>
        <w:rPr>
          <w:rFonts w:ascii="Times New Roman" w:hAnsi="Times New Roman" w:cs="Times New Roman" w:eastAsia="Times New Roman"/>
          <w:sz w:val="118"/>
          <w:szCs w:val="118"/>
          <w:color w:val="383F6E"/>
          <w:spacing w:val="0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118"/>
          <w:szCs w:val="118"/>
          <w:color w:val="383F6E"/>
          <w:spacing w:val="-1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18"/>
          <w:szCs w:val="118"/>
          <w:color w:val="3D3D3D"/>
          <w:spacing w:val="0"/>
          <w:w w:val="26"/>
          <w:position w:val="0"/>
        </w:rPr>
        <w:t>Ç</w:t>
      </w:r>
      <w:r>
        <w:rPr>
          <w:rFonts w:ascii="Times New Roman" w:hAnsi="Times New Roman" w:cs="Times New Roman" w:eastAsia="Times New Roman"/>
          <w:sz w:val="118"/>
          <w:szCs w:val="1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80" w:right="180"/>
        </w:sectPr>
      </w:pPr>
      <w:rPr/>
    </w:p>
    <w:p>
      <w:pPr>
        <w:spacing w:before="0" w:after="0" w:line="725" w:lineRule="atLeast"/>
        <w:ind w:left="271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D3D3D"/>
          <w:spacing w:val="0"/>
          <w:w w:val="126"/>
        </w:rPr>
        <w:t>'ü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15" w:lineRule="exact"/>
        <w:ind w:left="271" w:right="-74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15"/>
          <w:szCs w:val="15"/>
          <w:color w:val="3D3D3D"/>
          <w:spacing w:val="-6"/>
          <w:w w:val="107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-82"/>
          <w:w w:val="81"/>
          <w:position w:val="3"/>
        </w:rPr>
        <w:t>"</w:t>
      </w:r>
      <w:r>
        <w:rPr>
          <w:rFonts w:ascii="Arial" w:hAnsi="Arial" w:cs="Arial" w:eastAsia="Arial"/>
          <w:sz w:val="15"/>
          <w:szCs w:val="15"/>
          <w:color w:val="3D3D3D"/>
          <w:spacing w:val="-52"/>
          <w:w w:val="107"/>
          <w:i/>
          <w:position w:val="-1"/>
        </w:rPr>
        <w:t>Q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81"/>
          <w:position w:val="3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left="252" w:right="-68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3D3D3D"/>
          <w:spacing w:val="0"/>
          <w:w w:val="52"/>
          <w:b/>
          <w:bCs/>
        </w:rPr>
        <w:t>.:E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17" w:lineRule="atLeast"/>
        <w:ind w:left="190" w:right="-86"/>
        <w:jc w:val="left"/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31"/>
          <w:szCs w:val="31"/>
          <w:color w:val="3D3D3D"/>
          <w:spacing w:val="0"/>
          <w:w w:val="119"/>
        </w:rPr>
        <w:t>H)ljl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spacing w:before="0" w:after="0" w:line="58" w:lineRule="exact"/>
        <w:ind w:right="-20"/>
        <w:jc w:val="left"/>
        <w:rPr>
          <w:rFonts w:ascii="Courier New" w:hAnsi="Courier New" w:cs="Courier New" w:eastAsia="Courier New"/>
          <w:sz w:val="24"/>
          <w:szCs w:val="24"/>
        </w:rPr>
      </w:pPr>
      <w:rPr/>
      <w:r>
        <w:rPr>
          <w:rFonts w:ascii="Courier New" w:hAnsi="Courier New" w:cs="Courier New" w:eastAsia="Courier New"/>
          <w:sz w:val="24"/>
          <w:szCs w:val="24"/>
          <w:color w:val="3D3D3D"/>
          <w:spacing w:val="0"/>
          <w:w w:val="81"/>
          <w:b/>
          <w:bCs/>
          <w:position w:val="-7"/>
        </w:rPr>
        <w:t>2Po-"</w:t>
      </w:r>
      <w:r>
        <w:rPr>
          <w:rFonts w:ascii="Courier New" w:hAnsi="Courier New" w:cs="Courier New" w:eastAsia="Courier New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20" w:lineRule="atLeast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75757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575757"/>
          <w:spacing w:val="4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pAmır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973" w:lineRule="atLeas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2" w:lineRule="atLeast"/>
        <w:ind w:right="-256"/>
        <w:jc w:val="left"/>
        <w:rPr>
          <w:rFonts w:ascii="Arial" w:hAnsi="Arial" w:cs="Arial" w:eastAsia="Arial"/>
          <w:sz w:val="144"/>
          <w:szCs w:val="144"/>
        </w:rPr>
      </w:pPr>
      <w:rPr/>
      <w:r>
        <w:rPr/>
        <w:br w:type="column"/>
      </w:r>
      <w:r>
        <w:rPr>
          <w:rFonts w:ascii="Arial" w:hAnsi="Arial" w:cs="Arial" w:eastAsia="Arial"/>
          <w:sz w:val="144"/>
          <w:szCs w:val="144"/>
          <w:color w:val="383F6E"/>
          <w:spacing w:val="0"/>
          <w:w w:val="100"/>
          <w:i/>
        </w:rPr>
        <w:t>:</w:t>
      </w:r>
      <w:r>
        <w:rPr>
          <w:rFonts w:ascii="Arial" w:hAnsi="Arial" w:cs="Arial" w:eastAsia="Arial"/>
          <w:sz w:val="144"/>
          <w:szCs w:val="144"/>
          <w:color w:val="383F6E"/>
          <w:spacing w:val="-299"/>
          <w:w w:val="100"/>
          <w:i/>
        </w:rPr>
        <w:t>,</w:t>
      </w:r>
      <w:r>
        <w:rPr>
          <w:rFonts w:ascii="Arial" w:hAnsi="Arial" w:cs="Arial" w:eastAsia="Arial"/>
          <w:sz w:val="144"/>
          <w:szCs w:val="144"/>
          <w:color w:val="1F287E"/>
          <w:spacing w:val="0"/>
          <w:w w:val="100"/>
          <w:i/>
        </w:rPr>
        <w:t>r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</w:rPr>
      </w:r>
    </w:p>
    <w:p>
      <w:pPr>
        <w:spacing w:before="0" w:after="0" w:line="696" w:lineRule="atLeast"/>
        <w:ind w:left="63" w:right="1481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6"/>
          <w:szCs w:val="36"/>
          <w:color w:val="3D3D3D"/>
          <w:spacing w:val="0"/>
          <w:w w:val="50"/>
          <w:b/>
          <w:bCs/>
        </w:rPr>
        <w:t>o</w:t>
      </w:r>
      <w:r>
        <w:rPr>
          <w:rFonts w:ascii="Times New Roman" w:hAnsi="Times New Roman" w:cs="Times New Roman" w:eastAsia="Times New Roman"/>
          <w:sz w:val="36"/>
          <w:szCs w:val="36"/>
          <w:color w:val="3D3D3D"/>
          <w:spacing w:val="27"/>
          <w:w w:val="50"/>
          <w:b/>
          <w:bCs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3D3D3D"/>
          <w:spacing w:val="0"/>
          <w:w w:val="50"/>
          <w:b/>
          <w:bCs/>
        </w:rPr>
        <w:t>e</w:t>
      </w:r>
      <w:r>
        <w:rPr>
          <w:rFonts w:ascii="Times New Roman" w:hAnsi="Times New Roman" w:cs="Times New Roman" w:eastAsia="Times New Roman"/>
          <w:sz w:val="41"/>
          <w:szCs w:val="41"/>
          <w:color w:val="3D3D3D"/>
          <w:spacing w:val="32"/>
          <w:w w:val="5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50"/>
        </w:rPr>
        <w:t>uaıw.1ill2017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-34" w:right="151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ltr,iye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8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cim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1100" w:bottom="0" w:left="280" w:right="180"/>
          <w:cols w:num="6" w:equalWidth="0">
            <w:col w:w="423" w:space="2031"/>
            <w:col w:w="825" w:space="471"/>
            <w:col w:w="668" w:space="357"/>
            <w:col w:w="788" w:space="62"/>
            <w:col w:w="914" w:space="2114"/>
            <w:col w:w="2807"/>
          </w:cols>
        </w:sectPr>
      </w:pPr>
      <w:rPr/>
    </w:p>
    <w:p>
      <w:pPr>
        <w:spacing w:before="0" w:after="0" w:line="31" w:lineRule="atLeast"/>
        <w:ind w:left="3147" w:right="-159"/>
        <w:jc w:val="left"/>
        <w:tabs>
          <w:tab w:pos="5020" w:val="left"/>
          <w:tab w:pos="8300" w:val="left"/>
        </w:tabs>
        <w:rPr>
          <w:rFonts w:ascii="Arial" w:hAnsi="Arial" w:cs="Arial" w:eastAsia="Arial"/>
          <w:sz w:val="62"/>
          <w:szCs w:val="62"/>
        </w:rPr>
      </w:pPr>
      <w:rPr/>
      <w:r>
        <w:rPr>
          <w:rFonts w:ascii="Courier New" w:hAnsi="Courier New" w:cs="Courier New" w:eastAsia="Courier New"/>
          <w:sz w:val="42"/>
          <w:szCs w:val="42"/>
          <w:color w:val="383F6E"/>
          <w:spacing w:val="0"/>
          <w:w w:val="59"/>
          <w:position w:val="12"/>
        </w:rPr>
        <w:t>'7</w:t>
      </w:r>
      <w:r>
        <w:rPr>
          <w:rFonts w:ascii="Courier New" w:hAnsi="Courier New" w:cs="Courier New" w:eastAsia="Courier New"/>
          <w:sz w:val="42"/>
          <w:szCs w:val="42"/>
          <w:color w:val="383F6E"/>
          <w:spacing w:val="0"/>
          <w:w w:val="100"/>
          <w:position w:val="12"/>
        </w:rPr>
        <w:tab/>
      </w:r>
      <w:r>
        <w:rPr>
          <w:rFonts w:ascii="Courier New" w:hAnsi="Courier New" w:cs="Courier New" w:eastAsia="Courier New"/>
          <w:sz w:val="42"/>
          <w:szCs w:val="42"/>
          <w:color w:val="383F6E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76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9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8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1"/>
          <w:position w:val="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Arial" w:hAnsi="Arial" w:cs="Arial" w:eastAsia="Arial"/>
          <w:sz w:val="52"/>
          <w:szCs w:val="52"/>
          <w:color w:val="383F6E"/>
          <w:spacing w:val="0"/>
          <w:w w:val="86"/>
          <w:i/>
          <w:position w:val="-18"/>
        </w:rPr>
        <w:t>-</w:t>
      </w:r>
      <w:r>
        <w:rPr>
          <w:rFonts w:ascii="Arial" w:hAnsi="Arial" w:cs="Arial" w:eastAsia="Arial"/>
          <w:sz w:val="52"/>
          <w:szCs w:val="52"/>
          <w:color w:val="383F6E"/>
          <w:spacing w:val="-13"/>
          <w:w w:val="85"/>
          <w:i/>
          <w:position w:val="-18"/>
        </w:rPr>
        <w:t>;</w:t>
      </w:r>
      <w:r>
        <w:rPr>
          <w:rFonts w:ascii="Arial" w:hAnsi="Arial" w:cs="Arial" w:eastAsia="Arial"/>
          <w:sz w:val="52"/>
          <w:szCs w:val="52"/>
          <w:color w:val="383F6E"/>
          <w:spacing w:val="0"/>
          <w:w w:val="85"/>
          <w:i/>
          <w:position w:val="-18"/>
        </w:rPr>
        <w:t>f</w:t>
      </w:r>
      <w:r>
        <w:rPr>
          <w:rFonts w:ascii="Arial" w:hAnsi="Arial" w:cs="Arial" w:eastAsia="Arial"/>
          <w:sz w:val="52"/>
          <w:szCs w:val="52"/>
          <w:color w:val="383F6E"/>
          <w:spacing w:val="-124"/>
          <w:w w:val="85"/>
          <w:i/>
          <w:position w:val="-18"/>
        </w:rPr>
        <w:t>.</w:t>
      </w:r>
      <w:r>
        <w:rPr>
          <w:rFonts w:ascii="Arial" w:hAnsi="Arial" w:cs="Arial" w:eastAsia="Arial"/>
          <w:sz w:val="52"/>
          <w:szCs w:val="52"/>
          <w:color w:val="3D3D3D"/>
          <w:spacing w:val="0"/>
          <w:w w:val="66"/>
          <w:i/>
          <w:position w:val="-18"/>
        </w:rPr>
        <w:t>:</w:t>
      </w:r>
      <w:r>
        <w:rPr>
          <w:rFonts w:ascii="Arial" w:hAnsi="Arial" w:cs="Arial" w:eastAsia="Arial"/>
          <w:sz w:val="52"/>
          <w:szCs w:val="52"/>
          <w:color w:val="3D3D3D"/>
          <w:spacing w:val="-11"/>
          <w:w w:val="66"/>
          <w:i/>
          <w:position w:val="-18"/>
        </w:rPr>
        <w:t>'</w:t>
      </w:r>
      <w:r>
        <w:rPr>
          <w:rFonts w:ascii="Arial" w:hAnsi="Arial" w:cs="Arial" w:eastAsia="Arial"/>
          <w:sz w:val="52"/>
          <w:szCs w:val="52"/>
          <w:color w:val="3D3D3D"/>
          <w:spacing w:val="-9"/>
          <w:w w:val="67"/>
          <w:i/>
          <w:position w:val="-18"/>
        </w:rPr>
        <w:t>•</w:t>
      </w:r>
      <w:r>
        <w:rPr>
          <w:rFonts w:ascii="Arial" w:hAnsi="Arial" w:cs="Arial" w:eastAsia="Arial"/>
          <w:sz w:val="52"/>
          <w:szCs w:val="52"/>
          <w:color w:val="6B6B6B"/>
          <w:spacing w:val="0"/>
          <w:w w:val="66"/>
          <w:i/>
          <w:position w:val="-18"/>
        </w:rPr>
        <w:t>•</w:t>
      </w:r>
      <w:r>
        <w:rPr>
          <w:rFonts w:ascii="Arial" w:hAnsi="Arial" w:cs="Arial" w:eastAsia="Arial"/>
          <w:sz w:val="52"/>
          <w:szCs w:val="52"/>
          <w:color w:val="6B6B6B"/>
          <w:spacing w:val="-90"/>
          <w:w w:val="100"/>
          <w:i/>
          <w:position w:val="-18"/>
        </w:rPr>
        <w:t> </w:t>
      </w:r>
      <w:r>
        <w:rPr>
          <w:rFonts w:ascii="Arial" w:hAnsi="Arial" w:cs="Arial" w:eastAsia="Arial"/>
          <w:sz w:val="62"/>
          <w:szCs w:val="62"/>
          <w:color w:val="383F6E"/>
          <w:spacing w:val="-364"/>
          <w:w w:val="210"/>
          <w:position w:val="1"/>
        </w:rPr>
        <w:t>2</w:t>
      </w:r>
      <w:r>
        <w:rPr>
          <w:rFonts w:ascii="Arial" w:hAnsi="Arial" w:cs="Arial" w:eastAsia="Arial"/>
          <w:sz w:val="62"/>
          <w:szCs w:val="62"/>
          <w:color w:val="000000"/>
          <w:spacing w:val="0"/>
          <w:w w:val="100"/>
          <w:position w:val="0"/>
        </w:rPr>
      </w:r>
    </w:p>
    <w:p>
      <w:pPr>
        <w:spacing w:before="0" w:after="0" w:line="31" w:lineRule="atLeast"/>
        <w:ind w:right="-20"/>
        <w:jc w:val="left"/>
        <w:rPr>
          <w:rFonts w:ascii="Arial" w:hAnsi="Arial" w:cs="Arial" w:eastAsia="Arial"/>
          <w:sz w:val="101"/>
          <w:szCs w:val="101"/>
        </w:rPr>
      </w:pPr>
      <w:rPr/>
      <w:r>
        <w:rPr/>
        <w:br w:type="column"/>
      </w:r>
      <w:r>
        <w:rPr>
          <w:rFonts w:ascii="Arial" w:hAnsi="Arial" w:cs="Arial" w:eastAsia="Arial"/>
          <w:sz w:val="92"/>
          <w:szCs w:val="92"/>
          <w:color w:val="3D3D3D"/>
          <w:spacing w:val="10"/>
          <w:w w:val="31"/>
        </w:rPr>
        <w:t>"</w:t>
      </w:r>
      <w:r>
        <w:rPr>
          <w:rFonts w:ascii="Times New Roman" w:hAnsi="Times New Roman" w:cs="Times New Roman" w:eastAsia="Times New Roman"/>
          <w:sz w:val="38"/>
          <w:szCs w:val="38"/>
          <w:color w:val="7E7E7E"/>
          <w:spacing w:val="-87"/>
          <w:w w:val="36"/>
        </w:rPr>
        <w:t>v</w:t>
      </w:r>
      <w:r>
        <w:rPr>
          <w:rFonts w:ascii="Times New Roman" w:hAnsi="Times New Roman" w:cs="Times New Roman" w:eastAsia="Times New Roman"/>
          <w:sz w:val="38"/>
          <w:szCs w:val="38"/>
          <w:color w:val="9EA1A1"/>
          <w:spacing w:val="21"/>
          <w:w w:val="49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575757"/>
          <w:spacing w:val="-9"/>
          <w:w w:val="70"/>
        </w:rPr>
        <w:t>o</w:t>
      </w:r>
      <w:r>
        <w:rPr>
          <w:rFonts w:ascii="Arial" w:hAnsi="Arial" w:cs="Arial" w:eastAsia="Arial"/>
          <w:sz w:val="62"/>
          <w:szCs w:val="62"/>
          <w:color w:val="7E7E7E"/>
          <w:spacing w:val="-325"/>
          <w:w w:val="42"/>
          <w:position w:val="19"/>
        </w:rPr>
        <w:t>&gt;</w:t>
      </w:r>
      <w:r>
        <w:rPr>
          <w:rFonts w:ascii="Times New Roman" w:hAnsi="Times New Roman" w:cs="Times New Roman" w:eastAsia="Times New Roman"/>
          <w:sz w:val="38"/>
          <w:szCs w:val="38"/>
          <w:color w:val="575757"/>
          <w:spacing w:val="0"/>
          <w:w w:val="70"/>
          <w:position w:val="0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575757"/>
          <w:spacing w:val="8"/>
          <w:w w:val="69"/>
          <w:position w:val="0"/>
        </w:rPr>
        <w:t>ı</w:t>
      </w:r>
      <w:r>
        <w:rPr>
          <w:rFonts w:ascii="Arial" w:hAnsi="Arial" w:cs="Arial" w:eastAsia="Arial"/>
          <w:sz w:val="62"/>
          <w:szCs w:val="62"/>
          <w:color w:val="7E7E7E"/>
          <w:spacing w:val="-9"/>
          <w:w w:val="42"/>
          <w:position w:val="19"/>
        </w:rPr>
        <w:t>'</w:t>
      </w:r>
      <w:r>
        <w:rPr>
          <w:rFonts w:ascii="Arial" w:hAnsi="Arial" w:cs="Arial" w:eastAsia="Arial"/>
          <w:sz w:val="62"/>
          <w:szCs w:val="62"/>
          <w:color w:val="B8BABA"/>
          <w:spacing w:val="-40"/>
          <w:w w:val="45"/>
          <w:position w:val="19"/>
        </w:rPr>
        <w:t>'</w:t>
      </w:r>
      <w:r>
        <w:rPr>
          <w:rFonts w:ascii="Arial" w:hAnsi="Arial" w:cs="Arial" w:eastAsia="Arial"/>
          <w:sz w:val="62"/>
          <w:szCs w:val="62"/>
          <w:color w:val="8E9090"/>
          <w:spacing w:val="-86"/>
          <w:w w:val="47"/>
          <w:position w:val="19"/>
        </w:rPr>
        <w:t>'</w:t>
      </w:r>
      <w:r>
        <w:rPr>
          <w:rFonts w:ascii="Arial" w:hAnsi="Arial" w:cs="Arial" w:eastAsia="Arial"/>
          <w:sz w:val="62"/>
          <w:szCs w:val="62"/>
          <w:color w:val="575757"/>
          <w:spacing w:val="-130"/>
          <w:w w:val="38"/>
          <w:position w:val="19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3D3D3D"/>
          <w:spacing w:val="-99"/>
          <w:w w:val="92"/>
          <w:position w:val="0"/>
        </w:rPr>
        <w:t>•</w:t>
      </w:r>
      <w:r>
        <w:rPr>
          <w:rFonts w:ascii="Arial" w:hAnsi="Arial" w:cs="Arial" w:eastAsia="Arial"/>
          <w:sz w:val="62"/>
          <w:szCs w:val="62"/>
          <w:color w:val="8E9090"/>
          <w:spacing w:val="-85"/>
          <w:w w:val="47"/>
          <w:position w:val="19"/>
        </w:rPr>
        <w:t>"</w:t>
      </w:r>
      <w:r>
        <w:rPr>
          <w:rFonts w:ascii="Times New Roman" w:hAnsi="Times New Roman" w:cs="Times New Roman" w:eastAsia="Times New Roman"/>
          <w:sz w:val="38"/>
          <w:szCs w:val="38"/>
          <w:color w:val="3D3D3D"/>
          <w:spacing w:val="-34"/>
          <w:w w:val="80"/>
          <w:position w:val="0"/>
        </w:rPr>
        <w:t>.</w:t>
      </w:r>
      <w:r>
        <w:rPr>
          <w:rFonts w:ascii="Arial" w:hAnsi="Arial" w:cs="Arial" w:eastAsia="Arial"/>
          <w:sz w:val="62"/>
          <w:szCs w:val="62"/>
          <w:color w:val="8E9090"/>
          <w:spacing w:val="-43"/>
          <w:w w:val="47"/>
          <w:position w:val="19"/>
        </w:rPr>
        <w:t>'</w:t>
      </w:r>
      <w:r>
        <w:rPr>
          <w:rFonts w:ascii="Times New Roman" w:hAnsi="Times New Roman" w:cs="Times New Roman" w:eastAsia="Times New Roman"/>
          <w:sz w:val="38"/>
          <w:szCs w:val="38"/>
          <w:color w:val="3D3D3D"/>
          <w:spacing w:val="-103"/>
          <w:w w:val="80"/>
          <w:position w:val="0"/>
        </w:rPr>
        <w:t>_</w:t>
      </w:r>
      <w:r>
        <w:rPr>
          <w:rFonts w:ascii="Arial" w:hAnsi="Arial" w:cs="Arial" w:eastAsia="Arial"/>
          <w:sz w:val="106"/>
          <w:szCs w:val="106"/>
          <w:color w:val="3D3D3D"/>
          <w:spacing w:val="-94"/>
          <w:w w:val="51"/>
          <w:position w:val="-49"/>
        </w:rPr>
        <w:t>-</w:t>
      </w:r>
      <w:r>
        <w:rPr>
          <w:rFonts w:ascii="Times New Roman" w:hAnsi="Times New Roman" w:cs="Times New Roman" w:eastAsia="Times New Roman"/>
          <w:sz w:val="38"/>
          <w:szCs w:val="38"/>
          <w:color w:val="575757"/>
          <w:spacing w:val="-62"/>
          <w:w w:val="125"/>
          <w:position w:val="0"/>
        </w:rPr>
        <w:t>"</w:t>
      </w:r>
      <w:r>
        <w:rPr>
          <w:rFonts w:ascii="Arial" w:hAnsi="Arial" w:cs="Arial" w:eastAsia="Arial"/>
          <w:sz w:val="101"/>
          <w:szCs w:val="101"/>
          <w:color w:val="3D3D3D"/>
          <w:spacing w:val="-98"/>
          <w:w w:val="149"/>
          <w:position w:val="-49"/>
        </w:rPr>
        <w:t>.</w:t>
      </w:r>
      <w:r>
        <w:rPr>
          <w:rFonts w:ascii="Arial" w:hAnsi="Arial" w:cs="Arial" w:eastAsia="Arial"/>
          <w:sz w:val="101"/>
          <w:szCs w:val="101"/>
          <w:color w:val="575757"/>
          <w:spacing w:val="0"/>
          <w:w w:val="18"/>
          <w:position w:val="-49"/>
        </w:rPr>
        <w:t>.</w:t>
      </w:r>
      <w:r>
        <w:rPr>
          <w:rFonts w:ascii="Arial" w:hAnsi="Arial" w:cs="Arial" w:eastAsia="Arial"/>
          <w:sz w:val="101"/>
          <w:szCs w:val="10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80" w:right="180"/>
          <w:cols w:num="2" w:equalWidth="0">
            <w:col w:w="9213" w:space="360"/>
            <w:col w:w="1887"/>
          </w:cols>
        </w:sectPr>
      </w:pPr>
      <w:rPr/>
    </w:p>
    <w:p>
      <w:pPr>
        <w:spacing w:before="0" w:after="0" w:line="438" w:lineRule="atLeast"/>
        <w:ind w:left="4908" w:right="-20"/>
        <w:jc w:val="left"/>
        <w:tabs>
          <w:tab w:pos="8620" w:val="left"/>
          <w:tab w:pos="10860" w:val="left"/>
        </w:tabs>
        <w:rPr>
          <w:rFonts w:ascii="Arial" w:hAnsi="Arial" w:cs="Arial" w:eastAsia="Arial"/>
          <w:sz w:val="71"/>
          <w:szCs w:val="7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0.574158pt;margin-top:32.229897pt;width:4.840920pt;height:10.5pt;mso-position-horizontal-relative:page;mso-position-vertical-relative:paragraph;z-index:-10175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1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9EA1A1"/>
                      <w:spacing w:val="0"/>
                      <w:w w:val="113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4.380859pt;margin-top:64.659332pt;width:1.7226pt;height:5.5pt;mso-position-horizontal-relative:page;mso-position-vertical-relative:paragraph;z-index:-10171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B8BABA"/>
                      <w:spacing w:val="0"/>
                      <w:w w:val="174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4"/>
          <w:position w:val="1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74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0"/>
        </w:rPr>
        <w:t>CENGiZ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3"/>
          <w:w w:val="70"/>
          <w:position w:val="0"/>
        </w:rPr>
        <w:t>d</w:t>
      </w:r>
      <w:r>
        <w:rPr>
          <w:rFonts w:ascii="Times New Roman" w:hAnsi="Times New Roman" w:cs="Times New Roman" w:eastAsia="Times New Roman"/>
          <w:sz w:val="26"/>
          <w:szCs w:val="26"/>
          <w:color w:val="575757"/>
          <w:spacing w:val="0"/>
          <w:w w:val="80"/>
          <w:position w:val="0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575757"/>
          <w:spacing w:val="-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11"/>
          <w:w w:val="52"/>
          <w:position w:val="0"/>
        </w:rPr>
        <w:t>h</w:t>
      </w:r>
      <w:r>
        <w:rPr>
          <w:rFonts w:ascii="Times New Roman" w:hAnsi="Times New Roman" w:cs="Times New Roman" w:eastAsia="Times New Roman"/>
          <w:sz w:val="26"/>
          <w:szCs w:val="26"/>
          <w:color w:val="575757"/>
          <w:spacing w:val="-45"/>
          <w:w w:val="80"/>
          <w:position w:val="0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162"/>
          <w:position w:val="0"/>
        </w:rPr>
        <w:t>(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75757"/>
          <w:spacing w:val="-4"/>
          <w:w w:val="67"/>
          <w:position w:val="0"/>
        </w:rPr>
        <w:t>.</w:t>
      </w:r>
      <w:r>
        <w:rPr>
          <w:rFonts w:ascii="Arial" w:hAnsi="Arial" w:cs="Arial" w:eastAsia="Arial"/>
          <w:sz w:val="71"/>
          <w:szCs w:val="71"/>
          <w:color w:val="7E7E7E"/>
          <w:spacing w:val="-127"/>
          <w:w w:val="67"/>
          <w:position w:val="-22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575757"/>
          <w:spacing w:val="0"/>
          <w:w w:val="67"/>
          <w:position w:val="0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575757"/>
          <w:spacing w:val="0"/>
          <w:w w:val="67"/>
          <w:position w:val="0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575757"/>
          <w:spacing w:val="0"/>
          <w:w w:val="67"/>
          <w:position w:val="0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575757"/>
          <w:spacing w:val="6"/>
          <w:w w:val="67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E7E7E"/>
          <w:spacing w:val="0"/>
          <w:w w:val="67"/>
          <w:position w:val="0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7E7E7E"/>
          <w:spacing w:val="5"/>
          <w:w w:val="67"/>
          <w:position w:val="0"/>
        </w:rPr>
        <w:t> </w:t>
      </w:r>
      <w:r>
        <w:rPr>
          <w:rFonts w:ascii="Arial" w:hAnsi="Arial" w:cs="Arial" w:eastAsia="Arial"/>
          <w:sz w:val="71"/>
          <w:szCs w:val="71"/>
          <w:color w:val="7E7E7E"/>
          <w:spacing w:val="-195"/>
          <w:w w:val="70"/>
          <w:position w:val="-22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11"/>
          <w:w w:val="51"/>
          <w:position w:val="0"/>
        </w:rPr>
        <w:t>M</w:t>
      </w:r>
      <w:r>
        <w:rPr>
          <w:rFonts w:ascii="Times New Roman" w:hAnsi="Times New Roman" w:cs="Times New Roman" w:eastAsia="Times New Roman"/>
          <w:sz w:val="26"/>
          <w:szCs w:val="26"/>
          <w:color w:val="7E7E7E"/>
          <w:spacing w:val="-44"/>
          <w:w w:val="59"/>
          <w:position w:val="0"/>
        </w:rPr>
        <w:t>i</w:t>
      </w:r>
      <w:r>
        <w:rPr>
          <w:rFonts w:ascii="Arial" w:hAnsi="Arial" w:cs="Arial" w:eastAsia="Arial"/>
          <w:sz w:val="71"/>
          <w:szCs w:val="71"/>
          <w:color w:val="7E7E7E"/>
          <w:spacing w:val="-82"/>
          <w:w w:val="69"/>
          <w:position w:val="-22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7E7E7E"/>
          <w:spacing w:val="0"/>
          <w:w w:val="59"/>
          <w:position w:val="0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7E7E7E"/>
          <w:spacing w:val="-33"/>
          <w:w w:val="59"/>
          <w:position w:val="0"/>
        </w:rPr>
        <w:t>ı</w:t>
      </w:r>
      <w:r>
        <w:rPr>
          <w:rFonts w:ascii="Arial" w:hAnsi="Arial" w:cs="Arial" w:eastAsia="Arial"/>
          <w:sz w:val="71"/>
          <w:szCs w:val="71"/>
          <w:color w:val="575757"/>
          <w:spacing w:val="-673"/>
          <w:w w:val="59"/>
          <w:position w:val="-22"/>
        </w:rPr>
        <w:t>@</w:t>
      </w:r>
      <w:r>
        <w:rPr>
          <w:rFonts w:ascii="Times New Roman" w:hAnsi="Times New Roman" w:cs="Times New Roman" w:eastAsia="Times New Roman"/>
          <w:sz w:val="26"/>
          <w:szCs w:val="26"/>
          <w:color w:val="7E7E7E"/>
          <w:spacing w:val="-18"/>
          <w:w w:val="59"/>
          <w:position w:val="0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-102"/>
          <w:w w:val="180"/>
          <w:position w:val="0"/>
        </w:rPr>
        <w:t>!</w:t>
      </w:r>
      <w:r>
        <w:rPr>
          <w:rFonts w:ascii="Times New Roman" w:hAnsi="Times New Roman" w:cs="Times New Roman" w:eastAsia="Times New Roman"/>
          <w:sz w:val="26"/>
          <w:szCs w:val="26"/>
          <w:color w:val="7E7E7E"/>
          <w:spacing w:val="-32"/>
          <w:w w:val="60"/>
          <w:position w:val="0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7E7E7E"/>
          <w:spacing w:val="0"/>
          <w:w w:val="60"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7E7E7E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164"/>
          <w:position w:val="0"/>
        </w:rPr>
        <w:t>.I</w:t>
      </w:r>
      <w:r>
        <w:rPr>
          <w:rFonts w:ascii="Times New Roman" w:hAnsi="Times New Roman" w:cs="Times New Roman" w:eastAsia="Times New Roman"/>
          <w:sz w:val="26"/>
          <w:szCs w:val="26"/>
          <w:color w:val="7E7E7E"/>
          <w:spacing w:val="16"/>
          <w:w w:val="164"/>
          <w:position w:val="0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7E7E7E"/>
          <w:spacing w:val="0"/>
          <w:w w:val="164"/>
          <w:position w:val="0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7E7E7E"/>
          <w:spacing w:val="-104"/>
          <w:w w:val="164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E7E7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7E7E7E"/>
          <w:spacing w:val="0"/>
          <w:w w:val="100"/>
          <w:position w:val="0"/>
        </w:rPr>
      </w:r>
      <w:r>
        <w:rPr>
          <w:rFonts w:ascii="Arial" w:hAnsi="Arial" w:cs="Arial" w:eastAsia="Arial"/>
          <w:sz w:val="71"/>
          <w:szCs w:val="71"/>
          <w:color w:val="3D3D3D"/>
          <w:spacing w:val="0"/>
          <w:w w:val="231"/>
          <w:position w:val="-22"/>
        </w:rPr>
        <w:t>,</w:t>
      </w:r>
      <w:r>
        <w:rPr>
          <w:rFonts w:ascii="Arial" w:hAnsi="Arial" w:cs="Arial" w:eastAsia="Arial"/>
          <w:sz w:val="71"/>
          <w:szCs w:val="71"/>
          <w:color w:val="000000"/>
          <w:spacing w:val="0"/>
          <w:w w:val="100"/>
          <w:position w:val="0"/>
        </w:rPr>
      </w:r>
    </w:p>
    <w:p>
      <w:pPr>
        <w:spacing w:before="0" w:after="0" w:line="337" w:lineRule="atLeast"/>
        <w:ind w:right="498"/>
        <w:jc w:val="right"/>
        <w:tabs>
          <w:tab w:pos="64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9EA1A1"/>
          <w:spacing w:val="0"/>
          <w:w w:val="182"/>
        </w:rPr>
        <w:t>.</w:t>
      </w:r>
      <w:r>
        <w:rPr>
          <w:rFonts w:ascii="Arial" w:hAnsi="Arial" w:cs="Arial" w:eastAsia="Arial"/>
          <w:sz w:val="13"/>
          <w:szCs w:val="13"/>
          <w:color w:val="9EA1A1"/>
          <w:spacing w:val="-26"/>
          <w:w w:val="182"/>
        </w:rPr>
        <w:t> </w:t>
      </w:r>
      <w:r>
        <w:rPr>
          <w:rFonts w:ascii="Arial" w:hAnsi="Arial" w:cs="Arial" w:eastAsia="Arial"/>
          <w:sz w:val="13"/>
          <w:szCs w:val="13"/>
          <w:color w:val="8E9090"/>
          <w:spacing w:val="0"/>
          <w:w w:val="327"/>
        </w:rPr>
        <w:t>'</w:t>
      </w:r>
      <w:r>
        <w:rPr>
          <w:rFonts w:ascii="Arial" w:hAnsi="Arial" w:cs="Arial" w:eastAsia="Arial"/>
          <w:sz w:val="13"/>
          <w:szCs w:val="13"/>
          <w:color w:val="8E9090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8E9090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575757"/>
          <w:spacing w:val="0"/>
          <w:w w:val="399"/>
        </w:rPr>
        <w:t>'</w:t>
      </w:r>
      <w:r>
        <w:rPr>
          <w:rFonts w:ascii="Arial" w:hAnsi="Arial" w:cs="Arial" w:eastAsia="Arial"/>
          <w:sz w:val="13"/>
          <w:szCs w:val="13"/>
          <w:color w:val="575757"/>
          <w:spacing w:val="-54"/>
          <w:w w:val="399"/>
        </w:rPr>
        <w:t> </w:t>
      </w:r>
      <w:r>
        <w:rPr>
          <w:rFonts w:ascii="Arial" w:hAnsi="Arial" w:cs="Arial" w:eastAsia="Arial"/>
          <w:sz w:val="13"/>
          <w:szCs w:val="13"/>
          <w:color w:val="7E7E7E"/>
          <w:spacing w:val="0"/>
          <w:w w:val="600"/>
        </w:rPr>
        <w:t>.</w:t>
      </w:r>
      <w:r>
        <w:rPr>
          <w:rFonts w:ascii="Arial" w:hAnsi="Arial" w:cs="Arial" w:eastAsia="Arial"/>
          <w:sz w:val="13"/>
          <w:szCs w:val="13"/>
          <w:color w:val="7E7E7E"/>
          <w:spacing w:val="-19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B8BABA"/>
          <w:spacing w:val="0"/>
          <w:w w:val="81"/>
        </w:rPr>
        <w:t>-</w:t>
      </w:r>
      <w:r>
        <w:rPr>
          <w:rFonts w:ascii="Arial" w:hAnsi="Arial" w:cs="Arial" w:eastAsia="Arial"/>
          <w:sz w:val="13"/>
          <w:szCs w:val="13"/>
          <w:color w:val="B8BABA"/>
          <w:spacing w:val="0"/>
          <w:w w:val="81"/>
        </w:rPr>
        <w:t> </w:t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397"/>
        </w:rPr>
        <w:t>•</w:t>
      </w:r>
      <w:r>
        <w:rPr>
          <w:rFonts w:ascii="Arial" w:hAnsi="Arial" w:cs="Arial" w:eastAsia="Arial"/>
          <w:sz w:val="13"/>
          <w:szCs w:val="13"/>
          <w:color w:val="3D3D3D"/>
          <w:spacing w:val="-91"/>
          <w:w w:val="397"/>
        </w:rPr>
        <w:t> </w:t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184"/>
        </w:rPr>
        <w:t>"'</w:t>
      </w:r>
      <w:r>
        <w:rPr>
          <w:rFonts w:ascii="Arial" w:hAnsi="Arial" w:cs="Arial" w:eastAsia="Arial"/>
          <w:sz w:val="13"/>
          <w:szCs w:val="13"/>
          <w:color w:val="3D3D3D"/>
          <w:spacing w:val="7"/>
          <w:w w:val="184"/>
        </w:rPr>
        <w:t> </w:t>
      </w:r>
      <w:r>
        <w:rPr>
          <w:rFonts w:ascii="Arial" w:hAnsi="Arial" w:cs="Arial" w:eastAsia="Arial"/>
          <w:sz w:val="13"/>
          <w:szCs w:val="13"/>
          <w:color w:val="575757"/>
          <w:spacing w:val="0"/>
          <w:w w:val="103"/>
        </w:rPr>
        <w:t>"ı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27" w:lineRule="atLeast"/>
        <w:ind w:right="1589"/>
        <w:jc w:val="right"/>
        <w:tabs>
          <w:tab w:pos="52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2.742584pt;margin-top:31.175758pt;width:2.63704pt;height:7pt;mso-position-horizontal-relative:page;mso-position-vertical-relative:paragraph;z-index:-10174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B8BABA"/>
                      <w:spacing w:val="0"/>
                      <w:w w:val="135"/>
                    </w:rPr>
                    <w:t>.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8.103363pt;margin-top:34.435822pt;width:27.943093pt;height:20.5pt;mso-position-horizontal-relative:page;mso-position-vertical-relative:paragraph;z-index:-10173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2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3D3D3D"/>
                      <w:w w:val="65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3D3D3D"/>
                      <w:spacing w:val="-71"/>
                      <w:w w:val="65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6B6B6B"/>
                      <w:spacing w:val="-84"/>
                      <w:w w:val="118"/>
                    </w:rPr>
                    <w:t>.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7E7E7E"/>
                      <w:spacing w:val="0"/>
                      <w:w w:val="163"/>
                      <w:position w:val="8"/>
                    </w:rPr>
                    <w:t>''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7E7E7E"/>
                      <w:spacing w:val="-47"/>
                      <w:w w:val="100"/>
                      <w:position w:val="8"/>
                    </w:rPr>
                    <w:t> 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575757"/>
                      <w:spacing w:val="0"/>
                      <w:w w:val="100"/>
                      <w:position w:val="8"/>
                    </w:rPr>
                    <w:t>ı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575757"/>
                      <w:spacing w:val="23"/>
                      <w:w w:val="100"/>
                      <w:position w:val="8"/>
                    </w:rPr>
                    <w:t> 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9EA1A1"/>
                      <w:spacing w:val="19"/>
                      <w:w w:val="50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B8BABA"/>
                      <w:spacing w:val="-40"/>
                      <w:w w:val="50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B8BABA"/>
          <w:w w:val="109"/>
        </w:rPr>
        <w:t>.</w:t>
      </w:r>
      <w:r>
        <w:rPr>
          <w:rFonts w:ascii="Arial" w:hAnsi="Arial" w:cs="Arial" w:eastAsia="Arial"/>
          <w:sz w:val="13"/>
          <w:szCs w:val="13"/>
          <w:color w:val="B8BABA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B8BABA"/>
          <w:w w:val="100"/>
        </w:rPr>
      </w:r>
      <w:r>
        <w:rPr>
          <w:rFonts w:ascii="Arial" w:hAnsi="Arial" w:cs="Arial" w:eastAsia="Arial"/>
          <w:sz w:val="18"/>
          <w:szCs w:val="18"/>
          <w:color w:val="B8BABA"/>
          <w:spacing w:val="0"/>
          <w:w w:val="78"/>
        </w:rPr>
        <w:t>.</w:t>
      </w:r>
      <w:r>
        <w:rPr>
          <w:rFonts w:ascii="Arial" w:hAnsi="Arial" w:cs="Arial" w:eastAsia="Arial"/>
          <w:sz w:val="18"/>
          <w:szCs w:val="18"/>
          <w:color w:val="B8BABA"/>
          <w:spacing w:val="0"/>
          <w:w w:val="78"/>
        </w:rPr>
        <w:t> </w:t>
      </w:r>
      <w:r>
        <w:rPr>
          <w:rFonts w:ascii="Arial" w:hAnsi="Arial" w:cs="Arial" w:eastAsia="Arial"/>
          <w:sz w:val="18"/>
          <w:szCs w:val="18"/>
          <w:color w:val="B8BABA"/>
          <w:spacing w:val="11"/>
          <w:w w:val="78"/>
        </w:rPr>
        <w:t> </w:t>
      </w:r>
      <w:r>
        <w:rPr>
          <w:rFonts w:ascii="Arial" w:hAnsi="Arial" w:cs="Arial" w:eastAsia="Arial"/>
          <w:sz w:val="13"/>
          <w:szCs w:val="13"/>
          <w:color w:val="B8BABA"/>
          <w:spacing w:val="0"/>
          <w:w w:val="115"/>
        </w:rPr>
        <w:t>,"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1100" w:bottom="0" w:left="280" w:right="180"/>
        </w:sectPr>
      </w:pPr>
      <w:rPr/>
    </w:p>
    <w:p>
      <w:pPr>
        <w:spacing w:before="0" w:after="0" w:line="105" w:lineRule="atLeast"/>
        <w:ind w:left="275" w:right="-83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D3D3D"/>
          <w:spacing w:val="-87"/>
          <w:w w:val="88"/>
        </w:rPr>
        <w:t>&lt;</w:t>
      </w:r>
      <w:r>
        <w:rPr>
          <w:rFonts w:ascii="Arial" w:hAnsi="Arial" w:cs="Arial" w:eastAsia="Arial"/>
          <w:sz w:val="29"/>
          <w:szCs w:val="29"/>
          <w:color w:val="3D3D3D"/>
          <w:spacing w:val="0"/>
          <w:w w:val="68"/>
        </w:rPr>
        <w:t>"</w:t>
      </w:r>
      <w:r>
        <w:rPr>
          <w:rFonts w:ascii="Arial" w:hAnsi="Arial" w:cs="Arial" w:eastAsia="Arial"/>
          <w:sz w:val="29"/>
          <w:szCs w:val="29"/>
          <w:color w:val="3D3D3D"/>
          <w:spacing w:val="-83"/>
          <w:w w:val="68"/>
        </w:rPr>
        <w:t>"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89"/>
        </w:rPr>
        <w:t>il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05" w:lineRule="atLeast"/>
        <w:ind w:right="-135"/>
        <w:jc w:val="left"/>
        <w:tabs>
          <w:tab w:pos="70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63"/>
          <w:szCs w:val="63"/>
          <w:color w:val="6B6B6B"/>
          <w:spacing w:val="0"/>
          <w:w w:val="100"/>
          <w:position w:val="6"/>
        </w:rPr>
        <w:t>\</w:t>
      </w:r>
      <w:r>
        <w:rPr>
          <w:rFonts w:ascii="Arial" w:hAnsi="Arial" w:cs="Arial" w:eastAsia="Arial"/>
          <w:sz w:val="63"/>
          <w:szCs w:val="63"/>
          <w:color w:val="6B6B6B"/>
          <w:spacing w:val="-161"/>
          <w:w w:val="100"/>
          <w:position w:val="6"/>
        </w:rPr>
        <w:t> </w:t>
      </w:r>
      <w:r>
        <w:rPr>
          <w:rFonts w:ascii="Arial" w:hAnsi="Arial" w:cs="Arial" w:eastAsia="Arial"/>
          <w:sz w:val="63"/>
          <w:szCs w:val="63"/>
          <w:color w:val="6B6B6B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63"/>
          <w:szCs w:val="63"/>
          <w:color w:val="6B6B6B"/>
          <w:spacing w:val="0"/>
          <w:w w:val="100"/>
          <w:position w:val="6"/>
        </w:rPr>
      </w:r>
      <w:r>
        <w:rPr>
          <w:rFonts w:ascii="Arial" w:hAnsi="Arial" w:cs="Arial" w:eastAsia="Arial"/>
          <w:sz w:val="13"/>
          <w:szCs w:val="13"/>
          <w:color w:val="6B6B6B"/>
          <w:spacing w:val="-12"/>
          <w:w w:val="152"/>
          <w:position w:val="0"/>
        </w:rPr>
        <w:t>"</w:t>
      </w:r>
      <w:r>
        <w:rPr>
          <w:rFonts w:ascii="Arial" w:hAnsi="Arial" w:cs="Arial" w:eastAsia="Arial"/>
          <w:sz w:val="63"/>
          <w:szCs w:val="63"/>
          <w:color w:val="6B6B6B"/>
          <w:spacing w:val="-288"/>
          <w:w w:val="108"/>
          <w:position w:val="6"/>
        </w:rPr>
        <w:t>&lt;</w:t>
      </w:r>
      <w:r>
        <w:rPr>
          <w:rFonts w:ascii="Arial" w:hAnsi="Arial" w:cs="Arial" w:eastAsia="Arial"/>
          <w:sz w:val="13"/>
          <w:szCs w:val="13"/>
          <w:color w:val="7E7E7E"/>
          <w:spacing w:val="0"/>
          <w:w w:val="111"/>
          <w:position w:val="0"/>
        </w:rPr>
        <w:t>"''</w:t>
      </w:r>
      <w:r>
        <w:rPr>
          <w:rFonts w:ascii="Arial" w:hAnsi="Arial" w:cs="Arial" w:eastAsia="Arial"/>
          <w:sz w:val="13"/>
          <w:szCs w:val="13"/>
          <w:color w:val="7E7E7E"/>
          <w:spacing w:val="4"/>
          <w:w w:val="100"/>
          <w:position w:val="0"/>
        </w:rPr>
        <w:t> </w:t>
      </w:r>
      <w:r>
        <w:rPr>
          <w:rFonts w:ascii="Arial" w:hAnsi="Arial" w:cs="Arial" w:eastAsia="Arial"/>
          <w:sz w:val="13"/>
          <w:szCs w:val="13"/>
          <w:color w:val="7E7E7E"/>
          <w:spacing w:val="0"/>
          <w:w w:val="111"/>
          <w:position w:val="0"/>
        </w:rPr>
        <w:t>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05" w:lineRule="atLeast"/>
        <w:ind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63"/>
          <w:szCs w:val="63"/>
          <w:color w:val="6B6B6B"/>
          <w:spacing w:val="-34"/>
          <w:w w:val="109"/>
          <w:position w:val="6"/>
        </w:rPr>
        <w:t>·</w:t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217"/>
          <w:position w:val="0"/>
        </w:rPr>
        <w:t>'</w:t>
      </w:r>
      <w:r>
        <w:rPr>
          <w:rFonts w:ascii="Arial" w:hAnsi="Arial" w:cs="Arial" w:eastAsia="Arial"/>
          <w:sz w:val="13"/>
          <w:szCs w:val="13"/>
          <w:color w:val="575757"/>
          <w:spacing w:val="0"/>
          <w:w w:val="73"/>
          <w:position w:val="0"/>
        </w:rPr>
      </w:r>
      <w:r>
        <w:rPr>
          <w:rFonts w:ascii="Arial" w:hAnsi="Arial" w:cs="Arial" w:eastAsia="Arial"/>
          <w:sz w:val="13"/>
          <w:szCs w:val="13"/>
          <w:color w:val="575757"/>
          <w:spacing w:val="-14"/>
          <w:w w:val="73"/>
          <w:emboss/>
          <w:position w:val="0"/>
        </w:rPr>
        <w:t>·</w:t>
      </w:r>
      <w:r>
        <w:rPr>
          <w:rFonts w:ascii="Arial" w:hAnsi="Arial" w:cs="Arial" w:eastAsia="Arial"/>
          <w:sz w:val="13"/>
          <w:szCs w:val="13"/>
          <w:color w:val="575757"/>
          <w:spacing w:val="-14"/>
          <w:w w:val="73"/>
          <w:emboss/>
          <w:position w:val="0"/>
        </w:rPr>
      </w:r>
      <w:r>
        <w:rPr>
          <w:rFonts w:ascii="Arial" w:hAnsi="Arial" w:cs="Arial" w:eastAsia="Arial"/>
          <w:sz w:val="13"/>
          <w:szCs w:val="13"/>
          <w:color w:val="575757"/>
          <w:spacing w:val="-14"/>
          <w:w w:val="73"/>
          <w:position w:val="0"/>
        </w:rPr>
      </w:r>
      <w:r>
        <w:rPr>
          <w:rFonts w:ascii="Arial" w:hAnsi="Arial" w:cs="Arial" w:eastAsia="Arial"/>
          <w:sz w:val="13"/>
          <w:szCs w:val="13"/>
          <w:color w:val="575757"/>
          <w:spacing w:val="-14"/>
          <w:w w:val="73"/>
          <w:position w:val="0"/>
        </w:rPr>
      </w:r>
      <w:r>
        <w:rPr>
          <w:rFonts w:ascii="Arial" w:hAnsi="Arial" w:cs="Arial" w:eastAsia="Arial"/>
          <w:sz w:val="13"/>
          <w:szCs w:val="13"/>
          <w:color w:val="3D3D3D"/>
          <w:spacing w:val="-16"/>
          <w:w w:val="132"/>
          <w:position w:val="0"/>
        </w:rPr>
        <w:t>•</w:t>
      </w:r>
      <w:r>
        <w:rPr>
          <w:rFonts w:ascii="Arial" w:hAnsi="Arial" w:cs="Arial" w:eastAsia="Arial"/>
          <w:sz w:val="13"/>
          <w:szCs w:val="13"/>
          <w:color w:val="575757"/>
          <w:spacing w:val="0"/>
          <w:w w:val="34"/>
          <w:position w:val="0"/>
        </w:rPr>
        <w:t>··</w:t>
      </w:r>
      <w:r>
        <w:rPr>
          <w:rFonts w:ascii="Arial" w:hAnsi="Arial" w:cs="Arial" w:eastAsia="Arial"/>
          <w:sz w:val="13"/>
          <w:szCs w:val="13"/>
          <w:color w:val="575757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3"/>
          <w:szCs w:val="13"/>
          <w:color w:val="575757"/>
          <w:spacing w:val="-11"/>
          <w:w w:val="100"/>
          <w:position w:val="0"/>
        </w:rPr>
        <w:t> </w:t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62"/>
          <w:position w:val="0"/>
        </w:rPr>
        <w:t>&lt;l</w:t>
      </w:r>
      <w:r>
        <w:rPr>
          <w:rFonts w:ascii="Arial" w:hAnsi="Arial" w:cs="Arial" w:eastAsia="Arial"/>
          <w:sz w:val="13"/>
          <w:szCs w:val="13"/>
          <w:color w:val="3D3D3D"/>
          <w:spacing w:val="-6"/>
          <w:w w:val="63"/>
          <w:position w:val="0"/>
        </w:rPr>
        <w:t>l</w:t>
      </w:r>
      <w:r>
        <w:rPr>
          <w:rFonts w:ascii="Arial" w:hAnsi="Arial" w:cs="Arial" w:eastAsia="Arial"/>
          <w:sz w:val="63"/>
          <w:szCs w:val="63"/>
          <w:color w:val="9EA1A1"/>
          <w:spacing w:val="-201"/>
          <w:w w:val="75"/>
          <w:position w:val="6"/>
        </w:rPr>
        <w:t>·</w:t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62"/>
          <w:position w:val="0"/>
        </w:rPr>
        <w:t>l!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80" w:right="180"/>
          <w:cols w:num="3" w:equalWidth="0">
            <w:col w:w="422" w:space="8582"/>
            <w:col w:w="1020" w:space="141"/>
            <w:col w:w="1295"/>
          </w:cols>
        </w:sectPr>
      </w:pPr>
      <w:rPr/>
    </w:p>
    <w:p>
      <w:pPr>
        <w:spacing w:before="0" w:after="0" w:line="95" w:lineRule="exact"/>
        <w:ind w:left="280" w:right="-75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D3D3D"/>
          <w:spacing w:val="0"/>
          <w:w w:val="53"/>
          <w:position w:val="3"/>
        </w:rPr>
        <w:t>::r: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right="-154"/>
        <w:jc w:val="left"/>
        <w:tabs>
          <w:tab w:pos="2200" w:val="left"/>
        </w:tabs>
        <w:rPr>
          <w:rFonts w:ascii="Arial" w:hAnsi="Arial" w:cs="Arial" w:eastAsia="Arial"/>
          <w:sz w:val="76"/>
          <w:szCs w:val="76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96"/>
          <w:position w:val="-12"/>
        </w:rPr>
        <w:t>Ab</w:t>
      </w:r>
      <w:r>
        <w:rPr>
          <w:rFonts w:ascii="Arial" w:hAnsi="Arial" w:cs="Arial" w:eastAsia="Arial"/>
          <w:sz w:val="27"/>
          <w:szCs w:val="27"/>
          <w:color w:val="3D3D3D"/>
          <w:spacing w:val="-34"/>
          <w:w w:val="96"/>
          <w:position w:val="-12"/>
        </w:rPr>
        <w:t>d</w:t>
      </w:r>
      <w:r>
        <w:rPr>
          <w:rFonts w:ascii="Arial" w:hAnsi="Arial" w:cs="Arial" w:eastAsia="Arial"/>
          <w:sz w:val="27"/>
          <w:szCs w:val="27"/>
          <w:color w:val="575757"/>
          <w:spacing w:val="0"/>
          <w:w w:val="96"/>
          <w:position w:val="-12"/>
        </w:rPr>
        <w:t>aı;</w:t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96"/>
          <w:position w:val="-12"/>
        </w:rPr>
        <w:t>Ç.</w:t>
      </w:r>
      <w:r>
        <w:rPr>
          <w:rFonts w:ascii="Arial" w:hAnsi="Arial" w:cs="Arial" w:eastAsia="Arial"/>
          <w:sz w:val="27"/>
          <w:szCs w:val="27"/>
          <w:color w:val="3D3D3D"/>
          <w:spacing w:val="-66"/>
          <w:w w:val="96"/>
          <w:position w:val="-12"/>
        </w:rPr>
        <w:t> </w:t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100"/>
          <w:position w:val="-12"/>
        </w:rPr>
      </w:r>
      <w:r>
        <w:rPr>
          <w:rFonts w:ascii="Arial" w:hAnsi="Arial" w:cs="Arial" w:eastAsia="Arial"/>
          <w:sz w:val="76"/>
          <w:szCs w:val="76"/>
          <w:color w:val="383F6E"/>
          <w:spacing w:val="0"/>
          <w:w w:val="101"/>
          <w:i/>
          <w:position w:val="-12"/>
        </w:rPr>
        <w:t>tt::</w:t>
      </w:r>
      <w:r>
        <w:rPr>
          <w:rFonts w:ascii="Arial" w:hAnsi="Arial" w:cs="Arial" w:eastAsia="Arial"/>
          <w:sz w:val="76"/>
          <w:szCs w:val="76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54"/>
          <w:szCs w:val="54"/>
          <w:color w:val="7E7E7E"/>
          <w:spacing w:val="-242"/>
          <w:w w:val="168"/>
          <w:b/>
          <w:bCs/>
          <w:i/>
          <w:position w:val="-6"/>
        </w:rPr>
        <w:t>,</w:t>
      </w:r>
      <w:r>
        <w:rPr>
          <w:rFonts w:ascii="Arial" w:hAnsi="Arial" w:cs="Arial" w:eastAsia="Arial"/>
          <w:sz w:val="54"/>
          <w:szCs w:val="54"/>
          <w:color w:val="575757"/>
          <w:spacing w:val="-33"/>
          <w:w w:val="26"/>
          <w:b/>
          <w:bCs/>
          <w:i/>
          <w:position w:val="-6"/>
        </w:rPr>
        <w:t>·</w:t>
      </w:r>
      <w:r>
        <w:rPr>
          <w:rFonts w:ascii="Arial" w:hAnsi="Arial" w:cs="Arial" w:eastAsia="Arial"/>
          <w:sz w:val="54"/>
          <w:szCs w:val="54"/>
          <w:color w:val="3D3D3D"/>
          <w:spacing w:val="0"/>
          <w:w w:val="78"/>
          <w:b/>
          <w:bCs/>
          <w:i/>
          <w:position w:val="-6"/>
        </w:rPr>
        <w:t>lı</w:t>
      </w:r>
      <w:r>
        <w:rPr>
          <w:rFonts w:ascii="Arial" w:hAnsi="Arial" w:cs="Arial" w:eastAsia="Arial"/>
          <w:sz w:val="54"/>
          <w:szCs w:val="54"/>
          <w:color w:val="3D3D3D"/>
          <w:spacing w:val="-60"/>
          <w:w w:val="100"/>
          <w:b/>
          <w:bCs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56"/>
          <w:szCs w:val="56"/>
          <w:color w:val="575757"/>
          <w:spacing w:val="0"/>
          <w:w w:val="64"/>
          <w:position w:val="14"/>
        </w:rPr>
        <w:t>..</w:t>
      </w:r>
      <w:r>
        <w:rPr>
          <w:rFonts w:ascii="Times New Roman" w:hAnsi="Times New Roman" w:cs="Times New Roman" w:eastAsia="Times New Roman"/>
          <w:sz w:val="56"/>
          <w:szCs w:val="56"/>
          <w:color w:val="3D3D3D"/>
          <w:spacing w:val="0"/>
          <w:w w:val="45"/>
          <w:position w:val="14"/>
        </w:rPr>
        <w:t>(</w:t>
      </w:r>
      <w:r>
        <w:rPr>
          <w:rFonts w:ascii="Times New Roman" w:hAnsi="Times New Roman" w:cs="Times New Roman" w:eastAsia="Times New Roman"/>
          <w:sz w:val="56"/>
          <w:szCs w:val="56"/>
          <w:color w:val="3D3D3D"/>
          <w:spacing w:val="0"/>
          <w:w w:val="44"/>
          <w:position w:val="14"/>
        </w:rPr>
        <w:t>\</w:t>
      </w:r>
      <w:r>
        <w:rPr>
          <w:rFonts w:ascii="Times New Roman" w:hAnsi="Times New Roman" w:cs="Times New Roman" w:eastAsia="Times New Roman"/>
          <w:sz w:val="56"/>
          <w:szCs w:val="56"/>
          <w:color w:val="3D3D3D"/>
          <w:spacing w:val="-70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56"/>
          <w:szCs w:val="56"/>
          <w:color w:val="575757"/>
          <w:spacing w:val="0"/>
          <w:w w:val="64"/>
          <w:position w:val="14"/>
        </w:rPr>
        <w:t>·</w:t>
      </w:r>
      <w:r>
        <w:rPr>
          <w:rFonts w:ascii="Times New Roman" w:hAnsi="Times New Roman" w:cs="Times New Roman" w:eastAsia="Times New Roman"/>
          <w:sz w:val="56"/>
          <w:szCs w:val="56"/>
          <w:color w:val="575757"/>
          <w:spacing w:val="-78"/>
          <w:w w:val="100"/>
          <w:position w:val="14"/>
        </w:rPr>
        <w:t> </w:t>
      </w:r>
      <w:r>
        <w:rPr>
          <w:rFonts w:ascii="Arial" w:hAnsi="Arial" w:cs="Arial" w:eastAsia="Arial"/>
          <w:sz w:val="26"/>
          <w:szCs w:val="26"/>
          <w:color w:val="575757"/>
          <w:spacing w:val="-46"/>
          <w:w w:val="122"/>
          <w:position w:val="-6"/>
        </w:rPr>
        <w:t>.</w:t>
      </w:r>
      <w:r>
        <w:rPr>
          <w:rFonts w:ascii="Arial" w:hAnsi="Arial" w:cs="Arial" w:eastAsia="Arial"/>
          <w:sz w:val="26"/>
          <w:szCs w:val="26"/>
          <w:color w:val="3D3D3D"/>
          <w:spacing w:val="-46"/>
          <w:w w:val="72"/>
          <w:position w:val="-6"/>
        </w:rPr>
        <w:t>"</w:t>
      </w:r>
      <w:r>
        <w:rPr>
          <w:rFonts w:ascii="Arial" w:hAnsi="Arial" w:cs="Arial" w:eastAsia="Arial"/>
          <w:sz w:val="26"/>
          <w:szCs w:val="26"/>
          <w:color w:val="6B6B6B"/>
          <w:spacing w:val="0"/>
          <w:w w:val="49"/>
          <w:position w:val="-6"/>
        </w:rPr>
        <w:t>.</w:t>
      </w:r>
      <w:r>
        <w:rPr>
          <w:rFonts w:ascii="Arial" w:hAnsi="Arial" w:cs="Arial" w:eastAsia="Arial"/>
          <w:sz w:val="26"/>
          <w:szCs w:val="26"/>
          <w:color w:val="6B6B6B"/>
          <w:spacing w:val="-54"/>
          <w:w w:val="49"/>
          <w:position w:val="-6"/>
        </w:rPr>
        <w:t>:</w:t>
      </w:r>
      <w:r>
        <w:rPr>
          <w:rFonts w:ascii="Arial" w:hAnsi="Arial" w:cs="Arial" w:eastAsia="Arial"/>
          <w:sz w:val="26"/>
          <w:szCs w:val="26"/>
          <w:color w:val="3D3D3D"/>
          <w:spacing w:val="-10"/>
          <w:w w:val="72"/>
          <w:position w:val="-6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0"/>
          <w:w w:val="106"/>
          <w:i/>
          <w:position w:val="-6"/>
        </w:rPr>
        <w:t>'</w:t>
      </w:r>
      <w:r>
        <w:rPr>
          <w:rFonts w:ascii="Arial" w:hAnsi="Arial" w:cs="Arial" w:eastAsia="Arial"/>
          <w:sz w:val="26"/>
          <w:szCs w:val="26"/>
          <w:color w:val="6B6B6B"/>
          <w:spacing w:val="-5"/>
          <w:w w:val="49"/>
          <w:position w:val="-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6"/>
          <w:i/>
          <w:position w:val="-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9"/>
          <w:w w:val="107"/>
          <w:i/>
          <w:position w:val="-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73"/>
          <w:i/>
          <w:position w:val="-6"/>
        </w:rPr>
        <w:t>?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00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13"/>
          <w:w w:val="100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65"/>
          <w:position w:val="-6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80" w:right="180"/>
          <w:cols w:num="3" w:equalWidth="0">
            <w:col w:w="425" w:space="1934"/>
            <w:col w:w="3071" w:space="3745"/>
            <w:col w:w="2285"/>
          </w:cols>
        </w:sectPr>
      </w:pPr>
      <w:rPr/>
    </w:p>
    <w:p>
      <w:pPr>
        <w:spacing w:before="0" w:after="0" w:line="330" w:lineRule="exact"/>
        <w:ind w:left="2368" w:right="-20"/>
        <w:jc w:val="left"/>
        <w:tabs>
          <w:tab w:pos="4920" w:val="left"/>
          <w:tab w:pos="960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18.273684pt;margin-top:28.050079pt;width:561.61915pt;height:775.552883pt;mso-position-horizontal-relative:page;mso-position-vertical-relative:page;z-index:-10179" coordorigin="365,561" coordsize="11232,15511">
            <v:group style="position:absolute;left:384;top:582;width:8510;height:2" coordorigin="384,582" coordsize="8510,2">
              <v:shape style="position:absolute;left:384;top:582;width:8510;height:2" coordorigin="384,582" coordsize="8510,0" path="m384,582l8895,582e" filled="f" stroked="t" strokeweight=".711962pt" strokecolor="#646464">
                <v:path arrowok="t"/>
              </v:shape>
            </v:group>
            <v:group style="position:absolute;left:2416;top:582;width:2;height:578" coordorigin="2416,582" coordsize="2,578">
              <v:shape style="position:absolute;left:2416;top:582;width:2;height:578" coordorigin="2416,582" coordsize="0,578" path="m2416,1160l2416,582e" filled="f" stroked="t" strokeweight=".949282pt" strokecolor="#606060">
                <v:path arrowok="t"/>
              </v:shape>
            </v:group>
            <v:group style="position:absolute;left:3346;top:587;width:432;height:2" coordorigin="3346,587" coordsize="432,2">
              <v:shape style="position:absolute;left:3346;top:587;width:432;height:2" coordorigin="3346,587" coordsize="432,0" path="m3346,587l3778,587e" filled="f" stroked="t" strokeweight=".474641pt" strokecolor="#3F3F3F">
                <v:path arrowok="t"/>
              </v:shape>
            </v:group>
            <v:group style="position:absolute;left:6972;top:587;width:484;height:2" coordorigin="6972,587" coordsize="484,2">
              <v:shape style="position:absolute;left:6972;top:587;width:484;height:2" coordorigin="6972,587" coordsize="484,0" path="m6972,587l7457,587e" filled="f" stroked="t" strokeweight=".474641pt" strokecolor="#545454">
                <v:path arrowok="t"/>
              </v:shape>
            </v:group>
            <v:group style="position:absolute;left:9175;top:578;width:2;height:582" coordorigin="9175,578" coordsize="2,582">
              <v:shape style="position:absolute;left:9175;top:578;width:2;height:582" coordorigin="9175,578" coordsize="0,582" path="m9175,1160l9175,578e" filled="f" stroked="t" strokeweight=".949282pt" strokecolor="#5B5B5B">
                <v:path arrowok="t"/>
              </v:shape>
            </v:group>
            <v:group style="position:absolute;left:3346;top:592;width:8230;height:2" coordorigin="3346,592" coordsize="8230,2">
              <v:shape style="position:absolute;left:3346;top:592;width:8230;height:2" coordorigin="3346,592" coordsize="8230,0" path="m3346,592l11576,592e" filled="f" stroked="t" strokeweight=".711962pt" strokecolor="#646464">
                <v:path arrowok="t"/>
              </v:shape>
            </v:group>
            <v:group style="position:absolute;left:11569;top:578;width:2;height:1523" coordorigin="11569,578" coordsize="2,1523">
              <v:shape style="position:absolute;left:11569;top:578;width:2;height:1523" coordorigin="11569,578" coordsize="0,1523" path="m11569,2101l11569,578e" filled="f" stroked="t" strokeweight=".711962pt" strokecolor="#676767">
                <v:path arrowok="t"/>
              </v:shape>
            </v:group>
            <v:group style="position:absolute;left:2416;top:1103;width:2;height:329" coordorigin="2416,1103" coordsize="2,329">
              <v:shape style="position:absolute;left:2416;top:1103;width:2;height:329" coordorigin="2416,1103" coordsize="0,329" path="m2416,1432l2416,1103e" filled="f" stroked="t" strokeweight=".474641pt" strokecolor="#1F1F1F">
                <v:path arrowok="t"/>
              </v:shape>
            </v:group>
            <v:group style="position:absolute;left:9175;top:1103;width:2;height:329" coordorigin="9175,1103" coordsize="2,329">
              <v:shape style="position:absolute;left:9175;top:1103;width:2;height:329" coordorigin="9175,1103" coordsize="0,329" path="m9175,1432l9175,1103e" filled="f" stroked="t" strokeweight=".474641pt" strokecolor="#343434">
                <v:path arrowok="t"/>
              </v:shape>
            </v:group>
            <v:group style="position:absolute;left:2416;top:1375;width:2;height:224" coordorigin="2416,1375" coordsize="2,224">
              <v:shape style="position:absolute;left:2416;top:1375;width:2;height:224" coordorigin="2416,1375" coordsize="0,224" path="m2416,1599l2416,1375e" filled="f" stroked="t" strokeweight=".474641pt" strokecolor="#484848">
                <v:path arrowok="t"/>
              </v:shape>
            </v:group>
            <v:group style="position:absolute;left:375;top:2070;width:6654;height:2" coordorigin="375,2070" coordsize="6654,2">
              <v:shape style="position:absolute;left:375;top:2070;width:6654;height:2" coordorigin="375,2070" coordsize="6654,0" path="m375,2070l7029,2070e" filled="f" stroked="t" strokeweight=".711962pt" strokecolor="#606060">
                <v:path arrowok="t"/>
              </v:shape>
            </v:group>
            <v:group style="position:absolute;left:384;top:1451;width:2;height:687" coordorigin="384,1451" coordsize="2,687">
              <v:shape style="position:absolute;left:384;top:1451;width:2;height:687" coordorigin="384,1451" coordsize="0,687" path="m384,2139l384,1451e" filled="f" stroked="t" strokeweight=".949282pt" strokecolor="#777777">
                <v:path arrowok="t"/>
              </v:shape>
            </v:group>
            <v:group style="position:absolute;left:2416;top:1542;width:2;height:539" coordorigin="2416,1542" coordsize="2,539">
              <v:shape style="position:absolute;left:2416;top:1542;width:2;height:539" coordorigin="2416,1542" coordsize="0,539" path="m2416,2082l2416,1542e" filled="f" stroked="t" strokeweight=".949282pt" strokecolor="#5B5B5B">
                <v:path arrowok="t"/>
              </v:shape>
            </v:group>
            <v:group style="position:absolute;left:6944;top:2074;width:513;height:2" coordorigin="6944,2074" coordsize="513,2">
              <v:shape style="position:absolute;left:6944;top:2074;width:513;height:2" coordorigin="6944,2074" coordsize="513,0" path="m6944,2074l7457,2074e" filled="f" stroked="t" strokeweight=".474641pt" strokecolor="#4B4B4B">
                <v:path arrowok="t"/>
              </v:shape>
            </v:group>
            <v:group style="position:absolute;left:7400;top:2074;width:4177;height:2" coordorigin="7400,2074" coordsize="4177,2">
              <v:shape style="position:absolute;left:7400;top:2074;width:4177;height:2" coordorigin="7400,2074" coordsize="4177,0" path="m7400,2074l11576,2074e" filled="f" stroked="t" strokeweight=".711962pt" strokecolor="#676767">
                <v:path arrowok="t"/>
              </v:shape>
            </v:group>
            <v:group style="position:absolute;left:9177;top:1375;width:2;height:711" coordorigin="9177,1375" coordsize="2,711">
              <v:shape style="position:absolute;left:9177;top:1375;width:2;height:711" coordorigin="9177,1375" coordsize="0,711" path="m9177,2086l9177,1375e" filled="f" stroked="t" strokeweight=".949282pt" strokecolor="#606060">
                <v:path arrowok="t"/>
              </v:shape>
            </v:group>
            <v:group style="position:absolute;left:380;top:2287;width:4628;height:2" coordorigin="380,2287" coordsize="4628,2">
              <v:shape style="position:absolute;left:380;top:2287;width:4628;height:2" coordorigin="380,2287" coordsize="4628,0" path="m380,2287l5007,2287e" filled="f" stroked="t" strokeweight=".711962pt" strokecolor="#676767">
                <v:path arrowok="t"/>
              </v:shape>
            </v:group>
            <v:group style="position:absolute;left:384;top:2029;width:2;height:286" coordorigin="384,2029" coordsize="2,286">
              <v:shape style="position:absolute;left:384;top:2029;width:2;height:286" coordorigin="384,2029" coordsize="0,286" path="m384,2315l384,2029e" filled="f" stroked="t" strokeweight=".474641pt" strokecolor="#4F4F4F">
                <v:path arrowok="t"/>
              </v:shape>
            </v:group>
            <v:group style="position:absolute;left:4951;top:2289;width:380;height:2" coordorigin="4951,2289" coordsize="380,2">
              <v:shape style="position:absolute;left:4951;top:2289;width:380;height:2" coordorigin="4951,2289" coordsize="380,0" path="m4951,2289l5330,2289e" filled="f" stroked="t" strokeweight=".474641pt" strokecolor="#4F4F4F">
                <v:path arrowok="t"/>
              </v:shape>
            </v:group>
            <v:group style="position:absolute;left:5273;top:2292;width:266;height:2" coordorigin="5273,2292" coordsize="266,2">
              <v:shape style="position:absolute;left:5273;top:2292;width:266;height:2" coordorigin="5273,2292" coordsize="266,0" path="m5273,2292l5539,2292e" filled="f" stroked="t" strokeweight=".474641pt" strokecolor="#3B3B3B">
                <v:path arrowok="t"/>
              </v:shape>
            </v:group>
            <v:group style="position:absolute;left:5482;top:2287;width:3707;height:2" coordorigin="5482,2287" coordsize="3707,2">
              <v:shape style="position:absolute;left:5482;top:2287;width:3707;height:2" coordorigin="5482,2287" coordsize="3707,0" path="m5482,2287l9189,2287e" filled="f" stroked="t" strokeweight=".711962pt" strokecolor="#646464">
                <v:path arrowok="t"/>
              </v:shape>
            </v:group>
            <v:group style="position:absolute;left:9132;top:2292;width:242;height:2" coordorigin="9132,2292" coordsize="242,2">
              <v:shape style="position:absolute;left:9132;top:2292;width:242;height:2" coordorigin="9132,2292" coordsize="242,0" path="m9132,2292l9374,2292e" filled="f" stroked="t" strokeweight=".474641pt" strokecolor="#5B5B5B">
                <v:path arrowok="t"/>
              </v:shape>
            </v:group>
            <v:group style="position:absolute;left:9317;top:2292;width:2264;height:2" coordorigin="9317,2292" coordsize="2264,2">
              <v:shape style="position:absolute;left:9317;top:2292;width:2264;height:2" coordorigin="9317,2292" coordsize="2264,0" path="m9317,2292l11581,2292e" filled="f" stroked="t" strokeweight=".711962pt" strokecolor="#747474">
                <v:path arrowok="t"/>
              </v:shape>
            </v:group>
            <v:group style="position:absolute;left:11572;top:2029;width:2;height:286" coordorigin="11572,2029" coordsize="2,286">
              <v:shape style="position:absolute;left:11572;top:2029;width:2;height:286" coordorigin="11572,2029" coordsize="0,286" path="m11572,2315l11572,2029e" filled="f" stroked="t" strokeweight=".474641pt" strokecolor="#545454">
                <v:path arrowok="t"/>
              </v:shape>
            </v:group>
            <v:group style="position:absolute;left:380;top:2504;width:11202;height:2" coordorigin="380,2504" coordsize="11202,2">
              <v:shape style="position:absolute;left:380;top:2504;width:11202;height:2" coordorigin="380,2504" coordsize="11202,0" path="m380,2504l11581,2504e" filled="f" stroked="t" strokeweight=".711962pt" strokecolor="#646464">
                <v:path arrowok="t"/>
              </v:shape>
            </v:group>
            <v:group style="position:absolute;left:384;top:2244;width:2;height:516" coordorigin="384,2244" coordsize="2,516">
              <v:shape style="position:absolute;left:384;top:2244;width:2;height:516" coordorigin="384,2244" coordsize="0,516" path="m384,2759l384,2244e" filled="f" stroked="t" strokeweight=".474641pt" strokecolor="#3B3B3B">
                <v:path arrowok="t"/>
              </v:shape>
            </v:group>
            <v:group style="position:absolute;left:4248;top:2502;width:346;height:2" coordorigin="4248,2502" coordsize="346,2">
              <v:shape style="position:absolute;left:4248;top:2502;width:346;height:2" coordorigin="4248,2502" coordsize="346,0" path="m4248,2502l4595,2502e" filled="f" stroked="t" strokeweight=".474641pt" strokecolor="#4F4F4F">
                <v:path arrowok="t"/>
              </v:shape>
            </v:group>
            <v:group style="position:absolute;left:11574;top:2244;width:2;height:1657" coordorigin="11574,2244" coordsize="2,1657">
              <v:shape style="position:absolute;left:11574;top:2244;width:2;height:1657" coordorigin="11574,2244" coordsize="0,1657" path="m11574,3900l11574,2244e" filled="f" stroked="t" strokeweight=".711962pt" strokecolor="#646464">
                <v:path arrowok="t"/>
              </v:shape>
            </v:group>
            <v:group style="position:absolute;left:380;top:2719;width:11202;height:2" coordorigin="380,2719" coordsize="11202,2">
              <v:shape style="position:absolute;left:380;top:2719;width:11202;height:2" coordorigin="380,2719" coordsize="11202,0" path="m380,2719l11581,2719e" filled="f" stroked="t" strokeweight=".711962pt" strokecolor="#676767">
                <v:path arrowok="t"/>
              </v:shape>
            </v:group>
            <v:group style="position:absolute;left:8838;top:2721;width:351;height:2" coordorigin="8838,2721" coordsize="351,2">
              <v:shape style="position:absolute;left:8838;top:2721;width:351;height:2" coordorigin="8838,2721" coordsize="351,0" path="m8838,2721l9189,2721e" filled="f" stroked="t" strokeweight=".474641pt" strokecolor="#3B3B3B">
                <v:path arrowok="t"/>
              </v:shape>
            </v:group>
            <v:group style="position:absolute;left:375;top:2934;width:11206;height:2" coordorigin="375,2934" coordsize="11206,2">
              <v:shape style="position:absolute;left:375;top:2934;width:11206;height:2" coordorigin="375,2934" coordsize="11206,0" path="m375,2934l11581,2934e" filled="f" stroked="t" strokeweight=".711962pt" strokecolor="#676767">
                <v:path arrowok="t"/>
              </v:shape>
            </v:group>
            <v:group style="position:absolute;left:375;top:3151;width:8814;height:2" coordorigin="375,3151" coordsize="8814,2">
              <v:shape style="position:absolute;left:375;top:3151;width:8814;height:2" coordorigin="375,3151" coordsize="8814,0" path="m375,3151l9189,3151e" filled="f" stroked="t" strokeweight=".711962pt" strokecolor="#606060">
                <v:path arrowok="t"/>
              </v:shape>
            </v:group>
            <v:group style="position:absolute;left:5482;top:3151;width:384;height:2" coordorigin="5482,3151" coordsize="384,2">
              <v:shape style="position:absolute;left:5482;top:3151;width:384;height:2" coordorigin="5482,3151" coordsize="384,0" path="m5482,3151l5867,3151e" filled="f" stroked="t" strokeweight=".474641pt" strokecolor="#4F4F4F">
                <v:path arrowok="t"/>
              </v:shape>
            </v:group>
            <v:group style="position:absolute;left:8819;top:3156;width:2767;height:2" coordorigin="8819,3156" coordsize="2767,2">
              <v:shape style="position:absolute;left:8819;top:3156;width:2767;height:2" coordorigin="8819,3156" coordsize="2767,0" path="m8819,3156l11586,3156e" filled="f" stroked="t" strokeweight=".711962pt" strokecolor="#747474">
                <v:path arrowok="t"/>
              </v:shape>
            </v:group>
            <v:group style="position:absolute;left:7006;top:3089;width:2;height:635" coordorigin="7006,3089" coordsize="2,635">
              <v:shape style="position:absolute;left:7006;top:3089;width:2;height:635" coordorigin="7006,3089" coordsize="0,635" path="m7006,3724l7006,3089e" filled="f" stroked="t" strokeweight=".711962pt" strokecolor="#5B5B5B">
                <v:path arrowok="t"/>
              </v:shape>
            </v:group>
            <v:group style="position:absolute;left:3904;top:3141;width:2;height:754" coordorigin="3904,3141" coordsize="2,754">
              <v:shape style="position:absolute;left:3904;top:3141;width:2;height:754" coordorigin="3904,3141" coordsize="0,754" path="m3904,3896l3904,3141e" filled="f" stroked="t" strokeweight=".949282pt" strokecolor="#575757">
                <v:path arrowok="t"/>
              </v:shape>
            </v:group>
            <v:group style="position:absolute;left:3892;top:3576;width:1993;height:2" coordorigin="3892,3576" coordsize="1993,2">
              <v:shape style="position:absolute;left:3892;top:3576;width:1993;height:2" coordorigin="3892,3576" coordsize="1993,0" path="m3892,3576l5886,3576e" filled="f" stroked="t" strokeweight=".711962pt" strokecolor="#646464">
                <v:path arrowok="t"/>
              </v:shape>
            </v:group>
            <v:group style="position:absolute;left:5810;top:3886;width:5772;height:2" coordorigin="5810,3886" coordsize="5772,2">
              <v:shape style="position:absolute;left:5810;top:3886;width:5772;height:2" coordorigin="5810,3886" coordsize="5772,0" path="m5810,3886l11581,3886e" filled="f" stroked="t" strokeweight=".711962pt" strokecolor="#676767">
                <v:path arrowok="t"/>
              </v:shape>
            </v:group>
            <v:group style="position:absolute;left:7006;top:3323;width:2;height:573" coordorigin="7006,3323" coordsize="2,573">
              <v:shape style="position:absolute;left:7006;top:3323;width:2;height:573" coordorigin="7006,3323" coordsize="0,573" path="m7006,3896l7006,3323e" filled="f" stroked="t" strokeweight=".949282pt" strokecolor="#606060">
                <v:path arrowok="t"/>
              </v:shape>
            </v:group>
            <v:group style="position:absolute;left:3512;top:3886;width:422;height:2" coordorigin="3512,3886" coordsize="422,2">
              <v:shape style="position:absolute;left:3512;top:3886;width:422;height:2" coordorigin="3512,3886" coordsize="422,0" path="m3512,3886l3935,3886e" filled="f" stroked="t" strokeweight=".949282pt" strokecolor="#5B5B5B">
                <v:path arrowok="t"/>
              </v:shape>
            </v:group>
            <v:group style="position:absolute;left:384;top:3361;width:2;height:243" coordorigin="384,3361" coordsize="2,243">
              <v:shape style="position:absolute;left:384;top:3361;width:2;height:243" coordorigin="384,3361" coordsize="0,243" path="m384,3604l384,3361e" filled="f" stroked="t" strokeweight=".474641pt" strokecolor="#484848">
                <v:path arrowok="t"/>
              </v:shape>
            </v:group>
            <v:group style="position:absolute;left:380;top:3886;width:1405;height:2" coordorigin="380,3886" coordsize="1405,2">
              <v:shape style="position:absolute;left:380;top:3886;width:1405;height:2" coordorigin="380,3886" coordsize="1405,0" path="m380,3886l1785,3886e" filled="f" stroked="t" strokeweight=".949282pt" strokecolor="#676767">
                <v:path arrowok="t"/>
              </v:shape>
            </v:group>
            <v:group style="position:absolute;left:384;top:3547;width:2;height:382" coordorigin="384,3547" coordsize="2,382">
              <v:shape style="position:absolute;left:384;top:3547;width:2;height:382" coordorigin="384,3547" coordsize="0,382" path="m384,3929l384,3547e" filled="f" stroked="t" strokeweight=".474641pt" strokecolor="#2B2B2B">
                <v:path arrowok="t"/>
              </v:shape>
            </v:group>
            <v:group style="position:absolute;left:1728;top:3884;width:4139;height:2" coordorigin="1728,3884" coordsize="4139,2">
              <v:shape style="position:absolute;left:1728;top:3884;width:4139;height:2" coordorigin="1728,3884" coordsize="4139,0" path="m1728,3884l5867,3884e" filled="f" stroked="t" strokeweight=".949282pt" strokecolor="#444444">
                <v:path arrowok="t"/>
              </v:shape>
            </v:group>
            <v:group style="position:absolute;left:5302;top:3571;width:2;height:329" coordorigin="5302,3571" coordsize="2,329">
              <v:shape style="position:absolute;left:5302;top:3571;width:2;height:329" coordorigin="5302,3571" coordsize="0,329" path="m5302,3900l5302,3571e" filled="f" stroked="t" strokeweight=".237321pt" strokecolor="#5B5B5B">
                <v:path arrowok="t"/>
              </v:shape>
            </v:group>
            <v:group style="position:absolute;left:11576;top:3547;width:2;height:353" coordorigin="11576,3547" coordsize="2,353">
              <v:shape style="position:absolute;left:11576;top:3547;width:2;height:353" coordorigin="11576,3547" coordsize="0,353" path="m11576,3900l11576,3547e" filled="f" stroked="t" strokeweight=".474641pt" strokecolor="#4B4B4B">
                <v:path arrowok="t"/>
              </v:shape>
            </v:group>
            <v:group style="position:absolute;left:375;top:4161;width:11211;height:2" coordorigin="375,4161" coordsize="11211,2">
              <v:shape style="position:absolute;left:375;top:4161;width:11211;height:2" coordorigin="375,4161" coordsize="11211,0" path="m375,4161l11586,4161e" filled="f" stroked="t" strokeweight=".711962pt" strokecolor="#646464">
                <v:path arrowok="t"/>
              </v:shape>
            </v:group>
            <v:group style="position:absolute;left:2423;top:3877;width:2;height:315" coordorigin="2423,3877" coordsize="2,315">
              <v:shape style="position:absolute;left:2423;top:3877;width:2;height:315" coordorigin="2423,3877" coordsize="0,315" path="m2423,4192l2423,3877e" filled="f" stroked="t" strokeweight="1.186603pt" strokecolor="#5B5B5B">
                <v:path arrowok="t"/>
              </v:shape>
            </v:group>
            <v:group style="position:absolute;left:5273;top:4163;width:266;height:2" coordorigin="5273,4163" coordsize="266,2">
              <v:shape style="position:absolute;left:5273;top:4163;width:266;height:2" coordorigin="5273,4163" coordsize="266,0" path="m5273,4163l5539,4163e" filled="f" stroked="t" strokeweight=".474641pt" strokecolor="#3B3B3B">
                <v:path arrowok="t"/>
              </v:shape>
            </v:group>
            <v:group style="position:absolute;left:2416;top:4010;width:2;height:616" coordorigin="2416,4010" coordsize="2,616">
              <v:shape style="position:absolute;left:2416;top:4010;width:2;height:616" coordorigin="2416,4010" coordsize="0,616" path="m2416,4626l2416,4010e" filled="f" stroked="t" strokeweight=".949282pt" strokecolor="#5B5B5B">
                <v:path arrowok="t"/>
              </v:shape>
            </v:group>
            <v:group style="position:absolute;left:2406;top:4380;width:4623;height:2" coordorigin="2406,4380" coordsize="4623,2">
              <v:shape style="position:absolute;left:2406;top:4380;width:4623;height:2" coordorigin="2406,4380" coordsize="4623,0" path="m2406,4380l7029,4380e" filled="f" stroked="t" strokeweight=".711962pt" strokecolor="#606060">
                <v:path arrowok="t"/>
              </v:shape>
            </v:group>
            <v:group style="position:absolute;left:6972;top:4378;width:484;height:2" coordorigin="6972,4378" coordsize="484,2">
              <v:shape style="position:absolute;left:6972;top:4378;width:484;height:2" coordorigin="6972,4378" coordsize="484,0" path="m6972,4378l7457,4378e" filled="f" stroked="t" strokeweight=".474641pt" strokecolor="#383838">
                <v:path arrowok="t"/>
              </v:shape>
            </v:group>
            <v:group style="position:absolute;left:7400;top:4378;width:4186;height:2" coordorigin="7400,4378" coordsize="4186,2">
              <v:shape style="position:absolute;left:7400;top:4378;width:4186;height:2" coordorigin="7400,4378" coordsize="4186,0" path="m7400,4378l11586,4378e" filled="f" stroked="t" strokeweight=".711962pt" strokecolor="#646464">
                <v:path arrowok="t"/>
              </v:shape>
            </v:group>
            <v:group style="position:absolute;left:11581;top:4149;width:2;height:6345" coordorigin="11581,4149" coordsize="2,6345">
              <v:shape style="position:absolute;left:11581;top:4149;width:2;height:6345" coordorigin="11581,4149" coordsize="0,6345" path="m11581,10494l11581,4149e" filled="f" stroked="t" strokeweight=".711962pt" strokecolor="#646464">
                <v:path arrowok="t"/>
              </v:shape>
            </v:group>
            <v:group style="position:absolute;left:4974;top:4808;width:2027;height:2" coordorigin="4974,4808" coordsize="2027,2">
              <v:shape style="position:absolute;left:4974;top:4808;width:2027;height:2" coordorigin="4974,4808" coordsize="2027,0" path="m4974,4808l7001,4808e" filled="f" stroked="t" strokeweight=".237321pt" strokecolor="#646464">
                <v:path arrowok="t"/>
              </v:shape>
            </v:group>
            <v:group style="position:absolute;left:7867;top:4368;width:2;height:473" coordorigin="7867,4368" coordsize="2,473">
              <v:shape style="position:absolute;left:7867;top:4368;width:2;height:473" coordorigin="7867,4368" coordsize="0,473" path="m7867,4841l7867,4368e" filled="f" stroked="t" strokeweight=".711962pt" strokecolor="#606060">
                <v:path arrowok="t"/>
              </v:shape>
            </v:group>
            <v:group style="position:absolute;left:11581;top:4354;width:2;height:272" coordorigin="11581,4354" coordsize="2,272">
              <v:shape style="position:absolute;left:11581;top:4354;width:2;height:272" coordorigin="11581,4354" coordsize="0,272" path="m11581,4626l11581,4354e" filled="f" stroked="t" strokeweight=".474641pt" strokecolor="#444444">
                <v:path arrowok="t"/>
              </v:shape>
            </v:group>
            <v:group style="position:absolute;left:384;top:4569;width:2;height:267" coordorigin="384,4569" coordsize="2,267">
              <v:shape style="position:absolute;left:384;top:4569;width:2;height:267" coordorigin="384,4569" coordsize="0,267" path="m384,4836l384,4569e" filled="f" stroked="t" strokeweight=".474641pt" strokecolor="#545454">
                <v:path arrowok="t"/>
              </v:shape>
            </v:group>
            <v:group style="position:absolute;left:2416;top:4569;width:2;height:549" coordorigin="2416,4569" coordsize="2,549">
              <v:shape style="position:absolute;left:2416;top:4569;width:2;height:549" coordorigin="2416,4569" coordsize="0,549" path="m2416,5118l2416,4569e" filled="f" stroked="t" strokeweight=".474641pt" strokecolor="#3F3F3F">
                <v:path arrowok="t"/>
              </v:shape>
            </v:group>
            <v:group style="position:absolute;left:4986;top:4373;width:2;height:2134" coordorigin="4986,4373" coordsize="2,2134">
              <v:shape style="position:absolute;left:4986;top:4373;width:2;height:2134" coordorigin="4986,4373" coordsize="0,2134" path="m4986,6507l4986,4373e" filled="f" stroked="t" strokeweight=".711962pt" strokecolor="#545454">
                <v:path arrowok="t"/>
              </v:shape>
            </v:group>
            <v:group style="position:absolute;left:7001;top:4808;width:427;height:2" coordorigin="7001,4808" coordsize="427,2">
              <v:shape style="position:absolute;left:7001;top:4808;width:427;height:2" coordorigin="7001,4808" coordsize="427,0" path="m7001,4808l7428,4808e" filled="f" stroked="t" strokeweight=".237321pt" strokecolor="#000000">
                <v:path arrowok="t"/>
              </v:shape>
            </v:group>
            <v:group style="position:absolute;left:7428;top:4808;width:437;height:2" coordorigin="7428,4808" coordsize="437,2">
              <v:shape style="position:absolute;left:7428;top:4808;width:437;height:2" coordorigin="7428,4808" coordsize="437,0" path="m7428,4808l7865,4808e" filled="f" stroked="t" strokeweight=".237321pt" strokecolor="#5B5B5B">
                <v:path arrowok="t"/>
              </v:shape>
            </v:group>
            <v:group style="position:absolute;left:7851;top:4808;width:1016;height:2" coordorigin="7851,4808" coordsize="1016,2">
              <v:shape style="position:absolute;left:7851;top:4808;width:1016;height:2" coordorigin="7851,4808" coordsize="1016,0" path="m7851,4808l8866,4808e" filled="f" stroked="t" strokeweight=".237321pt" strokecolor="#707070">
                <v:path arrowok="t"/>
              </v:shape>
            </v:group>
            <v:group style="position:absolute;left:8866;top:4808;width:2701;height:2" coordorigin="8866,4808" coordsize="2701,2">
              <v:shape style="position:absolute;left:8866;top:4808;width:2701;height:2" coordorigin="8866,4808" coordsize="2701,0" path="m8866,4808l11567,4808e" filled="f" stroked="t" strokeweight=".237321pt" strokecolor="#000000">
                <v:path arrowok="t"/>
              </v:shape>
            </v:group>
            <v:group style="position:absolute;left:384;top:4779;width:2;height:339" coordorigin="384,4779" coordsize="2,339">
              <v:shape style="position:absolute;left:384;top:4779;width:2;height:339" coordorigin="384,4779" coordsize="0,339" path="m384,5118l384,4779e" filled="f" stroked="t" strokeweight=".474641pt" strokecolor="#2B2B2B">
                <v:path arrowok="t"/>
              </v:shape>
            </v:group>
            <v:group style="position:absolute;left:4979;top:5099;width:6612;height:2" coordorigin="4979,5099" coordsize="6612,2">
              <v:shape style="position:absolute;left:4979;top:5099;width:6612;height:2" coordorigin="4979,5099" coordsize="6612,0" path="m4979,5099l11591,5099e" filled="f" stroked="t" strokeweight=".711962pt" strokecolor="#707070">
                <v:path arrowok="t"/>
              </v:shape>
            </v:group>
            <v:group style="position:absolute;left:8838;top:5099;width:536;height:2" coordorigin="8838,5099" coordsize="536,2">
              <v:shape style="position:absolute;left:8838;top:5099;width:536;height:2" coordorigin="8838,5099" coordsize="536,0" path="m8838,5099l9374,5099e" filled="f" stroked="t" strokeweight=".474641pt" strokecolor="#5B5B5B">
                <v:path arrowok="t"/>
              </v:shape>
            </v:group>
            <v:group style="position:absolute;left:2418;top:5061;width:2;height:831" coordorigin="2418,5061" coordsize="2,831">
              <v:shape style="position:absolute;left:2418;top:5061;width:2;height:831" coordorigin="2418,5061" coordsize="0,831" path="m2418,5891l2418,5061e" filled="f" stroked="t" strokeweight=".949282pt" strokecolor="#606060">
                <v:path arrowok="t"/>
              </v:shape>
            </v:group>
            <v:group style="position:absolute;left:4979;top:5340;width:6612;height:2" coordorigin="4979,5340" coordsize="6612,2">
              <v:shape style="position:absolute;left:4979;top:5340;width:6612;height:2" coordorigin="4979,5340" coordsize="6612,0" path="m4979,5340l11591,5340e" filled="f" stroked="t" strokeweight=".711962pt" strokecolor="#6B6B6B">
                <v:path arrowok="t"/>
              </v:shape>
            </v:group>
            <v:group style="position:absolute;left:9132;top:5337;width:242;height:2" coordorigin="9132,5337" coordsize="242,2">
              <v:shape style="position:absolute;left:9132;top:5337;width:242;height:2" coordorigin="9132,5337" coordsize="242,0" path="m9132,5337l9374,5337e" filled="f" stroked="t" strokeweight=".474641pt" strokecolor="#3F3F3F">
                <v:path arrowok="t"/>
              </v:shape>
            </v:group>
            <v:group style="position:absolute;left:2406;top:5629;width:1215;height:2" coordorigin="2406,5629" coordsize="1215,2">
              <v:shape style="position:absolute;left:2406;top:5629;width:1215;height:2" coordorigin="2406,5629" coordsize="1215,0" path="m2406,5629l3622,5629e" filled="f" stroked="t" strokeweight=".711962pt" strokecolor="#575757">
                <v:path arrowok="t"/>
              </v:shape>
            </v:group>
            <v:group style="position:absolute;left:3565;top:5629;width:361;height:2" coordorigin="3565,5629" coordsize="361,2">
              <v:shape style="position:absolute;left:3565;top:5629;width:361;height:2" coordorigin="3565,5629" coordsize="361,0" path="m3565,5629l3925,5629e" filled="f" stroked="t" strokeweight=".474641pt" strokecolor="#383838">
                <v:path arrowok="t"/>
              </v:shape>
            </v:group>
            <v:group style="position:absolute;left:3868;top:5631;width:7718;height:2" coordorigin="3868,5631" coordsize="7718,2">
              <v:shape style="position:absolute;left:3868;top:5631;width:7718;height:2" coordorigin="3868,5631" coordsize="7718,0" path="m3868,5631l11586,5631e" filled="f" stroked="t" strokeweight=".711962pt" strokecolor="#606060">
                <v:path arrowok="t"/>
              </v:shape>
            </v:group>
            <v:group style="position:absolute;left:11581;top:5295;width:2;height:363" coordorigin="11581,5295" coordsize="2,363">
              <v:shape style="position:absolute;left:11581;top:5295;width:2;height:363" coordorigin="11581,5295" coordsize="0,363" path="m11581,5657l11581,5295e" filled="f" stroked="t" strokeweight=".474641pt" strokecolor="#484848">
                <v:path arrowok="t"/>
              </v:shape>
            </v:group>
            <v:group style="position:absolute;left:370;top:5863;width:527;height:2" coordorigin="370,5863" coordsize="527,2">
              <v:shape style="position:absolute;left:370;top:5863;width:527;height:2" coordorigin="370,5863" coordsize="527,0" path="m370,5863l897,5863e" filled="f" stroked="t" strokeweight=".474641pt" strokecolor="#484848">
                <v:path arrowok="t"/>
              </v:shape>
            </v:group>
            <v:group style="position:absolute;left:840;top:5865;width:945;height:2" coordorigin="840,5865" coordsize="945,2">
              <v:shape style="position:absolute;left:840;top:5865;width:945;height:2" coordorigin="840,5865" coordsize="945,0" path="m840,5865l1785,5865e" filled="f" stroked="t" strokeweight=".949282pt" strokecolor="#646464">
                <v:path arrowok="t"/>
              </v:shape>
            </v:group>
            <v:group style="position:absolute;left:1728;top:5865;width:712;height:2" coordorigin="1728,5865" coordsize="712,2">
              <v:shape style="position:absolute;left:1728;top:5865;width:712;height:2" coordorigin="1728,5865" coordsize="712,0" path="m1728,5865l2440,5865e" filled="f" stroked="t" strokeweight=".474641pt" strokecolor="#484848">
                <v:path arrowok="t"/>
              </v:shape>
            </v:group>
            <v:group style="position:absolute;left:2368;top:5865;width:1937;height:2" coordorigin="2368,5865" coordsize="1937,2">
              <v:shape style="position:absolute;left:2368;top:5865;width:1937;height:2" coordorigin="2368,5865" coordsize="1937,0" path="m2368,5865l4305,5865e" filled="f" stroked="t" strokeweight=".711962pt" strokecolor="#5B5B5B">
                <v:path arrowok="t"/>
              </v:shape>
            </v:group>
            <v:group style="position:absolute;left:4248;top:5863;width:346;height:2" coordorigin="4248,5863" coordsize="346,2">
              <v:shape style="position:absolute;left:4248;top:5863;width:346;height:2" coordorigin="4248,5863" coordsize="346,0" path="m4248,5863l4595,5863e" filled="f" stroked="t" strokeweight=".474641pt" strokecolor="#3F3F3F">
                <v:path arrowok="t"/>
              </v:shape>
            </v:group>
            <v:group style="position:absolute;left:4538;top:5863;width:4357;height:2" coordorigin="4538,5863" coordsize="4357,2">
              <v:shape style="position:absolute;left:4538;top:5863;width:4357;height:2" coordorigin="4538,5863" coordsize="4357,0" path="m4538,5863l8895,5863e" filled="f" stroked="t" strokeweight=".711962pt" strokecolor="#606060">
                <v:path arrowok="t"/>
              </v:shape>
            </v:group>
            <v:group style="position:absolute;left:8838;top:5863;width:351;height:2" coordorigin="8838,5863" coordsize="351,2">
              <v:shape style="position:absolute;left:8838;top:5863;width:351;height:2" coordorigin="8838,5863" coordsize="351,0" path="m8838,5863l9189,5863e" filled="f" stroked="t" strokeweight=".474641pt" strokecolor="#3F3F3F">
                <v:path arrowok="t"/>
              </v:shape>
            </v:group>
            <v:group style="position:absolute;left:9132;top:5860;width:2459;height:2" coordorigin="9132,5860" coordsize="2459,2">
              <v:shape style="position:absolute;left:9132;top:5860;width:2459;height:2" coordorigin="9132,5860" coordsize="2459,0" path="m9132,5860l11591,5860e" filled="f" stroked="t" strokeweight=".711962pt" strokecolor="#6B6B6B">
                <v:path arrowok="t"/>
              </v:shape>
            </v:group>
            <v:group style="position:absolute;left:387;top:568;width:2;height:15497" coordorigin="387,568" coordsize="2,15497">
              <v:shape style="position:absolute;left:387;top:568;width:2;height:15497" coordorigin="387,568" coordsize="0,15497" path="m387,16065l387,568e" filled="f" stroked="t" strokeweight=".711962pt" strokecolor="#5B5B5B">
                <v:path arrowok="t"/>
              </v:shape>
            </v:group>
            <v:group style="position:absolute;left:2418;top:5820;width:2;height:477" coordorigin="2418,5820" coordsize="2,477">
              <v:shape style="position:absolute;left:2418;top:5820;width:2;height:477" coordorigin="2418,5820" coordsize="0,477" path="m2418,6297l2418,5820e" filled="f" stroked="t" strokeweight=".711962pt" strokecolor="#383838">
                <v:path arrowok="t"/>
              </v:shape>
            </v:group>
            <v:group style="position:absolute;left:7870;top:5858;width:2;height:315" coordorigin="7870,5858" coordsize="2,315">
              <v:shape style="position:absolute;left:7870;top:5858;width:2;height:315" coordorigin="7870,5858" coordsize="0,315" path="m7870,6173l7870,5858e" filled="f" stroked="t" strokeweight=".949282pt" strokecolor="#707070">
                <v:path arrowok="t"/>
              </v:shape>
            </v:group>
            <v:group style="position:absolute;left:384;top:6082;width:2;height:329" coordorigin="384,6082" coordsize="2,329">
              <v:shape style="position:absolute;left:384;top:6082;width:2;height:329" coordorigin="384,6082" coordsize="0,329" path="m384,6412l384,6082e" filled="f" stroked="t" strokeweight=".474641pt" strokecolor="#3F3F3F">
                <v:path arrowok="t"/>
              </v:shape>
            </v:group>
            <v:group style="position:absolute;left:2411;top:6288;width:1367;height:2" coordorigin="2411,6288" coordsize="1367,2">
              <v:shape style="position:absolute;left:2411;top:6288;width:1367;height:2" coordorigin="2411,6288" coordsize="1367,0" path="m2411,6288l3778,6288e" filled="f" stroked="t" strokeweight=".474641pt" strokecolor="#545454">
                <v:path arrowok="t"/>
              </v:shape>
            </v:group>
            <v:group style="position:absolute;left:3721;top:6285;width:873;height:2" coordorigin="3721,6285" coordsize="873,2">
              <v:shape style="position:absolute;left:3721;top:6285;width:873;height:2" coordorigin="3721,6285" coordsize="873,0" path="m3721,6285l4595,6285e" filled="f" stroked="t" strokeweight=".949282pt" strokecolor="#606060">
                <v:path arrowok="t"/>
              </v:shape>
            </v:group>
            <v:group style="position:absolute;left:4538;top:6288;width:479;height:2" coordorigin="4538,6288" coordsize="479,2">
              <v:shape style="position:absolute;left:4538;top:6288;width:479;height:2" coordorigin="4538,6288" coordsize="479,0" path="m4538,6288l5017,6288e" filled="f" stroked="t" strokeweight=".474641pt" strokecolor="#484848">
                <v:path arrowok="t"/>
              </v:shape>
            </v:group>
            <v:group style="position:absolute;left:4946;top:6285;width:4243;height:2" coordorigin="4946,6285" coordsize="4243,2">
              <v:shape style="position:absolute;left:4946;top:6285;width:4243;height:2" coordorigin="4946,6285" coordsize="4243,0" path="m4946,6285l9189,6285e" filled="f" stroked="t" strokeweight=".711962pt" strokecolor="#5B5B5B">
                <v:path arrowok="t"/>
              </v:shape>
            </v:group>
            <v:group style="position:absolute;left:7870;top:6082;width:2;height:224" coordorigin="7870,6082" coordsize="2,224">
              <v:shape style="position:absolute;left:7870;top:6082;width:2;height:224" coordorigin="7870,6082" coordsize="0,224" path="m7870,6307l7870,6082e" filled="f" stroked="t" strokeweight=".711962pt" strokecolor="#5B5B5B">
                <v:path arrowok="t"/>
              </v:shape>
            </v:group>
            <v:group style="position:absolute;left:9132;top:6283;width:242;height:2" coordorigin="9132,6283" coordsize="242,2">
              <v:shape style="position:absolute;left:9132;top:6283;width:242;height:2" coordorigin="9132,6283" coordsize="242,0" path="m9132,6283l9374,6283e" filled="f" stroked="t" strokeweight=".474641pt" strokecolor="#3B3B3B">
                <v:path arrowok="t"/>
              </v:shape>
            </v:group>
            <v:group style="position:absolute;left:9317;top:6285;width:2274;height:2" coordorigin="9317,6285" coordsize="2274,2">
              <v:shape style="position:absolute;left:9317;top:6285;width:2274;height:2" coordorigin="9317,6285" coordsize="2274,0" path="m9317,6285l11591,6285e" filled="f" stroked="t" strokeweight=".711962pt" strokecolor="#676767">
                <v:path arrowok="t"/>
              </v:shape>
            </v:group>
            <v:group style="position:absolute;left:2418;top:6240;width:2;height:1609" coordorigin="2418,6240" coordsize="2,1609">
              <v:shape style="position:absolute;left:2418;top:6240;width:2;height:1609" coordorigin="2418,6240" coordsize="0,1609" path="m2418,7849l2418,6240e" filled="f" stroked="t" strokeweight=".949282pt" strokecolor="#606060">
                <v:path arrowok="t"/>
              </v:shape>
            </v:group>
            <v:group style="position:absolute;left:2406;top:6500;width:9184;height:2" coordorigin="2406,6500" coordsize="9184,2">
              <v:shape style="position:absolute;left:2406;top:6500;width:9184;height:2" coordorigin="2406,6500" coordsize="9184,0" path="m2406,6500l11591,6500e" filled="f" stroked="t" strokeweight=".711962pt" strokecolor="#646464">
                <v:path arrowok="t"/>
              </v:shape>
            </v:group>
            <v:group style="position:absolute;left:7874;top:5858;width:2;height:649" coordorigin="7874,5858" coordsize="2,649">
              <v:shape style="position:absolute;left:7874;top:5858;width:2;height:649" coordorigin="7874,5858" coordsize="0,649" path="m7874,6507l7874,5858e" filled="f" stroked="t" strokeweight=".474641pt" strokecolor="#5B5B5B">
                <v:path arrowok="t"/>
              </v:shape>
            </v:group>
            <v:group style="position:absolute;left:11586;top:6235;width:2;height:306" coordorigin="11586,6235" coordsize="2,306">
              <v:shape style="position:absolute;left:11586;top:6235;width:2;height:306" coordorigin="11586,6235" coordsize="0,306" path="m11586,6541l11586,6235e" filled="f" stroked="t" strokeweight=".474641pt" strokecolor="#484848">
                <v:path arrowok="t"/>
              </v:shape>
            </v:group>
            <v:group style="position:absolute;left:375;top:6715;width:8520;height:2" coordorigin="375,6715" coordsize="8520,2">
              <v:shape style="position:absolute;left:375;top:6715;width:8520;height:2" coordorigin="375,6715" coordsize="8520,0" path="m375,6715l8895,6715e" filled="f" stroked="t" strokeweight=".711962pt" strokecolor="#606060">
                <v:path arrowok="t"/>
              </v:shape>
            </v:group>
            <v:group style="position:absolute;left:8838;top:6712;width:536;height:2" coordorigin="8838,6712" coordsize="536,2">
              <v:shape style="position:absolute;left:8838;top:6712;width:536;height:2" coordorigin="8838,6712" coordsize="536,0" path="m8838,6712l9374,6712e" filled="f" stroked="t" strokeweight=".474641pt" strokecolor="#3F3F3F">
                <v:path arrowok="t"/>
              </v:shape>
            </v:group>
            <v:group style="position:absolute;left:9317;top:6712;width:2274;height:2" coordorigin="9317,6712" coordsize="2274,2">
              <v:shape style="position:absolute;left:9317;top:6712;width:2274;height:2" coordorigin="9317,6712" coordsize="2274,0" path="m9317,6712l11591,6712e" filled="f" stroked="t" strokeweight=".711962pt" strokecolor="#6B6B6B">
                <v:path arrowok="t"/>
              </v:shape>
            </v:group>
            <v:group style="position:absolute;left:380;top:7159;width:11211;height:2" coordorigin="380,7159" coordsize="11211,2">
              <v:shape style="position:absolute;left:380;top:7159;width:11211;height:2" coordorigin="380,7159" coordsize="11211,0" path="m380,7159l11591,7159e" filled="f" stroked="t" strokeweight=".711962pt" strokecolor="#646464">
                <v:path arrowok="t"/>
              </v:shape>
            </v:group>
            <v:group style="position:absolute;left:384;top:7118;width:2;height:497" coordorigin="384,7118" coordsize="2,497">
              <v:shape style="position:absolute;left:384;top:7118;width:2;height:497" coordorigin="384,7118" coordsize="0,497" path="m384,7615l384,7118e" filled="f" stroked="t" strokeweight=".474641pt" strokecolor="#3B3B3B">
                <v:path arrowok="t"/>
              </v:shape>
            </v:group>
            <v:group style="position:absolute;left:5000;top:7152;width:2;height:253" coordorigin="5000,7152" coordsize="2,253">
              <v:shape style="position:absolute;left:5000;top:7152;width:2;height:253" coordorigin="5000,7152" coordsize="0,253" path="m5000,7405l5000,7152e" filled="f" stroked="t" strokeweight=".949282pt" strokecolor="#575757">
                <v:path arrowok="t"/>
              </v:shape>
            </v:group>
            <v:group style="position:absolute;left:4984;top:7383;width:4205;height:2" coordorigin="4984,7383" coordsize="4205,2">
              <v:shape style="position:absolute;left:4984;top:7383;width:4205;height:2" coordorigin="4984,7383" coordsize="4205,0" path="m4984,7383l9189,7383e" filled="f" stroked="t" strokeweight=".711962pt" strokecolor="#676767">
                <v:path arrowok="t"/>
              </v:shape>
            </v:group>
            <v:group style="position:absolute;left:9132;top:7381;width:242;height:2" coordorigin="9132,7381" coordsize="242,2">
              <v:shape style="position:absolute;left:9132;top:7381;width:242;height:2" coordorigin="9132,7381" coordsize="242,0" path="m9132,7381l9374,7381e" filled="f" stroked="t" strokeweight=".474641pt" strokecolor="#444444">
                <v:path arrowok="t"/>
              </v:shape>
            </v:group>
            <v:group style="position:absolute;left:9317;top:7383;width:2274;height:2" coordorigin="9317,7383" coordsize="2274,2">
              <v:shape style="position:absolute;left:9317;top:7383;width:2274;height:2" coordorigin="9317,7383" coordsize="2274,0" path="m9317,7383l11591,7383e" filled="f" stroked="t" strokeweight=".711962pt" strokecolor="#6B6B6B">
                <v:path arrowok="t"/>
              </v:shape>
            </v:group>
            <v:group style="position:absolute;left:4984;top:7600;width:883;height:2" coordorigin="4984,7600" coordsize="883,2">
              <v:shape style="position:absolute;left:4984;top:7600;width:883;height:2" coordorigin="4984,7600" coordsize="883,0" path="m4984,7600l5867,7600e" filled="f" stroked="t" strokeweight=".474641pt" strokecolor="#606060">
                <v:path arrowok="t"/>
              </v:shape>
            </v:group>
            <v:group style="position:absolute;left:5810;top:7598;width:5781;height:2" coordorigin="5810,7598" coordsize="5781,2">
              <v:shape style="position:absolute;left:5810;top:7598;width:5781;height:2" coordorigin="5810,7598" coordsize="5781,0" path="m5810,7598l11591,7598e" filled="f" stroked="t" strokeweight=".711962pt" strokecolor="#676767">
                <v:path arrowok="t"/>
              </v:shape>
            </v:group>
            <v:group style="position:absolute;left:375;top:7825;width:332;height:2" coordorigin="375,7825" coordsize="332,2">
              <v:shape style="position:absolute;left:375;top:7825;width:332;height:2" coordorigin="375,7825" coordsize="332,0" path="m375,7825l707,7825e" filled="f" stroked="t" strokeweight=".949282pt" strokecolor="#707070">
                <v:path arrowok="t"/>
              </v:shape>
            </v:group>
            <v:group style="position:absolute;left:650;top:7822;width:560;height:2" coordorigin="650,7822" coordsize="560,2">
              <v:shape style="position:absolute;left:650;top:7822;width:560;height:2" coordorigin="650,7822" coordsize="560,0" path="m650,7822l1210,7822e" filled="f" stroked="t" strokeweight=".474641pt" strokecolor="#575757">
                <v:path arrowok="t"/>
              </v:shape>
            </v:group>
            <v:group style="position:absolute;left:1153;top:7822;width:3152;height:2" coordorigin="1153,7822" coordsize="3152,2">
              <v:shape style="position:absolute;left:1153;top:7822;width:3152;height:2" coordorigin="1153,7822" coordsize="3152,0" path="m1153,7822l4305,7822e" filled="f" stroked="t" strokeweight=".949282pt" strokecolor="#6B6B6B">
                <v:path arrowok="t"/>
              </v:shape>
            </v:group>
            <v:group style="position:absolute;left:4248;top:7820;width:346;height:2" coordorigin="4248,7820" coordsize="346,2">
              <v:shape style="position:absolute;left:4248;top:7820;width:346;height:2" coordorigin="4248,7820" coordsize="346,0" path="m4248,7820l4595,7820e" filled="f" stroked="t" strokeweight=".474641pt" strokecolor="#4B4B4B">
                <v:path arrowok="t"/>
              </v:shape>
            </v:group>
            <v:group style="position:absolute;left:4519;top:7822;width:7072;height:2" coordorigin="4519,7822" coordsize="7072,2">
              <v:shape style="position:absolute;left:4519;top:7822;width:7072;height:2" coordorigin="4519,7822" coordsize="7072,0" path="m4519,7822l11591,7822e" filled="f" stroked="t" strokeweight=".711962pt" strokecolor="#676767">
                <v:path arrowok="t"/>
              </v:shape>
            </v:group>
            <v:group style="position:absolute;left:4991;top:7347;width:2;height:482" coordorigin="4991,7347" coordsize="2,482">
              <v:shape style="position:absolute;left:4991;top:7347;width:2;height:482" coordorigin="4991,7347" coordsize="0,482" path="m4991,7830l4991,7347e" filled="f" stroked="t" strokeweight=".949282pt" strokecolor="#646464">
                <v:path arrowok="t"/>
              </v:shape>
            </v:group>
            <v:group style="position:absolute;left:2421;top:7777;width:2;height:539" coordorigin="2421,7777" coordsize="2,539">
              <v:shape style="position:absolute;left:2421;top:7777;width:2;height:539" coordorigin="2421,7777" coordsize="0,539" path="m2421,8317l2421,7777e" filled="f" stroked="t" strokeweight=".474641pt" strokecolor="#444444">
                <v:path arrowok="t"/>
              </v:shape>
            </v:group>
            <v:group style="position:absolute;left:384;top:8259;width:2;height:306" coordorigin="384,8259" coordsize="2,306">
              <v:shape style="position:absolute;left:384;top:8259;width:2;height:306" coordorigin="384,8259" coordsize="0,306" path="m384,8565l384,8259e" filled="f" stroked="t" strokeweight=".474641pt" strokecolor="#2F2F2F">
                <v:path arrowok="t"/>
              </v:shape>
            </v:group>
            <v:group style="position:absolute;left:2421;top:8259;width:2;height:769" coordorigin="2421,8259" coordsize="2,769">
              <v:shape style="position:absolute;left:2421;top:8259;width:2;height:769" coordorigin="2421,8259" coordsize="0,769" path="m2421,9028l2421,8259e" filled="f" stroked="t" strokeweight=".711962pt" strokecolor="#575757">
                <v:path arrowok="t"/>
              </v:shape>
            </v:group>
            <v:group style="position:absolute;left:380;top:8756;width:328;height:2" coordorigin="380,8756" coordsize="328,2">
              <v:shape style="position:absolute;left:380;top:8756;width:328;height:2" coordorigin="380,8756" coordsize="328,0" path="m380,8756l707,8756e" filled="f" stroked="t" strokeweight=".474641pt" strokecolor="#3B3B3B">
                <v:path arrowok="t"/>
              </v:shape>
            </v:group>
            <v:group style="position:absolute;left:650;top:8756;width:247;height:2" coordorigin="650,8756" coordsize="247,2">
              <v:shape style="position:absolute;left:650;top:8756;width:247;height:2" coordorigin="650,8756" coordsize="247,0" path="m650,8756l897,8756e" filled="f" stroked="t" strokeweight=".474641pt" strokecolor="#4F4F4F">
                <v:path arrowok="t"/>
              </v:shape>
            </v:group>
            <v:group style="position:absolute;left:821;top:8756;width:807;height:2" coordorigin="821,8756" coordsize="807,2">
              <v:shape style="position:absolute;left:821;top:8756;width:807;height:2" coordorigin="821,8756" coordsize="807,0" path="m821,8756l1628,8756e" filled="f" stroked="t" strokeweight=".949282pt" strokecolor="#676767">
                <v:path arrowok="t"/>
              </v:shape>
            </v:group>
            <v:group style="position:absolute;left:1571;top:8756;width:214;height:2" coordorigin="1571,8756" coordsize="214,2">
              <v:shape style="position:absolute;left:1571;top:8756;width:214;height:2" coordorigin="1571,8756" coordsize="214,0" path="m1571,8756l1785,8756e" filled="f" stroked="t" strokeweight=".474641pt" strokecolor="#383838">
                <v:path arrowok="t"/>
              </v:shape>
            </v:group>
            <v:group style="position:absolute;left:1728;top:8753;width:9863;height:2" coordorigin="1728,8753" coordsize="9863,2">
              <v:shape style="position:absolute;left:1728;top:8753;width:9863;height:2" coordorigin="1728,8753" coordsize="9863,0" path="m1728,8753l11591,8753e" filled="f" stroked="t" strokeweight=".711962pt" strokecolor="#606060">
                <v:path arrowok="t"/>
              </v:shape>
            </v:group>
            <v:group style="position:absolute;left:11558;top:8765;width:2;height:234" coordorigin="11558,8765" coordsize="2,234">
              <v:shape style="position:absolute;left:11558;top:8765;width:2;height:234" coordorigin="11558,8765" coordsize="0,234" path="m11558,8999l11558,8765e" filled="f" stroked="t" strokeweight=".237321pt" strokecolor="#000000">
                <v:path arrowok="t"/>
              </v:shape>
            </v:group>
            <v:group style="position:absolute;left:2421;top:8880;width:2;height:406" coordorigin="2421,8880" coordsize="2,406">
              <v:shape style="position:absolute;left:2421;top:8880;width:2;height:406" coordorigin="2421,8880" coordsize="0,406" path="m2421,9286l2421,8880e" filled="f" stroked="t" strokeweight=".474641pt" strokecolor="#484848">
                <v:path arrowok="t"/>
              </v:shape>
            </v:group>
            <v:group style="position:absolute;left:389;top:9228;width:2;height:267" coordorigin="389,9228" coordsize="2,267">
              <v:shape style="position:absolute;left:389;top:9228;width:2;height:267" coordorigin="389,9228" coordsize="0,267" path="m389,9496l389,9228e" filled="f" stroked="t" strokeweight=".474641pt" strokecolor="#484848">
                <v:path arrowok="t"/>
              </v:shape>
            </v:group>
            <v:group style="position:absolute;left:11588;top:9214;width:2;height:282" coordorigin="11588,9214" coordsize="2,282">
              <v:shape style="position:absolute;left:11588;top:9214;width:2;height:282" coordorigin="11588,9214" coordsize="0,282" path="m11588,9496l11588,9214e" filled="f" stroked="t" strokeweight=".949282pt" strokecolor="#747474">
                <v:path arrowok="t"/>
              </v:shape>
            </v:group>
            <v:group style="position:absolute;left:375;top:10102;width:332;height:2" coordorigin="375,10102" coordsize="332,2">
              <v:shape style="position:absolute;left:375;top:10102;width:332;height:2" coordorigin="375,10102" coordsize="332,0" path="m375,10102l707,10102e" filled="f" stroked="t" strokeweight=".474641pt" strokecolor="#4F4F4F">
                <v:path arrowok="t"/>
              </v:shape>
            </v:group>
            <v:group style="position:absolute;left:650;top:10100;width:978;height:2" coordorigin="650,10100" coordsize="978,2">
              <v:shape style="position:absolute;left:650;top:10100;width:978;height:2" coordorigin="650,10100" coordsize="978,0" path="m650,10100l1628,10100e" filled="f" stroked="t" strokeweight=".949282pt" strokecolor="#707070">
                <v:path arrowok="t"/>
              </v:shape>
            </v:group>
            <v:group style="position:absolute;left:1571;top:10102;width:214;height:2" coordorigin="1571,10102" coordsize="214,2">
              <v:shape style="position:absolute;left:1571;top:10102;width:214;height:2" coordorigin="1571,10102" coordsize="214,0" path="m1571,10102l1785,10102e" filled="f" stroked="t" strokeweight=".474641pt" strokecolor="#484848">
                <v:path arrowok="t"/>
              </v:shape>
            </v:group>
            <v:group style="position:absolute;left:2423;top:9228;width:2;height:1685" coordorigin="2423,9228" coordsize="2,1685">
              <v:shape style="position:absolute;left:2423;top:9228;width:2;height:1685" coordorigin="2423,9228" coordsize="0,1685" path="m2423,10914l2423,9228e" filled="f" stroked="t" strokeweight=".711962pt" strokecolor="#575757">
                <v:path arrowok="t"/>
              </v:shape>
            </v:group>
            <v:group style="position:absolute;left:1728;top:10100;width:9863;height:2" coordorigin="1728,10100" coordsize="9863,2">
              <v:shape style="position:absolute;left:1728;top:10100;width:9863;height:2" coordorigin="1728,10100" coordsize="9863,0" path="m1728,10100l11591,10100e" filled="f" stroked="t" strokeweight=".711962pt" strokecolor="#646464">
                <v:path arrowok="t"/>
              </v:shape>
            </v:group>
            <v:group style="position:absolute;left:11558;top:9467;width:2;height:630" coordorigin="11558,9467" coordsize="2,630">
              <v:shape style="position:absolute;left:11558;top:9467;width:2;height:630" coordorigin="11558,9467" coordsize="0,630" path="m11558,10097l11558,9467e" filled="f" stroked="t" strokeweight=".237321pt" strokecolor="#606060">
                <v:path arrowok="t"/>
              </v:shape>
            </v:group>
            <v:group style="position:absolute;left:384;top:10439;width:3921;height:2" coordorigin="384,10439" coordsize="3921,2">
              <v:shape style="position:absolute;left:384;top:10439;width:3921;height:2" coordorigin="384,10439" coordsize="3921,0" path="m384,10439l4305,10439e" filled="f" stroked="t" strokeweight=".711962pt" strokecolor="#575757">
                <v:path arrowok="t"/>
              </v:shape>
            </v:group>
            <v:group style="position:absolute;left:4248;top:10436;width:346;height:2" coordorigin="4248,10436" coordsize="346,2">
              <v:shape style="position:absolute;left:4248;top:10436;width:346;height:2" coordorigin="4248,10436" coordsize="346,0" path="m4248,10436l4595,10436e" filled="f" stroked="t" strokeweight=".474641pt" strokecolor="#484848">
                <v:path arrowok="t"/>
              </v:shape>
            </v:group>
            <v:group style="position:absolute;left:4538;top:10436;width:793;height:2" coordorigin="4538,10436" coordsize="793,2">
              <v:shape style="position:absolute;left:4538;top:10436;width:793;height:2" coordorigin="4538,10436" coordsize="793,0" path="m4538,10436l5330,10436e" filled="f" stroked="t" strokeweight=".949282pt" strokecolor="#646464">
                <v:path arrowok="t"/>
              </v:shape>
            </v:group>
            <v:group style="position:absolute;left:5273;top:10436;width:266;height:2" coordorigin="5273,10436" coordsize="266,2">
              <v:shape style="position:absolute;left:5273;top:10436;width:266;height:2" coordorigin="5273,10436" coordsize="266,0" path="m5273,10436l5539,10436e" filled="f" stroked="t" strokeweight=".474641pt" strokecolor="#383838">
                <v:path arrowok="t"/>
              </v:shape>
            </v:group>
            <v:group style="position:absolute;left:5482;top:10434;width:6109;height:2" coordorigin="5482,10434" coordsize="6109,2">
              <v:shape style="position:absolute;left:5482;top:10434;width:6109;height:2" coordorigin="5482,10434" coordsize="6109,0" path="m5482,10434l11591,10434e" filled="f" stroked="t" strokeweight=".711962pt" strokecolor="#606060">
                <v:path arrowok="t"/>
              </v:shape>
            </v:group>
            <v:group style="position:absolute;left:788;top:10668;width:4751;height:2" coordorigin="788,10668" coordsize="4751,2">
              <v:shape style="position:absolute;left:788;top:10668;width:4751;height:2" coordorigin="788,10668" coordsize="4751,0" path="m788,10668l5539,10668e" filled="f" stroked="t" strokeweight=".711962pt" strokecolor="#575757">
                <v:path arrowok="t"/>
              </v:shape>
            </v:group>
            <v:group style="position:absolute;left:5482;top:10665;width:384;height:2" coordorigin="5482,10665" coordsize="384,2">
              <v:shape style="position:absolute;left:5482;top:10665;width:384;height:2" coordorigin="5482,10665" coordsize="384,0" path="m5482,10665l5867,10665e" filled="f" stroked="t" strokeweight=".474641pt" strokecolor="#4B4B4B">
                <v:path arrowok="t"/>
              </v:shape>
            </v:group>
            <v:group style="position:absolute;left:5776;top:10663;width:5814;height:2" coordorigin="5776,10663" coordsize="5814,2">
              <v:shape style="position:absolute;left:5776;top:10663;width:5814;height:2" coordorigin="5776,10663" coordsize="5814,0" path="m5776,10663l11591,10663e" filled="f" stroked="t" strokeweight=".711962pt" strokecolor="#606060">
                <v:path arrowok="t"/>
              </v:shape>
            </v:group>
            <v:group style="position:absolute;left:11558;top:10436;width:2;height:1599" coordorigin="11558,10436" coordsize="2,1599">
              <v:shape style="position:absolute;left:11558;top:10436;width:2;height:1599" coordorigin="11558,10436" coordsize="0,1599" path="m11558,12036l11558,10436e" filled="f" stroked="t" strokeweight=".237321pt" strokecolor="#777777">
                <v:path arrowok="t"/>
              </v:shape>
            </v:group>
            <v:group style="position:absolute;left:380;top:11148;width:3925;height:2" coordorigin="380,11148" coordsize="3925,2">
              <v:shape style="position:absolute;left:380;top:11148;width:3925;height:2" coordorigin="380,11148" coordsize="3925,0" path="m380,11148l4305,11148e" filled="f" stroked="t" strokeweight=".711962pt" strokecolor="#606060">
                <v:path arrowok="t"/>
              </v:shape>
            </v:group>
            <v:group style="position:absolute;left:2425;top:10856;width:2;height:315" coordorigin="2425,10856" coordsize="2,315">
              <v:shape style="position:absolute;left:2425;top:10856;width:2;height:315" coordorigin="2425,10856" coordsize="0,315" path="m2425,11171l2425,10856e" filled="f" stroked="t" strokeweight=".474641pt" strokecolor="#282828">
                <v:path arrowok="t"/>
              </v:shape>
            </v:group>
            <v:group style="position:absolute;left:4248;top:11145;width:759;height:2" coordorigin="4248,11145" coordsize="759,2">
              <v:shape style="position:absolute;left:4248;top:11145;width:759;height:2" coordorigin="4248,11145" coordsize="759,0" path="m4248,11145l5007,11145e" filled="f" stroked="t" strokeweight=".474641pt" strokecolor="#4B4B4B">
                <v:path arrowok="t"/>
              </v:shape>
            </v:group>
            <v:group style="position:absolute;left:4903;top:11145;width:636;height:2" coordorigin="4903,11145" coordsize="636,2">
              <v:shape style="position:absolute;left:4903;top:11145;width:636;height:2" coordorigin="4903,11145" coordsize="636,0" path="m4903,11145l5539,11145e" filled="f" stroked="t" strokeweight=".949282pt" strokecolor="#676767">
                <v:path arrowok="t"/>
              </v:shape>
            </v:group>
            <v:group style="position:absolute;left:5482;top:11143;width:384;height:2" coordorigin="5482,11143" coordsize="384,2">
              <v:shape style="position:absolute;left:5482;top:11143;width:384;height:2" coordorigin="5482,11143" coordsize="384,0" path="m5482,11143l5867,11143e" filled="f" stroked="t" strokeweight=".474641pt" strokecolor="#545454">
                <v:path arrowok="t"/>
              </v:shape>
            </v:group>
            <v:group style="position:absolute;left:5757;top:11140;width:5833;height:2" coordorigin="5757,11140" coordsize="5833,2">
              <v:shape style="position:absolute;left:5757;top:11140;width:5833;height:2" coordorigin="5757,11140" coordsize="5833,0" path="m5757,11140l11591,11140e" filled="f" stroked="t" strokeweight=".711962pt" strokecolor="#676767">
                <v:path arrowok="t"/>
              </v:shape>
            </v:group>
            <v:group style="position:absolute;left:384;top:11365;width:2563;height:2" coordorigin="384,11365" coordsize="2563,2">
              <v:shape style="position:absolute;left:384;top:11365;width:2563;height:2" coordorigin="384,11365" coordsize="2563,0" path="m384,11365l2948,11365e" filled="f" stroked="t" strokeweight=".474641pt" strokecolor="#646464">
                <v:path arrowok="t"/>
              </v:shape>
            </v:group>
            <v:group style="position:absolute;left:2428;top:11100;width:2;height:1504" coordorigin="2428,11100" coordsize="2,1504">
              <v:shape style="position:absolute;left:2428;top:11100;width:2;height:1504" coordorigin="2428,11100" coordsize="0,1504" path="m2428,12604l2428,11100e" filled="f" stroked="t" strokeweight=".711962pt" strokecolor="#545454">
                <v:path arrowok="t"/>
              </v:shape>
            </v:group>
            <v:group style="position:absolute;left:2891;top:11358;width:6298;height:2" coordorigin="2891,11358" coordsize="6298,2">
              <v:shape style="position:absolute;left:2891;top:11358;width:6298;height:2" coordorigin="2891,11358" coordsize="6298,0" path="m2891,11358l9189,11358e" filled="f" stroked="t" strokeweight=".711962pt" strokecolor="#606060">
                <v:path arrowok="t"/>
              </v:shape>
            </v:group>
            <v:group style="position:absolute;left:9132;top:11353;width:242;height:2" coordorigin="9132,11353" coordsize="242,2">
              <v:shape style="position:absolute;left:9132;top:11353;width:242;height:2" coordorigin="9132,11353" coordsize="242,0" path="m9132,11353l9374,11353e" filled="f" stroked="t" strokeweight=".474641pt" strokecolor="#3F3F3F">
                <v:path arrowok="t"/>
              </v:shape>
            </v:group>
            <v:group style="position:absolute;left:9317;top:11353;width:2274;height:2" coordorigin="9317,11353" coordsize="2274,2">
              <v:shape style="position:absolute;left:9317;top:11353;width:2274;height:2" coordorigin="9317,11353" coordsize="2274,0" path="m9317,11353l11591,11353e" filled="f" stroked="t" strokeweight=".711962pt" strokecolor="#707070">
                <v:path arrowok="t"/>
              </v:shape>
            </v:group>
            <v:group style="position:absolute;left:1182;top:11315;width:2;height:306" coordorigin="1182,11315" coordsize="2,306">
              <v:shape style="position:absolute;left:1182;top:11315;width:2;height:306" coordorigin="1182,11315" coordsize="0,306" path="m1182,11620l1182,11315e" filled="f" stroked="t" strokeweight=".711962pt" strokecolor="#4F4F4F">
                <v:path arrowok="t"/>
              </v:shape>
            </v:group>
            <v:group style="position:absolute;left:1763;top:11358;width:2;height:1265" coordorigin="1763,11358" coordsize="2,1265">
              <v:shape style="position:absolute;left:1763;top:11358;width:2;height:1265" coordorigin="1763,11358" coordsize="0,1265" path="m1763,12623l1763,11358e" filled="f" stroked="t" strokeweight=".949282pt" strokecolor="#606060">
                <v:path arrowok="t"/>
              </v:shape>
            </v:group>
            <v:group style="position:absolute;left:384;top:11596;width:11206;height:2" coordorigin="384,11596" coordsize="11206,2">
              <v:shape style="position:absolute;left:384;top:11596;width:11206;height:2" coordorigin="384,11596" coordsize="11206,0" path="m384,11596l11591,11596e" filled="f" stroked="t" strokeweight=".711962pt" strokecolor="#646464">
                <v:path arrowok="t"/>
              </v:shape>
            </v:group>
            <v:group style="position:absolute;left:7433;top:11343;width:2;height:4239" coordorigin="7433,11343" coordsize="2,4239">
              <v:shape style="position:absolute;left:7433;top:11343;width:2;height:4239" coordorigin="7433,11343" coordsize="0,4239" path="m7433,15583l7433,11343e" filled="f" stroked="t" strokeweight=".711962pt" strokecolor="#5B5B5B">
                <v:path arrowok="t"/>
              </v:shape>
            </v:group>
            <v:group style="position:absolute;left:1191;top:11353;width:2;height:4707" coordorigin="1191,11353" coordsize="2,4707">
              <v:shape style="position:absolute;left:1191;top:11353;width:2;height:4707" coordorigin="1191,11353" coordsize="0,4707" path="m1191,16060l1191,11353e" filled="f" stroked="t" strokeweight=".711962pt" strokecolor="#545454">
                <v:path arrowok="t"/>
              </v:shape>
            </v:group>
            <v:group style="position:absolute;left:11558;top:12036;width:2;height:3490" coordorigin="11558,12036" coordsize="2,3490">
              <v:shape style="position:absolute;left:11558;top:12036;width:2;height:3490" coordorigin="11558,12036" coordsize="0,3490" path="m11558,15525l11558,12036e" filled="f" stroked="t" strokeweight=".237321pt" strokecolor="#000000">
                <v:path arrowok="t"/>
              </v:shape>
            </v:group>
            <v:group style="position:absolute;left:394;top:12255;width:2;height:243" coordorigin="394,12255" coordsize="2,243">
              <v:shape style="position:absolute;left:394;top:12255;width:2;height:243" coordorigin="394,12255" coordsize="0,243" path="m394,12499l394,12255e" filled="f" stroked="t" strokeweight=".474641pt" strokecolor="#444444">
                <v:path arrowok="t"/>
              </v:shape>
            </v:group>
            <v:group style="position:absolute;left:7438;top:12255;width:2;height:243" coordorigin="7438,12255" coordsize="2,243">
              <v:shape style="position:absolute;left:7438;top:12255;width:2;height:243" coordorigin="7438,12255" coordsize="0,243" path="m7438,12499l7438,12255e" filled="f" stroked="t" strokeweight=".474641pt" strokecolor="#383838">
                <v:path arrowok="t"/>
              </v:shape>
            </v:group>
            <v:group style="position:absolute;left:7442;top:12441;width:2;height:1509" coordorigin="7442,12441" coordsize="2,1509">
              <v:shape style="position:absolute;left:7442;top:12441;width:2;height:1509" coordorigin="7442,12441" coordsize="0,1509" path="m7442,13950l7442,12441e" filled="f" stroked="t" strokeweight=".711962pt" strokecolor="#5B5B5B">
                <v:path arrowok="t"/>
              </v:shape>
            </v:group>
            <v:group style="position:absolute;left:1766;top:12546;width:2;height:320" coordorigin="1766,12546" coordsize="2,320">
              <v:shape style="position:absolute;left:1766;top:12546;width:2;height:320" coordorigin="1766,12546" coordsize="0,320" path="m1766,12866l1766,12546e" filled="f" stroked="t" strokeweight=".474641pt" strokecolor="#3F3F3F">
                <v:path arrowok="t"/>
              </v:shape>
            </v:group>
            <v:group style="position:absolute;left:2430;top:12546;width:2;height:444" coordorigin="2430,12546" coordsize="2,444">
              <v:shape style="position:absolute;left:2430;top:12546;width:2;height:444" coordorigin="2430,12546" coordsize="0,444" path="m2430,12990l2430,12546e" filled="f" stroked="t" strokeweight=".474641pt" strokecolor="#2F2F2F">
                <v:path arrowok="t"/>
              </v:shape>
            </v:group>
            <v:group style="position:absolute;left:8866;top:13220;width:2696;height:2" coordorigin="8866,13220" coordsize="2696,2">
              <v:shape style="position:absolute;left:8866;top:13220;width:2696;height:2" coordorigin="8866,13220" coordsize="2696,0" path="m8866,13220l11562,13220e" filled="f" stroked="t" strokeweight=".711962pt" strokecolor="#383FA8">
                <v:path arrowok="t"/>
              </v:shape>
            </v:group>
            <v:group style="position:absolute;left:1766;top:12809;width:2;height:181" coordorigin="1766,12809" coordsize="2,181">
              <v:shape style="position:absolute;left:1766;top:12809;width:2;height:181" coordorigin="1766,12809" coordsize="0,181" path="m1766,12990l1766,12809e" filled="f" stroked="t" strokeweight=".474641pt" strokecolor="#1F1F1F">
                <v:path arrowok="t"/>
              </v:shape>
            </v:group>
            <v:group style="position:absolute;left:2891;top:12962;width:1035;height:2" coordorigin="2891,12962" coordsize="1035,2">
              <v:shape style="position:absolute;left:2891;top:12962;width:1035;height:2" coordorigin="2891,12962" coordsize="1035,0" path="m2891,12962l3925,12962e" filled="f" stroked="t" strokeweight="2.373206pt" strokecolor="#54576B">
                <v:path arrowok="t"/>
              </v:shape>
            </v:group>
            <v:group style="position:absolute;left:3695;top:12838;width:109;height:148" coordorigin="3695,12838" coordsize="109,148">
              <v:shape style="position:absolute;left:3695;top:12838;width:109;height:148" coordorigin="3695,12838" coordsize="109,148" path="m3695,12838l3804,12838,3804,12986,3695,12986,3695,12838xe" filled="t" fillcolor="#484F74" stroked="f">
                <v:path arrowok="t"/>
                <v:fill/>
              </v:shape>
            </v:group>
            <v:group style="position:absolute;left:5259;top:12955;width:81;height:2" coordorigin="5259,12955" coordsize="81,2">
              <v:shape style="position:absolute;left:5259;top:12955;width:81;height:2" coordorigin="5259,12955" coordsize="81,0" path="m5259,12955l5340,12955e" filled="f" stroked="t" strokeweight="2.135885pt" strokecolor="#3B4B97">
                <v:path arrowok="t"/>
              </v:shape>
            </v:group>
            <v:group style="position:absolute;left:1768;top:12933;width:2;height:1723" coordorigin="1768,12933" coordsize="2,1723">
              <v:shape style="position:absolute;left:1768;top:12933;width:2;height:1723" coordorigin="1768,12933" coordsize="0,1723" path="m1768,14657l1768,12933e" filled="f" stroked="t" strokeweight=".711962pt" strokecolor="#5B5B5B">
                <v:path arrowok="t"/>
              </v:shape>
            </v:group>
            <v:group style="position:absolute;left:5335;top:12981;width:2;height:267" coordorigin="5335,12981" coordsize="2,267">
              <v:shape style="position:absolute;left:5335;top:12981;width:2;height:267" coordorigin="5335,12981" coordsize="0,267" path="m5335,13248l5335,12981e" filled="f" stroked="t" strokeweight=".949282pt" strokecolor="#343FA0">
                <v:path arrowok="t"/>
              </v:shape>
            </v:group>
            <v:group style="position:absolute;left:394;top:13191;width:2;height:325" coordorigin="394,13191" coordsize="2,325">
              <v:shape style="position:absolute;left:394;top:13191;width:2;height:325" coordorigin="394,13191" coordsize="0,325" path="m394,13516l394,13191e" filled="f" stroked="t" strokeweight=".474641pt" strokecolor="#2F2F2F">
                <v:path arrowok="t"/>
              </v:shape>
            </v:group>
            <v:group style="position:absolute;left:2428;top:12933;width:2;height:1852" coordorigin="2428,12933" coordsize="2,1852">
              <v:shape style="position:absolute;left:2428;top:12933;width:2;height:1852" coordorigin="2428,12933" coordsize="0,1852" path="m2428,14785l2428,12933e" filled="f" stroked="t" strokeweight=".474641pt" strokecolor="#575757">
                <v:path arrowok="t"/>
              </v:shape>
            </v:group>
            <v:group style="position:absolute;left:3750;top:13220;width:2;height:267" coordorigin="3750,13220" coordsize="2,267">
              <v:shape style="position:absolute;left:3750;top:13220;width:2;height:267" coordorigin="3750,13220" coordsize="0,267" path="m3750,13487l3750,13220e" filled="f" stroked="t" strokeweight="2.135885pt" strokecolor="#000000">
                <v:path arrowok="t"/>
              </v:shape>
            </v:group>
            <v:group style="position:absolute;left:5306;top:13138;width:2;height:492" coordorigin="5306,13138" coordsize="2,492">
              <v:shape style="position:absolute;left:5306;top:13138;width:2;height:492" coordorigin="5306,13138" coordsize="0,492" path="m5306,13630l5306,13138e" filled="f" stroked="t" strokeweight="1.661244pt" strokecolor="#3B3F7C">
                <v:path arrowok="t"/>
              </v:shape>
            </v:group>
            <v:group style="position:absolute;left:375;top:13740;width:304;height:2" coordorigin="375,13740" coordsize="304,2">
              <v:shape style="position:absolute;left:375;top:13740;width:304;height:2" coordorigin="375,13740" coordsize="304,0" path="m375,13740l679,13740e" filled="f" stroked="t" strokeweight=".237321pt" strokecolor="#707070">
                <v:path arrowok="t"/>
              </v:shape>
            </v:group>
            <v:group style="position:absolute;left:399;top:13458;width:2;height:2607" coordorigin="399,13458" coordsize="2,2607">
              <v:shape style="position:absolute;left:399;top:13458;width:2;height:2607" coordorigin="399,13458" coordsize="0,2607" path="m399,16065l399,13458e" filled="f" stroked="t" strokeweight=".711962pt" strokecolor="#5B5B5B">
                <v:path arrowok="t"/>
              </v:shape>
            </v:group>
            <v:group style="position:absolute;left:679;top:13740;width:190;height:2" coordorigin="679,13740" coordsize="190,2">
              <v:shape style="position:absolute;left:679;top:13740;width:190;height:2" coordorigin="679,13740" coordsize="190,0" path="m679,13740l869,13740e" filled="f" stroked="t" strokeweight=".237321pt" strokecolor="#000000">
                <v:path arrowok="t"/>
              </v:shape>
            </v:group>
            <v:group style="position:absolute;left:869;top:13740;width:897;height:2" coordorigin="869,13740" coordsize="897,2">
              <v:shape style="position:absolute;left:869;top:13740;width:897;height:2" coordorigin="869,13740" coordsize="897,0" path="m869,13740l1766,13740e" filled="f" stroked="t" strokeweight=".237321pt" strokecolor="#444444">
                <v:path arrowok="t"/>
              </v:shape>
            </v:group>
            <v:group style="position:absolute;left:1191;top:11353;width:2;height:4707" coordorigin="1191,11353" coordsize="2,4707">
              <v:shape style="position:absolute;left:1191;top:11353;width:2;height:4707" coordorigin="1191,11353" coordsize="0,4707" path="m1191,16060l1191,11353e" filled="f" stroked="t" strokeweight=".474641pt" strokecolor="#4F4F4F">
                <v:path arrowok="t"/>
              </v:shape>
            </v:group>
            <v:group style="position:absolute;left:1751;top:13740;width:655;height:2" coordorigin="1751,13740" coordsize="655,2">
              <v:shape style="position:absolute;left:1751;top:13740;width:655;height:2" coordorigin="1751,13740" coordsize="655,0" path="m1751,13740l2406,13740e" filled="f" stroked="t" strokeweight=".237321pt" strokecolor="#575757">
                <v:path arrowok="t"/>
              </v:shape>
            </v:group>
            <v:group style="position:absolute;left:7442;top:13893;width:2;height:368" coordorigin="7442,13893" coordsize="2,368">
              <v:shape style="position:absolute;left:7442;top:13893;width:2;height:368" coordorigin="7442,13893" coordsize="0,368" path="m7442,14260l7442,13893e" filled="f" stroked="t" strokeweight=".474641pt" strokecolor="#343434">
                <v:path arrowok="t"/>
              </v:shape>
            </v:group>
            <v:group style="position:absolute;left:396;top:14022;width:2;height:635" coordorigin="396,14022" coordsize="2,635">
              <v:shape style="position:absolute;left:396;top:14022;width:2;height:635" coordorigin="396,14022" coordsize="0,635" path="m396,14657l396,14022e" filled="f" stroked="t" strokeweight=".474641pt" strokecolor="#444444">
                <v:path arrowok="t"/>
              </v:shape>
            </v:group>
            <v:group style="position:absolute;left:7442;top:14203;width:2;height:597" coordorigin="7442,14203" coordsize="2,597">
              <v:shape style="position:absolute;left:7442;top:14203;width:2;height:597" coordorigin="7442,14203" coordsize="0,597" path="m7442,14800l7442,14203e" filled="f" stroked="t" strokeweight=".949282pt" strokecolor="#676767">
                <v:path arrowok="t"/>
              </v:shape>
            </v:group>
            <v:group style="position:absolute;left:1191;top:14599;width:2;height:186" coordorigin="1191,14599" coordsize="2,186">
              <v:shape style="position:absolute;left:1191;top:14599;width:2;height:186" coordorigin="1191,14599" coordsize="0,186" path="m1191,14785l1191,14599e" filled="f" stroked="t" strokeweight=".474641pt" strokecolor="#282828">
                <v:path arrowok="t"/>
              </v:shape>
            </v:group>
            <v:group style="position:absolute;left:1770;top:14599;width:2;height:301" coordorigin="1770,14599" coordsize="2,301">
              <v:shape style="position:absolute;left:1770;top:14599;width:2;height:301" coordorigin="1770,14599" coordsize="0,301" path="m1770,14900l1770,14599e" filled="f" stroked="t" strokeweight=".474641pt" strokecolor="#343434">
                <v:path arrowok="t"/>
              </v:shape>
            </v:group>
            <v:group style="position:absolute;left:2433;top:14728;width:2;height:172" coordorigin="2433,14728" coordsize="2,172">
              <v:shape style="position:absolute;left:2433;top:14728;width:2;height:172" coordorigin="2433,14728" coordsize="0,172" path="m2433,14900l2433,14728e" filled="f" stroked="t" strokeweight=".237321pt" strokecolor="#383838">
                <v:path arrowok="t"/>
              </v:shape>
            </v:group>
            <v:group style="position:absolute;left:7442;top:14728;width:2;height:172" coordorigin="7442,14728" coordsize="2,172">
              <v:shape style="position:absolute;left:7442;top:14728;width:2;height:172" coordorigin="7442,14728" coordsize="0,172" path="m7442,14900l7442,14728e" filled="f" stroked="t" strokeweight=".711962pt" strokecolor="#545454">
                <v:path arrowok="t"/>
              </v:shape>
            </v:group>
            <v:group style="position:absolute;left:1773;top:14843;width:2;height:1222" coordorigin="1773,14843" coordsize="2,1222">
              <v:shape style="position:absolute;left:1773;top:14843;width:2;height:1222" coordorigin="1773,14843" coordsize="0,1222" path="m1773,16065l1773,14843e" filled="f" stroked="t" strokeweight=".711962pt" strokecolor="#5B5B5B">
                <v:path arrowok="t"/>
              </v:shape>
            </v:group>
            <v:group style="position:absolute;left:2430;top:14843;width:2;height:711" coordorigin="2430,14843" coordsize="2,711">
              <v:shape style="position:absolute;left:2430;top:14843;width:2;height:711" coordorigin="2430,14843" coordsize="0,711" path="m2430,15554l2430,14843e" filled="f" stroked="t" strokeweight=".474641pt" strokecolor="#545454">
                <v:path arrowok="t"/>
              </v:shape>
            </v:group>
            <v:group style="position:absolute;left:7447;top:14843;width:2;height:229" coordorigin="7447,14843" coordsize="2,229">
              <v:shape style="position:absolute;left:7447;top:14843;width:2;height:229" coordorigin="7447,14843" coordsize="0,229" path="m7447,15072l7447,14843e" filled="f" stroked="t" strokeweight=".474641pt" strokecolor="#444444">
                <v:path arrowok="t"/>
              </v:shape>
            </v:group>
            <v:group style="position:absolute;left:396;top:14647;width:2;height:544" coordorigin="396,14647" coordsize="2,544">
              <v:shape style="position:absolute;left:396;top:14647;width:2;height:544" coordorigin="396,14647" coordsize="0,544" path="m396,15191l396,14647e" filled="f" stroked="t" strokeweight=".949282pt" strokecolor="#707070">
                <v:path arrowok="t"/>
              </v:shape>
            </v:group>
            <v:group style="position:absolute;left:7447;top:15015;width:2;height:1036" coordorigin="7447,15015" coordsize="2,1036">
              <v:shape style="position:absolute;left:7447;top:15015;width:2;height:1036" coordorigin="7447,15015" coordsize="0,1036" path="m7447,16051l7447,15015e" filled="f" stroked="t" strokeweight=".711962pt" strokecolor="#606060">
                <v:path arrowok="t"/>
              </v:shape>
            </v:group>
            <v:group style="position:absolute;left:399;top:15129;width:2;height:425" coordorigin="399,15129" coordsize="2,425">
              <v:shape style="position:absolute;left:399;top:15129;width:2;height:425" coordorigin="399,15129" coordsize="0,425" path="m399,15554l399,15129e" filled="f" stroked="t" strokeweight=".474641pt" strokecolor="#484848">
                <v:path arrowok="t"/>
              </v:shape>
            </v:group>
            <v:group style="position:absolute;left:1196;top:15344;width:2;height:210" coordorigin="1196,15344" coordsize="2,210">
              <v:shape style="position:absolute;left:1196;top:15344;width:2;height:210" coordorigin="1196,15344" coordsize="0,210" path="m1196,15554l1196,15344e" filled="f" stroked="t" strokeweight=".474641pt" strokecolor="#383838">
                <v:path arrowok="t"/>
              </v:shape>
            </v:group>
            <v:group style="position:absolute;left:389;top:16055;width:522;height:2" coordorigin="389,16055" coordsize="522,2">
              <v:shape style="position:absolute;left:389;top:16055;width:522;height:2" coordorigin="389,16055" coordsize="522,0" path="m389,16055l911,16055e" filled="f" stroked="t" strokeweight=".949282pt" strokecolor="#707070">
                <v:path arrowok="t"/>
              </v:shape>
            </v:group>
            <v:group style="position:absolute;left:840;top:16055;width:380;height:2" coordorigin="840,16055" coordsize="380,2">
              <v:shape style="position:absolute;left:840;top:16055;width:380;height:2" coordorigin="840,16055" coordsize="380,0" path="m840,16055l1220,16055e" filled="f" stroked="t" strokeweight=".474641pt" strokecolor="#4F4F4F">
                <v:path arrowok="t"/>
              </v:shape>
            </v:group>
            <v:group style="position:absolute;left:2433;top:15497;width:2;height:563" coordorigin="2433,15497" coordsize="2,563">
              <v:shape style="position:absolute;left:2433;top:15497;width:2;height:563" coordorigin="2433,15497" coordsize="0,563" path="m2433,16060l2433,15497e" filled="f" stroked="t" strokeweight=".237321pt" strokecolor="#3F3F3F">
                <v:path arrowok="t"/>
              </v:shape>
            </v:group>
            <v:group style="position:absolute;left:1149;top:16048;width:10442;height:2" coordorigin="1149,16048" coordsize="10442,2">
              <v:shape style="position:absolute;left:1149;top:16048;width:10442;height:2" coordorigin="1149,16048" coordsize="10442,0" path="m1149,16048l11591,16048e" filled="f" stroked="t" strokeweight=".711962pt" strokecolor="#707070">
                <v:path arrowok="t"/>
              </v:shape>
            </v:group>
            <v:group style="position:absolute;left:8838;top:16041;width:579;height:2" coordorigin="8838,16041" coordsize="579,2">
              <v:shape style="position:absolute;left:8838;top:16041;width:579;height:2" coordorigin="8838,16041" coordsize="579,0" path="m8838,16041l9417,16041e" filled="f" stroked="t" strokeweight=".474641pt" strokecolor="#484848">
                <v:path arrowok="t"/>
              </v:shape>
            </v:group>
            <v:group style="position:absolute;left:11558;top:15525;width:2;height:516" coordorigin="11558,15525" coordsize="2,516">
              <v:shape style="position:absolute;left:11558;top:15525;width:2;height:516" coordorigin="11558,15525" coordsize="0,516" path="m11558,16041l11558,15525e" filled="f" stroked="t" strokeweight=".237321pt" strokecolor="#808080">
                <v:path arrowok="t"/>
              </v:shape>
            </v:group>
            <v:group style="position:absolute;left:9373;top:14168;width:2;height:177" coordorigin="9373,14168" coordsize="2,177">
              <v:shape style="position:absolute;left:9373;top:14168;width:2;height:177" coordorigin="9373,14168" coordsize="0,177" path="m9373,14345l9373,14168e" filled="f" stroked="t" strokeweight="2.08055pt" strokecolor="#D4D6D6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9.829681pt;margin-top:0pt;width:2.5857pt;height:6.5pt;mso-position-horizontal-relative:page;mso-position-vertical-relative:paragraph;z-index:-10172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B8BABA"/>
                      <w:spacing w:val="0"/>
                      <w:w w:val="22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81"/>
        </w:rPr>
        <w:t>Itfaiy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81"/>
        </w:rPr>
        <w:t>e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81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8"/>
          <w:w w:val="81"/>
        </w:rPr>
        <w:t> </w:t>
      </w:r>
      <w:r>
        <w:rPr>
          <w:rFonts w:ascii="Arial" w:hAnsi="Arial" w:cs="Arial" w:eastAsia="Arial"/>
          <w:sz w:val="23"/>
          <w:szCs w:val="23"/>
          <w:color w:val="383F6E"/>
          <w:spacing w:val="-13"/>
          <w:w w:val="465"/>
        </w:rPr>
        <w:t>,</w:t>
      </w:r>
      <w:r>
        <w:rPr>
          <w:rFonts w:ascii="Times New Roman" w:hAnsi="Times New Roman" w:cs="Times New Roman" w:eastAsia="Times New Roman"/>
          <w:sz w:val="32"/>
          <w:szCs w:val="32"/>
          <w:color w:val="575757"/>
          <w:spacing w:val="-10"/>
          <w:w w:val="165"/>
        </w:rPr>
        <w:t>'</w:t>
      </w:r>
      <w:r>
        <w:rPr>
          <w:rFonts w:ascii="Times New Roman" w:hAnsi="Times New Roman" w:cs="Times New Roman" w:eastAsia="Times New Roman"/>
          <w:sz w:val="32"/>
          <w:szCs w:val="32"/>
          <w:color w:val="383F6E"/>
          <w:spacing w:val="0"/>
          <w:w w:val="235"/>
        </w:rPr>
        <w:t>1</w:t>
      </w:r>
      <w:r>
        <w:rPr>
          <w:rFonts w:ascii="Times New Roman" w:hAnsi="Times New Roman" w:cs="Times New Roman" w:eastAsia="Times New Roman"/>
          <w:sz w:val="32"/>
          <w:szCs w:val="32"/>
          <w:color w:val="383F6E"/>
          <w:spacing w:val="-28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72"/>
          <w:b/>
          <w:bCs/>
        </w:rPr>
        <w:t>Am1rı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  <w:b/>
          <w:bCs/>
        </w:rPr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72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-40"/>
          <w:w w:val="72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6B6B6B"/>
          <w:spacing w:val="0"/>
          <w:w w:val="128"/>
          <w:b/>
          <w:bCs/>
          <w:position w:val="7"/>
        </w:rPr>
        <w:t>&lt;#'f</w:t>
      </w:r>
      <w:r>
        <w:rPr>
          <w:rFonts w:ascii="Times New Roman" w:hAnsi="Times New Roman" w:cs="Times New Roman" w:eastAsia="Times New Roman"/>
          <w:sz w:val="8"/>
          <w:szCs w:val="8"/>
          <w:color w:val="6B6B6B"/>
          <w:spacing w:val="0"/>
          <w:w w:val="128"/>
          <w:b/>
          <w:bCs/>
          <w:position w:val="7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B6B6B"/>
          <w:spacing w:val="0"/>
          <w:w w:val="128"/>
          <w:b/>
          <w:bCs/>
          <w:position w:val="7"/>
        </w:rPr>
        <w:t>,..</w:t>
      </w:r>
      <w:r>
        <w:rPr>
          <w:rFonts w:ascii="Times New Roman" w:hAnsi="Times New Roman" w:cs="Times New Roman" w:eastAsia="Times New Roman"/>
          <w:sz w:val="8"/>
          <w:szCs w:val="8"/>
          <w:color w:val="6B6B6B"/>
          <w:spacing w:val="0"/>
          <w:w w:val="128"/>
          <w:b/>
          <w:bCs/>
          <w:position w:val="7"/>
        </w:rPr>
        <w:t>\</w:t>
      </w:r>
      <w:r>
        <w:rPr>
          <w:rFonts w:ascii="Times New Roman" w:hAnsi="Times New Roman" w:cs="Times New Roman" w:eastAsia="Times New Roman"/>
          <w:sz w:val="8"/>
          <w:szCs w:val="8"/>
          <w:color w:val="6B6B6B"/>
          <w:spacing w:val="0"/>
          <w:w w:val="128"/>
          <w:b/>
          <w:bCs/>
          <w:position w:val="7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B6B6B"/>
          <w:spacing w:val="9"/>
          <w:w w:val="128"/>
          <w:b/>
          <w:bCs/>
          <w:position w:val="7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EA1A1"/>
          <w:spacing w:val="0"/>
          <w:w w:val="124"/>
          <w:b/>
          <w:bCs/>
          <w:i/>
          <w:position w:val="7"/>
        </w:rPr>
        <w:t>...</w:t>
      </w:r>
      <w:r>
        <w:rPr>
          <w:rFonts w:ascii="Times New Roman" w:hAnsi="Times New Roman" w:cs="Times New Roman" w:eastAsia="Times New Roman"/>
          <w:sz w:val="8"/>
          <w:szCs w:val="8"/>
          <w:color w:val="9EA1A1"/>
          <w:spacing w:val="-9"/>
          <w:w w:val="124"/>
          <w:b/>
          <w:bCs/>
          <w:i/>
          <w:position w:val="7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7E7E7E"/>
          <w:spacing w:val="0"/>
          <w:w w:val="115"/>
          <w:b/>
          <w:bCs/>
          <w:i/>
          <w:position w:val="7"/>
        </w:rPr>
        <w:t>.-</w:t>
      </w:r>
      <w:r>
        <w:rPr>
          <w:rFonts w:ascii="Times New Roman" w:hAnsi="Times New Roman" w:cs="Times New Roman" w:eastAsia="Times New Roman"/>
          <w:sz w:val="12"/>
          <w:szCs w:val="12"/>
          <w:color w:val="7E7E7E"/>
          <w:spacing w:val="-12"/>
          <w:w w:val="115"/>
          <w:b/>
          <w:bCs/>
          <w:i/>
          <w:position w:val="7"/>
        </w:rPr>
        <w:t>r</w:t>
      </w:r>
      <w:r>
        <w:rPr>
          <w:rFonts w:ascii="Times New Roman" w:hAnsi="Times New Roman" w:cs="Times New Roman" w:eastAsia="Times New Roman"/>
          <w:sz w:val="12"/>
          <w:szCs w:val="12"/>
          <w:color w:val="9EA1A1"/>
          <w:spacing w:val="-2"/>
          <w:w w:val="124"/>
          <w:b/>
          <w:bCs/>
          <w:i/>
          <w:position w:val="7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6B6B6B"/>
          <w:spacing w:val="0"/>
          <w:w w:val="80"/>
          <w:b/>
          <w:bCs/>
          <w:i/>
          <w:position w:val="7"/>
        </w:rPr>
        <w:t>.tl'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13" w:after="0" w:line="179" w:lineRule="exact"/>
        <w:ind w:left="3512" w:right="-20"/>
        <w:jc w:val="left"/>
        <w:tabs>
          <w:tab w:pos="4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F6E"/>
          <w:spacing w:val="0"/>
          <w:w w:val="580"/>
          <w:position w:val="-3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383F6E"/>
          <w:spacing w:val="0"/>
          <w:w w:val="580"/>
          <w:position w:val="-3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83F6E"/>
          <w:spacing w:val="-274"/>
          <w:w w:val="58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F6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F6E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-3"/>
        </w:rPr>
        <w:t>ltf.Eri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4707" w:right="58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ÖmeriNCi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1100" w:bottom="0" w:left="280" w:right="1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7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119617pt;margin-top:-15.70262pt;width:46.267542pt;height:44.5pt;mso-position-horizontal-relative:page;mso-position-vertical-relative:paragraph;z-index:-10166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rPr>
                      <w:rFonts w:ascii="Arial" w:hAnsi="Arial" w:cs="Arial" w:eastAsia="Arial"/>
                      <w:sz w:val="89"/>
                      <w:szCs w:val="89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262626"/>
                      <w:spacing w:val="0"/>
                      <w:w w:val="187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71" w:lineRule="exact"/>
        <w:ind w:left="3825" w:right="-20"/>
        <w:jc w:val="left"/>
        <w:tabs>
          <w:tab w:pos="962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pict>
          <v:group style="position:absolute;margin-left:497.918579pt;margin-top:6.02349pt;width:.1pt;height:4.774903pt;mso-position-horizontal-relative:page;mso-position-vertical-relative:paragraph;z-index:-10167" coordorigin="9958,120" coordsize="2,95">
            <v:shape style="position:absolute;left:9958;top:120;width:2;height:95" coordorigin="9958,120" coordsize="0,95" path="m9958,216l9958,120e" filled="f" stroked="t" strokeweight="1.11192pt" strokecolor="#EBEB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-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15"/>
          <w:position w:val="-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-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15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-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15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-5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4"/>
          <w:w w:val="115"/>
          <w:position w:val="-5"/>
        </w:rPr>
        <w:t>G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350"/>
          <w:position w:val="-5"/>
        </w:rPr>
        <w:t>I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100"/>
          <w:position w:val="-5"/>
        </w:rPr>
      </w:r>
      <w:r>
        <w:rPr>
          <w:rFonts w:ascii="Arial" w:hAnsi="Arial" w:cs="Arial" w:eastAsia="Arial"/>
          <w:sz w:val="7"/>
          <w:szCs w:val="7"/>
          <w:color w:val="A1A1A3"/>
          <w:spacing w:val="0"/>
          <w:w w:val="52"/>
          <w:position w:val="-4"/>
        </w:rPr>
        <w:t>1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left="902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62626"/>
          <w:spacing w:val="0"/>
          <w:w w:val="115"/>
          <w:position w:val="-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630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262626"/>
          <w:spacing w:val="7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1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678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96.800018pt;margin-top:25.816776pt;width:.1pt;height:12.683823pt;mso-position-horizontal-relative:page;mso-position-vertical-relative:paragraph;z-index:-10168" coordorigin="7936,516" coordsize="2,254">
            <v:shape style="position:absolute;left:7936;top:516;width:2;height:254" coordorigin="7936,516" coordsize="0,254" path="m7936,770l7936,516e" filled="f" stroked="t" strokeweight=".954994pt" strokecolor="#4F4F4F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  <w:position w:val="-1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2.722015" w:type="dxa"/>
      </w:tblPr>
      <w:tblGrid/>
      <w:tr>
        <w:trPr>
          <w:trHeight w:val="242" w:hRule="exact"/>
        </w:trPr>
        <w:tc>
          <w:tcPr>
            <w:tcW w:w="1218" w:type="dxa"/>
            <w:tcBorders>
              <w:top w:val="single" w:sz="5.729968" w:space="0" w:color="606060"/>
              <w:bottom w:val="single" w:sz="5.7299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-1"/>
                <w:w w:val="109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6"/>
                <w:w w:val="76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5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6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58" w:type="dxa"/>
            <w:tcBorders>
              <w:top w:val="single" w:sz="5.729968" w:space="0" w:color="606060"/>
              <w:bottom w:val="single" w:sz="3.819976" w:space="0" w:color="3B3B3B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0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2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36"/>
                <w:w w:val="12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20"/>
              </w:rPr>
              <w:t>30.05.2017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07" w:type="dxa"/>
            <w:tcBorders>
              <w:top w:val="single" w:sz="5.729968" w:space="0" w:color="606060"/>
              <w:bottom w:val="single" w:sz="5.72996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31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61616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61616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12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13" w:type="dxa"/>
            <w:tcBorders>
              <w:top w:val="nil" w:sz="6" w:space="0" w:color="auto"/>
              <w:bottom w:val="single" w:sz="5.729968" w:space="0" w:color="606060"/>
              <w:left w:val="nil" w:sz="6" w:space="0" w:color="auto"/>
              <w:right w:val="single" w:sz="7.639952" w:space="0" w:color="5B5B5B"/>
            </w:tcBorders>
          </w:tcPr>
          <w:p>
            <w:pPr>
              <w:spacing w:before="16" w:after="0" w:line="218" w:lineRule="exact"/>
              <w:ind w:left="219" w:right="-20"/>
              <w:jc w:val="left"/>
              <w:tabs>
                <w:tab w:pos="23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w w:val="73"/>
              </w:rPr>
              <w:t>_!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16"/>
                <w:w w:val="72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8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8"/>
                <w:w w:val="108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8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0"/>
                <w:w w:val="107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96"/>
              </w:rPr>
              <w:t>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20:24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Te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5"/>
              </w:rPr>
              <w:t>053419716484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7" w:hRule="exact"/>
        </w:trPr>
        <w:tc>
          <w:tcPr>
            <w:tcW w:w="1218" w:type="dxa"/>
            <w:tcBorders>
              <w:top w:val="single" w:sz="5.729968" w:space="0" w:color="5B5B5B"/>
              <w:bottom w:val="single" w:sz="5.7299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6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w w:val="97"/>
              </w:rPr>
              <w:t>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w w:val="98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7"/>
                <w:w w:val="66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11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5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58" w:type="dxa"/>
            <w:tcBorders>
              <w:top w:val="single" w:sz="3.819976" w:space="0" w:color="3B3B3B"/>
              <w:bottom w:val="single" w:sz="5.7299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30.05.2017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07" w:type="dxa"/>
            <w:tcBorders>
              <w:top w:val="single" w:sz="5.729968" w:space="0" w:color="606060"/>
              <w:bottom w:val="single" w:sz="5.7299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305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!K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8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100"/>
              </w:rPr>
              <w:t>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75757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75757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5"/>
              </w:rPr>
              <w:t>3617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13" w:type="dxa"/>
            <w:tcBorders>
              <w:top w:val="single" w:sz="5.729968" w:space="0" w:color="606060"/>
              <w:bottom w:val="nil" w:sz="6" w:space="0" w:color="auto"/>
              <w:left w:val="nil" w:sz="6" w:space="0" w:color="auto"/>
              <w:right w:val="single" w:sz="7.639952" w:space="0" w:color="5B5B5B"/>
            </w:tcBorders>
          </w:tcPr>
          <w:p>
            <w:pPr>
              <w:spacing w:before="7" w:after="0" w:line="240" w:lineRule="auto"/>
              <w:ind w:left="27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w w:val="95"/>
              </w:rPr>
              <w:t>!Bildi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9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0"/>
                <w:w w:val="9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24242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Kadi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5"/>
                <w:w w:val="101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4"/>
              </w:rPr>
              <w:t>ALDIZ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19" w:after="0" w:line="200" w:lineRule="auto"/>
        <w:ind w:left="162" w:right="5886" w:firstLine="5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w w:val="99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Kurt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306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</w:rPr>
        <w:t>Üze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808283"/>
          <w:spacing w:val="0"/>
          <w:w w:val="21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808283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ALİA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9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306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262626"/>
          <w:spacing w:val="0"/>
          <w:w w:val="100"/>
        </w:rPr>
        <w:t>ö</w:t>
      </w:r>
      <w:r>
        <w:rPr>
          <w:rFonts w:ascii="Arial" w:hAnsi="Arial" w:cs="Arial" w:eastAsia="Arial"/>
          <w:sz w:val="22"/>
          <w:szCs w:val="22"/>
          <w:color w:val="262626"/>
          <w:spacing w:val="2"/>
          <w:w w:val="100"/>
        </w:rPr>
        <w:t>n</w:t>
      </w:r>
      <w:r>
        <w:rPr>
          <w:rFonts w:ascii="Arial" w:hAnsi="Arial" w:cs="Arial" w:eastAsia="Arial"/>
          <w:sz w:val="25"/>
          <w:szCs w:val="25"/>
          <w:color w:val="424242"/>
          <w:spacing w:val="0"/>
          <w:w w:val="100"/>
        </w:rPr>
        <w:t>u-</w:t>
      </w:r>
      <w:r>
        <w:rPr>
          <w:rFonts w:ascii="Arial" w:hAnsi="Arial" w:cs="Arial" w:eastAsia="Arial"/>
          <w:sz w:val="25"/>
          <w:szCs w:val="25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ALt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67" w:right="-20"/>
        <w:jc w:val="left"/>
        <w:tabs>
          <w:tab w:pos="1800" w:val="left"/>
          <w:tab w:pos="4280" w:val="left"/>
          <w:tab w:pos="566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8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3"/>
        </w:rPr>
        <w:t>an_gı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83"/>
        </w:rPr>
        <w:t> </w:t>
      </w:r>
      <w:r>
        <w:rPr>
          <w:rFonts w:ascii="Arial" w:hAnsi="Arial" w:cs="Arial" w:eastAsia="Arial"/>
          <w:sz w:val="16"/>
          <w:szCs w:val="16"/>
          <w:color w:val="262626"/>
          <w:spacing w:val="0"/>
          <w:w w:val="100"/>
        </w:rPr>
        <w:t>TUrU</w:t>
      </w:r>
      <w:r>
        <w:rPr>
          <w:rFonts w:ascii="Arial" w:hAnsi="Arial" w:cs="Arial" w:eastAsia="Arial"/>
          <w:sz w:val="16"/>
          <w:szCs w:val="16"/>
          <w:color w:val="262626"/>
          <w:spacing w:val="-25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62626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4" w:after="0" w:line="165" w:lineRule="auto"/>
        <w:ind w:left="3686" w:right="3435" w:firstLine="-3524"/>
        <w:jc w:val="left"/>
        <w:tabs>
          <w:tab w:pos="368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9.684235pt;margin-top:15.906939pt;width:3.732575pt;height:24.5pt;mso-position-horizontal-relative:page;mso-position-vertical-relative:paragraph;z-index:-10165" type="#_x0000_t202" filled="f" stroked="f">
            <v:textbox inset="0,0,0,0">
              <w:txbxContent>
                <w:p>
                  <w:pPr>
                    <w:spacing w:before="0" w:after="0" w:line="490" w:lineRule="exact"/>
                    <w:ind w:right="-114"/>
                    <w:jc w:val="left"/>
                    <w:rPr>
                      <w:rFonts w:ascii="Arial" w:hAnsi="Arial" w:cs="Arial" w:eastAsia="Arial"/>
                      <w:sz w:val="49"/>
                      <w:szCs w:val="49"/>
                    </w:rPr>
                  </w:pPr>
                  <w:rPr/>
                  <w:r>
                    <w:rPr>
                      <w:rFonts w:ascii="Arial" w:hAnsi="Arial" w:cs="Arial" w:eastAsia="Arial"/>
                      <w:sz w:val="49"/>
                      <w:szCs w:val="49"/>
                      <w:color w:val="424242"/>
                      <w:spacing w:val="0"/>
                      <w:w w:val="5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9"/>
          <w:w w:val="14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9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0"/>
          <w:position w:val="1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7"/>
          <w:position w:val="-7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97"/>
          <w:position w:val="-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8"/>
          <w:position w:val="-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7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9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8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73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5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8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9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81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9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101"/>
          <w:position w:val="0"/>
        </w:rPr>
        <w:t>Ç</w:t>
      </w:r>
      <w:r>
        <w:rPr>
          <w:rFonts w:ascii="Arial" w:hAnsi="Arial" w:cs="Arial" w:eastAsia="Arial"/>
          <w:sz w:val="16"/>
          <w:szCs w:val="16"/>
          <w:color w:val="424242"/>
          <w:spacing w:val="3"/>
          <w:w w:val="101"/>
          <w:position w:val="0"/>
        </w:rPr>
        <w:t>e</w:t>
      </w:r>
      <w:r>
        <w:rPr>
          <w:rFonts w:ascii="Arial" w:hAnsi="Arial" w:cs="Arial" w:eastAsia="Arial"/>
          <w:sz w:val="16"/>
          <w:szCs w:val="16"/>
          <w:color w:val="262626"/>
          <w:spacing w:val="-1"/>
          <w:w w:val="136"/>
          <w:position w:val="0"/>
        </w:rPr>
        <w:t>l</w:t>
      </w:r>
      <w:r>
        <w:rPr>
          <w:rFonts w:ascii="Arial" w:hAnsi="Arial" w:cs="Arial" w:eastAsia="Arial"/>
          <w:sz w:val="16"/>
          <w:szCs w:val="16"/>
          <w:color w:val="424242"/>
          <w:spacing w:val="1"/>
          <w:w w:val="203"/>
          <w:position w:val="0"/>
        </w:rPr>
        <w:t>i</w:t>
      </w:r>
      <w:r>
        <w:rPr>
          <w:rFonts w:ascii="Arial" w:hAnsi="Arial" w:cs="Arial" w:eastAsia="Arial"/>
          <w:sz w:val="16"/>
          <w:szCs w:val="16"/>
          <w:color w:val="262626"/>
          <w:spacing w:val="0"/>
          <w:w w:val="97"/>
          <w:position w:val="0"/>
        </w:rPr>
        <w:t>k</w:t>
      </w:r>
      <w:r>
        <w:rPr>
          <w:rFonts w:ascii="Arial" w:hAnsi="Arial" w:cs="Arial" w:eastAsia="Arial"/>
          <w:sz w:val="16"/>
          <w:szCs w:val="16"/>
          <w:color w:val="262626"/>
          <w:spacing w:val="0"/>
          <w:w w:val="100"/>
          <w:position w:val="0"/>
        </w:rPr>
        <w:t>   </w:t>
      </w:r>
      <w:r>
        <w:rPr>
          <w:rFonts w:ascii="Arial" w:hAnsi="Arial" w:cs="Arial" w:eastAsia="Arial"/>
          <w:sz w:val="16"/>
          <w:szCs w:val="16"/>
          <w:color w:val="26262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ig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1" w:lineRule="exact"/>
        <w:ind w:left="4507" w:right="-20"/>
        <w:jc w:val="left"/>
        <w:tabs>
          <w:tab w:pos="5100" w:val="left"/>
          <w:tab w:pos="560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5"/>
          <w:szCs w:val="35"/>
          <w:color w:val="575757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35"/>
          <w:szCs w:val="35"/>
          <w:color w:val="575757"/>
          <w:spacing w:val="-48"/>
          <w:w w:val="55"/>
          <w:position w:val="-1"/>
        </w:rPr>
        <w:t> </w:t>
      </w:r>
      <w:r>
        <w:rPr>
          <w:rFonts w:ascii="Arial" w:hAnsi="Arial" w:cs="Arial" w:eastAsia="Arial"/>
          <w:sz w:val="35"/>
          <w:szCs w:val="35"/>
          <w:color w:val="57575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5"/>
          <w:szCs w:val="35"/>
          <w:color w:val="575757"/>
          <w:spacing w:val="0"/>
          <w:w w:val="100"/>
          <w:position w:val="-1"/>
        </w:rPr>
      </w:r>
      <w:r>
        <w:rPr>
          <w:rFonts w:ascii="Arial" w:hAnsi="Arial" w:cs="Arial" w:eastAsia="Arial"/>
          <w:sz w:val="35"/>
          <w:szCs w:val="35"/>
          <w:color w:val="424242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35"/>
          <w:szCs w:val="35"/>
          <w:color w:val="424242"/>
          <w:spacing w:val="-48"/>
          <w:w w:val="55"/>
          <w:position w:val="-1"/>
        </w:rPr>
        <w:t> </w:t>
      </w:r>
      <w:r>
        <w:rPr>
          <w:rFonts w:ascii="Arial" w:hAnsi="Arial" w:cs="Arial" w:eastAsia="Arial"/>
          <w:sz w:val="35"/>
          <w:szCs w:val="35"/>
          <w:color w:val="42424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5"/>
          <w:szCs w:val="35"/>
          <w:color w:val="424242"/>
          <w:spacing w:val="0"/>
          <w:w w:val="100"/>
          <w:position w:val="-1"/>
        </w:rPr>
      </w:r>
      <w:r>
        <w:rPr>
          <w:rFonts w:ascii="Arial" w:hAnsi="Arial" w:cs="Arial" w:eastAsia="Arial"/>
          <w:sz w:val="35"/>
          <w:szCs w:val="35"/>
          <w:color w:val="676969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35"/>
          <w:szCs w:val="35"/>
          <w:color w:val="67696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5"/>
          <w:szCs w:val="35"/>
          <w:color w:val="67696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  <w:position w:val="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8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15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  <w:position w:val="8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7"/>
          <w:position w:val="8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4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5"/>
          <w:position w:val="8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8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157" w:right="-20"/>
        <w:jc w:val="left"/>
        <w:tabs>
          <w:tab w:pos="218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4" w:after="0" w:line="240" w:lineRule="auto"/>
        <w:ind w:left="2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w w:val="16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3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Cün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1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</w:rPr>
        <w:t>ZT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RK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5" w:lineRule="exact"/>
        <w:ind w:left="2173" w:right="-20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w w:val="86"/>
          <w:position w:val="-1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86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4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9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264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20:25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1"/>
        </w:rPr>
        <w:t>20:28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00" w:bottom="280" w:left="320" w:right="0"/>
        </w:sectPr>
      </w:pPr>
      <w:rPr/>
    </w:p>
    <w:p>
      <w:pPr>
        <w:spacing w:before="5" w:after="0" w:line="240" w:lineRule="auto"/>
        <w:ind w:left="15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  <w:position w:val="-1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95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  <w:position w:val="-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-1"/>
        </w:rPr>
        <w:t>368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20" w:right="0"/>
          <w:cols w:num="2" w:equalWidth="0">
            <w:col w:w="641" w:space="1532"/>
            <w:col w:w="9427"/>
          </w:cols>
        </w:sectPr>
      </w:pPr>
      <w:rPr/>
    </w:p>
    <w:p>
      <w:pPr>
        <w:spacing w:before="8" w:after="0" w:line="240" w:lineRule="auto"/>
        <w:ind w:left="157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7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9"/>
          <w:position w:val="0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97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B5B8B3"/>
          <w:spacing w:val="-16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4726" w:right="46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51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5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62" w:lineRule="auto"/>
        <w:ind w:left="2201" w:right="4262" w:firstLine="2545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8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-Jandarma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52" w:lineRule="auto"/>
        <w:ind w:left="2196" w:right="2599" w:firstLine="-2034"/>
        <w:jc w:val="left"/>
        <w:tabs>
          <w:tab w:pos="474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225"/>
        </w:rPr>
        <w:t>''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2"/>
          <w:w w:val="2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</w:rPr>
        <w:t>··dımcı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1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1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7" w:lineRule="auto"/>
        <w:ind w:left="153" w:right="718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5" w:lineRule="exact"/>
        <w:ind w:left="66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söndürUcü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5" w:lineRule="exact"/>
        <w:ind w:left="157" w:right="-20"/>
        <w:jc w:val="left"/>
        <w:tabs>
          <w:tab w:pos="2820" w:val="left"/>
          <w:tab w:pos="5440" w:val="left"/>
          <w:tab w:pos="6640" w:val="left"/>
          <w:tab w:pos="7000" w:val="left"/>
          <w:tab w:pos="8200" w:val="left"/>
          <w:tab w:pos="9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TürU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-1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262626"/>
          <w:spacing w:val="0"/>
          <w:w w:val="65"/>
          <w:position w:val="-5"/>
        </w:rPr>
        <w:t>ı</w:t>
      </w:r>
      <w:r>
        <w:rPr>
          <w:rFonts w:ascii="Arial" w:hAnsi="Arial" w:cs="Arial" w:eastAsia="Arial"/>
          <w:sz w:val="41"/>
          <w:szCs w:val="41"/>
          <w:color w:val="26262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1"/>
          <w:szCs w:val="41"/>
          <w:color w:val="26262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262626"/>
          <w:spacing w:val="0"/>
          <w:w w:val="63"/>
          <w:position w:val="-3"/>
        </w:rPr>
        <w:t>ı</w:t>
      </w:r>
      <w:r>
        <w:rPr>
          <w:rFonts w:ascii="Arial" w:hAnsi="Arial" w:cs="Arial" w:eastAsia="Arial"/>
          <w:sz w:val="34"/>
          <w:szCs w:val="34"/>
          <w:color w:val="26262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4"/>
          <w:szCs w:val="34"/>
          <w:color w:val="26262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7" w:lineRule="exact"/>
        <w:ind w:left="5143" w:right="-20"/>
        <w:jc w:val="left"/>
        <w:tabs>
          <w:tab w:pos="6640" w:val="left"/>
          <w:tab w:pos="82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>0,2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6"/>
        </w:rPr>
      </w:r>
      <w:r>
        <w:rPr>
          <w:rFonts w:ascii="Arial" w:hAnsi="Arial" w:cs="Arial" w:eastAsia="Arial"/>
          <w:sz w:val="10"/>
          <w:szCs w:val="10"/>
          <w:color w:val="161616"/>
          <w:spacing w:val="0"/>
          <w:w w:val="56"/>
          <w:position w:val="2"/>
        </w:rPr>
        <w:t>1</w:t>
      </w:r>
      <w:r>
        <w:rPr>
          <w:rFonts w:ascii="Arial" w:hAnsi="Arial" w:cs="Arial" w:eastAsia="Arial"/>
          <w:sz w:val="10"/>
          <w:szCs w:val="10"/>
          <w:color w:val="16161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0"/>
          <w:szCs w:val="10"/>
          <w:color w:val="161616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262626"/>
          <w:spacing w:val="0"/>
          <w:w w:val="56"/>
          <w:position w:val="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auto"/>
        <w:ind w:left="162" w:right="5103" w:firstLine="-5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sonund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gelmemişti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2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adreste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1" w:lineRule="auto"/>
        <w:ind w:left="2201" w:right="233" w:firstLine="-2039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68" w:lineRule="auto"/>
        <w:ind w:left="157" w:right="4100"/>
        <w:jc w:val="left"/>
        <w:tabs>
          <w:tab w:pos="220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8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6"/>
        </w:rPr>
        <w:t>ed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6" w:lineRule="exact"/>
        <w:ind w:left="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62626"/>
          <w:w w:val="96"/>
        </w:rPr>
        <w:t>[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-9"/>
          <w:w w:val="96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0"/>
          <w:w w:val="105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"lim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167" w:right="-20"/>
        <w:jc w:val="left"/>
        <w:tabs>
          <w:tab w:pos="218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w w:val="97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9"/>
          <w:w w:val="98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72"/>
          <w:position w:val="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1"/>
          <w:w w:val="138"/>
          <w:position w:val="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2"/>
          <w:position w:val="2"/>
        </w:rPr>
        <w:t>.:ıi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3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8"/>
          <w:position w:val="0"/>
        </w:rPr>
        <w:t>rr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rilı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30.05.2017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5"/>
          <w:w w:val="69"/>
          <w:position w:val="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0"/>
          <w:w w:val="114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2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1"/>
          <w:position w:val="2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1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4"/>
          <w:w w:val="12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1"/>
          <w:position w:val="2"/>
        </w:rPr>
        <w:t>20:45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24" w:lineRule="exact"/>
        <w:ind w:left="253" w:right="-20"/>
        <w:jc w:val="left"/>
        <w:tabs>
          <w:tab w:pos="1060" w:val="left"/>
          <w:tab w:pos="156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2"/>
          <w:position w:val="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20" w:right="0"/>
        </w:sectPr>
      </w:pPr>
      <w:rPr/>
    </w:p>
    <w:p>
      <w:pPr>
        <w:spacing w:before="40" w:after="0" w:line="240" w:lineRule="auto"/>
        <w:ind w:left="2344" w:right="-73"/>
        <w:jc w:val="left"/>
        <w:tabs>
          <w:tab w:pos="4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right="3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7" w:lineRule="exact"/>
        <w:ind w:left="2686" w:right="3396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2A66DA"/>
          <w:spacing w:val="0"/>
          <w:w w:val="116"/>
          <w:position w:val="-17"/>
        </w:rPr>
        <w:t>y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70" w:lineRule="exact"/>
        <w:ind w:right="-20"/>
        <w:jc w:val="left"/>
        <w:rPr>
          <w:rFonts w:ascii="Arial" w:hAnsi="Arial" w:cs="Arial" w:eastAsia="Arial"/>
          <w:sz w:val="44"/>
          <w:szCs w:val="44"/>
        </w:rPr>
      </w:pPr>
      <w:rPr/>
      <w:r>
        <w:rPr>
          <w:rFonts w:ascii="Arial" w:hAnsi="Arial" w:cs="Arial" w:eastAsia="Arial"/>
          <w:sz w:val="35"/>
          <w:szCs w:val="35"/>
          <w:color w:val="575757"/>
          <w:w w:val="88"/>
          <w:position w:val="-4"/>
        </w:rPr>
        <w:t>"</w:t>
      </w:r>
      <w:r>
        <w:rPr>
          <w:rFonts w:ascii="Arial" w:hAnsi="Arial" w:cs="Arial" w:eastAsia="Arial"/>
          <w:sz w:val="35"/>
          <w:szCs w:val="35"/>
          <w:color w:val="575757"/>
          <w:spacing w:val="-68"/>
          <w:w w:val="100"/>
          <w:position w:val="-4"/>
        </w:rPr>
        <w:t> </w:t>
      </w:r>
      <w:r>
        <w:rPr>
          <w:rFonts w:ascii="Arial" w:hAnsi="Arial" w:cs="Arial" w:eastAsia="Arial"/>
          <w:sz w:val="35"/>
          <w:szCs w:val="35"/>
          <w:color w:val="575757"/>
          <w:spacing w:val="6"/>
          <w:w w:val="216"/>
          <w:position w:val="-4"/>
        </w:rPr>
        <w:t>ı</w:t>
      </w:r>
      <w:r>
        <w:rPr>
          <w:rFonts w:ascii="Arial" w:hAnsi="Arial" w:cs="Arial" w:eastAsia="Arial"/>
          <w:sz w:val="44"/>
          <w:szCs w:val="44"/>
          <w:color w:val="575757"/>
          <w:spacing w:val="0"/>
          <w:w w:val="67"/>
          <w:position w:val="-4"/>
        </w:rPr>
        <w:t>Mı</w:t>
      </w:r>
      <w:r>
        <w:rPr>
          <w:rFonts w:ascii="Arial" w:hAnsi="Arial" w:cs="Arial" w:eastAsia="Arial"/>
          <w:sz w:val="44"/>
          <w:szCs w:val="44"/>
          <w:color w:val="575757"/>
          <w:spacing w:val="-39"/>
          <w:w w:val="100"/>
          <w:position w:val="-4"/>
        </w:rPr>
        <w:t> </w:t>
      </w:r>
      <w:r>
        <w:rPr>
          <w:rFonts w:ascii="Arial" w:hAnsi="Arial" w:cs="Arial" w:eastAsia="Arial"/>
          <w:sz w:val="44"/>
          <w:szCs w:val="44"/>
          <w:color w:val="575757"/>
          <w:spacing w:val="0"/>
          <w:w w:val="67"/>
          <w:position w:val="-4"/>
        </w:rPr>
        <w:t>:1ılt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2" w:lineRule="atLeast"/>
        <w:ind w:left="5" w:right="-20"/>
        <w:jc w:val="left"/>
        <w:tabs>
          <w:tab w:pos="960" w:val="left"/>
          <w:tab w:pos="142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3.856659pt;margin-top:6.561007pt;width:5.064083pt;height:16.623627pt;mso-position-horizontal-relative:page;mso-position-vertical-relative:paragraph;z-index:-10170" type="#_x0000_t202" filled="f" stroked="f">
            <v:textbox inset="0,0,0,0">
              <w:txbxContent>
                <w:p>
                  <w:pPr>
                    <w:spacing w:before="0" w:after="0" w:line="204" w:lineRule="exact"/>
                    <w:ind w:right="-2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575757"/>
                      <w:spacing w:val="0"/>
                      <w:w w:val="61"/>
                    </w:rPr>
                    <w:t>..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color w:val="424242"/>
          <w:spacing w:val="1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909393"/>
          <w:spacing w:val="-38"/>
          <w:w w:val="158"/>
        </w:rPr>
        <w:t>.</w:t>
      </w:r>
      <w:r>
        <w:rPr>
          <w:rFonts w:ascii="Arial" w:hAnsi="Arial" w:cs="Arial" w:eastAsia="Arial"/>
          <w:sz w:val="18"/>
          <w:szCs w:val="18"/>
          <w:color w:val="575757"/>
          <w:spacing w:val="11"/>
          <w:w w:val="224"/>
        </w:rPr>
        <w:t>,</w:t>
      </w:r>
      <w:r>
        <w:rPr>
          <w:rFonts w:ascii="Arial" w:hAnsi="Arial" w:cs="Arial" w:eastAsia="Arial"/>
          <w:sz w:val="18"/>
          <w:szCs w:val="18"/>
          <w:color w:val="A1A1A3"/>
          <w:spacing w:val="0"/>
          <w:w w:val="124"/>
        </w:rPr>
        <w:t>,</w:t>
      </w:r>
      <w:r>
        <w:rPr>
          <w:rFonts w:ascii="Arial" w:hAnsi="Arial" w:cs="Arial" w:eastAsia="Arial"/>
          <w:sz w:val="18"/>
          <w:szCs w:val="18"/>
          <w:color w:val="A1A1A3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A1A1A3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808283"/>
          <w:spacing w:val="0"/>
          <w:w w:val="222"/>
        </w:rPr>
        <w:t>'l</w:t>
      </w:r>
      <w:r>
        <w:rPr>
          <w:rFonts w:ascii="Arial" w:hAnsi="Arial" w:cs="Arial" w:eastAsia="Arial"/>
          <w:sz w:val="18"/>
          <w:szCs w:val="18"/>
          <w:color w:val="808283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808283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A1A1A3"/>
          <w:spacing w:val="-20"/>
          <w:w w:val="158"/>
        </w:rPr>
        <w:t>.</w:t>
      </w:r>
      <w:r>
        <w:rPr>
          <w:rFonts w:ascii="Arial" w:hAnsi="Arial" w:cs="Arial" w:eastAsia="Arial"/>
          <w:sz w:val="18"/>
          <w:szCs w:val="18"/>
          <w:color w:val="676969"/>
          <w:spacing w:val="0"/>
          <w:w w:val="249"/>
        </w:rPr>
        <w:t>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20" w:right="0"/>
          <w:cols w:num="2" w:equalWidth="0">
            <w:col w:w="6340" w:space="2274"/>
            <w:col w:w="2986"/>
          </w:cols>
        </w:sectPr>
      </w:pPr>
      <w:rPr/>
    </w:p>
    <w:p>
      <w:pPr>
        <w:spacing w:before="0" w:after="0" w:line="182" w:lineRule="exact"/>
        <w:ind w:left="167" w:right="-155"/>
        <w:jc w:val="left"/>
        <w:tabs>
          <w:tab w:pos="2620" w:val="left"/>
          <w:tab w:pos="6060" w:val="left"/>
        </w:tabs>
        <w:rPr>
          <w:rFonts w:ascii="Arial" w:hAnsi="Arial" w:cs="Arial" w:eastAsia="Arial"/>
          <w:sz w:val="77"/>
          <w:szCs w:val="7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1F52C1"/>
          <w:spacing w:val="0"/>
          <w:w w:val="100"/>
          <w:position w:val="-5"/>
        </w:rPr>
        <w:t>ftfai</w:t>
      </w:r>
      <w:r>
        <w:rPr>
          <w:rFonts w:ascii="Arial" w:hAnsi="Arial" w:cs="Arial" w:eastAsia="Arial"/>
          <w:sz w:val="19"/>
          <w:szCs w:val="19"/>
          <w:color w:val="1F52C1"/>
          <w:spacing w:val="1"/>
          <w:w w:val="100"/>
          <w:position w:val="-5"/>
        </w:rPr>
        <w:t>y</w:t>
      </w:r>
      <w:r>
        <w:rPr>
          <w:rFonts w:ascii="Arial" w:hAnsi="Arial" w:cs="Arial" w:eastAsia="Arial"/>
          <w:sz w:val="19"/>
          <w:szCs w:val="19"/>
          <w:color w:val="4664B1"/>
          <w:spacing w:val="0"/>
          <w:w w:val="100"/>
          <w:position w:val="-5"/>
        </w:rPr>
        <w:t>e</w:t>
      </w:r>
      <w:r>
        <w:rPr>
          <w:rFonts w:ascii="Arial" w:hAnsi="Arial" w:cs="Arial" w:eastAsia="Arial"/>
          <w:sz w:val="19"/>
          <w:szCs w:val="19"/>
          <w:color w:val="4664B1"/>
          <w:spacing w:val="-10"/>
          <w:w w:val="100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3654B3"/>
          <w:spacing w:val="-20"/>
          <w:w w:val="109"/>
          <w:position w:val="-5"/>
        </w:rPr>
        <w:t>K</w:t>
      </w:r>
      <w:r>
        <w:rPr>
          <w:rFonts w:ascii="Arial" w:hAnsi="Arial" w:cs="Arial" w:eastAsia="Arial"/>
          <w:sz w:val="19"/>
          <w:szCs w:val="19"/>
          <w:color w:val="2A66DA"/>
          <w:spacing w:val="-16"/>
          <w:w w:val="109"/>
          <w:position w:val="-5"/>
        </w:rPr>
        <w:t>u</w:t>
      </w:r>
      <w:r>
        <w:rPr>
          <w:rFonts w:ascii="Arial" w:hAnsi="Arial" w:cs="Arial" w:eastAsia="Arial"/>
          <w:sz w:val="19"/>
          <w:szCs w:val="19"/>
          <w:color w:val="4664B1"/>
          <w:spacing w:val="0"/>
          <w:w w:val="109"/>
          <w:position w:val="-5"/>
        </w:rPr>
        <w:t>z</w:t>
      </w:r>
      <w:r>
        <w:rPr>
          <w:rFonts w:ascii="Arial" w:hAnsi="Arial" w:cs="Arial" w:eastAsia="Arial"/>
          <w:sz w:val="19"/>
          <w:szCs w:val="19"/>
          <w:color w:val="4664B1"/>
          <w:spacing w:val="-9"/>
          <w:w w:val="109"/>
          <w:position w:val="-5"/>
        </w:rPr>
        <w:t>e</w:t>
      </w:r>
      <w:r>
        <w:rPr>
          <w:rFonts w:ascii="Arial" w:hAnsi="Arial" w:cs="Arial" w:eastAsia="Arial"/>
          <w:sz w:val="19"/>
          <w:szCs w:val="19"/>
          <w:color w:val="1F52C1"/>
          <w:spacing w:val="0"/>
          <w:w w:val="109"/>
          <w:position w:val="-5"/>
        </w:rPr>
        <w:t>y</w:t>
      </w:r>
      <w:r>
        <w:rPr>
          <w:rFonts w:ascii="Arial" w:hAnsi="Arial" w:cs="Arial" w:eastAsia="Arial"/>
          <w:sz w:val="19"/>
          <w:szCs w:val="19"/>
          <w:color w:val="1F52C1"/>
          <w:spacing w:val="-9"/>
          <w:w w:val="109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1F52C1"/>
          <w:spacing w:val="-8"/>
          <w:w w:val="100"/>
          <w:position w:val="-5"/>
        </w:rPr>
        <w:t>B</w:t>
      </w:r>
      <w:r>
        <w:rPr>
          <w:rFonts w:ascii="Arial" w:hAnsi="Arial" w:cs="Arial" w:eastAsia="Arial"/>
          <w:sz w:val="19"/>
          <w:szCs w:val="19"/>
          <w:color w:val="074DE4"/>
          <w:spacing w:val="0"/>
          <w:w w:val="100"/>
          <w:position w:val="-5"/>
        </w:rPr>
        <w:t>ölge</w:t>
      </w:r>
      <w:r>
        <w:rPr>
          <w:rFonts w:ascii="Arial" w:hAnsi="Arial" w:cs="Arial" w:eastAsia="Arial"/>
          <w:sz w:val="19"/>
          <w:szCs w:val="19"/>
          <w:color w:val="074DE4"/>
          <w:spacing w:val="-16"/>
          <w:w w:val="100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074DE4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9"/>
          <w:szCs w:val="19"/>
          <w:color w:val="074DE4"/>
          <w:spacing w:val="0"/>
          <w:w w:val="100"/>
          <w:position w:val="-5"/>
        </w:rPr>
      </w:r>
      <w:r>
        <w:rPr>
          <w:rFonts w:ascii="Arial" w:hAnsi="Arial" w:cs="Arial" w:eastAsia="Arial"/>
          <w:sz w:val="77"/>
          <w:szCs w:val="77"/>
          <w:color w:val="313F85"/>
          <w:spacing w:val="0"/>
          <w:w w:val="83"/>
          <w:i/>
          <w:position w:val="-33"/>
        </w:rPr>
        <w:t>k)</w:t>
      </w:r>
      <w:r>
        <w:rPr>
          <w:rFonts w:ascii="Arial" w:hAnsi="Arial" w:cs="Arial" w:eastAsia="Arial"/>
          <w:sz w:val="77"/>
          <w:szCs w:val="77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ind w:left="19" w:right="-8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262626"/>
          <w:w w:val="63"/>
        </w:rPr>
        <w:t>r</w:t>
      </w:r>
      <w:r>
        <w:rPr>
          <w:rFonts w:ascii="Arial" w:hAnsi="Arial" w:cs="Arial" w:eastAsia="Arial"/>
          <w:sz w:val="27"/>
          <w:szCs w:val="27"/>
          <w:color w:val="262626"/>
          <w:spacing w:val="-36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77"/>
        </w:rPr>
        <w:t>:faıy,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71" w:lineRule="exac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10"/>
          <w:szCs w:val="10"/>
          <w:color w:val="676969"/>
          <w:spacing w:val="0"/>
          <w:w w:val="539"/>
          <w:position w:val="-1"/>
        </w:rPr>
        <w:t>;</w:t>
      </w:r>
      <w:r>
        <w:rPr>
          <w:rFonts w:ascii="Arial" w:hAnsi="Arial" w:cs="Arial" w:eastAsia="Arial"/>
          <w:sz w:val="10"/>
          <w:szCs w:val="10"/>
          <w:color w:val="676969"/>
          <w:spacing w:val="-64"/>
          <w:w w:val="539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1A1A3"/>
          <w:spacing w:val="0"/>
          <w:w w:val="223"/>
          <w:position w:val="-1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A1A1A3"/>
          <w:spacing w:val="-29"/>
          <w:w w:val="144"/>
          <w:position w:val="-4"/>
        </w:rPr>
        <w:t>.</w:t>
      </w:r>
      <w:r>
        <w:rPr>
          <w:rFonts w:ascii="Arial" w:hAnsi="Arial" w:cs="Arial" w:eastAsia="Arial"/>
          <w:sz w:val="20"/>
          <w:szCs w:val="20"/>
          <w:color w:val="575757"/>
          <w:spacing w:val="0"/>
          <w:w w:val="61"/>
          <w:position w:val="6"/>
        </w:rPr>
        <w:t>:</w:t>
      </w:r>
      <w:r>
        <w:rPr>
          <w:rFonts w:ascii="Arial" w:hAnsi="Arial" w:cs="Arial" w:eastAsia="Arial"/>
          <w:sz w:val="20"/>
          <w:szCs w:val="20"/>
          <w:color w:val="575757"/>
          <w:spacing w:val="0"/>
          <w:w w:val="100"/>
          <w:position w:val="6"/>
        </w:rPr>
        <w:t> </w:t>
      </w:r>
      <w:r>
        <w:rPr>
          <w:rFonts w:ascii="Arial" w:hAnsi="Arial" w:cs="Arial" w:eastAsia="Arial"/>
          <w:sz w:val="20"/>
          <w:szCs w:val="20"/>
          <w:color w:val="575757"/>
          <w:spacing w:val="-17"/>
          <w:w w:val="100"/>
          <w:position w:val="6"/>
        </w:rPr>
        <w:t> 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  <w:position w:val="6"/>
        </w:rPr>
        <w:t>r</w:t>
      </w:r>
      <w:r>
        <w:rPr>
          <w:rFonts w:ascii="Arial" w:hAnsi="Arial" w:cs="Arial" w:eastAsia="Arial"/>
          <w:sz w:val="18"/>
          <w:szCs w:val="18"/>
          <w:color w:val="424242"/>
          <w:spacing w:val="45"/>
          <w:w w:val="100"/>
          <w:position w:val="6"/>
        </w:rPr>
        <w:t> </w:t>
      </w:r>
      <w:r>
        <w:rPr>
          <w:rFonts w:ascii="Arial" w:hAnsi="Arial" w:cs="Arial" w:eastAsia="Arial"/>
          <w:sz w:val="18"/>
          <w:szCs w:val="18"/>
          <w:color w:val="A1A1A3"/>
          <w:spacing w:val="-10"/>
          <w:w w:val="211"/>
          <w:position w:val="6"/>
        </w:rPr>
        <w:t>.</w:t>
      </w:r>
      <w:r>
        <w:rPr>
          <w:rFonts w:ascii="Arial" w:hAnsi="Arial" w:cs="Arial" w:eastAsia="Arial"/>
          <w:sz w:val="18"/>
          <w:szCs w:val="18"/>
          <w:color w:val="A1A1A3"/>
          <w:spacing w:val="0"/>
          <w:w w:val="132"/>
          <w:position w:val="6"/>
        </w:rPr>
        <w:t>.</w:t>
      </w:r>
      <w:r>
        <w:rPr>
          <w:rFonts w:ascii="Arial" w:hAnsi="Arial" w:cs="Arial" w:eastAsia="Arial"/>
          <w:sz w:val="18"/>
          <w:szCs w:val="18"/>
          <w:color w:val="A1A1A3"/>
          <w:spacing w:val="-3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75757"/>
          <w:spacing w:val="8"/>
          <w:w w:val="232"/>
          <w:i/>
          <w:position w:val="6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262626"/>
          <w:spacing w:val="0"/>
          <w:w w:val="50"/>
          <w:i/>
          <w:position w:val="6"/>
        </w:rPr>
        <w:t>ı</w:t>
      </w:r>
      <w:r>
        <w:rPr>
          <w:rFonts w:ascii="Times New Roman" w:hAnsi="Times New Roman" w:cs="Times New Roman" w:eastAsia="Times New Roman"/>
          <w:sz w:val="24"/>
          <w:szCs w:val="24"/>
          <w:color w:val="262626"/>
          <w:spacing w:val="0"/>
          <w:w w:val="100"/>
          <w:i/>
          <w:position w:val="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62626"/>
          <w:spacing w:val="21"/>
          <w:w w:val="100"/>
          <w:i/>
          <w:position w:val="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A1A1A3"/>
          <w:spacing w:val="-16"/>
          <w:w w:val="161"/>
          <w:position w:val="6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A1A1A3"/>
          <w:spacing w:val="0"/>
          <w:w w:val="82"/>
          <w:position w:val="6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20" w:right="0"/>
          <w:cols w:num="3" w:equalWidth="0">
            <w:col w:w="6598" w:space="1992"/>
            <w:col w:w="453" w:space="144"/>
            <w:col w:w="2413"/>
          </w:cols>
        </w:sectPr>
      </w:pPr>
      <w:rPr/>
    </w:p>
    <w:p>
      <w:pPr>
        <w:spacing w:before="42" w:after="0" w:line="60" w:lineRule="exact"/>
        <w:ind w:left="2512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074DE4"/>
          <w:spacing w:val="0"/>
          <w:w w:val="100"/>
          <w:position w:val="-13"/>
        </w:rPr>
        <w:t>2.Post</w:t>
      </w:r>
      <w:r>
        <w:rPr>
          <w:rFonts w:ascii="Arial" w:hAnsi="Arial" w:cs="Arial" w:eastAsia="Arial"/>
          <w:sz w:val="19"/>
          <w:szCs w:val="19"/>
          <w:color w:val="074DE4"/>
          <w:spacing w:val="0"/>
          <w:w w:val="100"/>
          <w:position w:val="-13"/>
        </w:rPr>
        <w:t>a</w:t>
      </w:r>
      <w:r>
        <w:rPr>
          <w:rFonts w:ascii="Arial" w:hAnsi="Arial" w:cs="Arial" w:eastAsia="Arial"/>
          <w:sz w:val="19"/>
          <w:szCs w:val="19"/>
          <w:color w:val="074DE4"/>
          <w:spacing w:val="12"/>
          <w:w w:val="100"/>
          <w:position w:val="-13"/>
        </w:rPr>
        <w:t> </w:t>
      </w:r>
      <w:r>
        <w:rPr>
          <w:rFonts w:ascii="Arial" w:hAnsi="Arial" w:cs="Arial" w:eastAsia="Arial"/>
          <w:sz w:val="19"/>
          <w:szCs w:val="19"/>
          <w:color w:val="5B70B5"/>
          <w:spacing w:val="0"/>
          <w:w w:val="99"/>
          <w:position w:val="-13"/>
        </w:rPr>
        <w:t>G</w:t>
      </w:r>
      <w:r>
        <w:rPr>
          <w:rFonts w:ascii="Arial" w:hAnsi="Arial" w:cs="Arial" w:eastAsia="Arial"/>
          <w:sz w:val="19"/>
          <w:szCs w:val="19"/>
          <w:color w:val="5B70B5"/>
          <w:spacing w:val="5"/>
          <w:w w:val="100"/>
          <w:position w:val="-13"/>
        </w:rPr>
        <w:t>n</w:t>
      </w:r>
      <w:r>
        <w:rPr>
          <w:rFonts w:ascii="Arial" w:hAnsi="Arial" w:cs="Arial" w:eastAsia="Arial"/>
          <w:sz w:val="19"/>
          <w:szCs w:val="19"/>
          <w:color w:val="3A46CA"/>
          <w:spacing w:val="0"/>
          <w:w w:val="100"/>
          <w:position w:val="-13"/>
        </w:rPr>
        <w:t>ı</w:t>
      </w:r>
      <w:r>
        <w:rPr>
          <w:rFonts w:ascii="Arial" w:hAnsi="Arial" w:cs="Arial" w:eastAsia="Arial"/>
          <w:sz w:val="19"/>
          <w:szCs w:val="19"/>
          <w:color w:val="3A46CA"/>
          <w:spacing w:val="-7"/>
          <w:w w:val="101"/>
          <w:position w:val="-13"/>
        </w:rPr>
        <w:t>p</w:t>
      </w:r>
      <w:r>
        <w:rPr>
          <w:rFonts w:ascii="Arial" w:hAnsi="Arial" w:cs="Arial" w:eastAsia="Arial"/>
          <w:sz w:val="19"/>
          <w:szCs w:val="19"/>
          <w:color w:val="313F85"/>
          <w:spacing w:val="0"/>
          <w:w w:val="200"/>
          <w:position w:val="-13"/>
        </w:rPr>
        <w:t>l</w:t>
      </w:r>
      <w:r>
        <w:rPr>
          <w:rFonts w:ascii="Arial" w:hAnsi="Arial" w:cs="Arial" w:eastAsia="Arial"/>
          <w:sz w:val="19"/>
          <w:szCs w:val="19"/>
          <w:color w:val="3654B3"/>
          <w:spacing w:val="0"/>
          <w:w w:val="101"/>
          <w:position w:val="-13"/>
        </w:rPr>
        <w:t>ar</w:t>
      </w:r>
      <w:r>
        <w:rPr>
          <w:rFonts w:ascii="Arial" w:hAnsi="Arial" w:cs="Arial" w:eastAsia="Arial"/>
          <w:sz w:val="19"/>
          <w:szCs w:val="19"/>
          <w:color w:val="3654B3"/>
          <w:spacing w:val="-12"/>
          <w:w w:val="100"/>
          <w:position w:val="-13"/>
        </w:rPr>
        <w:t> </w:t>
      </w:r>
      <w:r>
        <w:rPr>
          <w:rFonts w:ascii="Arial" w:hAnsi="Arial" w:cs="Arial" w:eastAsia="Arial"/>
          <w:sz w:val="19"/>
          <w:szCs w:val="19"/>
          <w:color w:val="074DE4"/>
          <w:spacing w:val="0"/>
          <w:w w:val="105"/>
          <w:position w:val="-13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2" w:lineRule="exact"/>
        <w:ind w:right="-118"/>
        <w:jc w:val="left"/>
        <w:tabs>
          <w:tab w:pos="2960" w:val="left"/>
          <w:tab w:pos="3540" w:val="left"/>
          <w:tab w:pos="3880" w:val="left"/>
          <w:tab w:pos="4980" w:val="left"/>
        </w:tabs>
        <w:rPr>
          <w:rFonts w:ascii="Arial" w:hAnsi="Arial" w:cs="Arial" w:eastAsia="Arial"/>
          <w:sz w:val="117"/>
          <w:szCs w:val="117"/>
        </w:rPr>
      </w:pPr>
      <w:rPr/>
      <w:r>
        <w:rPr/>
        <w:br w:type="column"/>
      </w:r>
      <w:r>
        <w:rPr>
          <w:rFonts w:ascii="Arial" w:hAnsi="Arial" w:cs="Arial" w:eastAsia="Arial"/>
          <w:sz w:val="105"/>
          <w:szCs w:val="105"/>
          <w:color w:val="424242"/>
          <w:spacing w:val="0"/>
          <w:w w:val="197"/>
          <w:position w:val="-83"/>
        </w:rPr>
        <w:t>·</w:t>
      </w:r>
      <w:r>
        <w:rPr>
          <w:rFonts w:ascii="Arial" w:hAnsi="Arial" w:cs="Arial" w:eastAsia="Arial"/>
          <w:sz w:val="105"/>
          <w:szCs w:val="105"/>
          <w:color w:val="2A2F5B"/>
          <w:spacing w:val="0"/>
          <w:w w:val="197"/>
          <w:position w:val="-83"/>
        </w:rPr>
        <w:t>/</w:t>
      </w:r>
      <w:r>
        <w:rPr>
          <w:rFonts w:ascii="Arial" w:hAnsi="Arial" w:cs="Arial" w:eastAsia="Arial"/>
          <w:sz w:val="105"/>
          <w:szCs w:val="105"/>
          <w:color w:val="2A2F5B"/>
          <w:spacing w:val="0"/>
          <w:w w:val="100"/>
          <w:position w:val="-83"/>
        </w:rPr>
        <w:tab/>
      </w:r>
      <w:r>
        <w:rPr>
          <w:rFonts w:ascii="Arial" w:hAnsi="Arial" w:cs="Arial" w:eastAsia="Arial"/>
          <w:sz w:val="105"/>
          <w:szCs w:val="105"/>
          <w:color w:val="2A2F5B"/>
          <w:spacing w:val="0"/>
          <w:w w:val="100"/>
          <w:position w:val="-83"/>
        </w:rPr>
      </w:r>
      <w:r>
        <w:rPr>
          <w:rFonts w:ascii="Arial" w:hAnsi="Arial" w:cs="Arial" w:eastAsia="Arial"/>
          <w:sz w:val="17"/>
          <w:szCs w:val="17"/>
          <w:color w:val="909393"/>
          <w:spacing w:val="0"/>
          <w:w w:val="76"/>
          <w:position w:val="-55"/>
        </w:rPr>
        <w:t>'ı;t</w:t>
      </w:r>
      <w:r>
        <w:rPr>
          <w:rFonts w:ascii="Arial" w:hAnsi="Arial" w:cs="Arial" w:eastAsia="Arial"/>
          <w:sz w:val="17"/>
          <w:szCs w:val="17"/>
          <w:color w:val="909393"/>
          <w:spacing w:val="-30"/>
          <w:w w:val="76"/>
          <w:position w:val="-55"/>
        </w:rPr>
        <w:t>.</w:t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237"/>
          <w:position w:val="-55"/>
        </w:rPr>
        <w:t>j</w:t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100"/>
          <w:position w:val="-55"/>
        </w:rPr>
        <w:tab/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100"/>
          <w:position w:val="-55"/>
        </w:rPr>
      </w:r>
      <w:r>
        <w:rPr>
          <w:rFonts w:ascii="Arial" w:hAnsi="Arial" w:cs="Arial" w:eastAsia="Arial"/>
          <w:sz w:val="17"/>
          <w:szCs w:val="17"/>
          <w:color w:val="808283"/>
          <w:spacing w:val="0"/>
          <w:w w:val="100"/>
          <w:position w:val="-55"/>
        </w:rPr>
        <w:t>.</w:t>
      </w:r>
      <w:r>
        <w:rPr>
          <w:rFonts w:ascii="Arial" w:hAnsi="Arial" w:cs="Arial" w:eastAsia="Arial"/>
          <w:sz w:val="17"/>
          <w:szCs w:val="17"/>
          <w:color w:val="808283"/>
          <w:spacing w:val="-42"/>
          <w:w w:val="100"/>
          <w:position w:val="-55"/>
        </w:rPr>
        <w:t> </w:t>
      </w:r>
      <w:r>
        <w:rPr>
          <w:rFonts w:ascii="Arial" w:hAnsi="Arial" w:cs="Arial" w:eastAsia="Arial"/>
          <w:sz w:val="17"/>
          <w:szCs w:val="17"/>
          <w:color w:val="808283"/>
          <w:spacing w:val="0"/>
          <w:w w:val="100"/>
          <w:position w:val="-55"/>
        </w:rPr>
        <w:tab/>
      </w:r>
      <w:r>
        <w:rPr>
          <w:rFonts w:ascii="Arial" w:hAnsi="Arial" w:cs="Arial" w:eastAsia="Arial"/>
          <w:sz w:val="17"/>
          <w:szCs w:val="17"/>
          <w:color w:val="808283"/>
          <w:spacing w:val="0"/>
          <w:w w:val="100"/>
          <w:position w:val="-55"/>
        </w:rPr>
      </w:r>
      <w:r>
        <w:rPr>
          <w:rFonts w:ascii="Times New Roman" w:hAnsi="Times New Roman" w:cs="Times New Roman" w:eastAsia="Times New Roman"/>
          <w:sz w:val="22"/>
          <w:szCs w:val="22"/>
          <w:color w:val="313F85"/>
          <w:spacing w:val="0"/>
          <w:w w:val="100"/>
          <w:i/>
          <w:position w:val="-55"/>
        </w:rPr>
        <w:t>,7</w:t>
      </w:r>
      <w:r>
        <w:rPr>
          <w:rFonts w:ascii="Times New Roman" w:hAnsi="Times New Roman" w:cs="Times New Roman" w:eastAsia="Times New Roman"/>
          <w:sz w:val="22"/>
          <w:szCs w:val="22"/>
          <w:color w:val="313F85"/>
          <w:spacing w:val="47"/>
          <w:w w:val="100"/>
          <w:i/>
          <w:position w:val="-5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B5B8B3"/>
          <w:spacing w:val="5"/>
          <w:w w:val="106"/>
          <w:i/>
          <w:position w:val="-55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444B6E"/>
          <w:spacing w:val="0"/>
          <w:w w:val="417"/>
          <w:position w:val="-42"/>
        </w:rPr>
        <w:t>u</w:t>
      </w:r>
      <w:r>
        <w:rPr>
          <w:rFonts w:ascii="Times New Roman" w:hAnsi="Times New Roman" w:cs="Times New Roman" w:eastAsia="Times New Roman"/>
          <w:sz w:val="26"/>
          <w:szCs w:val="26"/>
          <w:color w:val="444B6E"/>
          <w:spacing w:val="0"/>
          <w:w w:val="100"/>
          <w:position w:val="-4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444B6E"/>
          <w:spacing w:val="0"/>
          <w:w w:val="100"/>
          <w:position w:val="-42"/>
        </w:rPr>
      </w:r>
      <w:r>
        <w:rPr>
          <w:rFonts w:ascii="Arial" w:hAnsi="Arial" w:cs="Arial" w:eastAsia="Arial"/>
          <w:sz w:val="117"/>
          <w:szCs w:val="117"/>
          <w:color w:val="21238E"/>
          <w:spacing w:val="0"/>
          <w:w w:val="268"/>
          <w:position w:val="-87"/>
        </w:rPr>
        <w:t>ı</w:t>
      </w:r>
      <w:r>
        <w:rPr>
          <w:rFonts w:ascii="Arial" w:hAnsi="Arial" w:cs="Arial" w:eastAsia="Arial"/>
          <w:sz w:val="117"/>
          <w:szCs w:val="1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20" w:right="0"/>
          <w:cols w:num="2" w:equalWidth="0">
            <w:col w:w="4356" w:space="1263"/>
            <w:col w:w="5981"/>
          </w:cols>
        </w:sectPr>
      </w:pPr>
      <w:rPr/>
    </w:p>
    <w:p>
      <w:pPr>
        <w:spacing w:before="0" w:after="0" w:line="453" w:lineRule="exact"/>
        <w:ind w:right="-20"/>
        <w:jc w:val="right"/>
        <w:tabs>
          <w:tab w:pos="88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808283"/>
          <w:spacing w:val="-91"/>
          <w:w w:val="48"/>
          <w:position w:val="-4"/>
        </w:rPr>
        <w:t>{</w:t>
      </w:r>
      <w:r>
        <w:rPr>
          <w:rFonts w:ascii="Arial" w:hAnsi="Arial" w:cs="Arial" w:eastAsia="Arial"/>
          <w:sz w:val="30"/>
          <w:szCs w:val="30"/>
          <w:color w:val="A1A1A3"/>
          <w:spacing w:val="-11"/>
          <w:w w:val="113"/>
          <w:position w:val="12"/>
        </w:rPr>
        <w:t>/</w:t>
      </w:r>
      <w:r>
        <w:rPr>
          <w:rFonts w:ascii="Arial" w:hAnsi="Arial" w:cs="Arial" w:eastAsia="Arial"/>
          <w:sz w:val="30"/>
          <w:szCs w:val="30"/>
          <w:color w:val="808283"/>
          <w:spacing w:val="0"/>
          <w:w w:val="90"/>
          <w:position w:val="12"/>
        </w:rPr>
        <w:t>,</w:t>
      </w:r>
      <w:r>
        <w:rPr>
          <w:rFonts w:ascii="Arial" w:hAnsi="Arial" w:cs="Arial" w:eastAsia="Arial"/>
          <w:sz w:val="30"/>
          <w:szCs w:val="30"/>
          <w:color w:val="808283"/>
          <w:spacing w:val="-52"/>
          <w:w w:val="91"/>
          <w:position w:val="12"/>
        </w:rPr>
        <w:t>_</w:t>
      </w:r>
      <w:r>
        <w:rPr>
          <w:rFonts w:ascii="Times New Roman" w:hAnsi="Times New Roman" w:cs="Times New Roman" w:eastAsia="Times New Roman"/>
          <w:sz w:val="32"/>
          <w:szCs w:val="32"/>
          <w:color w:val="676969"/>
          <w:spacing w:val="0"/>
          <w:w w:val="85"/>
          <w:position w:val="-4"/>
        </w:rPr>
        <w:t>W</w:t>
      </w:r>
      <w:r>
        <w:rPr>
          <w:rFonts w:ascii="Times New Roman" w:hAnsi="Times New Roman" w:cs="Times New Roman" w:eastAsia="Times New Roman"/>
          <w:sz w:val="32"/>
          <w:szCs w:val="32"/>
          <w:color w:val="67696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67696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6"/>
          <w:szCs w:val="26"/>
          <w:color w:val="676969"/>
          <w:spacing w:val="0"/>
          <w:w w:val="150"/>
          <w:position w:val="-4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676969"/>
          <w:spacing w:val="0"/>
          <w:w w:val="151"/>
          <w:position w:val="-4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307" w:lineRule="exact"/>
        <w:ind w:left="82" w:right="1145"/>
        <w:jc w:val="center"/>
        <w:rPr>
          <w:rFonts w:ascii="Arial" w:hAnsi="Arial" w:cs="Arial" w:eastAsia="Arial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5B608E"/>
          <w:w w:val="147"/>
        </w:rPr>
        <w:t>,</w:t>
      </w:r>
      <w:r>
        <w:rPr>
          <w:rFonts w:ascii="Arial" w:hAnsi="Arial" w:cs="Arial" w:eastAsia="Arial"/>
          <w:sz w:val="30"/>
          <w:szCs w:val="30"/>
          <w:color w:val="5B608E"/>
          <w:spacing w:val="-23"/>
          <w:w w:val="148"/>
        </w:rPr>
        <w:t>k</w:t>
      </w:r>
      <w:r>
        <w:rPr>
          <w:rFonts w:ascii="Arial" w:hAnsi="Arial" w:cs="Arial" w:eastAsia="Arial"/>
          <w:sz w:val="30"/>
          <w:szCs w:val="30"/>
          <w:color w:val="808283"/>
          <w:spacing w:val="0"/>
          <w:w w:val="108"/>
        </w:rPr>
        <w:t>\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18" w:after="0" w:line="128" w:lineRule="exact"/>
        <w:ind w:left="-37" w:right="114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909393"/>
          <w:spacing w:val="0"/>
          <w:w w:val="100"/>
          <w:i/>
          <w:position w:val="-10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909393"/>
          <w:spacing w:val="0"/>
          <w:w w:val="100"/>
          <w:i/>
          <w:position w:val="-1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909393"/>
          <w:spacing w:val="29"/>
          <w:w w:val="10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-32"/>
          <w:w w:val="141"/>
          <w:position w:val="-1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909393"/>
          <w:spacing w:val="0"/>
          <w:w w:val="80"/>
          <w:position w:val="-1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909393"/>
          <w:spacing w:val="-16"/>
          <w:w w:val="80"/>
          <w:position w:val="-1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676969"/>
          <w:spacing w:val="0"/>
          <w:w w:val="74"/>
          <w:position w:val="-10"/>
        </w:rPr>
        <w:t>.,</w:t>
      </w:r>
      <w:r>
        <w:rPr>
          <w:rFonts w:ascii="Times New Roman" w:hAnsi="Times New Roman" w:cs="Times New Roman" w:eastAsia="Times New Roman"/>
          <w:sz w:val="22"/>
          <w:szCs w:val="22"/>
          <w:color w:val="676969"/>
          <w:spacing w:val="-6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B5B8B3"/>
          <w:spacing w:val="0"/>
          <w:w w:val="13"/>
          <w:position w:val="-10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1100" w:bottom="0" w:left="320" w:right="0"/>
          <w:cols w:num="2" w:equalWidth="0">
            <w:col w:w="9608" w:space="251"/>
            <w:col w:w="1741"/>
          </w:cols>
        </w:sectPr>
      </w:pPr>
      <w:rPr/>
    </w:p>
    <w:p>
      <w:pPr>
        <w:spacing w:before="0" w:after="0" w:line="289" w:lineRule="exact"/>
        <w:ind w:left="5501" w:right="-20"/>
        <w:jc w:val="left"/>
        <w:tabs>
          <w:tab w:pos="6100" w:val="left"/>
          <w:tab w:pos="8500" w:val="left"/>
          <w:tab w:pos="8940" w:val="left"/>
          <w:tab w:pos="9280" w:val="left"/>
          <w:tab w:pos="9540" w:val="left"/>
          <w:tab w:pos="9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0"/>
          <w:w w:val="100"/>
          <w:position w:val="-3"/>
        </w:rPr>
        <w:t>1tf.</w:t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-4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0"/>
          <w:w w:val="100"/>
          <w:position w:val="-3"/>
        </w:rPr>
      </w:r>
      <w:r>
        <w:rPr>
          <w:rFonts w:ascii="Arial" w:hAnsi="Arial" w:cs="Arial" w:eastAsia="Arial"/>
          <w:sz w:val="29"/>
          <w:szCs w:val="29"/>
          <w:color w:val="A1A1A3"/>
          <w:spacing w:val="-29"/>
          <w:w w:val="131"/>
          <w:position w:val="0"/>
        </w:rPr>
        <w:t>'</w:t>
      </w:r>
      <w:r>
        <w:rPr>
          <w:rFonts w:ascii="Arial" w:hAnsi="Arial" w:cs="Arial" w:eastAsia="Arial"/>
          <w:sz w:val="29"/>
          <w:szCs w:val="29"/>
          <w:color w:val="676969"/>
          <w:spacing w:val="0"/>
          <w:w w:val="61"/>
          <w:position w:val="0"/>
        </w:rPr>
        <w:t>Mi</w:t>
      </w:r>
      <w:r>
        <w:rPr>
          <w:rFonts w:ascii="Arial" w:hAnsi="Arial" w:cs="Arial" w:eastAsia="Arial"/>
          <w:sz w:val="29"/>
          <w:szCs w:val="29"/>
          <w:color w:val="67696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9"/>
          <w:szCs w:val="29"/>
          <w:color w:val="676969"/>
          <w:spacing w:val="0"/>
          <w:w w:val="100"/>
          <w:position w:val="0"/>
        </w:rPr>
      </w:r>
      <w:r>
        <w:rPr>
          <w:rFonts w:ascii="Arial" w:hAnsi="Arial" w:cs="Arial" w:eastAsia="Arial"/>
          <w:sz w:val="29"/>
          <w:szCs w:val="29"/>
          <w:color w:val="909393"/>
          <w:spacing w:val="0"/>
          <w:w w:val="56"/>
          <w:position w:val="0"/>
        </w:rPr>
        <w:t>.</w:t>
      </w:r>
      <w:r>
        <w:rPr>
          <w:rFonts w:ascii="Arial" w:hAnsi="Arial" w:cs="Arial" w:eastAsia="Arial"/>
          <w:sz w:val="29"/>
          <w:szCs w:val="29"/>
          <w:color w:val="909393"/>
          <w:spacing w:val="-38"/>
          <w:w w:val="56"/>
          <w:position w:val="0"/>
        </w:rPr>
        <w:t> </w:t>
      </w:r>
      <w:r>
        <w:rPr>
          <w:rFonts w:ascii="Arial" w:hAnsi="Arial" w:cs="Arial" w:eastAsia="Arial"/>
          <w:sz w:val="29"/>
          <w:szCs w:val="29"/>
          <w:color w:val="90939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9"/>
          <w:szCs w:val="29"/>
          <w:color w:val="909393"/>
          <w:spacing w:val="0"/>
          <w:w w:val="100"/>
          <w:position w:val="0"/>
        </w:rPr>
      </w:r>
      <w:r>
        <w:rPr>
          <w:rFonts w:ascii="Arial" w:hAnsi="Arial" w:cs="Arial" w:eastAsia="Arial"/>
          <w:sz w:val="29"/>
          <w:szCs w:val="29"/>
          <w:color w:val="676969"/>
          <w:spacing w:val="0"/>
          <w:w w:val="56"/>
          <w:position w:val="0"/>
        </w:rPr>
        <w:t>'</w:t>
      </w:r>
      <w:r>
        <w:rPr>
          <w:rFonts w:ascii="Arial" w:hAnsi="Arial" w:cs="Arial" w:eastAsia="Arial"/>
          <w:sz w:val="29"/>
          <w:szCs w:val="29"/>
          <w:color w:val="67696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9"/>
          <w:szCs w:val="29"/>
          <w:color w:val="67696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B6E"/>
          <w:spacing w:val="0"/>
          <w:w w:val="81"/>
          <w:position w:val="0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" w:lineRule="exact"/>
        <w:ind w:right="850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8"/>
          <w:szCs w:val="18"/>
          <w:color w:val="424242"/>
          <w:spacing w:val="0"/>
          <w:w w:val="600"/>
          <w:position w:val="-13"/>
        </w:rPr>
        <w:t>f</w:t>
      </w:r>
      <w:r>
        <w:rPr>
          <w:rFonts w:ascii="Arial" w:hAnsi="Arial" w:cs="Arial" w:eastAsia="Arial"/>
          <w:sz w:val="18"/>
          <w:szCs w:val="18"/>
          <w:color w:val="424242"/>
          <w:spacing w:val="-247"/>
          <w:w w:val="600"/>
          <w:position w:val="-13"/>
        </w:rPr>
        <w:t> </w:t>
      </w:r>
      <w:r>
        <w:rPr>
          <w:rFonts w:ascii="Arial" w:hAnsi="Arial" w:cs="Arial" w:eastAsia="Arial"/>
          <w:sz w:val="16"/>
          <w:szCs w:val="16"/>
          <w:color w:val="676969"/>
          <w:spacing w:val="0"/>
          <w:w w:val="81"/>
          <w:position w:val="-13"/>
        </w:rPr>
        <w:t>V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1100" w:bottom="0" w:left="320" w:right="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1.964863pt;margin-top:26.326054pt;width:561.178351pt;height:778.497818pt;mso-position-horizontal-relative:page;mso-position-vertical-relative:page;z-index:-10169" coordorigin="439,527" coordsize="11224,15570">
            <v:group style="position:absolute;left:458;top:546;width:11154;height:2" coordorigin="458,546" coordsize="11154,2">
              <v:shape style="position:absolute;left:458;top:546;width:11154;height:2" coordorigin="458,546" coordsize="11154,0" path="m458,546l11613,546e" filled="f" stroked="t" strokeweight=".716246pt" strokecolor="#575757">
                <v:path arrowok="t"/>
              </v:shape>
            </v:group>
            <v:group style="position:absolute;left:463;top:536;width:2;height:1560" coordorigin="463,536" coordsize="2,1560">
              <v:shape style="position:absolute;left:463;top:536;width:2;height:1560" coordorigin="463,536" coordsize="0,1560" path="m463,2096l463,536e" filled="f" stroked="t" strokeweight=".954994pt" strokecolor="#575757">
                <v:path arrowok="t"/>
              </v:shape>
            </v:group>
            <v:group style="position:absolute;left:1146;top:546;width:716;height:2" coordorigin="1146,546" coordsize="716,2">
              <v:shape style="position:absolute;left:1146;top:546;width:716;height:2" coordorigin="1146,546" coordsize="716,0" path="m1146,546l1862,546e" filled="f" stroked="t" strokeweight=".477497pt" strokecolor="#2F2F2F">
                <v:path arrowok="t"/>
              </v:shape>
            </v:group>
            <v:group style="position:absolute;left:2495;top:536;width:2;height:1541" coordorigin="2495,536" coordsize="2,1541">
              <v:shape style="position:absolute;left:2495;top:536;width:2;height:1541" coordorigin="2495,536" coordsize="0,1541" path="m2495,2077l2495,536e" filled="f" stroked="t" strokeweight=".716246pt" strokecolor="#4F4F4F">
                <v:path arrowok="t"/>
              </v:shape>
            </v:group>
            <v:group style="position:absolute;left:6957;top:555;width:1595;height:2" coordorigin="6957,555" coordsize="1595,2">
              <v:shape style="position:absolute;left:6957;top:555;width:1595;height:2" coordorigin="6957,555" coordsize="1595,0" path="m6957,555l8552,555e" filled="f" stroked="t" strokeweight=".954994pt" strokecolor="#646464">
                <v:path arrowok="t"/>
              </v:shape>
            </v:group>
            <v:group style="position:absolute;left:8662;top:555;width:626;height:2" coordorigin="8662,555" coordsize="626,2">
              <v:shape style="position:absolute;left:8662;top:555;width:626;height:2" coordorigin="8662,555" coordsize="626,0" path="m8662,555l9287,555e" filled="f" stroked="t" strokeweight=".477497pt" strokecolor="#3F3F3F">
                <v:path arrowok="t"/>
              </v:shape>
            </v:group>
            <v:group style="position:absolute;left:9261;top:546;width:2;height:1532" coordorigin="9261,546" coordsize="2,1532">
              <v:shape style="position:absolute;left:9261;top:546;width:2;height:1532" coordorigin="9261,546" coordsize="0,1532" path="m9261,2077l9261,546e" filled="f" stroked="t" strokeweight=".954994pt" strokecolor="#5B5B5B">
                <v:path arrowok="t"/>
              </v:shape>
            </v:group>
            <v:group style="position:absolute;left:9216;top:558;width:2397;height:2" coordorigin="9216,558" coordsize="2397,2">
              <v:shape style="position:absolute;left:9216;top:558;width:2397;height:2" coordorigin="9216,558" coordsize="2397,0" path="m9216,558l11613,558e" filled="f" stroked="t" strokeweight=".716246pt" strokecolor="#545454">
                <v:path arrowok="t"/>
              </v:shape>
            </v:group>
            <v:group style="position:absolute;left:11610;top:546;width:2;height:2503" coordorigin="11610,546" coordsize="2,2503">
              <v:shape style="position:absolute;left:11610;top:546;width:2;height:2503" coordorigin="11610,546" coordsize="0,2503" path="m11610,3049l11610,546e" filled="f" stroked="t" strokeweight=".954994pt" strokecolor="#5B5B5B">
                <v:path arrowok="t"/>
              </v:shape>
            </v:group>
            <v:group style="position:absolute;left:2493;top:1216;width:2;height:397" coordorigin="2493,1216" coordsize="2,397">
              <v:shape style="position:absolute;left:2493;top:1216;width:2;height:397" coordorigin="2493,1216" coordsize="0,397" path="m2493,1613l2493,1216e" filled="f" stroked="t" strokeweight=".477497pt" strokecolor="#232323">
                <v:path arrowok="t"/>
              </v:shape>
            </v:group>
            <v:group style="position:absolute;left:463;top:2025;width:2;height:325" coordorigin="463,2025" coordsize="2,325">
              <v:shape style="position:absolute;left:463;top:2025;width:2;height:325" coordorigin="463,2025" coordsize="0,325" path="m463,2350l463,2025e" filled="f" stroked="t" strokeweight=".477497pt" strokecolor="#343434">
                <v:path arrowok="t"/>
              </v:shape>
            </v:group>
            <v:group style="position:absolute;left:463;top:2278;width:2;height:292" coordorigin="463,2278" coordsize="2,292">
              <v:shape style="position:absolute;left:463;top:2278;width:2;height:292" coordorigin="463,2278" coordsize="0,292" path="m463,2570l463,2278e" filled="f" stroked="t" strokeweight=".477497pt" strokecolor="#1F1F1F">
                <v:path arrowok="t"/>
              </v:shape>
            </v:group>
            <v:group style="position:absolute;left:449;top:2786;width:11173;height:2" coordorigin="449,2786" coordsize="11173,2">
              <v:shape style="position:absolute;left:449;top:2786;width:11173;height:2" coordorigin="449,2786" coordsize="11173,0" path="m449,2786l11622,2786e" filled="f" stroked="t" strokeweight=".716246pt" strokecolor="#606060">
                <v:path arrowok="t"/>
              </v:shape>
            </v:group>
            <v:group style="position:absolute;left:458;top:2498;width:2;height:325" coordorigin="458,2498" coordsize="2,325">
              <v:shape style="position:absolute;left:458;top:2498;width:2;height:325" coordorigin="458,2498" coordsize="0,325" path="m458,2824l458,2498e" filled="f" stroked="t" strokeweight=".716246pt" strokecolor="#4B4B4B">
                <v:path arrowok="t"/>
              </v:shape>
            </v:group>
            <v:group style="position:absolute;left:6489;top:2783;width:463;height:2" coordorigin="6489,2783" coordsize="463,2">
              <v:shape style="position:absolute;left:6489;top:2783;width:463;height:2" coordorigin="6489,2783" coordsize="463,0" path="m6489,2783l6952,2783e" filled="f" stroked="t" strokeweight=".477497pt" strokecolor="#545454">
                <v:path arrowok="t"/>
              </v:shape>
            </v:group>
            <v:group style="position:absolute;left:8447;top:2786;width:272;height:2" coordorigin="8447,2786" coordsize="272,2">
              <v:shape style="position:absolute;left:8447;top:2786;width:272;height:2" coordorigin="8447,2786" coordsize="272,0" path="m8447,2786l8719,2786e" filled="f" stroked="t" strokeweight=".477497pt" strokecolor="#2F2F2F">
                <v:path arrowok="t"/>
              </v:shape>
            </v:group>
            <v:group style="position:absolute;left:449;top:3020;width:5639;height:2" coordorigin="449,3020" coordsize="5639,2">
              <v:shape style="position:absolute;left:449;top:3020;width:5639;height:2" coordorigin="449,3020" coordsize="5639,0" path="m449,3020l6088,3020e" filled="f" stroked="t" strokeweight=".716246pt" strokecolor="#5B5B5B">
                <v:path arrowok="t"/>
              </v:shape>
            </v:group>
            <v:group style="position:absolute;left:461;top:2623;width:2;height:895" coordorigin="461,2623" coordsize="2,895">
              <v:shape style="position:absolute;left:461;top:2623;width:2;height:895" coordorigin="461,2623" coordsize="0,895" path="m461,3518l461,2623e" filled="f" stroked="t" strokeweight=".954994pt" strokecolor="#606060">
                <v:path arrowok="t"/>
              </v:shape>
            </v:group>
            <v:group style="position:absolute;left:5964;top:3025;width:583;height:2" coordorigin="5964,3025" coordsize="583,2">
              <v:shape style="position:absolute;left:5964;top:3025;width:583;height:2" coordorigin="5964,3025" coordsize="583,0" path="m5964,3025l6546,3025e" filled="f" stroked="t" strokeweight=".477497pt" strokecolor="#3F3F3F">
                <v:path arrowok="t"/>
              </v:shape>
            </v:group>
            <v:group style="position:absolute;left:6489;top:3023;width:2015;height:2" coordorigin="6489,3023" coordsize="2015,2">
              <v:shape style="position:absolute;left:6489;top:3023;width:2015;height:2" coordorigin="6489,3023" coordsize="2015,0" path="m6489,3023l8504,3023e" filled="f" stroked="t" strokeweight=".954994pt" strokecolor="#606060">
                <v:path arrowok="t"/>
              </v:shape>
            </v:group>
            <v:group style="position:absolute;left:8447;top:3025;width:272;height:2" coordorigin="8447,3025" coordsize="272,2">
              <v:shape style="position:absolute;left:8447;top:3025;width:272;height:2" coordorigin="8447,3025" coordsize="272,0" path="m8447,3025l8719,3025e" filled="f" stroked="t" strokeweight=".477497pt" strokecolor="#2B2B2B">
                <v:path arrowok="t"/>
              </v:shape>
            </v:group>
            <v:group style="position:absolute;left:8662;top:3027;width:2956;height:2" coordorigin="8662,3027" coordsize="2956,2">
              <v:shape style="position:absolute;left:8662;top:3027;width:2956;height:2" coordorigin="8662,3027" coordsize="2956,0" path="m8662,3027l11618,3027e" filled="f" stroked="t" strokeweight=".716246pt" strokecolor="#575757">
                <v:path arrowok="t"/>
              </v:shape>
            </v:group>
            <v:group style="position:absolute;left:454;top:3264;width:11164;height:2" coordorigin="454,3264" coordsize="11164,2">
              <v:shape style="position:absolute;left:454;top:3264;width:11164;height:2" coordorigin="454,3264" coordsize="11164,0" path="m454,3264l11618,3264e" filled="f" stroked="t" strokeweight=".716246pt" strokecolor="#545454">
                <v:path arrowok="t"/>
              </v:shape>
            </v:group>
            <v:group style="position:absolute;left:11613;top:2977;width:2;height:1063" coordorigin="11613,2977" coordsize="2,1063">
              <v:shape style="position:absolute;left:11613;top:2977;width:2;height:1063" coordorigin="11613,2977" coordsize="0,1063" path="m11613,4040l11613,2977e" filled="f" stroked="t" strokeweight=".477497pt" strokecolor="#383838">
                <v:path arrowok="t"/>
              </v:shape>
            </v:group>
            <v:group style="position:absolute;left:3989;top:3250;width:2;height:775" coordorigin="3989,3250" coordsize="2,775">
              <v:shape style="position:absolute;left:3989;top:3250;width:2;height:775" coordorigin="3989,3250" coordsize="0,775" path="m3989,4025l3989,3250e" filled="f" stroked="t" strokeweight=".954994pt" strokecolor="#343434">
                <v:path arrowok="t"/>
              </v:shape>
            </v:group>
            <v:group style="position:absolute;left:7091;top:3255;width:2;height:766" coordorigin="7091,3255" coordsize="2,766">
              <v:shape style="position:absolute;left:7091;top:3255;width:2;height:766" coordorigin="7091,3255" coordsize="0,766" path="m7091,4021l7091,3255e" filled="f" stroked="t" strokeweight=".954994pt" strokecolor="#4F4F4F">
                <v:path arrowok="t"/>
              </v:shape>
            </v:group>
            <v:group style="position:absolute;left:7072;top:3690;width:1404;height:2" coordorigin="7072,3690" coordsize="1404,2">
              <v:shape style="position:absolute;left:7072;top:3690;width:1404;height:2" coordorigin="7072,3690" coordsize="1404,0" path="m7072,3690l8476,3690e" filled="f" stroked="t" strokeweight=".238749pt" strokecolor="#4F4F4F">
                <v:path arrowok="t"/>
              </v:shape>
            </v:group>
            <v:group style="position:absolute;left:458;top:3461;width:2;height:579" coordorigin="458,3461" coordsize="2,579">
              <v:shape style="position:absolute;left:458;top:3461;width:2;height:579" coordorigin="458,3461" coordsize="0,579" path="m458,4040l458,3461e" filled="f" stroked="t" strokeweight=".477497pt" strokecolor="#1F1F1F">
                <v:path arrowok="t"/>
              </v:shape>
            </v:group>
            <v:group style="position:absolute;left:3982;top:3461;width:2;height:565" coordorigin="3982,3461" coordsize="2,565">
              <v:shape style="position:absolute;left:3982;top:3461;width:2;height:565" coordorigin="3982,3461" coordsize="0,565" path="m3982,4025l3982,3461e" filled="f" stroked="t" strokeweight=".716246pt" strokecolor="#232323">
                <v:path arrowok="t"/>
              </v:shape>
            </v:group>
            <v:group style="position:absolute;left:3978;top:3685;width:2569;height:2" coordorigin="3978,3685" coordsize="2569,2">
              <v:shape style="position:absolute;left:3978;top:3685;width:2569;height:2" coordorigin="3978,3685" coordsize="2569,0" path="m3978,3685l6546,3685e" filled="f" stroked="t" strokeweight=".716246pt" strokecolor="#646464">
                <v:path arrowok="t"/>
              </v:shape>
            </v:group>
            <v:group style="position:absolute;left:6422;top:3683;width:678;height:2" coordorigin="6422,3683" coordsize="678,2">
              <v:shape style="position:absolute;left:6422;top:3683;width:678;height:2" coordorigin="6422,3683" coordsize="678,0" path="m6422,3683l7100,3683e" filled="f" stroked="t" strokeweight=".477497pt" strokecolor="#939393">
                <v:path arrowok="t"/>
              </v:shape>
            </v:group>
            <v:group style="position:absolute;left:8476;top:3690;width:2383;height:2" coordorigin="8476,3690" coordsize="2383,2">
              <v:shape style="position:absolute;left:8476;top:3690;width:2383;height:2" coordorigin="8476,3690" coordsize="2383,0" path="m8476,3690l10858,3690e" filled="f" stroked="t" strokeweight=".238749pt" strokecolor="#000000">
                <v:path arrowok="t"/>
              </v:shape>
            </v:group>
            <v:group style="position:absolute;left:10858;top:3690;width:759;height:2" coordorigin="10858,3690" coordsize="759,2">
              <v:shape style="position:absolute;left:10858;top:3690;width:759;height:2" coordorigin="10858,3690" coordsize="759,0" path="m10858,3690l11618,3690e" filled="f" stroked="t" strokeweight=".238749pt" strokecolor="#282828">
                <v:path arrowok="t"/>
              </v:shape>
            </v:group>
            <v:group style="position:absolute;left:454;top:4016;width:1409;height:2" coordorigin="454,4016" coordsize="1409,2">
              <v:shape style="position:absolute;left:454;top:4016;width:1409;height:2" coordorigin="454,4016" coordsize="1409,0" path="m454,4016l1862,4016e" filled="f" stroked="t" strokeweight=".954994pt" strokecolor="#5B5B5B">
                <v:path arrowok="t"/>
              </v:shape>
            </v:group>
            <v:group style="position:absolute;left:1805;top:4016;width:286;height:2" coordorigin="1805,4016" coordsize="286,2">
              <v:shape style="position:absolute;left:1805;top:4016;width:286;height:2" coordorigin="1805,4016" coordsize="286,0" path="m1805,4016l2091,4016e" filled="f" stroked="t" strokeweight=".477497pt" strokecolor="#444444">
                <v:path arrowok="t"/>
              </v:shape>
            </v:group>
            <v:group style="position:absolute;left:2034;top:4016;width:477;height:2" coordorigin="2034,4016" coordsize="477,2">
              <v:shape style="position:absolute;left:2034;top:4016;width:477;height:2" coordorigin="2034,4016" coordsize="477,0" path="m2034,4016l2512,4016e" filled="f" stroked="t" strokeweight=".477497pt" strokecolor="#2F2F2F">
                <v:path arrowok="t"/>
              </v:shape>
            </v:group>
            <v:group style="position:absolute;left:2454;top:4016;width:506;height:2" coordorigin="2454,4016" coordsize="506,2">
              <v:shape style="position:absolute;left:2454;top:4016;width:506;height:2" coordorigin="2454,4016" coordsize="506,0" path="m2454,4016l2960,4016e" filled="f" stroked="t" strokeweight=".477497pt" strokecolor="#444444">
                <v:path arrowok="t"/>
              </v:shape>
            </v:group>
            <v:group style="position:absolute;left:2851;top:4016;width:1170;height:2" coordorigin="2851,4016" coordsize="1170,2">
              <v:shape style="position:absolute;left:2851;top:4016;width:1170;height:2" coordorigin="2851,4016" coordsize="1170,0" path="m2851,4016l4021,4016e" filled="f" stroked="t" strokeweight=".954994pt" strokecolor="#646464">
                <v:path arrowok="t"/>
              </v:shape>
            </v:group>
            <v:group style="position:absolute;left:2851;top:4006;width:3252;height:2" coordorigin="2851,4006" coordsize="3252,2">
              <v:shape style="position:absolute;left:2851;top:4006;width:3252;height:2" coordorigin="2851,4006" coordsize="3252,0" path="m2851,4006l6102,4006e" filled="f" stroked="t" strokeweight="1.432491pt" strokecolor="#606060">
                <v:path arrowok="t"/>
              </v:shape>
            </v:group>
            <v:group style="position:absolute;left:5993;top:4001;width:525;height:2" coordorigin="5993,4001" coordsize="525,2">
              <v:shape style="position:absolute;left:5993;top:4001;width:525;height:2" coordorigin="5993,4001" coordsize="525,0" path="m5993,4001l6518,4001e" filled="f" stroked="t" strokeweight=".716246pt" strokecolor="#8C8C8C">
                <v:path arrowok="t"/>
              </v:shape>
            </v:group>
            <v:group style="position:absolute;left:6518;top:4001;width:406;height:2" coordorigin="6518,4001" coordsize="406,2">
              <v:shape style="position:absolute;left:6518;top:4001;width:406;height:2" coordorigin="6518,4001" coordsize="406,0" path="m6518,4001l6924,4001e" filled="f" stroked="t" strokeweight=".238749pt" strokecolor="#000000">
                <v:path arrowok="t"/>
              </v:shape>
            </v:group>
            <v:group style="position:absolute;left:6924;top:4001;width:162;height:2" coordorigin="6924,4001" coordsize="162,2">
              <v:shape style="position:absolute;left:6924;top:4001;width:162;height:2" coordorigin="6924,4001" coordsize="162,0" path="m6924,4001l7086,4001e" filled="f" stroked="t" strokeweight=".238749pt" strokecolor="#444444">
                <v:path arrowok="t"/>
              </v:shape>
            </v:group>
            <v:group style="position:absolute;left:7043;top:4023;width:4579;height:2" coordorigin="7043,4023" coordsize="4579,2">
              <v:shape style="position:absolute;left:7043;top:4023;width:4579;height:2" coordorigin="7043,4023" coordsize="4579,0" path="m7043,4023l11622,4023e" filled="f" stroked="t" strokeweight=".716246pt" strokecolor="#545454">
                <v:path arrowok="t"/>
              </v:shape>
            </v:group>
            <v:group style="position:absolute;left:458;top:3968;width:2;height:364" coordorigin="458,3968" coordsize="2,364">
              <v:shape style="position:absolute;left:458;top:3968;width:2;height:364" coordorigin="458,3968" coordsize="0,364" path="m458,4332l458,3968e" filled="f" stroked="t" strokeweight=".477497pt" strokecolor="#3B3B3B">
                <v:path arrowok="t"/>
              </v:shape>
            </v:group>
            <v:group style="position:absolute;left:454;top:4301;width:10433;height:2" coordorigin="454,4301" coordsize="10433,2">
              <v:shape style="position:absolute;left:454;top:4301;width:10433;height:2" coordorigin="454,4301" coordsize="10433,0" path="m454,4301l10887,4301e" filled="f" stroked="t" strokeweight=".716246pt" strokecolor="#575757">
                <v:path arrowok="t"/>
              </v:shape>
            </v:group>
            <v:group style="position:absolute;left:2502;top:4011;width:2;height:10329" coordorigin="2502,4011" coordsize="2,10329">
              <v:shape style="position:absolute;left:2502;top:4011;width:2;height:10329" coordorigin="2502,4011" coordsize="0,10329" path="m2502,14340l2502,4011e" filled="f" stroked="t" strokeweight=".716246pt" strokecolor="#4B4B4B">
                <v:path arrowok="t"/>
              </v:shape>
            </v:group>
            <v:group style="position:absolute;left:10830;top:4308;width:793;height:2" coordorigin="10830,4308" coordsize="793,2">
              <v:shape style="position:absolute;left:10830;top:4308;width:793;height:2" coordorigin="10830,4308" coordsize="793,0" path="m10830,4308l11622,4308e" filled="f" stroked="t" strokeweight=".477497pt" strokecolor="#383838">
                <v:path arrowok="t"/>
              </v:shape>
            </v:group>
            <v:group style="position:absolute;left:461;top:4260;width:2;height:1876" coordorigin="461,4260" coordsize="2,1876">
              <v:shape style="position:absolute;left:461;top:4260;width:2;height:1876" coordorigin="461,4260" coordsize="0,1876" path="m461,6136l461,4260e" filled="f" stroked="t" strokeweight=".954994pt" strokecolor="#5B5B5B">
                <v:path arrowok="t"/>
              </v:shape>
            </v:group>
            <v:group style="position:absolute;left:2488;top:4540;width:4465;height:2" coordorigin="2488,4540" coordsize="4465,2">
              <v:shape style="position:absolute;left:2488;top:4540;width:4465;height:2" coordorigin="2488,4540" coordsize="4465,0" path="m2488,4540l6952,4540e" filled="f" stroked="t" strokeweight=".716246pt" strokecolor="#575757">
                <v:path arrowok="t"/>
              </v:shape>
            </v:group>
            <v:group style="position:absolute;left:6895;top:4542;width:1060;height:2" coordorigin="6895,4542" coordsize="1060,2">
              <v:shape style="position:absolute;left:6895;top:4542;width:1060;height:2" coordorigin="6895,4542" coordsize="1060,0" path="m6895,4542l7955,4542e" filled="f" stroked="t" strokeweight=".477497pt" strokecolor="#343434">
                <v:path arrowok="t"/>
              </v:shape>
            </v:group>
            <v:group style="position:absolute;left:7898;top:4545;width:2989;height:2" coordorigin="7898,4545" coordsize="2989,2">
              <v:shape style="position:absolute;left:7898;top:4545;width:2989;height:2" coordorigin="7898,4545" coordsize="2989,0" path="m7898,4545l10887,4545e" filled="f" stroked="t" strokeweight=".954994pt" strokecolor="#575757">
                <v:path arrowok="t"/>
              </v:shape>
            </v:group>
            <v:group style="position:absolute;left:10830;top:4547;width:793;height:2" coordorigin="10830,4547" coordsize="793,2">
              <v:shape style="position:absolute;left:10830;top:4547;width:793;height:2" coordorigin="10830,4547" coordsize="793,0" path="m10830,4547l11622,4547e" filled="f" stroked="t" strokeweight=".477497pt" strokecolor="#3F3F3F">
                <v:path arrowok="t"/>
              </v:shape>
            </v:group>
            <v:group style="position:absolute;left:11618;top:3968;width:2;height:4150" coordorigin="11618,3968" coordsize="2,4150">
              <v:shape style="position:absolute;left:11618;top:3968;width:2;height:4150" coordorigin="11618,3968" coordsize="0,4150" path="m11618,8118l11618,3968e" filled="f" stroked="t" strokeweight=".954994pt" strokecolor="#606060">
                <v:path arrowok="t"/>
              </v:shape>
            </v:group>
            <v:group style="position:absolute;left:2497;top:4289;width:2;height:3800" coordorigin="2497,4289" coordsize="2,3800">
              <v:shape style="position:absolute;left:2497;top:4289;width:2;height:3800" coordorigin="2497,4289" coordsize="0,3800" path="m2497,8089l2497,4289e" filled="f" stroked="t" strokeweight=".477497pt" strokecolor="#444444">
                <v:path arrowok="t"/>
              </v:shape>
            </v:group>
            <v:group style="position:absolute;left:5047;top:4537;width:2;height:263" coordorigin="5047,4537" coordsize="2,263">
              <v:shape style="position:absolute;left:5047;top:4537;width:2;height:263" coordorigin="5047,4537" coordsize="0,263" path="m5047,4801l5047,4537e" filled="f" stroked="t" strokeweight=".477497pt" strokecolor="#444444">
                <v:path arrowok="t"/>
              </v:shape>
            </v:group>
            <v:group style="position:absolute;left:7946;top:4533;width:2;height:512" coordorigin="7946,4533" coordsize="2,512">
              <v:shape style="position:absolute;left:7946;top:4533;width:2;height:512" coordorigin="7946,4533" coordsize="0,512" path="m7946,5045l7946,4533e" filled="f" stroked="t" strokeweight=".954994pt" strokecolor="#575757">
                <v:path arrowok="t"/>
              </v:shape>
            </v:group>
            <v:group style="position:absolute;left:5045;top:4743;width:2;height:1986" coordorigin="5045,4743" coordsize="2,1986">
              <v:shape style="position:absolute;left:5045;top:4743;width:2;height:1986" coordorigin="5045,4743" coordsize="0,1986" path="m5045,6730l5045,4743e" filled="f" stroked="t" strokeweight=".954994pt" strokecolor="#575757">
                <v:path arrowok="t"/>
              </v:shape>
            </v:group>
            <v:group style="position:absolute;left:5042;top:5035;width:731;height:2" coordorigin="5042,5035" coordsize="731,2">
              <v:shape style="position:absolute;left:5042;top:5035;width:731;height:2" coordorigin="5042,5035" coordsize="731,0" path="m5042,5035l5773,5035e" filled="f" stroked="t" strokeweight=".716246pt" strokecolor="#676767">
                <v:path arrowok="t"/>
              </v:shape>
            </v:group>
            <v:group style="position:absolute;left:5716;top:5035;width:831;height:2" coordorigin="5716,5035" coordsize="831,2">
              <v:shape style="position:absolute;left:5716;top:5035;width:831;height:2" coordorigin="5716,5035" coordsize="831,0" path="m5716,5035l6546,5035e" filled="f" stroked="t" strokeweight=".477497pt" strokecolor="#3F3F3F">
                <v:path arrowok="t"/>
              </v:shape>
            </v:group>
            <v:group style="position:absolute;left:6489;top:5035;width:1552;height:2" coordorigin="6489,5035" coordsize="1552,2">
              <v:shape style="position:absolute;left:6489;top:5035;width:1552;height:2" coordorigin="6489,5035" coordsize="1552,0" path="m6489,5035l8041,5035e" filled="f" stroked="t" strokeweight=".954994pt" strokecolor="#707070">
                <v:path arrowok="t"/>
              </v:shape>
            </v:group>
            <v:group style="position:absolute;left:7893;top:5035;width:611;height:2" coordorigin="7893,5035" coordsize="611,2">
              <v:shape style="position:absolute;left:7893;top:5035;width:611;height:2" coordorigin="7893,5035" coordsize="611,0" path="m7893,5035l8504,5035e" filled="f" stroked="t" strokeweight=".477497pt" strokecolor="#4F4F4F">
                <v:path arrowok="t"/>
              </v:shape>
            </v:group>
            <v:group style="position:absolute;left:8447;top:5035;width:272;height:2" coordorigin="8447,5035" coordsize="272,2">
              <v:shape style="position:absolute;left:8447;top:5035;width:272;height:2" coordorigin="8447,5035" coordsize="272,0" path="m8447,5035l8719,5035e" filled="f" stroked="t" strokeweight=".477497pt" strokecolor="#343434">
                <v:path arrowok="t"/>
              </v:shape>
            </v:group>
            <v:group style="position:absolute;left:8662;top:5035;width:616;height:2" coordorigin="8662,5035" coordsize="616,2">
              <v:shape style="position:absolute;left:8662;top:5035;width:616;height:2" coordorigin="8662,5035" coordsize="616,0" path="m8662,5035l9278,5035e" filled="f" stroked="t" strokeweight=".477497pt" strokecolor="#575757">
                <v:path arrowok="t"/>
              </v:shape>
            </v:group>
            <v:group style="position:absolute;left:9106;top:5038;width:2516;height:2" coordorigin="9106,5038" coordsize="2516,2">
              <v:shape style="position:absolute;left:9106;top:5038;width:2516;height:2" coordorigin="9106,5038" coordsize="2516,0" path="m9106,5038l11622,5038e" filled="f" stroked="t" strokeweight=".954994pt" strokecolor="#676767">
                <v:path arrowok="t"/>
              </v:shape>
            </v:group>
            <v:group style="position:absolute;left:2497;top:4992;width:2;height:560" coordorigin="2497,4992" coordsize="2,560">
              <v:shape style="position:absolute;left:2497;top:4992;width:2;height:560" coordorigin="2497,4992" coordsize="0,560" path="m2497,5552l2497,4992e" filled="f" stroked="t" strokeweight=".477497pt" strokecolor="#282828">
                <v:path arrowok="t"/>
              </v:shape>
            </v:group>
            <v:group style="position:absolute;left:5042;top:5284;width:6585;height:2" coordorigin="5042,5284" coordsize="6585,2">
              <v:shape style="position:absolute;left:5042;top:5284;width:6585;height:2" coordorigin="5042,5284" coordsize="6585,0" path="m5042,5284l11627,5284e" filled="f" stroked="t" strokeweight=".716246pt" strokecolor="#606060">
                <v:path arrowok="t"/>
              </v:shape>
            </v:group>
            <v:group style="position:absolute;left:8447;top:5284;width:272;height:2" coordorigin="8447,5284" coordsize="272,2">
              <v:shape style="position:absolute;left:8447;top:5284;width:272;height:2" coordorigin="8447,5284" coordsize="272,0" path="m8447,5284l8719,5284e" filled="f" stroked="t" strokeweight=".477497pt" strokecolor="#2F2F2F">
                <v:path arrowok="t"/>
              </v:shape>
            </v:group>
            <v:group style="position:absolute;left:5042;top:5533;width:2913;height:2" coordorigin="5042,5533" coordsize="2913,2">
              <v:shape style="position:absolute;left:5042;top:5533;width:2913;height:2" coordorigin="5042,5533" coordsize="2913,0" path="m5042,5533l7955,5533e" filled="f" stroked="t" strokeweight=".716246pt" strokecolor="#575757">
                <v:path arrowok="t"/>
              </v:shape>
            </v:group>
            <v:group style="position:absolute;left:7898;top:5533;width:606;height:2" coordorigin="7898,5533" coordsize="606,2">
              <v:shape style="position:absolute;left:7898;top:5533;width:606;height:2" coordorigin="7898,5533" coordsize="606,0" path="m7898,5533l8504,5533e" filled="f" stroked="t" strokeweight=".477497pt" strokecolor="#3F3F3F">
                <v:path arrowok="t"/>
              </v:shape>
            </v:group>
            <v:group style="position:absolute;left:8447;top:5538;width:3180;height:2" coordorigin="8447,5538" coordsize="3180,2">
              <v:shape style="position:absolute;left:8447;top:5538;width:3180;height:2" coordorigin="8447,5538" coordsize="3180,0" path="m8447,5538l11627,5538e" filled="f" stroked="t" strokeweight=".716246pt" strokecolor="#5B5B5B">
                <v:path arrowok="t"/>
              </v:shape>
            </v:group>
            <v:group style="position:absolute;left:2488;top:5775;width:1518;height:2" coordorigin="2488,5775" coordsize="1518,2">
              <v:shape style="position:absolute;left:2488;top:5775;width:1518;height:2" coordorigin="2488,5775" coordsize="1518,0" path="m2488,5775l4006,5775e" filled="f" stroked="t" strokeweight=".477497pt" strokecolor="#484848">
                <v:path arrowok="t"/>
              </v:shape>
            </v:group>
            <v:group style="position:absolute;left:3949;top:5775;width:7678;height:2" coordorigin="3949,5775" coordsize="7678,2">
              <v:shape style="position:absolute;left:3949;top:5775;width:7678;height:2" coordorigin="3949,5775" coordsize="7678,0" path="m3949,5775l11627,5775e" filled="f" stroked="t" strokeweight=".716246pt" strokecolor="#606060">
                <v:path arrowok="t"/>
              </v:shape>
            </v:group>
            <v:group style="position:absolute;left:7898;top:5772;width:606;height:2" coordorigin="7898,5772" coordsize="606,2">
              <v:shape style="position:absolute;left:7898;top:5772;width:606;height:2" coordorigin="7898,5772" coordsize="606,0" path="m7898,5772l8504,5772e" filled="f" stroked="t" strokeweight=".477497pt" strokecolor="#444444">
                <v:path arrowok="t"/>
              </v:shape>
            </v:group>
            <v:group style="position:absolute;left:454;top:6016;width:1409;height:2" coordorigin="454,6016" coordsize="1409,2">
              <v:shape style="position:absolute;left:454;top:6016;width:1409;height:2" coordorigin="454,6016" coordsize="1409,0" path="m454,6016l1862,6016e" filled="f" stroked="t" strokeweight=".954994pt" strokecolor="#676767">
                <v:path arrowok="t"/>
              </v:shape>
            </v:group>
            <v:group style="position:absolute;left:458;top:5734;width:2;height:402" coordorigin="458,5734" coordsize="2,402">
              <v:shape style="position:absolute;left:458;top:5734;width:2;height:402" coordorigin="458,5734" coordsize="0,402" path="m458,6136l458,5734e" filled="f" stroked="t" strokeweight=".477497pt" strokecolor="#343434">
                <v:path arrowok="t"/>
              </v:shape>
            </v:group>
            <v:group style="position:absolute;left:1805;top:6016;width:286;height:2" coordorigin="1805,6016" coordsize="286,2">
              <v:shape style="position:absolute;left:1805;top:6016;width:286;height:2" coordorigin="1805,6016" coordsize="286,0" path="m1805,6016l2091,6016e" filled="f" stroked="t" strokeweight=".477497pt" strokecolor="#4B4B4B">
                <v:path arrowok="t"/>
              </v:shape>
            </v:group>
            <v:group style="position:absolute;left:2034;top:6016;width:487;height:2" coordorigin="2034,6016" coordsize="487,2">
              <v:shape style="position:absolute;left:2034;top:6016;width:487;height:2" coordorigin="2034,6016" coordsize="487,0" path="m2034,6016l2521,6016e" filled="f" stroked="t" strokeweight=".477497pt" strokecolor="#343434">
                <v:path arrowok="t"/>
              </v:shape>
            </v:group>
            <v:group style="position:absolute;left:2450;top:6016;width:1404;height:2" coordorigin="2450,6016" coordsize="1404,2">
              <v:shape style="position:absolute;left:2450;top:6016;width:1404;height:2" coordorigin="2450,6016" coordsize="1404,0" path="m2450,6016l3853,6016e" filled="f" stroked="t" strokeweight=".716246pt" strokecolor="#545454">
                <v:path arrowok="t"/>
              </v:shape>
            </v:group>
            <v:group style="position:absolute;left:3796;top:6014;width:840;height:2" coordorigin="3796,6014" coordsize="840,2">
              <v:shape style="position:absolute;left:3796;top:6014;width:840;height:2" coordorigin="3796,6014" coordsize="840,0" path="m3796,6014l4636,6014e" filled="f" stroked="t" strokeweight=".954994pt" strokecolor="#676767">
                <v:path arrowok="t"/>
              </v:shape>
            </v:group>
            <v:group style="position:absolute;left:4579;top:6016;width:492;height:2" coordorigin="4579,6016" coordsize="492,2">
              <v:shape style="position:absolute;left:4579;top:6016;width:492;height:2" coordorigin="4579,6016" coordsize="492,0" path="m4579,6016l5071,6016e" filled="f" stroked="t" strokeweight=".477497pt" strokecolor="#2B2B2B">
                <v:path arrowok="t"/>
              </v:shape>
            </v:group>
            <v:group style="position:absolute;left:4999;top:6016;width:2536;height:2" coordorigin="4999,6016" coordsize="2536,2">
              <v:shape style="position:absolute;left:4999;top:6016;width:2536;height:2" coordorigin="4999,6016" coordsize="2536,0" path="m4999,6016l7535,6016e" filled="f" stroked="t" strokeweight=".716246pt" strokecolor="#545457">
                <v:path arrowok="t"/>
              </v:shape>
            </v:group>
            <v:group style="position:absolute;left:7478;top:6016;width:477;height:2" coordorigin="7478,6016" coordsize="477,2">
              <v:shape style="position:absolute;left:7478;top:6016;width:477;height:2" coordorigin="7478,6016" coordsize="477,0" path="m7478,6016l7955,6016e" filled="f" stroked="t" strokeweight=".477497pt" strokecolor="#3F3F3F">
                <v:path arrowok="t"/>
              </v:shape>
            </v:group>
            <v:group style="position:absolute;left:7898;top:6016;width:2989;height:2" coordorigin="7898,6016" coordsize="2989,2">
              <v:shape style="position:absolute;left:7898;top:6016;width:2989;height:2" coordorigin="7898,6016" coordsize="2989,0" path="m7898,6016l10887,6016e" filled="f" stroked="t" strokeweight=".716246pt" strokecolor="#545454">
                <v:path arrowok="t"/>
              </v:shape>
            </v:group>
            <v:group style="position:absolute;left:10830;top:6021;width:797;height:2" coordorigin="10830,6021" coordsize="797,2">
              <v:shape style="position:absolute;left:10830;top:6021;width:797;height:2" coordorigin="10830,6021" coordsize="797,0" path="m10830,6021l11627,6021e" filled="f" stroked="t" strokeweight=".477497pt" strokecolor="#3B3B3B">
                <v:path arrowok="t"/>
              </v:shape>
            </v:group>
            <v:group style="position:absolute;left:7950;top:6007;width:2;height:723" coordorigin="7950,6007" coordsize="2,723">
              <v:shape style="position:absolute;left:7950;top:6007;width:2;height:723" coordorigin="7950,6007" coordsize="0,723" path="m7950,6730l7950,6007e" filled="f" stroked="t" strokeweight=".954994pt" strokecolor="#545454">
                <v:path arrowok="t"/>
              </v:shape>
            </v:group>
            <v:group style="position:absolute;left:2488;top:6488;width:2149;height:2" coordorigin="2488,6488" coordsize="2149,2">
              <v:shape style="position:absolute;left:2488;top:6488;width:2149;height:2" coordorigin="2488,6488" coordsize="2149,0" path="m2488,6488l4636,6488e" filled="f" stroked="t" strokeweight=".954994pt" strokecolor="#676767">
                <v:path arrowok="t"/>
              </v:shape>
            </v:group>
            <v:group style="position:absolute;left:4579;top:6486;width:492;height:2" coordorigin="4579,6486" coordsize="492,2">
              <v:shape style="position:absolute;left:4579;top:6486;width:492;height:2" coordorigin="4579,6486" coordsize="492,0" path="m4579,6486l5071,6486e" filled="f" stroked="t" strokeweight=".477497pt" strokecolor="#343434">
                <v:path arrowok="t"/>
              </v:shape>
            </v:group>
            <v:group style="position:absolute;left:4999;top:6486;width:1953;height:2" coordorigin="4999,6486" coordsize="1953,2">
              <v:shape style="position:absolute;left:4999;top:6486;width:1953;height:2" coordorigin="4999,6486" coordsize="1953,0" path="m4999,6486l6952,6486e" filled="f" stroked="t" strokeweight=".716246pt" strokecolor="#646464">
                <v:path arrowok="t"/>
              </v:shape>
            </v:group>
            <v:group style="position:absolute;left:6895;top:6486;width:1070;height:2" coordorigin="6895,6486" coordsize="1070,2">
              <v:shape style="position:absolute;left:6895;top:6486;width:1070;height:2" coordorigin="6895,6486" coordsize="1070,0" path="m6895,6486l7965,6486e" filled="f" stroked="t" strokeweight=".477497pt" strokecolor="#3B3B3B">
                <v:path arrowok="t"/>
              </v:shape>
            </v:group>
            <v:group style="position:absolute;left:7893;top:6486;width:2994;height:2" coordorigin="7893,6486" coordsize="2994,2">
              <v:shape style="position:absolute;left:7893;top:6486;width:2994;height:2" coordorigin="7893,6486" coordsize="2994,0" path="m7893,6486l10887,6486e" filled="f" stroked="t" strokeweight=".716246pt" strokecolor="#5B5B5B">
                <v:path arrowok="t"/>
              </v:shape>
            </v:group>
            <v:group style="position:absolute;left:10830;top:6490;width:802;height:2" coordorigin="10830,6490" coordsize="802,2">
              <v:shape style="position:absolute;left:10830;top:6490;width:802;height:2" coordorigin="10830,6490" coordsize="802,0" path="m10830,6490l11632,6490e" filled="f" stroked="t" strokeweight=".477497pt" strokecolor="#3B3B3B">
                <v:path arrowok="t"/>
              </v:shape>
            </v:group>
            <v:group style="position:absolute;left:2488;top:6725;width:4465;height:2" coordorigin="2488,6725" coordsize="4465,2">
              <v:shape style="position:absolute;left:2488;top:6725;width:4465;height:2" coordorigin="2488,6725" coordsize="4465,0" path="m2488,6725l6952,6725e" filled="f" stroked="t" strokeweight=".716246pt" strokecolor="#5B5B5B">
                <v:path arrowok="t"/>
              </v:shape>
            </v:group>
            <v:group style="position:absolute;left:6895;top:6725;width:1070;height:2" coordorigin="6895,6725" coordsize="1070,2">
              <v:shape style="position:absolute;left:6895;top:6725;width:1070;height:2" coordorigin="6895,6725" coordsize="1070,0" path="m6895,6725l7965,6725e" filled="f" stroked="t" strokeweight=".477497pt" strokecolor="#343434">
                <v:path arrowok="t"/>
              </v:shape>
            </v:group>
            <v:group style="position:absolute;left:7893;top:6727;width:3739;height:2" coordorigin="7893,6727" coordsize="3739,2">
              <v:shape style="position:absolute;left:7893;top:6727;width:3739;height:2" coordorigin="7893,6727" coordsize="3739,0" path="m7893,6727l11632,6727e" filled="f" stroked="t" strokeweight=".716246pt" strokecolor="#5B5B5B">
                <v:path arrowok="t"/>
              </v:shape>
            </v:group>
            <v:group style="position:absolute;left:458;top:6328;width:2;height:445" coordorigin="458,6328" coordsize="2,445">
              <v:shape style="position:absolute;left:458;top:6328;width:2;height:445" coordorigin="458,6328" coordsize="0,445" path="m458,6773l458,6328e" filled="f" stroked="t" strokeweight=".477497pt" strokecolor="#2B2B2B">
                <v:path arrowok="t"/>
              </v:shape>
            </v:group>
            <v:group style="position:absolute;left:449;top:6964;width:754;height:2" coordorigin="449,6964" coordsize="754,2">
              <v:shape style="position:absolute;left:449;top:6964;width:754;height:2" coordorigin="449,6964" coordsize="754,0" path="m449,6964l1203,6964e" filled="f" stroked="t" strokeweight=".954994pt" strokecolor="#5B5B5B">
                <v:path arrowok="t"/>
              </v:shape>
            </v:group>
            <v:group style="position:absolute;left:458;top:6328;width:2;height:665" coordorigin="458,6328" coordsize="2,665">
              <v:shape style="position:absolute;left:458;top:6328;width:2;height:665" coordorigin="458,6328" coordsize="0,665" path="m458,6993l458,6328e" filled="f" stroked="t" strokeweight=".716246pt" strokecolor="#3B3B3B">
                <v:path arrowok="t"/>
              </v:shape>
            </v:group>
            <v:group style="position:absolute;left:1146;top:6967;width:945;height:2" coordorigin="1146,6967" coordsize="945,2">
              <v:shape style="position:absolute;left:1146;top:6967;width:945;height:2" coordorigin="1146,6967" coordsize="945,0" path="m1146,6967l2091,6967e" filled="f" stroked="t" strokeweight=".716246pt" strokecolor="#444444">
                <v:path arrowok="t"/>
              </v:shape>
            </v:group>
            <v:group style="position:absolute;left:2034;top:6964;width:487;height:2" coordorigin="2034,6964" coordsize="487,2">
              <v:shape style="position:absolute;left:2034;top:6964;width:487;height:2" coordorigin="2034,6964" coordsize="487,0" path="m2034,6964l2521,6964e" filled="f" stroked="t" strokeweight=".477497pt" strokecolor="#2B2B2B">
                <v:path arrowok="t"/>
              </v:shape>
            </v:group>
            <v:group style="position:absolute;left:2500;top:6715;width:2;height:321" coordorigin="2500,6715" coordsize="2,321">
              <v:shape style="position:absolute;left:2500;top:6715;width:2;height:321" coordorigin="2500,6715" coordsize="0,321" path="m2500,7036l2500,6715e" filled="f" stroked="t" strokeweight="1.193743pt" strokecolor="#606060">
                <v:path arrowok="t"/>
              </v:shape>
            </v:group>
            <v:group style="position:absolute;left:2450;top:6962;width:9182;height:2" coordorigin="2450,6962" coordsize="9182,2">
              <v:shape style="position:absolute;left:2450;top:6962;width:9182;height:2" coordorigin="2450,6962" coordsize="9182,0" path="m2450,6962l11632,6962e" filled="f" stroked="t" strokeweight=".716246pt" strokecolor="#545454">
                <v:path arrowok="t"/>
              </v:shape>
            </v:group>
            <v:group style="position:absolute;left:7048;top:6964;width:487;height:2" coordorigin="7048,6964" coordsize="487,2">
              <v:shape style="position:absolute;left:7048;top:6964;width:487;height:2" coordorigin="7048,6964" coordsize="487,0" path="m7048,6964l7535,6964e" filled="f" stroked="t" strokeweight=".477497pt" strokecolor="#282828">
                <v:path arrowok="t"/>
              </v:shape>
            </v:group>
            <v:group style="position:absolute;left:7478;top:6964;width:477;height:2" coordorigin="7478,6964" coordsize="477,2">
              <v:shape style="position:absolute;left:7478;top:6964;width:477;height:2" coordorigin="7478,6964" coordsize="477,0" path="m7478,6964l7955,6964e" filled="f" stroked="t" strokeweight=".477497pt" strokecolor="#3B3B3B">
                <v:path arrowok="t"/>
              </v:shape>
            </v:group>
            <v:group style="position:absolute;left:458;top:6864;width:2;height:1149" coordorigin="458,6864" coordsize="2,1149">
              <v:shape style="position:absolute;left:458;top:6864;width:2;height:1149" coordorigin="458,6864" coordsize="0,1149" path="m458,8012l458,6864e" filled="f" stroked="t" strokeweight=".954994pt" strokecolor="#5B5B5B">
                <v:path arrowok="t"/>
              </v:shape>
            </v:group>
            <v:group style="position:absolute;left:449;top:7436;width:754;height:2" coordorigin="449,7436" coordsize="754,2">
              <v:shape style="position:absolute;left:449;top:7436;width:754;height:2" coordorigin="449,7436" coordsize="754,0" path="m449,7436l1203,7436e" filled="f" stroked="t" strokeweight=".716246pt" strokecolor="#646464">
                <v:path arrowok="t"/>
              </v:shape>
            </v:group>
            <v:group style="position:absolute;left:1146;top:7436;width:1375;height:2" coordorigin="1146,7436" coordsize="1375,2">
              <v:shape style="position:absolute;left:1146;top:7436;width:1375;height:2" coordorigin="1146,7436" coordsize="1375,0" path="m1146,7436l2521,7436e" filled="f" stroked="t" strokeweight=".477497pt" strokecolor="#3F3F3F">
                <v:path arrowok="t"/>
              </v:shape>
            </v:group>
            <v:group style="position:absolute;left:4579;top:7433;width:482;height:2" coordorigin="4579,7433" coordsize="482,2">
              <v:shape style="position:absolute;left:4579;top:7433;width:482;height:2" coordorigin="4579,7433" coordsize="482,0" path="m4579,7433l5061,7433e" filled="f" stroked="t" strokeweight=".477497pt" strokecolor="#343434">
                <v:path arrowok="t"/>
              </v:shape>
            </v:group>
            <v:group style="position:absolute;left:2397;top:7433;width:9235;height:2" coordorigin="2397,7433" coordsize="9235,2">
              <v:shape style="position:absolute;left:2397;top:7433;width:9235;height:2" coordorigin="2397,7433" coordsize="9235,0" path="m2397,7433l11632,7433e" filled="f" stroked="t" strokeweight=".716246pt" strokecolor="#606060">
                <v:path arrowok="t"/>
              </v:shape>
            </v:group>
            <v:group style="position:absolute;left:6895;top:7433;width:1060;height:2" coordorigin="6895,7433" coordsize="1060,2">
              <v:shape style="position:absolute;left:6895;top:7433;width:1060;height:2" coordorigin="6895,7433" coordsize="1060,0" path="m6895,7433l7955,7433e" filled="f" stroked="t" strokeweight=".477497pt" strokecolor="#3F3F3F">
                <v:path arrowok="t"/>
              </v:shape>
            </v:group>
            <v:group style="position:absolute;left:5054;top:7428;width:2;height:728" coordorigin="5054,7428" coordsize="2,728">
              <v:shape style="position:absolute;left:5054;top:7428;width:2;height:728" coordorigin="5054,7428" coordsize="0,728" path="m5054,8156l5054,7428e" filled="f" stroked="t" strokeweight=".954994pt" strokecolor="#5B5B5B">
                <v:path arrowok="t"/>
              </v:shape>
            </v:group>
            <v:group style="position:absolute;left:5042;top:7675;width:6589;height:2" coordorigin="5042,7675" coordsize="6589,2">
              <v:shape style="position:absolute;left:5042;top:7675;width:6589;height:2" coordorigin="5042,7675" coordsize="6589,0" path="m5042,7675l11632,7675e" filled="f" stroked="t" strokeweight=".716246pt" strokecolor="#5B5B5B">
                <v:path arrowok="t"/>
              </v:shape>
            </v:group>
            <v:group style="position:absolute;left:5042;top:7914;width:2063;height:2" coordorigin="5042,7914" coordsize="2063,2">
              <v:shape style="position:absolute;left:5042;top:7914;width:2063;height:2" coordorigin="5042,7914" coordsize="2063,0" path="m5042,7914l7105,7914e" filled="f" stroked="t" strokeweight=".954994pt" strokecolor="#676767">
                <v:path arrowok="t"/>
              </v:shape>
            </v:group>
            <v:group style="position:absolute;left:7048;top:7909;width:1456;height:2" coordorigin="7048,7909" coordsize="1456,2">
              <v:shape style="position:absolute;left:7048;top:7909;width:1456;height:2" coordorigin="7048,7909" coordsize="1456,0" path="m7048,7909l8504,7909e" filled="f" stroked="t" strokeweight=".477497pt" strokecolor="#484848">
                <v:path arrowok="t"/>
              </v:shape>
            </v:group>
            <v:group style="position:absolute;left:8203;top:7912;width:3428;height:2" coordorigin="8203,7912" coordsize="3428,2">
              <v:shape style="position:absolute;left:8203;top:7912;width:3428;height:2" coordorigin="8203,7912" coordsize="3428,0" path="m8203,7912l11632,7912e" filled="f" stroked="t" strokeweight=".716246pt" strokecolor="#5B5B5B">
                <v:path arrowok="t"/>
              </v:shape>
            </v:group>
            <v:group style="position:absolute;left:454;top:8156;width:1409;height:2" coordorigin="454,8156" coordsize="1409,2">
              <v:shape style="position:absolute;left:454;top:8156;width:1409;height:2" coordorigin="454,8156" coordsize="1409,0" path="m454,8156l1862,8156e" filled="f" stroked="t" strokeweight=".477497pt" strokecolor="#484848">
                <v:path arrowok="t"/>
              </v:shape>
            </v:group>
            <v:group style="position:absolute;left:458;top:7893;width:2;height:2226" coordorigin="458,7893" coordsize="2,2226">
              <v:shape style="position:absolute;left:458;top:7893;width:2;height:2226" coordorigin="458,7893" coordsize="0,2226" path="m458,10118l458,7893e" filled="f" stroked="t" strokeweight=".477497pt" strokecolor="#383838">
                <v:path arrowok="t"/>
              </v:shape>
            </v:group>
            <v:group style="position:absolute;left:1805;top:8154;width:2832;height:2" coordorigin="1805,8154" coordsize="2832,2">
              <v:shape style="position:absolute;left:1805;top:8154;width:2832;height:2" coordorigin="1805,8154" coordsize="2832,0" path="m1805,8154l4636,8154e" filled="f" stroked="t" strokeweight=".954994pt" strokecolor="#676767">
                <v:path arrowok="t"/>
              </v:shape>
            </v:group>
            <v:group style="position:absolute;left:4579;top:8151;width:492;height:2" coordorigin="4579,8151" coordsize="492,2">
              <v:shape style="position:absolute;left:4579;top:8151;width:492;height:2" coordorigin="4579,8151" coordsize="492,0" path="m4579,8151l5071,8151e" filled="f" stroked="t" strokeweight=".477497pt" strokecolor="#343438">
                <v:path arrowok="t"/>
              </v:shape>
            </v:group>
            <v:group style="position:absolute;left:4999;top:8151;width:2106;height:2" coordorigin="4999,8151" coordsize="2106,2">
              <v:shape style="position:absolute;left:4999;top:8151;width:2106;height:2" coordorigin="4999,8151" coordsize="2106,0" path="m4999,8151l7105,8151e" filled="f" stroked="t" strokeweight=".716246pt" strokecolor="#606060">
                <v:path arrowok="t"/>
              </v:shape>
            </v:group>
            <v:group style="position:absolute;left:7048;top:8151;width:487;height:2" coordorigin="7048,8151" coordsize="487,2">
              <v:shape style="position:absolute;left:7048;top:8151;width:487;height:2" coordorigin="7048,8151" coordsize="487,0" path="m7048,8151l7535,8151e" filled="f" stroked="t" strokeweight=".477497pt" strokecolor="#343434">
                <v:path arrowok="t"/>
              </v:shape>
            </v:group>
            <v:group style="position:absolute;left:7478;top:8151;width:477;height:2" coordorigin="7478,8151" coordsize="477,2">
              <v:shape style="position:absolute;left:7478;top:8151;width:477;height:2" coordorigin="7478,8151" coordsize="477,0" path="m7478,8151l7955,8151e" filled="f" stroked="t" strokeweight=".477497pt" strokecolor="#484848">
                <v:path arrowok="t"/>
              </v:shape>
            </v:group>
            <v:group style="position:absolute;left:7898;top:8151;width:3734;height:2" coordorigin="7898,8151" coordsize="3734,2">
              <v:shape style="position:absolute;left:7898;top:8151;width:3734;height:2" coordorigin="7898,8151" coordsize="3734,0" path="m7898,8151l11632,8151e" filled="f" stroked="t" strokeweight=".716246pt" strokecolor="#606060">
                <v:path arrowok="t"/>
              </v:shape>
            </v:group>
            <v:group style="position:absolute;left:11629;top:2565;width:2;height:12885" coordorigin="11629,2565" coordsize="2,12885">
              <v:shape style="position:absolute;left:11629;top:2565;width:2;height:12885" coordorigin="11629,2565" coordsize="0,12885" path="m11629,15450l11629,2565e" filled="f" stroked="t" strokeweight=".477497pt" strokecolor="#4F4F4F">
                <v:path arrowok="t"/>
              </v:shape>
            </v:group>
            <v:group style="position:absolute;left:473;top:8967;width:11159;height:2" coordorigin="473,8967" coordsize="11159,2">
              <v:shape style="position:absolute;left:473;top:8967;width:11159;height:2" coordorigin="473,8967" coordsize="11159,0" path="m473,8967l11632,8967e" filled="f" stroked="t" strokeweight=".716246pt" strokecolor="#575757">
                <v:path arrowok="t"/>
              </v:shape>
            </v:group>
            <v:group style="position:absolute;left:454;top:8970;width:1409;height:2" coordorigin="454,8970" coordsize="1409,2">
              <v:shape style="position:absolute;left:454;top:8970;width:1409;height:2" coordorigin="454,8970" coordsize="1409,0" path="m454,8970l1862,8970e" filled="f" stroked="t" strokeweight=".477497pt" strokecolor="#3B3B3B">
                <v:path arrowok="t"/>
              </v:shape>
            </v:group>
            <v:group style="position:absolute;left:6895;top:8965;width:1060;height:2" coordorigin="6895,8965" coordsize="1060,2">
              <v:shape style="position:absolute;left:6895;top:8965;width:1060;height:2" coordorigin="6895,8965" coordsize="1060,0" path="m6895,8965l7955,8965e" filled="f" stroked="t" strokeweight=".477497pt" strokecolor="#343434">
                <v:path arrowok="t"/>
              </v:shape>
            </v:group>
            <v:group style="position:absolute;left:458;top:9824;width:745;height:2" coordorigin="458,9824" coordsize="745,2">
              <v:shape style="position:absolute;left:458;top:9824;width:745;height:2" coordorigin="458,9824" coordsize="745,0" path="m458,9824l1203,9824e" filled="f" stroked="t" strokeweight=".477497pt" strokecolor="#484848">
                <v:path arrowok="t"/>
              </v:shape>
            </v:group>
            <v:group style="position:absolute;left:468;top:9262;width:2;height:6830" coordorigin="468,9262" coordsize="2,6830">
              <v:shape style="position:absolute;left:468;top:9262;width:2;height:6830" coordorigin="468,9262" coordsize="0,6830" path="m468,16092l468,9262e" filled="f" stroked="t" strokeweight=".477497pt" strokecolor="#484848">
                <v:path arrowok="t"/>
              </v:shape>
            </v:group>
            <v:group style="position:absolute;left:487;top:9822;width:11150;height:2" coordorigin="487,9822" coordsize="11150,2">
              <v:shape style="position:absolute;left:487;top:9822;width:11150;height:2" coordorigin="487,9822" coordsize="11150,0" path="m487,9822l11637,9822e" filled="f" stroked="t" strokeweight=".716246pt" strokecolor="#606060">
                <v:path arrowok="t"/>
              </v:shape>
            </v:group>
            <v:group style="position:absolute;left:458;top:10066;width:1404;height:2" coordorigin="458,10066" coordsize="1404,2">
              <v:shape style="position:absolute;left:458;top:10066;width:1404;height:2" coordorigin="458,10066" coordsize="1404,0" path="m458,10066l1862,10066e" filled="f" stroked="t" strokeweight=".716246pt" strokecolor="#606060">
                <v:path arrowok="t"/>
              </v:shape>
            </v:group>
            <v:group style="position:absolute;left:1805;top:10063;width:2048;height:2" coordorigin="1805,10063" coordsize="2048,2">
              <v:shape style="position:absolute;left:1805;top:10063;width:2048;height:2" coordorigin="1805,10063" coordsize="2048,0" path="m1805,10063l3853,10063e" filled="f" stroked="t" strokeweight=".477497pt" strokecolor="#3F3F3F">
                <v:path arrowok="t"/>
              </v:shape>
            </v:group>
            <v:group style="position:absolute;left:3858;top:10063;width:1757;height:2" coordorigin="3858,10063" coordsize="1757,2">
              <v:shape style="position:absolute;left:3858;top:10063;width:1757;height:2" coordorigin="3858,10063" coordsize="1757,0" path="m3858,10063l5615,10063e" filled="f" stroked="t" strokeweight=".954994pt" strokecolor="#6B6B6B">
                <v:path arrowok="t"/>
              </v:shape>
            </v:group>
            <v:group style="position:absolute;left:5716;top:10061;width:831;height:2" coordorigin="5716,10061" coordsize="831,2">
              <v:shape style="position:absolute;left:5716;top:10061;width:831;height:2" coordorigin="5716,10061" coordsize="831,0" path="m5716,10061l6546,10061e" filled="f" stroked="t" strokeweight=".477497pt" strokecolor="#343434">
                <v:path arrowok="t"/>
              </v:shape>
            </v:group>
            <v:group style="position:absolute;left:3796;top:10061;width:7841;height:2" coordorigin="3796,10061" coordsize="7841,2">
              <v:shape style="position:absolute;left:3796;top:10061;width:7841;height:2" coordorigin="3796,10061" coordsize="7841,0" path="m3796,10061l11637,10061e" filled="f" stroked="t" strokeweight=".716246pt" strokecolor="#575757">
                <v:path arrowok="t"/>
              </v:shape>
            </v:group>
            <v:group style="position:absolute;left:458;top:9190;width:2;height:6524" coordorigin="458,9190" coordsize="2,6524">
              <v:shape style="position:absolute;left:458;top:9190;width:2;height:6524" coordorigin="458,9190" coordsize="0,6524" path="m458,15714l458,9190e" filled="f" stroked="t" strokeweight=".954994pt" strokecolor="#4B4B4B">
                <v:path arrowok="t"/>
              </v:shape>
            </v:group>
            <v:group style="position:absolute;left:449;top:10310;width:3820;height:2" coordorigin="449,10310" coordsize="3820,2">
              <v:shape style="position:absolute;left:449;top:10310;width:3820;height:2" coordorigin="449,10310" coordsize="3820,0" path="m449,10310l4269,10310e" filled="f" stroked="t" strokeweight=".954994pt" strokecolor="#646464">
                <v:path arrowok="t"/>
              </v:shape>
            </v:group>
            <v:group style="position:absolute;left:3949;top:10307;width:688;height:2" coordorigin="3949,10307" coordsize="688,2">
              <v:shape style="position:absolute;left:3949;top:10307;width:688;height:2" coordorigin="3949,10307" coordsize="688,0" path="m3949,10307l4636,10307e" filled="f" stroked="t" strokeweight=".477497pt" strokecolor="#545454">
                <v:path arrowok="t"/>
              </v:shape>
            </v:group>
            <v:group style="position:absolute;left:4579;top:10305;width:482;height:2" coordorigin="4579,10305" coordsize="482,2">
              <v:shape style="position:absolute;left:4579;top:10305;width:482;height:2" coordorigin="4579,10305" coordsize="482,0" path="m4579,10305l5061,10305e" filled="f" stroked="t" strokeweight=".477497pt" strokecolor="#3B3B3B">
                <v:path arrowok="t"/>
              </v:shape>
            </v:group>
            <v:group style="position:absolute;left:5004;top:10305;width:2211;height:2" coordorigin="5004,10305" coordsize="2211,2">
              <v:shape style="position:absolute;left:5004;top:10305;width:2211;height:2" coordorigin="5004,10305" coordsize="2211,0" path="m5004,10305l7215,10305e" filled="f" stroked="t" strokeweight=".954994pt" strokecolor="#676767">
                <v:path arrowok="t"/>
              </v:shape>
            </v:group>
            <v:group style="position:absolute;left:7048;top:10300;width:1456;height:2" coordorigin="7048,10300" coordsize="1456,2">
              <v:shape style="position:absolute;left:7048;top:10300;width:1456;height:2" coordorigin="7048,10300" coordsize="1456,0" path="m7048,10300l8504,10300e" filled="f" stroked="t" strokeweight=".477497pt" strokecolor="#484848">
                <v:path arrowok="t"/>
              </v:shape>
            </v:group>
            <v:group style="position:absolute;left:8380;top:10305;width:3257;height:2" coordorigin="8380,10305" coordsize="3257,2">
              <v:shape style="position:absolute;left:8380;top:10305;width:3257;height:2" coordorigin="8380,10305" coordsize="3257,0" path="m8380,10305l11637,10305e" filled="f" stroked="t" strokeweight=".716246pt" strokecolor="#5B5B5B">
                <v:path arrowok="t"/>
              </v:shape>
            </v:group>
            <v:group style="position:absolute;left:461;top:10142;width:2;height:1709" coordorigin="461,10142" coordsize="2,1709">
              <v:shape style="position:absolute;left:461;top:10142;width:2;height:1709" coordorigin="461,10142" coordsize="0,1709" path="m461,11851l461,10142e" filled="f" stroked="t" strokeweight=".954994pt" strokecolor="#646464">
                <v:path arrowok="t"/>
              </v:shape>
            </v:group>
            <v:group style="position:absolute;left:855;top:10800;width:1008;height:2" coordorigin="855,10800" coordsize="1008,2">
              <v:shape style="position:absolute;left:855;top:10800;width:1008;height:2" coordorigin="855,10800" coordsize="1008,0" path="m855,10800l1862,10800e" filled="f" stroked="t" strokeweight=".477497pt" strokecolor="#575757">
                <v:path arrowok="t"/>
              </v:shape>
            </v:group>
            <v:group style="position:absolute;left:1714;top:10796;width:2555;height:2" coordorigin="1714,10796" coordsize="2555,2">
              <v:shape style="position:absolute;left:1714;top:10796;width:2555;height:2" coordorigin="1714,10796" coordsize="2555,0" path="m1714,10796l4269,10796e" filled="f" stroked="t" strokeweight=".954994pt" strokecolor="#6B6B6B">
                <v:path arrowok="t"/>
              </v:shape>
            </v:group>
            <v:group style="position:absolute;left:3949;top:10796;width:688;height:2" coordorigin="3949,10796" coordsize="688,2">
              <v:shape style="position:absolute;left:3949;top:10796;width:688;height:2" coordorigin="3949,10796" coordsize="688,0" path="m3949,10796l4636,10796e" filled="f" stroked="t" strokeweight=".477497pt" strokecolor="#575757">
                <v:path arrowok="t"/>
              </v:shape>
            </v:group>
            <v:group style="position:absolute;left:4579;top:10793;width:482;height:2" coordorigin="4579,10793" coordsize="482,2">
              <v:shape style="position:absolute;left:4579;top:10793;width:482;height:2" coordorigin="4579,10793" coordsize="482,0" path="m4579,10793l5061,10793e" filled="f" stroked="t" strokeweight=".477497pt" strokecolor="#343434">
                <v:path arrowok="t"/>
              </v:shape>
            </v:group>
            <v:group style="position:absolute;left:5004;top:10791;width:1017;height:2" coordorigin="5004,10791" coordsize="1017,2">
              <v:shape style="position:absolute;left:5004;top:10791;width:1017;height:2" coordorigin="5004,10791" coordsize="1017,0" path="m5004,10791l6021,10791e" filled="f" stroked="t" strokeweight=".477497pt" strokecolor="#545454">
                <v:path arrowok="t"/>
              </v:shape>
            </v:group>
            <v:group style="position:absolute;left:5921;top:10791;width:2034;height:2" coordorigin="5921,10791" coordsize="2034,2">
              <v:shape style="position:absolute;left:5921;top:10791;width:2034;height:2" coordorigin="5921,10791" coordsize="2034,0" path="m5921,10791l7955,10791e" filled="f" stroked="t" strokeweight=".954994pt" strokecolor="#676767">
                <v:path arrowok="t"/>
              </v:shape>
            </v:group>
            <v:group style="position:absolute;left:7898;top:10788;width:606;height:2" coordorigin="7898,10788" coordsize="606,2">
              <v:shape style="position:absolute;left:7898;top:10788;width:606;height:2" coordorigin="7898,10788" coordsize="606,0" path="m7898,10788l8504,10788e" filled="f" stroked="t" strokeweight=".477497pt" strokecolor="#484848">
                <v:path arrowok="t"/>
              </v:shape>
            </v:group>
            <v:group style="position:absolute;left:8447;top:10788;width:272;height:2" coordorigin="8447,10788" coordsize="272,2">
              <v:shape style="position:absolute;left:8447;top:10788;width:272;height:2" coordorigin="8447,10788" coordsize="272,0" path="m8447,10788l8719,10788e" filled="f" stroked="t" strokeweight=".477497pt" strokecolor="#343434">
                <v:path arrowok="t"/>
              </v:shape>
            </v:group>
            <v:group style="position:absolute;left:8662;top:10791;width:2975;height:2" coordorigin="8662,10791" coordsize="2975,2">
              <v:shape style="position:absolute;left:8662;top:10791;width:2975;height:2" coordorigin="8662,10791" coordsize="2975,0" path="m8662,10791l11637,10791e" filled="f" stroked="t" strokeweight=".716246pt" strokecolor="#646464">
                <v:path arrowok="t"/>
              </v:shape>
            </v:group>
            <v:group style="position:absolute;left:454;top:11035;width:11183;height:2" coordorigin="454,11035" coordsize="11183,2">
              <v:shape style="position:absolute;left:454;top:11035;width:11183;height:2" coordorigin="454,11035" coordsize="11183,0" path="m454,11035l11637,11035e" filled="f" stroked="t" strokeweight=".716246pt" strokecolor="#5B5B5B">
                <v:path arrowok="t"/>
              </v:shape>
            </v:group>
            <v:group style="position:absolute;left:7898;top:11028;width:606;height:2" coordorigin="7898,11028" coordsize="606,2">
              <v:shape style="position:absolute;left:7898;top:11028;width:606;height:2" coordorigin="7898,11028" coordsize="606,0" path="m7898,11028l8504,11028e" filled="f" stroked="t" strokeweight=".477497pt" strokecolor="#444444">
                <v:path arrowok="t"/>
              </v:shape>
            </v:group>
            <v:group style="position:absolute;left:8447;top:11028;width:272;height:2" coordorigin="8447,11028" coordsize="272,2">
              <v:shape style="position:absolute;left:8447;top:11028;width:272;height:2" coordorigin="8447,11028" coordsize="272,0" path="m8447,11028l8719,11028e" filled="f" stroked="t" strokeweight=".477497pt" strokecolor="#2F2F2F">
                <v:path arrowok="t"/>
              </v:shape>
            </v:group>
            <v:group style="position:absolute;left:1175;top:11033;width:2;height:244" coordorigin="1175,11033" coordsize="2,244">
              <v:shape style="position:absolute;left:1175;top:11033;width:2;height:244" coordorigin="1175,11033" coordsize="0,244" path="m1175,11277l1175,11033e" filled="f" stroked="t" strokeweight=".238749pt" strokecolor="#606060">
                <v:path arrowok="t"/>
              </v:shape>
            </v:group>
            <v:group style="position:absolute;left:454;top:11284;width:2068;height:2" coordorigin="454,11284" coordsize="2068,2">
              <v:shape style="position:absolute;left:454;top:11284;width:2068;height:2" coordorigin="454,11284" coordsize="2068,0" path="m454,11284l2521,11284e" filled="f" stroked="t" strokeweight=".477497pt" strokecolor="#444444">
                <v:path arrowok="t"/>
              </v:shape>
            </v:group>
            <v:group style="position:absolute;left:1841;top:11028;width:2;height:981" coordorigin="1841,11028" coordsize="2,981">
              <v:shape style="position:absolute;left:1841;top:11028;width:2;height:981" coordorigin="1841,11028" coordsize="0,981" path="m1841,12009l1841,11028e" filled="f" stroked="t" strokeweight=".954994pt" strokecolor="#545454">
                <v:path arrowok="t"/>
              </v:shape>
            </v:group>
            <v:group style="position:absolute;left:1857;top:11281;width:3915;height:2" coordorigin="1857,11281" coordsize="3915,2">
              <v:shape style="position:absolute;left:1857;top:11281;width:3915;height:2" coordorigin="1857,11281" coordsize="3915,0" path="m1857,11281l5773,11281e" filled="f" stroked="t" strokeweight=".716246pt" strokecolor="#606060">
                <v:path arrowok="t"/>
              </v:shape>
            </v:group>
            <v:group style="position:absolute;left:5716;top:11277;width:831;height:2" coordorigin="5716,11277" coordsize="831,2">
              <v:shape style="position:absolute;left:5716;top:11277;width:831;height:2" coordorigin="5716,11277" coordsize="831,0" path="m5716,11277l6546,11277e" filled="f" stroked="t" strokeweight=".477497pt" strokecolor="#383838">
                <v:path arrowok="t"/>
              </v:shape>
            </v:group>
            <v:group style="position:absolute;left:7509;top:11028;width:2;height:4466" coordorigin="7509,11028" coordsize="2,4466">
              <v:shape style="position:absolute;left:7509;top:11028;width:2;height:4466" coordorigin="7509,11028" coordsize="0,4466" path="m7509,15493l7509,11028e" filled="f" stroked="t" strokeweight=".477497pt" strokecolor="#383838">
                <v:path arrowok="t"/>
              </v:shape>
            </v:group>
            <v:group style="position:absolute;left:6489;top:11274;width:5152;height:2" coordorigin="6489,11274" coordsize="5152,2">
              <v:shape style="position:absolute;left:6489;top:11274;width:5152;height:2" coordorigin="6489,11274" coordsize="5152,0" path="m6489,11274l11641,11274e" filled="f" stroked="t" strokeweight=".716246pt" strokecolor="#5B5B5B">
                <v:path arrowok="t"/>
              </v:shape>
            </v:group>
            <v:group style="position:absolute;left:1175;top:11262;width:2;height:493" coordorigin="1175,11262" coordsize="2,493">
              <v:shape style="position:absolute;left:1175;top:11262;width:2;height:493" coordorigin="1175,11262" coordsize="0,493" path="m1175,11755l1175,11262e" filled="f" stroked="t" strokeweight=".238749pt" strokecolor="#2B2B2B">
                <v:path arrowok="t"/>
              </v:shape>
            </v:group>
            <v:group style="position:absolute;left:1175;top:11755;width:2;height:1460" coordorigin="1175,11755" coordsize="2,1460">
              <v:shape style="position:absolute;left:1175;top:11755;width:2;height:1460" coordorigin="1175,11755" coordsize="0,1460" path="m1175,13215l1175,11755e" filled="f" stroked="t" strokeweight=".238749pt" strokecolor="#000000">
                <v:path arrowok="t"/>
              </v:shape>
            </v:group>
            <v:group style="position:absolute;left:2507;top:11727;width:2;height:282" coordorigin="2507,11727" coordsize="2,282">
              <v:shape style="position:absolute;left:2507;top:11727;width:2;height:282" coordorigin="2507,11727" coordsize="0,282" path="m2507,12009l2507,11727e" filled="f" stroked="t" strokeweight=".477497pt" strokecolor="#444444">
                <v:path arrowok="t"/>
              </v:shape>
            </v:group>
            <v:group style="position:absolute;left:1838;top:11952;width:2;height:560" coordorigin="1838,11952" coordsize="2,560">
              <v:shape style="position:absolute;left:1838;top:11952;width:2;height:560" coordorigin="1838,11952" coordsize="0,560" path="m1838,12512l1838,11952e" filled="f" stroked="t" strokeweight=".477497pt" strokecolor="#181818">
                <v:path arrowok="t"/>
              </v:shape>
            </v:group>
            <v:group style="position:absolute;left:2507;top:11952;width:2;height:852" coordorigin="2507,11952" coordsize="2,852">
              <v:shape style="position:absolute;left:2507;top:11952;width:2;height:852" coordorigin="2507,11952" coordsize="0,852" path="m2507,12803l2507,11952e" filled="f" stroked="t" strokeweight=".477497pt" strokecolor="#232323">
                <v:path arrowok="t"/>
              </v:shape>
            </v:group>
            <v:group style="position:absolute;left:11637;top:11952;width:2;height:464" coordorigin="11637,11952" coordsize="2,464">
              <v:shape style="position:absolute;left:11637;top:11952;width:2;height:464" coordorigin="11637,11952" coordsize="0,464" path="m11637,12416l11637,11952e" filled="f" stroked="t" strokeweight=".477497pt" strokecolor="#282828">
                <v:path arrowok="t"/>
              </v:shape>
            </v:group>
            <v:group style="position:absolute;left:1846;top:11028;width:2;height:5059" coordorigin="1846,11028" coordsize="2,5059">
              <v:shape style="position:absolute;left:1846;top:11028;width:2;height:5059" coordorigin="1846,11028" coordsize="0,5059" path="m1846,16087l1846,11028e" filled="f" stroked="t" strokeweight=".716246pt" strokecolor="#3F3F3F">
                <v:path arrowok="t"/>
              </v:shape>
            </v:group>
            <v:group style="position:absolute;left:2509;top:12746;width:2;height:325" coordorigin="2509,12746" coordsize="2,325">
              <v:shape style="position:absolute;left:2509;top:12746;width:2;height:325" coordorigin="2509,12746" coordsize="0,325" path="m2509,13072l2509,12746e" filled="f" stroked="t" strokeweight=".716246pt" strokecolor="#484848">
                <v:path arrowok="t"/>
              </v:shape>
            </v:group>
            <v:group style="position:absolute;left:7513;top:12746;width:2;height:325" coordorigin="7513,12746" coordsize="2,325">
              <v:shape style="position:absolute;left:7513;top:12746;width:2;height:325" coordorigin="7513,12746" coordsize="0,325" path="m7513,13072l7513,12746e" filled="f" stroked="t" strokeweight=".716246pt" strokecolor="#4B4B4B">
                <v:path arrowok="t"/>
              </v:shape>
            </v:group>
            <v:group style="position:absolute;left:2509;top:13014;width:2;height:230" coordorigin="2509,13014" coordsize="2,230">
              <v:shape style="position:absolute;left:2509;top:13014;width:2;height:230" coordorigin="2509,13014" coordsize="0,230" path="m2509,13244l2509,13014e" filled="f" stroked="t" strokeweight=".477497pt" strokecolor="#343434">
                <v:path arrowok="t"/>
              </v:shape>
            </v:group>
            <v:group style="position:absolute;left:7521;top:11535;width:2;height:4537" coordorigin="7521,11535" coordsize="2,4537">
              <v:shape style="position:absolute;left:7521;top:11535;width:2;height:4537" coordorigin="7521,11535" coordsize="0,4537" path="m7521,16073l7521,11535e" filled="f" stroked="t" strokeweight=".477497pt" strokecolor="#343434">
                <v:path arrowok="t"/>
              </v:shape>
            </v:group>
            <v:group style="position:absolute;left:1175;top:13215;width:2;height:321" coordorigin="1175,13215" coordsize="2,321">
              <v:shape style="position:absolute;left:1175;top:13215;width:2;height:321" coordorigin="1175,13215" coordsize="0,321" path="m1175,13536l1175,13215e" filled="f" stroked="t" strokeweight=".238749pt" strokecolor="#646464">
                <v:path arrowok="t"/>
              </v:shape>
            </v:group>
            <v:group style="position:absolute;left:463;top:13375;width:2053;height:2" coordorigin="463,13375" coordsize="2053,2">
              <v:shape style="position:absolute;left:463;top:13375;width:2053;height:2" coordorigin="463,13375" coordsize="2053,0" path="m463,13375l2516,13375e" filled="f" stroked="t" strokeweight=".954994pt" strokecolor="#676767">
                <v:path arrowok="t"/>
              </v:shape>
            </v:group>
            <v:group style="position:absolute;left:2512;top:13186;width:2;height:895" coordorigin="2512,13186" coordsize="2,895">
              <v:shape style="position:absolute;left:2512;top:13186;width:2;height:895" coordorigin="2512,13186" coordsize="0,895" path="m2512,14081l2512,13186e" filled="f" stroked="t" strokeweight=".477497pt" strokecolor="#1C1C1C">
                <v:path arrowok="t"/>
              </v:shape>
            </v:group>
            <v:group style="position:absolute;left:7516;top:13359;width:2;height:517" coordorigin="7516,13359" coordsize="2,517">
              <v:shape style="position:absolute;left:7516;top:13359;width:2;height:517" coordorigin="7516,13359" coordsize="0,517" path="m7516,13876l7516,13359e" filled="f" stroked="t" strokeweight=".477497pt" strokecolor="#282828">
                <v:path arrowok="t"/>
              </v:shape>
            </v:group>
            <v:group style="position:absolute;left:1175;top:13536;width:2;height:2522" coordorigin="1175,13536" coordsize="2,2522">
              <v:shape style="position:absolute;left:1175;top:13536;width:2;height:2522" coordorigin="1175,13536" coordsize="0,2522" path="m1175,16058l1175,13536e" filled="f" stroked="t" strokeweight=".238749pt" strokecolor="#000000">
                <v:path arrowok="t"/>
              </v:shape>
            </v:group>
            <v:group style="position:absolute;left:1843;top:13507;width:2;height:369" coordorigin="1843,13507" coordsize="2,369">
              <v:shape style="position:absolute;left:1843;top:13507;width:2;height:369" coordorigin="1843,13507" coordsize="0,369" path="m1843,13876l1843,13507e" filled="f" stroked="t" strokeweight=".477497pt" strokecolor="#232323">
                <v:path arrowok="t"/>
              </v:shape>
            </v:group>
            <v:group style="position:absolute;left:5744;top:14053;width:774;height:2" coordorigin="5744,14053" coordsize="774,2">
              <v:shape style="position:absolute;left:5744;top:14053;width:774;height:2" coordorigin="5744,14053" coordsize="774,0" path="m5744,14053l6518,14053e" filled="f" stroked="t" strokeweight=".238749pt" strokecolor="#000000">
                <v:path arrowok="t"/>
              </v:shape>
            </v:group>
            <v:group style="position:absolute;left:6518;top:14053;width:406;height:2" coordorigin="6518,14053" coordsize="406,2">
              <v:shape style="position:absolute;left:6518;top:14053;width:406;height:2" coordorigin="6518,14053" coordsize="406,0" path="m6518,14053l6924,14053e" filled="f" stroked="t" strokeweight=".238749pt" strokecolor="#6774C8">
                <v:path arrowok="t"/>
              </v:shape>
            </v:group>
            <v:group style="position:absolute;left:7518;top:13818;width:2;height:493" coordorigin="7518,13818" coordsize="2,493">
              <v:shape style="position:absolute;left:7518;top:13818;width:2;height:493" coordorigin="7518,13818" coordsize="0,493" path="m7518,14311l7518,13818e" filled="f" stroked="t" strokeweight=".477497pt" strokecolor="#484848">
                <v:path arrowok="t"/>
              </v:shape>
            </v:group>
            <v:group style="position:absolute;left:2512;top:14024;width:2;height:555" coordorigin="2512,14024" coordsize="2,555">
              <v:shape style="position:absolute;left:2512;top:14024;width:2;height:555" coordorigin="2512,14024" coordsize="0,555" path="m2512,14579l2512,14024e" filled="f" stroked="t" strokeweight=".477497pt" strokecolor="#3B3B3B">
                <v:path arrowok="t"/>
              </v:shape>
            </v:group>
            <v:group style="position:absolute;left:473;top:14254;width:2;height:325" coordorigin="473,14254" coordsize="2,325">
              <v:shape style="position:absolute;left:473;top:14254;width:2;height:325" coordorigin="473,14254" coordsize="0,325" path="m473,14579l473,14254e" filled="f" stroked="t" strokeweight=".477497pt" strokecolor="#343434">
                <v:path arrowok="t"/>
              </v:shape>
            </v:group>
            <v:group style="position:absolute;left:11608;top:14282;width:2;height:479" coordorigin="11608,14282" coordsize="2,479">
              <v:shape style="position:absolute;left:11608;top:14282;width:2;height:479" coordorigin="11608,14282" coordsize="0,479" path="m11608,14761l11608,14282e" filled="f" stroked="t" strokeweight=".238749pt" strokecolor="#000000">
                <v:path arrowok="t"/>
              </v:shape>
            </v:group>
            <v:group style="position:absolute;left:473;top:14522;width:2;height:268" coordorigin="473,14522" coordsize="2,268">
              <v:shape style="position:absolute;left:473;top:14522;width:2;height:268" coordorigin="473,14522" coordsize="0,268" path="m473,14790l473,14522e" filled="f" stroked="t" strokeweight=".477497pt" strokecolor="#1F1F1F">
                <v:path arrowok="t"/>
              </v:shape>
            </v:group>
            <v:group style="position:absolute;left:1848;top:14522;width:2;height:268" coordorigin="1848,14522" coordsize="2,268">
              <v:shape style="position:absolute;left:1848;top:14522;width:2;height:268" coordorigin="1848,14522" coordsize="0,268" path="m1848,14790l1848,14522e" filled="f" stroked="t" strokeweight=".477497pt" strokecolor="#1F1F1F">
                <v:path arrowok="t"/>
              </v:shape>
            </v:group>
            <v:group style="position:absolute;left:2514;top:14522;width:2;height:268" coordorigin="2514,14522" coordsize="2,268">
              <v:shape style="position:absolute;left:2514;top:14522;width:2;height:268" coordorigin="2514,14522" coordsize="0,268" path="m2514,14790l2514,14522e" filled="f" stroked="t" strokeweight=".477497pt" strokecolor="#131313">
                <v:path arrowok="t"/>
              </v:shape>
            </v:group>
            <v:group style="position:absolute;left:475;top:14732;width:2;height:1355" coordorigin="475,14732" coordsize="2,1355">
              <v:shape style="position:absolute;left:475;top:14732;width:2;height:1355" coordorigin="475,14732" coordsize="0,1355" path="m475,16087l475,14732e" filled="f" stroked="t" strokeweight=".477497pt" strokecolor="#3B3B3B">
                <v:path arrowok="t"/>
              </v:shape>
            </v:group>
            <v:group style="position:absolute;left:463;top:16080;width:7473;height:2" coordorigin="463,16080" coordsize="7473,2">
              <v:shape style="position:absolute;left:463;top:16080;width:7473;height:2" coordorigin="463,16080" coordsize="7473,0" path="m463,16080l7936,16080e" filled="f" stroked="t" strokeweight=".477497pt" strokecolor="#646464">
                <v:path arrowok="t"/>
              </v:shape>
            </v:group>
            <v:group style="position:absolute;left:2034;top:16077;width:482;height:2" coordorigin="2034,16077" coordsize="482,2">
              <v:shape style="position:absolute;left:2034;top:16077;width:482;height:2" coordorigin="2034,16077" coordsize="482,0" path="m2034,16077l2516,16077e" filled="f" stroked="t" strokeweight=".477497pt" strokecolor="#444444">
                <v:path arrowok="t"/>
              </v:shape>
            </v:group>
            <v:group style="position:absolute;left:2512;top:14732;width:2;height:1350" coordorigin="2512,14732" coordsize="2,1350">
              <v:shape style="position:absolute;left:2512;top:14732;width:2;height:1350" coordorigin="2512,14732" coordsize="0,1350" path="m2512,16082l2512,14732e" filled="f" stroked="t" strokeweight=".716246pt" strokecolor="#444444">
                <v:path arrowok="t"/>
              </v:shape>
            </v:group>
            <v:group style="position:absolute;left:2454;top:16065;width:9201;height:2" coordorigin="2454,16065" coordsize="9201,2">
              <v:shape style="position:absolute;left:2454;top:16065;width:9201;height:2" coordorigin="2454,16065" coordsize="9201,0" path="m2454,16065l11656,16065e" filled="f" stroked="t" strokeweight=".716246pt" strokecolor="#676767">
                <v:path arrowok="t"/>
              </v:shape>
            </v:group>
            <v:group style="position:absolute;left:9220;top:16056;width:2421;height:2" coordorigin="9220,16056" coordsize="2421,2">
              <v:shape style="position:absolute;left:9220;top:16056;width:2421;height:2" coordorigin="9220,16056" coordsize="2421,0" path="m9220,16056l11641,16056e" filled="f" stroked="t" strokeweight=".477497pt" strokecolor="#4B4B4B">
                <v:path arrowok="t"/>
              </v:shape>
            </v:group>
            <v:group style="position:absolute;left:11608;top:14761;width:2;height:1302" coordorigin="11608,14761" coordsize="2,1302">
              <v:shape style="position:absolute;left:11608;top:14761;width:2;height:1302" coordorigin="11608,14761" coordsize="0,1302" path="m11608,16063l11608,14761e" filled="f" stroked="t" strokeweight=".238749pt" strokecolor="#808080">
                <v:path arrowok="t"/>
              </v:shape>
            </v:group>
            <v:group style="position:absolute;left:6565;top:5024;width:2;height:256" coordorigin="6565,5024" coordsize="2,256">
              <v:shape style="position:absolute;left:6565;top:5024;width:2;height:256" coordorigin="6565,5024" coordsize="0,256" path="m6565,5280l6565,5024e" filled="f" stroked="t" strokeweight="2.30875pt" strokecolor="#D1D4D4">
                <v:path arrowok="t"/>
              </v:shape>
            </v:group>
            <v:group style="position:absolute;left:9270;top:12310;width:2;height:246" coordorigin="9270,12310" coordsize="2,246">
              <v:shape style="position:absolute;left:9270;top:12310;width:2;height:246" coordorigin="9270,12310" coordsize="0,246" path="m9270,12556l9270,12310e" filled="f" stroked="t" strokeweight="3.21625pt" strokecolor="#EBEBED">
                <v:path arrowok="t"/>
              </v:shape>
            </v:group>
            <v:group style="position:absolute;left:10385;top:12310;width:2;height:246" coordorigin="10385,12310" coordsize="2,246">
              <v:shape style="position:absolute;left:10385;top:12310;width:2;height:246" coordorigin="10385,12310" coordsize="0,246" path="m10385,12556l10385,12310e" filled="f" stroked="t" strokeweight="4.063870pt" strokecolor="#EBEBED">
                <v:path arrowok="t"/>
              </v:shape>
            </v:group>
            <v:group style="position:absolute;left:9830;top:12434;width:106;height:246" coordorigin="9830,12434" coordsize="106,246">
              <v:shape style="position:absolute;left:9830;top:12434;width:106;height:246" coordorigin="9830,12434" coordsize="106,246" path="m9830,12434l9935,12434,9935,12680,9830,12680,9830,12434e" filled="t" fillcolor="#D1D4D4" stroked="f">
                <v:path arrowok="t"/>
                <v:fill/>
              </v:shape>
            </v:group>
            <v:group style="position:absolute;left:9911;top:12434;width:2;height:246" coordorigin="9911,12434" coordsize="2,246">
              <v:shape style="position:absolute;left:9911;top:12434;width:2;height:246" coordorigin="9911,12434" coordsize="0,246" path="m9911,12680l9911,12434e" filled="f" stroked="t" strokeweight="3.41569pt" strokecolor="#EBEBED">
                <v:path arrowok="t"/>
              </v:shape>
            </v:group>
            <v:group style="position:absolute;left:10536;top:12372;width:2;height:323" coordorigin="10536,12372" coordsize="2,323">
              <v:shape style="position:absolute;left:10536;top:12372;width:2;height:323" coordorigin="10536,12372" coordsize="0,323" path="m10536,12695l10536,12372e" filled="f" stroked="t" strokeweight="2.56pt" strokecolor="#EBEBED">
                <v:path arrowok="t"/>
              </v:shape>
            </v:group>
            <v:group style="position:absolute;left:9486;top:12478;width:92;height:314" coordorigin="9486,12478" coordsize="92,314">
              <v:shape style="position:absolute;left:9486;top:12478;width:92;height:314" coordorigin="9486,12478" coordsize="92,314" path="m9486,12478l9578,12478,9578,12792,9486,12792,9486,12478e" filled="t" fillcolor="#EBEBED" stroked="f">
                <v:path arrowok="t"/>
                <v:fill/>
              </v:shape>
            </v:group>
            <v:group style="position:absolute;left:10126;top:13124;width:2;height:293" coordorigin="10126,13124" coordsize="2,293">
              <v:shape style="position:absolute;left:10126;top:13124;width:2;height:293" coordorigin="10126,13124" coordsize="0,293" path="m10126,13417l10126,13124e" filled="f" stroked="t" strokeweight="3.015pt" strokecolor="#EBEBED">
                <v:path arrowok="t"/>
              </v:shape>
            </v:group>
            <v:group style="position:absolute;left:10686;top:13120;width:2;height:296" coordorigin="10686,13120" coordsize="2,296">
              <v:shape style="position:absolute;left:10686;top:13120;width:2;height:296" coordorigin="10686,13120" coordsize="0,296" path="m10686,13417l10686,13120e" filled="f" stroked="t" strokeweight=".815pt" strokecolor="#EBEBED">
                <v:path arrowok="t"/>
              </v:shape>
            </v:group>
            <v:group style="position:absolute;left:8862;top:13206;width:2;height:396" coordorigin="8862,13206" coordsize="2,396">
              <v:shape style="position:absolute;left:8862;top:13206;width:2;height:396" coordorigin="8862,13206" coordsize="0,396" path="m8862,13601l8862,13206e" filled="f" stroked="t" strokeweight="3.7366pt" strokecolor="#EBEBED">
                <v:path arrowok="t"/>
              </v:shape>
            </v:group>
            <v:group style="position:absolute;left:8917;top:13527;width:2;height:218" coordorigin="8917,13527" coordsize="2,218">
              <v:shape style="position:absolute;left:8917;top:13527;width:2;height:218" coordorigin="8917,13527" coordsize="0,218" path="m8917,13746l8917,13527e" filled="f" stroked="t" strokeweight="2.73704pt" strokecolor="#EBEBED">
                <v:path arrowok="t"/>
              </v:shape>
            </v:group>
            <v:group style="position:absolute;left:9785;top:13849;width:2;height:239" coordorigin="9785,13849" coordsize="2,239">
              <v:shape style="position:absolute;left:9785;top:13849;width:2;height:239" coordorigin="9785,13849" coordsize="0,239" path="m9785,14089l9785,13849e" filled="f" stroked="t" strokeweight="3.7225pt" strokecolor="#EBEBED">
                <v:path arrowok="t"/>
              </v:shape>
            </v:group>
            <v:group style="position:absolute;left:5319;top:13138;width:1066;height:2" coordorigin="5319,13138" coordsize="1066,2">
              <v:shape style="position:absolute;left:5319;top:13138;width:1066;height:2" coordorigin="5319,13138" coordsize="1066,0" path="m5319,13138l6385,13138e" filled="f" stroked="t" strokeweight="2.4255pt" strokecolor="#303E84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940"/>
        <w:jc w:val="righ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9"/>
          <w:szCs w:val="29"/>
          <w:color w:val="3654B3"/>
          <w:spacing w:val="0"/>
          <w:w w:val="587"/>
        </w:rPr>
        <w:t>c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spacing w:before="24" w:after="0" w:line="330" w:lineRule="exact"/>
        <w:ind w:left="177" w:right="-68" w:firstLine="2278"/>
        <w:jc w:val="left"/>
        <w:tabs>
          <w:tab w:pos="2420" w:val="left"/>
          <w:tab w:pos="500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262626"/>
          <w:spacing w:val="0"/>
          <w:w w:val="100"/>
          <w:position w:val="-7"/>
        </w:rPr>
        <w:t>A.Kerim</w:t>
      </w:r>
      <w:r>
        <w:rPr>
          <w:rFonts w:ascii="Times New Roman" w:hAnsi="Times New Roman" w:cs="Times New Roman" w:eastAsia="Times New Roman"/>
          <w:sz w:val="29"/>
          <w:szCs w:val="29"/>
          <w:color w:val="262626"/>
          <w:spacing w:val="5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62626"/>
          <w:spacing w:val="0"/>
          <w:w w:val="100"/>
          <w:position w:val="-7"/>
        </w:rPr>
        <w:t>KOSE</w:t>
      </w:r>
      <w:r>
        <w:rPr>
          <w:rFonts w:ascii="Times New Roman" w:hAnsi="Times New Roman" w:cs="Times New Roman" w:eastAsia="Times New Roman"/>
          <w:sz w:val="29"/>
          <w:szCs w:val="29"/>
          <w:color w:val="262626"/>
          <w:spacing w:val="-2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62626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262626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yasetti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AKDUMAN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9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9"/>
        </w:rPr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0"/>
        </w:rPr>
        <w:t>itfaiy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19"/>
          <w:szCs w:val="19"/>
          <w:color w:val="262626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92"/>
          <w:position w:val="0"/>
        </w:rPr>
        <w:t>Kuze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92"/>
          <w:position w:val="0"/>
        </w:rPr>
        <w:t>y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  <w:position w:val="1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right="-20"/>
        <w:jc w:val="left"/>
        <w:tabs>
          <w:tab w:pos="106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A1A1A3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6"/>
          <w:szCs w:val="16"/>
          <w:color w:val="A1A1A3"/>
          <w:spacing w:val="25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575757"/>
          <w:spacing w:val="0"/>
          <w:w w:val="100"/>
          <w:position w:val="-1"/>
        </w:rPr>
        <w:t>adaflal</w:t>
      </w:r>
      <w:r>
        <w:rPr>
          <w:rFonts w:ascii="Arial" w:hAnsi="Arial" w:cs="Arial" w:eastAsia="Arial"/>
          <w:sz w:val="16"/>
          <w:szCs w:val="16"/>
          <w:color w:val="575757"/>
          <w:spacing w:val="-2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57575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575757"/>
          <w:spacing w:val="0"/>
          <w:w w:val="100"/>
          <w:position w:val="-1"/>
        </w:rPr>
      </w:r>
      <w:r>
        <w:rPr>
          <w:rFonts w:ascii="Arial" w:hAnsi="Arial" w:cs="Arial" w:eastAsia="Arial"/>
          <w:sz w:val="16"/>
          <w:szCs w:val="16"/>
          <w:color w:val="808283"/>
          <w:spacing w:val="-17"/>
          <w:w w:val="149"/>
          <w:position w:val="-1"/>
        </w:rPr>
        <w:t>·</w:t>
      </w:r>
      <w:r>
        <w:rPr>
          <w:rFonts w:ascii="Arial" w:hAnsi="Arial" w:cs="Arial" w:eastAsia="Arial"/>
          <w:sz w:val="16"/>
          <w:szCs w:val="16"/>
          <w:color w:val="676969"/>
          <w:spacing w:val="0"/>
          <w:w w:val="84"/>
          <w:position w:val="-1"/>
        </w:rPr>
        <w:t>,.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29" w:lineRule="exact"/>
        <w:ind w:left="248" w:right="-20"/>
        <w:jc w:val="left"/>
        <w:tabs>
          <w:tab w:pos="860" w:val="left"/>
          <w:tab w:pos="130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3.622162pt;margin-top:-2.550246pt;width:32.996866pt;height:27.5pt;mso-position-horizontal-relative:page;mso-position-vertical-relative:paragraph;z-index:-10164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tabs>
                      <w:tab w:pos="620" w:val="left"/>
                    </w:tabs>
                    <w:rPr>
                      <w:rFonts w:ascii="Times New Roman" w:hAnsi="Times New Roman" w:cs="Times New Roman" w:eastAsia="Times New Roman"/>
                      <w:sz w:val="55"/>
                      <w:szCs w:val="55"/>
                    </w:rPr>
                  </w:pPr>
                  <w:rPr/>
                  <w:r>
                    <w:rPr>
                      <w:rFonts w:ascii="Arial" w:hAnsi="Arial" w:cs="Arial" w:eastAsia="Arial"/>
                      <w:sz w:val="31"/>
                      <w:szCs w:val="31"/>
                      <w:color w:val="909393"/>
                      <w:spacing w:val="0"/>
                      <w:w w:val="57"/>
                      <w:position w:val="10"/>
                    </w:rPr>
                    <w:t>-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909393"/>
                      <w:spacing w:val="0"/>
                      <w:w w:val="100"/>
                      <w:position w:val="10"/>
                    </w:rPr>
                    <w:tab/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909393"/>
                      <w:spacing w:val="0"/>
                      <w:w w:val="100"/>
                      <w:position w:val="1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676969"/>
                      <w:spacing w:val="-202"/>
                      <w:w w:val="54"/>
                      <w:position w:val="0"/>
                    </w:rPr>
                    <w:t>_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676969"/>
          <w:spacing w:val="0"/>
          <w:w w:val="100"/>
        </w:rPr>
        <w:t>ll-</w:t>
      </w:r>
      <w:r>
        <w:rPr>
          <w:rFonts w:ascii="Arial" w:hAnsi="Arial" w:cs="Arial" w:eastAsia="Arial"/>
          <w:sz w:val="14"/>
          <w:szCs w:val="14"/>
          <w:color w:val="676969"/>
          <w:spacing w:val="-33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676969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676969"/>
          <w:spacing w:val="0"/>
          <w:w w:val="136"/>
        </w:rPr>
        <w:t>ll</w:t>
      </w:r>
      <w:r>
        <w:rPr>
          <w:rFonts w:ascii="Arial" w:hAnsi="Arial" w:cs="Arial" w:eastAsia="Arial"/>
          <w:sz w:val="14"/>
          <w:szCs w:val="14"/>
          <w:color w:val="676969"/>
          <w:spacing w:val="-42"/>
          <w:w w:val="136"/>
        </w:rPr>
        <w:t> </w:t>
      </w:r>
      <w:r>
        <w:rPr>
          <w:rFonts w:ascii="Arial" w:hAnsi="Arial" w:cs="Arial" w:eastAsia="Arial"/>
          <w:sz w:val="14"/>
          <w:szCs w:val="14"/>
          <w:color w:val="676969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676969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575757"/>
          <w:spacing w:val="0"/>
          <w:w w:val="136"/>
        </w:rPr>
        <w:t>·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330" w:lineRule="exact"/>
        <w:ind w:left="310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2"/>
          <w:szCs w:val="12"/>
          <w:color w:val="262626"/>
          <w:spacing w:val="-5"/>
          <w:w w:val="199"/>
          <w:position w:val="7"/>
        </w:rPr>
        <w:t>·</w:t>
      </w:r>
      <w:r>
        <w:rPr>
          <w:rFonts w:ascii="Arial" w:hAnsi="Arial" w:cs="Arial" w:eastAsia="Arial"/>
          <w:sz w:val="12"/>
          <w:szCs w:val="12"/>
          <w:color w:val="575757"/>
          <w:spacing w:val="0"/>
          <w:w w:val="395"/>
          <w:position w:val="7"/>
        </w:rPr>
        <w:t>'</w:t>
      </w:r>
      <w:r>
        <w:rPr>
          <w:rFonts w:ascii="Arial" w:hAnsi="Arial" w:cs="Arial" w:eastAsia="Arial"/>
          <w:sz w:val="12"/>
          <w:szCs w:val="12"/>
          <w:color w:val="575757"/>
          <w:spacing w:val="1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09393"/>
          <w:spacing w:val="0"/>
          <w:w w:val="54"/>
          <w:position w:val="0"/>
        </w:rPr>
        <w:t>...</w:t>
      </w:r>
      <w:r>
        <w:rPr>
          <w:rFonts w:ascii="Times New Roman" w:hAnsi="Times New Roman" w:cs="Times New Roman" w:eastAsia="Times New Roman"/>
          <w:sz w:val="22"/>
          <w:szCs w:val="22"/>
          <w:color w:val="909393"/>
          <w:spacing w:val="0"/>
          <w:w w:val="54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09393"/>
          <w:spacing w:val="24"/>
          <w:w w:val="54"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676969"/>
          <w:spacing w:val="-9"/>
          <w:w w:val="155"/>
          <w:i/>
          <w:position w:val="7"/>
        </w:rPr>
        <w:t>f</w:t>
      </w:r>
      <w:r>
        <w:rPr>
          <w:rFonts w:ascii="Arial" w:hAnsi="Arial" w:cs="Arial" w:eastAsia="Arial"/>
          <w:sz w:val="32"/>
          <w:szCs w:val="32"/>
          <w:color w:val="676969"/>
          <w:spacing w:val="-54"/>
          <w:w w:val="50"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676969"/>
          <w:spacing w:val="-11"/>
          <w:w w:val="156"/>
          <w:i/>
          <w:position w:val="7"/>
        </w:rPr>
        <w:t>)</w:t>
      </w:r>
      <w:r>
        <w:rPr>
          <w:rFonts w:ascii="Arial" w:hAnsi="Arial" w:cs="Arial" w:eastAsia="Arial"/>
          <w:sz w:val="32"/>
          <w:szCs w:val="32"/>
          <w:color w:val="676969"/>
          <w:spacing w:val="0"/>
          <w:w w:val="50"/>
          <w:position w:val="0"/>
        </w:rPr>
        <w:t>.</w:t>
      </w:r>
      <w:r>
        <w:rPr>
          <w:rFonts w:ascii="Arial" w:hAnsi="Arial" w:cs="Arial" w:eastAsia="Arial"/>
          <w:sz w:val="32"/>
          <w:szCs w:val="32"/>
          <w:color w:val="676969"/>
          <w:spacing w:val="-24"/>
          <w:w w:val="5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76969"/>
          <w:spacing w:val="-35"/>
          <w:w w:val="121"/>
          <w:i/>
          <w:position w:val="7"/>
        </w:rPr>
        <w:t>t</w:t>
      </w:r>
      <w:r>
        <w:rPr>
          <w:rFonts w:ascii="Arial" w:hAnsi="Arial" w:cs="Arial" w:eastAsia="Arial"/>
          <w:sz w:val="32"/>
          <w:szCs w:val="32"/>
          <w:color w:val="676969"/>
          <w:spacing w:val="-14"/>
          <w:w w:val="5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76969"/>
          <w:spacing w:val="-31"/>
          <w:w w:val="122"/>
          <w:i/>
          <w:position w:val="7"/>
        </w:rPr>
        <w:t>.</w:t>
      </w:r>
      <w:r>
        <w:rPr>
          <w:rFonts w:ascii="Arial" w:hAnsi="Arial" w:cs="Arial" w:eastAsia="Arial"/>
          <w:sz w:val="15"/>
          <w:szCs w:val="15"/>
          <w:color w:val="676969"/>
          <w:spacing w:val="0"/>
          <w:w w:val="69"/>
          <w:position w:val="7"/>
        </w:rPr>
        <w:t>'</w:t>
      </w:r>
      <w:r>
        <w:rPr>
          <w:rFonts w:ascii="Arial" w:hAnsi="Arial" w:cs="Arial" w:eastAsia="Arial"/>
          <w:sz w:val="15"/>
          <w:szCs w:val="15"/>
          <w:color w:val="676969"/>
          <w:spacing w:val="-36"/>
          <w:w w:val="69"/>
          <w:position w:val="7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B5B8B3"/>
          <w:spacing w:val="-17"/>
          <w:w w:val="161"/>
          <w:i/>
          <w:position w:val="7"/>
        </w:rPr>
        <w:t>.</w:t>
      </w:r>
      <w:r>
        <w:rPr>
          <w:rFonts w:ascii="Arial" w:hAnsi="Arial" w:cs="Arial" w:eastAsia="Arial"/>
          <w:sz w:val="15"/>
          <w:szCs w:val="15"/>
          <w:color w:val="676969"/>
          <w:spacing w:val="8"/>
          <w:w w:val="70"/>
          <w:position w:val="7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575757"/>
          <w:spacing w:val="0"/>
          <w:w w:val="52"/>
          <w:position w:val="0"/>
        </w:rPr>
        <w:t>.........</w:t>
      </w:r>
      <w:r>
        <w:rPr>
          <w:rFonts w:ascii="Times New Roman" w:hAnsi="Times New Roman" w:cs="Times New Roman" w:eastAsia="Times New Roman"/>
          <w:sz w:val="24"/>
          <w:szCs w:val="24"/>
          <w:color w:val="575757"/>
          <w:spacing w:val="3"/>
          <w:w w:val="52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600"/>
          <w:position w:val="7"/>
        </w:rPr>
        <w:t>;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20" w:right="0"/>
          <w:cols w:num="2" w:equalWidth="0">
            <w:col w:w="6916" w:space="1670"/>
            <w:col w:w="301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285" w:right="441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499.230896pt;margin-top:.37331pt;width:46.189627pt;height:12.701886pt;mso-position-horizontal-relative:page;mso-position-vertical-relative:paragraph;z-index:-10162" coordorigin="9985,7" coordsize="924,254">
            <v:group style="position:absolute;left:10013;top:211;width:866;height:2" coordorigin="10013,211" coordsize="866,2">
              <v:shape style="position:absolute;left:10013;top:211;width:866;height:2" coordorigin="10013,211" coordsize="866,0" path="m10013,211l10880,211e" filled="f" stroked="t" strokeweight="2.871894pt" strokecolor="#8C9093">
                <v:path arrowok="t"/>
              </v:shape>
            </v:group>
            <v:group style="position:absolute;left:10042;top:29;width:2;height:211" coordorigin="10042,29" coordsize="2,211">
              <v:shape style="position:absolute;left:10042;top:29;width:2;height:211" coordorigin="10042,29" coordsize="0,211" path="m10042,240l10042,29e" filled="f" stroked="t" strokeweight="2.153920pt" strokecolor="#939CA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959229pt;margin-top:-17.970837pt;width:62.287653pt;height:43.5pt;mso-position-horizontal-relative:page;mso-position-vertical-relative:paragraph;z-index:-10161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Times New Roman" w:hAnsi="Times New Roman" w:cs="Times New Roman" w:eastAsia="Times New Roman"/>
                      <w:sz w:val="87"/>
                      <w:szCs w:val="8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242424"/>
                      <w:spacing w:val="0"/>
                      <w:w w:val="430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7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54" w:lineRule="exact"/>
        <w:ind w:left="4429" w:right="-20"/>
        <w:jc w:val="left"/>
        <w:tabs>
          <w:tab w:pos="1010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4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5"/>
          <w:position w:val="-4"/>
        </w:rPr>
        <w:t>BAŞKA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6"/>
          <w:position w:val="-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31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3D3F3F"/>
          <w:spacing w:val="0"/>
          <w:w w:val="100"/>
          <w:position w:val="-4"/>
        </w:rPr>
        <w:t>LIG!</w:t>
      </w:r>
      <w:r>
        <w:rPr>
          <w:rFonts w:ascii="Arial" w:hAnsi="Arial" w:cs="Arial" w:eastAsia="Arial"/>
          <w:sz w:val="17"/>
          <w:szCs w:val="17"/>
          <w:color w:val="3D3F3F"/>
          <w:spacing w:val="-12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3D3F3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7"/>
          <w:szCs w:val="17"/>
          <w:color w:val="3D3F3F"/>
          <w:spacing w:val="0"/>
          <w:w w:val="100"/>
          <w:position w:val="-4"/>
        </w:rPr>
      </w:r>
      <w:r>
        <w:rPr>
          <w:rFonts w:ascii="Arial" w:hAnsi="Arial" w:cs="Arial" w:eastAsia="Arial"/>
          <w:sz w:val="26"/>
          <w:szCs w:val="26"/>
          <w:color w:val="696969"/>
          <w:spacing w:val="0"/>
          <w:w w:val="53"/>
          <w:position w:val="-17"/>
        </w:rPr>
        <w:t>..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09" w:lineRule="exact"/>
        <w:ind w:left="930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D3F3F"/>
          <w:spacing w:val="0"/>
          <w:w w:val="117"/>
          <w:position w:val="-3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666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3D3F3F"/>
          <w:spacing w:val="0"/>
          <w:w w:val="100"/>
          <w:position w:val="-1"/>
        </w:rPr>
        <w:t>BÜYÜKŞEHIR</w:t>
        <w:tab/>
      </w:r>
      <w:r>
        <w:rPr>
          <w:rFonts w:ascii="Arial" w:hAnsi="Arial" w:cs="Arial" w:eastAsia="Arial"/>
          <w:sz w:val="15"/>
          <w:szCs w:val="15"/>
          <w:color w:val="3D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4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4"/>
          <w:position w:val="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4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0"/>
          <w:w w:val="94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4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4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7"/>
          <w:position w:val="4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2"/>
          <w:w w:val="97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4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4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714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D3F3F"/>
          <w:spacing w:val="0"/>
          <w:w w:val="109"/>
          <w:position w:val="2"/>
        </w:rPr>
        <w:t>BELEDIYESI</w:t>
      </w:r>
      <w:r>
        <w:rPr>
          <w:rFonts w:ascii="Arial" w:hAnsi="Arial" w:cs="Arial" w:eastAsia="Arial"/>
          <w:sz w:val="14"/>
          <w:szCs w:val="14"/>
          <w:color w:val="3D3F3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4"/>
          <w:szCs w:val="14"/>
          <w:color w:val="3D3F3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4.200239" w:type="dxa"/>
      </w:tblPr>
      <w:tblGrid/>
      <w:tr>
        <w:trPr>
          <w:trHeight w:val="223" w:hRule="exact"/>
        </w:trPr>
        <w:tc>
          <w:tcPr>
            <w:tcW w:w="1087" w:type="dxa"/>
            <w:tcBorders>
              <w:top w:val="nil" w:sz="6" w:space="0" w:color="auto"/>
              <w:bottom w:val="single" w:sz="3.829192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58" w:type="dxa"/>
            <w:tcBorders>
              <w:top w:val="single" w:sz="7.658384" w:space="0" w:color="646464"/>
              <w:bottom w:val="single" w:sz="3.829192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5" w:lineRule="exact"/>
              <w:ind w:left="183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1"/>
              </w:rPr>
              <w:t>30/05/20ı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8"/>
              </w:rPr>
              <w:t>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500" w:type="dxa"/>
            <w:tcBorders>
              <w:top w:val="single" w:sz="7.658384" w:space="0" w:color="646464"/>
              <w:bottom w:val="single" w:sz="3.829192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06" w:lineRule="exact"/>
              <w:ind w:left="45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-12"/>
                <w:w w:val="97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87"/>
              </w:rPr>
              <w:t>Bi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161616"/>
                <w:spacing w:val="4"/>
                <w:w w:val="58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99"/>
              </w:rPr>
              <w:t>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27"/>
              </w:rPr>
              <w:t>lı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6203" w:type="dxa"/>
            <w:tcBorders>
              <w:top w:val="nil" w:sz="6" w:space="0" w:color="auto"/>
              <w:bottom w:val="single" w:sz="7.658384" w:space="0" w:color="6B6B6B"/>
              <w:left w:val="nil" w:sz="6" w:space="0" w:color="auto"/>
              <w:right w:val="single" w:sz="7.658384" w:space="0" w:color="6B6B6B"/>
            </w:tcBorders>
          </w:tcPr>
          <w:p>
            <w:pPr>
              <w:spacing w:before="12" w:after="0" w:line="202" w:lineRule="exact"/>
              <w:ind w:left="346" w:right="-20"/>
              <w:jc w:val="left"/>
              <w:tabs>
                <w:tab w:pos="242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94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8"/>
                <w:w w:val="9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72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7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14"/>
                <w:w w:val="7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94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-2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0"/>
                <w:position w:val="-1"/>
              </w:rPr>
              <w:t>7:45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0"/>
                <w:position w:val="-1"/>
              </w:rPr>
              <w:t>fel: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2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0"/>
                <w:position w:val="-1"/>
              </w:rPr>
              <w:t>2938880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1" w:hRule="exact"/>
        </w:trPr>
        <w:tc>
          <w:tcPr>
            <w:tcW w:w="1087" w:type="dxa"/>
            <w:tcBorders>
              <w:top w:val="single" w:sz="3.829192" w:space="0" w:color="444444"/>
              <w:bottom w:val="single" w:sz="7.6583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93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6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58" w:type="dxa"/>
            <w:tcBorders>
              <w:top w:val="single" w:sz="3.829192" w:space="0" w:color="444444"/>
              <w:bottom w:val="single" w:sz="7.6583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18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98"/>
                <w:position w:val="-1"/>
              </w:rPr>
              <w:t>30/05/2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99"/>
                <w:position w:val="-1"/>
              </w:rPr>
              <w:t>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-2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6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-2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2"/>
                <w:position w:val="-1"/>
              </w:rPr>
              <w:t>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500" w:type="dxa"/>
            <w:tcBorders>
              <w:top w:val="single" w:sz="3.829192" w:space="0" w:color="444444"/>
              <w:bottom w:val="single" w:sz="7.6583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98" w:lineRule="exact"/>
              <w:ind w:left="458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87"/>
                <w:position w:val="-1"/>
              </w:rPr>
              <w:t>IKayıt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17"/>
                <w:w w:val="8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0"/>
                <w:position w:val="-1"/>
              </w:rPr>
              <w:t>No</w:t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97979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97979"/>
                <w:spacing w:val="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12"/>
                <w:position w:val="-1"/>
              </w:rPr>
              <w:t>36ı6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203" w:type="dxa"/>
            <w:tcBorders>
              <w:top w:val="single" w:sz="7.658384" w:space="0" w:color="6B6B6B"/>
              <w:bottom w:val="nil" w:sz="6" w:space="0" w:color="auto"/>
              <w:left w:val="nil" w:sz="6" w:space="0" w:color="auto"/>
              <w:right w:val="single" w:sz="5.743784" w:space="0" w:color="4F4F4F"/>
            </w:tcBorders>
          </w:tcPr>
          <w:p>
            <w:pPr>
              <w:spacing w:before="0" w:after="0" w:line="205" w:lineRule="exact"/>
              <w:ind w:left="35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92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10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F3F"/>
                <w:spacing w:val="0"/>
                <w:w w:val="100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89" w:lineRule="exact"/>
        <w:ind w:left="16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7"/>
          <w:position w:val="1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7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2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5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arlıdere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arlı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Mahallesi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Mithatpaşa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No:242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Daire:29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64" w:right="-20"/>
        <w:jc w:val="left"/>
        <w:tabs>
          <w:tab w:pos="1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5"/>
          <w:position w:val="1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Narlıdere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Narlı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Mithatpaşa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No:242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Dair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29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64" w:right="-20"/>
        <w:jc w:val="left"/>
        <w:tabs>
          <w:tab w:pos="1540" w:val="left"/>
          <w:tab w:pos="4460" w:val="left"/>
          <w:tab w:pos="6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2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6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Bina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3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5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6"/>
          <w:position w:val="0"/>
        </w:rPr>
        <w:t>Sınıfı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3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5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Yıldırım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Düşmesi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54" w:right="-20"/>
        <w:jc w:val="left"/>
        <w:tabs>
          <w:tab w:pos="3700" w:val="left"/>
          <w:tab w:pos="6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2"/>
          <w:w w:val="8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75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pını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5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7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5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sken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68" w:lineRule="exact"/>
        <w:ind w:left="370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w w:val="85"/>
          <w:position w:val="-3"/>
        </w:rPr>
        <w:t>Beı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1"/>
          <w:w w:val="86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"/>
          <w:w w:val="105"/>
          <w:position w:val="-3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7"/>
          <w:w w:val="87"/>
          <w:position w:val="-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0"/>
          <w:position w:val="-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3"/>
        </w:rPr>
        <w:t>rn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3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"/>
          <w:w w:val="89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5"/>
          <w:position w:val="-3"/>
        </w:rPr>
        <w:t>agi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5"/>
          <w:position w:val="-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5"/>
          <w:w w:val="95"/>
          <w:position w:val="-3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5"/>
          <w:position w:val="-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4"/>
          <w:position w:val="-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8"/>
          <w:position w:val="-3"/>
        </w:rPr>
        <w:t>Çe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46"/>
          <w:position w:val="-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3"/>
        </w:rPr>
        <w:t>ik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9"/>
          <w:position w:val="-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8"/>
          <w:position w:val="-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4"/>
        </w:rPr>
        <w:t>ller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17" w:lineRule="exact"/>
        <w:ind w:left="4055" w:right="-20"/>
        <w:jc w:val="left"/>
        <w:tabs>
          <w:tab w:pos="4500" w:val="left"/>
          <w:tab w:pos="5120" w:val="left"/>
          <w:tab w:pos="5620" w:val="left"/>
          <w:tab w:pos="6240" w:val="left"/>
          <w:tab w:pos="6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6"/>
          <w:szCs w:val="16"/>
          <w:color w:val="3D3F3F"/>
          <w:spacing w:val="0"/>
          <w:w w:val="100"/>
          <w:position w:val="11"/>
        </w:rPr>
        <w:t>X</w:t>
      </w:r>
      <w:r>
        <w:rPr>
          <w:rFonts w:ascii="Arial" w:hAnsi="Arial" w:cs="Arial" w:eastAsia="Arial"/>
          <w:sz w:val="16"/>
          <w:szCs w:val="16"/>
          <w:color w:val="3D3F3F"/>
          <w:spacing w:val="-40"/>
          <w:w w:val="100"/>
          <w:position w:val="11"/>
        </w:rPr>
        <w:t> </w:t>
      </w:r>
      <w:r>
        <w:rPr>
          <w:rFonts w:ascii="Arial" w:hAnsi="Arial" w:cs="Arial" w:eastAsia="Arial"/>
          <w:sz w:val="16"/>
          <w:szCs w:val="16"/>
          <w:color w:val="3D3F3F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16"/>
          <w:szCs w:val="16"/>
          <w:color w:val="3D3F3F"/>
          <w:spacing w:val="0"/>
          <w:w w:val="100"/>
          <w:position w:val="11"/>
        </w:rPr>
      </w:r>
      <w:r>
        <w:rPr>
          <w:rFonts w:ascii="Arial" w:hAnsi="Arial" w:cs="Arial" w:eastAsia="Arial"/>
          <w:sz w:val="48"/>
          <w:szCs w:val="48"/>
          <w:color w:val="3D3F3F"/>
          <w:spacing w:val="0"/>
          <w:w w:val="57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3D3F3F"/>
          <w:spacing w:val="-63"/>
          <w:w w:val="57"/>
          <w:position w:val="-1"/>
        </w:rPr>
        <w:t> </w:t>
      </w:r>
      <w:r>
        <w:rPr>
          <w:rFonts w:ascii="Arial" w:hAnsi="Arial" w:cs="Arial" w:eastAsia="Arial"/>
          <w:sz w:val="48"/>
          <w:szCs w:val="48"/>
          <w:color w:val="3D3F3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3D3F3F"/>
          <w:spacing w:val="0"/>
          <w:w w:val="100"/>
          <w:position w:val="-1"/>
        </w:rPr>
      </w:r>
      <w:r>
        <w:rPr>
          <w:rFonts w:ascii="Arial" w:hAnsi="Arial" w:cs="Arial" w:eastAsia="Arial"/>
          <w:sz w:val="48"/>
          <w:szCs w:val="48"/>
          <w:color w:val="242424"/>
          <w:spacing w:val="0"/>
          <w:w w:val="57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24242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242424"/>
          <w:spacing w:val="0"/>
          <w:w w:val="100"/>
          <w:position w:val="-1"/>
        </w:rPr>
      </w:r>
      <w:r>
        <w:rPr>
          <w:rFonts w:ascii="Arial" w:hAnsi="Arial" w:cs="Arial" w:eastAsia="Arial"/>
          <w:sz w:val="44"/>
          <w:szCs w:val="44"/>
          <w:color w:val="242424"/>
          <w:spacing w:val="0"/>
          <w:w w:val="57"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242424"/>
          <w:spacing w:val="-65"/>
          <w:w w:val="57"/>
          <w:position w:val="-1"/>
        </w:rPr>
        <w:t> </w:t>
      </w:r>
      <w:r>
        <w:rPr>
          <w:rFonts w:ascii="Arial" w:hAnsi="Arial" w:cs="Arial" w:eastAsia="Arial"/>
          <w:sz w:val="44"/>
          <w:szCs w:val="44"/>
          <w:color w:val="24242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4"/>
          <w:szCs w:val="44"/>
          <w:color w:val="242424"/>
          <w:spacing w:val="0"/>
          <w:w w:val="57"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24242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4"/>
          <w:szCs w:val="44"/>
          <w:color w:val="24242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8"/>
          <w:w w:val="80"/>
          <w:position w:val="1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4"/>
          <w:position w:val="1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1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8"/>
          <w:w w:val="82"/>
          <w:position w:val="1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6"/>
          <w:w w:val="100"/>
          <w:position w:val="1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9"/>
          <w:position w:val="1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0"/>
          <w:position w:val="1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27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46"/>
          <w:position w:val="1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46"/>
          <w:position w:val="1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8"/>
          <w:w w:val="46"/>
          <w:position w:val="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3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1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3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7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4"/>
          <w:position w:val="13"/>
        </w:rPr>
        <w:t>Alı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8"/>
          <w:w w:val="94"/>
          <w:position w:val="1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4"/>
          <w:position w:val="1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7"/>
          <w:w w:val="94"/>
          <w:position w:val="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3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154" w:right="-20"/>
        <w:jc w:val="left"/>
        <w:tabs>
          <w:tab w:pos="2220" w:val="left"/>
          <w:tab w:pos="5780" w:val="left"/>
          <w:tab w:pos="7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2"/>
          <w:position w:val="2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2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9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2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8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17"/>
          <w:position w:val="1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9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ögrenilcme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58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75"/>
          <w:position w:val="1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76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4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5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3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"/>
          <w:w w:val="103"/>
          <w:position w:val="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58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7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"/>
          <w:w w:val="96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2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Ali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9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2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5"/>
          <w:w w:val="93"/>
          <w:position w:val="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6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5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78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6" w:after="0" w:line="240" w:lineRule="auto"/>
        <w:ind w:left="224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29"/>
        </w:rPr>
        <w:t>miri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40"/>
          <w:w w:val="12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0"/>
          <w:w w:val="75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D3F3F"/>
          <w:spacing w:val="2"/>
          <w:w w:val="7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avu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Erca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BEKTAŞ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03" w:lineRule="exact"/>
        <w:ind w:left="2248" w:right="-20"/>
        <w:jc w:val="left"/>
        <w:tabs>
          <w:tab w:pos="4800" w:val="left"/>
          <w:tab w:pos="7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41"/>
          <w:position w:val="-1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8"/>
          <w:w w:val="14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7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9"/>
          <w:w w:val="17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1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31"/>
          <w:position w:val="-1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31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4"/>
          <w:w w:val="13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56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6"/>
          <w:w w:val="5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1"/>
        </w:rPr>
        <w:t>7:46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1"/>
          <w:position w:val="-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1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4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2"/>
          <w:w w:val="103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6"/>
          <w:position w:val="-1"/>
        </w:rPr>
        <w:t>aa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1"/>
          <w:position w:val="-1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0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56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1"/>
        </w:rPr>
        <w:t>7:48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00" w:bottom="280" w:left="200" w:right="140"/>
        </w:sectPr>
      </w:pPr>
      <w:rPr/>
    </w:p>
    <w:p>
      <w:pPr>
        <w:spacing w:before="0" w:after="0" w:line="191" w:lineRule="exact"/>
        <w:ind w:left="15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1"/>
          <w:position w:val="-1"/>
        </w:rPr>
        <w:t>852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140"/>
          <w:cols w:num="2" w:equalWidth="0">
            <w:col w:w="590" w:space="1608"/>
            <w:col w:w="9382"/>
          </w:cols>
        </w:sectPr>
      </w:pPr>
      <w:rPr/>
    </w:p>
    <w:p>
      <w:pPr>
        <w:spacing w:before="0" w:after="0" w:line="287" w:lineRule="exact"/>
        <w:ind w:left="169" w:right="-20"/>
        <w:jc w:val="left"/>
        <w:tabs>
          <w:tab w:pos="4760" w:val="left"/>
          <w:tab w:pos="69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6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5"/>
          <w:position w:val="-1"/>
        </w:rPr>
        <w:t>lektri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5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797979"/>
          <w:spacing w:val="0"/>
          <w:w w:val="140"/>
          <w:position w:val="-2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4747" w:right="4490"/>
        <w:jc w:val="center"/>
        <w:tabs>
          <w:tab w:pos="69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3"/>
          <w:w w:val="5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9"/>
          <w:w w:val="5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696969"/>
          <w:spacing w:val="0"/>
          <w:w w:val="105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55" w:lineRule="auto"/>
        <w:ind w:left="2203" w:right="4465" w:firstLine="2566"/>
        <w:jc w:val="left"/>
        <w:tabs>
          <w:tab w:pos="4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6"/>
        </w:rPr>
        <w:t>Emniyet-Jandar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8"/>
          <w:w w:val="96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5"/>
        </w:rPr>
        <w:t>Doğalga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1"/>
          <w:w w:val="87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140"/>
        </w:sectPr>
      </w:pPr>
      <w:rPr/>
    </w:p>
    <w:p>
      <w:pPr>
        <w:spacing w:before="5" w:after="0" w:line="240" w:lineRule="auto"/>
        <w:ind w:left="15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4"/>
        </w:rPr>
        <w:t>Yıı•&lt;iııncı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4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tabs>
          <w:tab w:pos="2620" w:val="left"/>
          <w:tab w:pos="5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3"/>
        </w:rPr>
        <w:t>rvıkı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8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7"/>
          <w:w w:val="9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43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30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Pe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3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onel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8"/>
          <w:position w:val="1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7"/>
          <w:w w:val="98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21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2"/>
        </w:rPr>
        <w:t>!Dönüş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9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"/>
          <w:w w:val="9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4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03" w:lineRule="exact"/>
        <w:ind w:left="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5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5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2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1"/>
        </w:rPr>
        <w:t>Adı-Soyad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7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140"/>
          <w:cols w:num="2" w:equalWidth="0">
            <w:col w:w="1882" w:space="302"/>
            <w:col w:w="9396"/>
          </w:cols>
        </w:sectPr>
      </w:pPr>
      <w:rPr/>
    </w:p>
    <w:p>
      <w:pPr>
        <w:spacing w:before="12" w:after="0" w:line="240" w:lineRule="auto"/>
        <w:ind w:left="135"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gerçekleştirilmcdi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7"/>
        </w:rPr>
        <w:t>yapıld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1"/>
          <w:w w:val="9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4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203" w:lineRule="exact"/>
        <w:ind w:left="4765" w:right="424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8"/>
          <w:position w:val="-1"/>
        </w:rPr>
        <w:t>öndürmede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4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5"/>
          <w:position w:val="-1"/>
        </w:rPr>
        <w:t>Kull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9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1"/>
        </w:rPr>
        <w:t>nıla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2"/>
          <w:position w:val="-1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1100" w:bottom="0" w:left="200" w:right="140"/>
        </w:sectPr>
      </w:pPr>
      <w:rPr/>
    </w:p>
    <w:p>
      <w:pPr>
        <w:spacing w:before="3" w:after="0" w:line="240" w:lineRule="auto"/>
        <w:ind w:left="185" w:right="-67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11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7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10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yapılmadı.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170" w:lineRule="exact"/>
        <w:ind w:right="-20"/>
        <w:jc w:val="left"/>
        <w:tabs>
          <w:tab w:pos="1920" w:val="left"/>
          <w:tab w:pos="3500" w:val="left"/>
          <w:tab w:pos="5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0"/>
          <w:position w:val="-3"/>
        </w:rPr>
        <w:t>js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0"/>
          <w:position w:val="-3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1"/>
          <w:w w:val="8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8"/>
          <w:position w:val="-3"/>
        </w:rPr>
        <w:t>jKöpü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8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2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4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6"/>
          <w:w w:val="94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48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5"/>
          <w:position w:val="-3"/>
        </w:rPr>
        <w:t>jK.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"/>
          <w:w w:val="85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"/>
          <w:w w:val="85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5"/>
          <w:position w:val="-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5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8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3"/>
        </w:rPr>
        <w:t>Kg.</w:t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3"/>
        </w:rPr>
        <w:t>K:0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3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03" w:lineRule="exact"/>
        <w:ind w:left="1934" w:right="-20"/>
        <w:jc w:val="left"/>
        <w:tabs>
          <w:tab w:pos="35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3D3F3F"/>
          <w:spacing w:val="0"/>
          <w:w w:val="63"/>
        </w:rPr>
        <w:t>ı</w:t>
      </w:r>
      <w:r>
        <w:rPr>
          <w:rFonts w:ascii="Arial" w:hAnsi="Arial" w:cs="Arial" w:eastAsia="Arial"/>
          <w:sz w:val="34"/>
          <w:szCs w:val="34"/>
          <w:color w:val="3D3F3F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D3F3F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797979"/>
          <w:spacing w:val="0"/>
          <w:w w:val="79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140"/>
          <w:cols w:num="2" w:equalWidth="0">
            <w:col w:w="4251" w:space="498"/>
            <w:col w:w="6831"/>
          </w:cols>
        </w:sectPr>
      </w:pPr>
      <w:rPr/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öndür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3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sonrası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4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47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5"/>
          <w:w w:val="4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5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9"/>
          <w:w w:val="5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27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Ekra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Lc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5"/>
        </w:rPr>
        <w:t>Tv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"/>
          <w:w w:val="96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6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çana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anten,dai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aydınlatmalarının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ampullcri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ıldırım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6" w:lineRule="exact"/>
        <w:ind w:left="2184" w:right="2407" w:firstLine="-2025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8"/>
        </w:rPr>
        <w:t>üşmesiyle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6"/>
        </w:rPr>
        <w:t>arı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6"/>
          <w:w w:val="96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lanara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"/>
          <w:w w:val="97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ördüğü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pit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dilmiştir.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5"/>
        </w:rPr>
        <w:t>fNot: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5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Apartmanda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başka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herhangibi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2"/>
        </w:rPr>
        <w:t>daireele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7"/>
        </w:rPr>
        <w:t>zi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7"/>
          <w:w w:val="9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8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6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madığı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4"/>
          <w:w w:val="68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pit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dilmiştir.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1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5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8"/>
        </w:rPr>
        <w:t>Eşyad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"/>
          <w:w w:val="9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"/>
          <w:w w:val="9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8"/>
        </w:rPr>
        <w:t>3000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4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3"/>
        </w:rPr>
        <w:t>Binada: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3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6"/>
        </w:rPr>
        <w:t>Toplam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97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97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7"/>
          <w:w w:val="9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3000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1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1" w:lineRule="auto"/>
        <w:ind w:right="442" w:firstLine="139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6"/>
        </w:rPr>
        <w:t>yapı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1"/>
          <w:w w:val="9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1"/>
          <w:w w:val="7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numaralı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dairesini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lo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9"/>
          <w:w w:val="9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9"/>
          <w:w w:val="95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5"/>
        </w:rPr>
        <w:t>mındaki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elektroni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4"/>
          <w:w w:val="9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5"/>
        </w:rPr>
        <w:t>şy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3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7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7"/>
        </w:rPr>
        <w:t>rd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plduğ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7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ruşturmuda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çatısıııa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ıldırım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düşmesi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3"/>
        </w:rPr>
        <w:t>nu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8"/>
          <w:w w:val="92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4"/>
          <w:w w:val="7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9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79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7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airedeki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elektroni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eşyalarda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bileceği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1100" w:bottom="0" w:left="200" w:right="140"/>
          <w:cols w:num="2" w:equalWidth="0">
            <w:col w:w="1632" w:space="552"/>
            <w:col w:w="9396"/>
          </w:cols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345" w:lineRule="auto"/>
        <w:ind w:left="154" w:right="4125"/>
        <w:jc w:val="left"/>
        <w:tabs>
          <w:tab w:pos="2200" w:val="left"/>
          <w:tab w:pos="6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3"/>
          <w:position w:val="0"/>
        </w:rPr>
        <w:t>JOedel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3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3"/>
          <w:position w:val="0"/>
        </w:rPr>
        <w:t>i: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left="154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9"/>
          <w:w w:val="88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4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4"/>
          <w:position w:val="1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3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Ali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ŞİMŞEK'e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"/>
          <w:w w:val="97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dilmişti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2"/>
          <w:w w:val="101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23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left="18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8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5"/>
          <w:w w:val="100"/>
          <w:position w:val="-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100"/>
          <w:position w:val="-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8"/>
        </w:rPr>
        <w:t>Jim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8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140"/>
        </w:sectPr>
      </w:pPr>
      <w:rPr/>
    </w:p>
    <w:p>
      <w:pPr>
        <w:spacing w:before="0" w:after="0" w:line="195" w:lineRule="exact"/>
        <w:ind w:left="150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75757"/>
          <w:spacing w:val="-85"/>
          <w:w w:val="189"/>
          <w:position w:val="-5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154" w:right="-76"/>
        <w:jc w:val="left"/>
        <w:tabs>
          <w:tab w:pos="580" w:val="left"/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4"/>
          <w:szCs w:val="24"/>
          <w:color w:val="696969"/>
          <w:spacing w:val="0"/>
          <w:w w:val="50"/>
          <w:position w:val="1"/>
        </w:rPr>
        <w:t>§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5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50"/>
          <w:u w:val="single" w:color="686868"/>
          <w:position w:val="1"/>
        </w:rPr>
        <w:t>    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5"/>
          <w:w w:val="50"/>
          <w:u w:val="single" w:color="68686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5"/>
          <w:w w:val="5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5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5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5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5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0"/>
          <w:position w:val="1"/>
        </w:rPr>
        <w:t>Dl.inOşll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"/>
        </w:rPr>
        <w:t>!'ar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8"/>
          <w:w w:val="100"/>
          <w:position w:val="1"/>
        </w:rPr>
        <w:t>i</w:t>
      </w:r>
      <w:r>
        <w:rPr>
          <w:rFonts w:ascii="Arial" w:hAnsi="Arial" w:cs="Arial" w:eastAsia="Arial"/>
          <w:sz w:val="17"/>
          <w:szCs w:val="17"/>
          <w:color w:val="242424"/>
          <w:spacing w:val="0"/>
          <w:w w:val="100"/>
          <w:position w:val="1"/>
        </w:rPr>
        <w:t>lı</w:t>
      </w:r>
      <w:r>
        <w:rPr>
          <w:rFonts w:ascii="Arial" w:hAnsi="Arial" w:cs="Arial" w:eastAsia="Arial"/>
          <w:sz w:val="17"/>
          <w:szCs w:val="17"/>
          <w:color w:val="242424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24242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4"/>
          <w:position w:val="2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8"/>
          <w:w w:val="104"/>
          <w:position w:val="2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"/>
          <w:w w:val="104"/>
          <w:position w:val="2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8"/>
          <w:position w:val="2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"/>
          <w:w w:val="98"/>
          <w:position w:val="2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6"/>
          <w:w w:val="94"/>
          <w:position w:val="2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9"/>
          <w:position w:val="2"/>
        </w:rPr>
        <w:t>20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30"/>
          <w:w w:val="100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3D3F3F"/>
          <w:spacing w:val="-13"/>
          <w:w w:val="165"/>
          <w:position w:val="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2"/>
          <w:position w:val="2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75757"/>
          <w:w w:val="62"/>
        </w:rPr>
        <w:t>ISıı</w:t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10"/>
          <w:w w:val="6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D3F3F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3D3F3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4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6"/>
          <w:w w:val="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5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3D3F3F"/>
          <w:spacing w:val="-12"/>
          <w:w w:val="14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9"/>
        </w:rPr>
        <w:t>7:55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140"/>
          <w:cols w:num="2" w:equalWidth="0">
            <w:col w:w="3635" w:space="2488"/>
            <w:col w:w="5457"/>
          </w:cols>
        </w:sectPr>
      </w:pPr>
      <w:rPr/>
    </w:p>
    <w:p>
      <w:pPr>
        <w:spacing w:before="0" w:after="0" w:line="209" w:lineRule="exact"/>
        <w:ind w:left="245" w:right="-20"/>
        <w:jc w:val="left"/>
        <w:tabs>
          <w:tab w:pos="1040" w:val="left"/>
          <w:tab w:pos="1560" w:val="left"/>
          <w:tab w:pos="2200" w:val="left"/>
          <w:tab w:pos="8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Ölll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7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7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2"/>
          <w:w w:val="10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5"/>
        </w:rPr>
        <w:t>Narhclere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itfai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2"/>
        </w:rPr>
        <w:t>ONAYLAYAN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32" w:right="-20"/>
        <w:jc w:val="left"/>
        <w:tabs>
          <w:tab w:pos="5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7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6"/>
          <w:w w:val="7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6"/>
          <w:w w:val="8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5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left="5702" w:right="499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757"/>
          <w:w w:val="8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5"/>
        </w:rPr>
        <w:t>Anıiri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401" w:lineRule="exact"/>
        <w:ind w:left="307" w:right="-20"/>
        <w:jc w:val="left"/>
        <w:tabs>
          <w:tab w:pos="8620" w:val="left"/>
          <w:tab w:pos="9540" w:val="left"/>
        </w:tabs>
        <w:rPr>
          <w:rFonts w:ascii="Times New Roman" w:hAnsi="Times New Roman" w:cs="Times New Roman" w:eastAsia="Times New Roman"/>
          <w:sz w:val="43"/>
          <w:szCs w:val="4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.368397pt;margin-top:14.145598pt;width:8.621550pt;height:11.5pt;mso-position-horizontal-relative:page;mso-position-vertical-relative:paragraph;z-index:-10160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3D3F3F"/>
                      <w:spacing w:val="0"/>
                      <w:w w:val="100"/>
                      <w:i/>
                    </w:rPr>
                    <w:t>.o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.282991pt;margin-top:13.196598pt;width:5.08277pt;height:3.5pt;mso-position-horizontal-relative:page;mso-position-vertical-relative:paragraph;z-index:-10159" type="#_x0000_t202" filled="f" stroked="f">
            <v:textbox inset="0,0,0,0">
              <w:txbxContent>
                <w:p>
                  <w:pPr>
                    <w:spacing w:before="0" w:after="0" w:line="70" w:lineRule="exact"/>
                    <w:ind w:right="-50"/>
                    <w:jc w:val="left"/>
                    <w:rPr>
                      <w:rFonts w:ascii="Arial" w:hAnsi="Arial" w:cs="Arial" w:eastAsia="Arial"/>
                      <w:sz w:val="7"/>
                      <w:szCs w:val="7"/>
                    </w:rPr>
                  </w:pPr>
                  <w:rPr/>
                  <w:r>
                    <w:rPr>
                      <w:rFonts w:ascii="Arial" w:hAnsi="Arial" w:cs="Arial" w:eastAsia="Arial"/>
                      <w:sz w:val="7"/>
                      <w:szCs w:val="7"/>
                      <w:color w:val="3D3F3F"/>
                      <w:w w:val="154"/>
                      <w:i/>
                    </w:rPr>
                    <w:t>(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3D3F3F"/>
                      <w:w w:val="153"/>
                      <w:i/>
                    </w:rPr>
                    <w:t>\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3D3F3F"/>
                      <w:w w:val="154"/>
                      <w:i/>
                    </w:rPr>
                    <w:t>)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3D3F3F"/>
          <w:spacing w:val="0"/>
          <w:w w:val="81"/>
          <w:position w:val="8"/>
        </w:rPr>
        <w:t>·u</w:t>
      </w:r>
      <w:r>
        <w:rPr>
          <w:rFonts w:ascii="Arial" w:hAnsi="Arial" w:cs="Arial" w:eastAsia="Arial"/>
          <w:sz w:val="22"/>
          <w:szCs w:val="22"/>
          <w:color w:val="3D3F3F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2"/>
          <w:szCs w:val="22"/>
          <w:color w:val="3D3F3F"/>
          <w:spacing w:val="0"/>
          <w:w w:val="100"/>
          <w:position w:val="8"/>
        </w:rPr>
      </w:r>
      <w:r>
        <w:rPr>
          <w:rFonts w:ascii="Arial" w:hAnsi="Arial" w:cs="Arial" w:eastAsia="Arial"/>
          <w:sz w:val="25"/>
          <w:szCs w:val="25"/>
          <w:color w:val="3D3F3F"/>
          <w:spacing w:val="0"/>
          <w:w w:val="51"/>
          <w:b/>
          <w:bCs/>
          <w:position w:val="-3"/>
        </w:rPr>
        <w:t>O</w:t>
      </w:r>
      <w:r>
        <w:rPr>
          <w:rFonts w:ascii="Arial" w:hAnsi="Arial" w:cs="Arial" w:eastAsia="Arial"/>
          <w:sz w:val="25"/>
          <w:szCs w:val="25"/>
          <w:color w:val="3D3F3F"/>
          <w:spacing w:val="-40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3D3F3F"/>
          <w:spacing w:val="0"/>
          <w:w w:val="100"/>
          <w:b/>
          <w:bCs/>
          <w:position w:val="-3"/>
        </w:rPr>
        <w:t>!ı</w:t>
      </w:r>
      <w:r>
        <w:rPr>
          <w:rFonts w:ascii="Arial" w:hAnsi="Arial" w:cs="Arial" w:eastAsia="Arial"/>
          <w:sz w:val="27"/>
          <w:szCs w:val="27"/>
          <w:color w:val="3D3F3F"/>
          <w:spacing w:val="-27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D3F3F"/>
          <w:spacing w:val="0"/>
          <w:w w:val="64"/>
          <w:position w:val="-3"/>
        </w:rPr>
        <w:t>H:ıira</w:t>
      </w:r>
      <w:r>
        <w:rPr>
          <w:rFonts w:ascii="Times New Roman" w:hAnsi="Times New Roman" w:cs="Times New Roman" w:eastAsia="Times New Roman"/>
          <w:sz w:val="23"/>
          <w:szCs w:val="23"/>
          <w:color w:val="3D3F3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D3F3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43"/>
          <w:szCs w:val="43"/>
          <w:color w:val="3D3F3F"/>
          <w:spacing w:val="0"/>
          <w:w w:val="76"/>
          <w:position w:val="-3"/>
        </w:rPr>
        <w:t>\</w:t>
      </w:r>
      <w:r>
        <w:rPr>
          <w:rFonts w:ascii="Times New Roman" w:hAnsi="Times New Roman" w:cs="Times New Roman" w:eastAsia="Times New Roman"/>
          <w:sz w:val="43"/>
          <w:szCs w:val="43"/>
          <w:color w:val="3D3F3F"/>
          <w:spacing w:val="0"/>
          <w:w w:val="77"/>
          <w:position w:val="-3"/>
        </w:rPr>
        <w:t>7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140"/>
        </w:sectPr>
      </w:pPr>
      <w:rPr/>
    </w:p>
    <w:p>
      <w:pPr>
        <w:spacing w:before="0" w:after="0" w:line="415" w:lineRule="exact"/>
        <w:ind w:left="283" w:right="-95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57"/>
          <w:szCs w:val="57"/>
          <w:color w:val="3D3F3F"/>
          <w:spacing w:val="-124"/>
          <w:w w:val="50"/>
          <w:position w:val="-13"/>
        </w:rPr>
        <w:t>·</w:t>
      </w:r>
      <w:r>
        <w:rPr>
          <w:rFonts w:ascii="Arial" w:hAnsi="Arial" w:cs="Arial" w:eastAsia="Arial"/>
          <w:sz w:val="18"/>
          <w:szCs w:val="18"/>
          <w:color w:val="3D3F3F"/>
          <w:spacing w:val="0"/>
          <w:w w:val="50"/>
          <w:position w:val="7"/>
        </w:rPr>
        <w:t>&lt;</w:t>
      </w:r>
      <w:r>
        <w:rPr>
          <w:rFonts w:ascii="Arial" w:hAnsi="Arial" w:cs="Arial" w:eastAsia="Arial"/>
          <w:sz w:val="18"/>
          <w:szCs w:val="18"/>
          <w:color w:val="3D3F3F"/>
          <w:spacing w:val="-76"/>
          <w:w w:val="50"/>
          <w:position w:val="7"/>
        </w:rPr>
        <w:t>E</w:t>
      </w:r>
      <w:r>
        <w:rPr>
          <w:rFonts w:ascii="Arial" w:hAnsi="Arial" w:cs="Arial" w:eastAsia="Arial"/>
          <w:sz w:val="57"/>
          <w:szCs w:val="57"/>
          <w:color w:val="3D3F3F"/>
          <w:spacing w:val="-90"/>
          <w:w w:val="50"/>
          <w:position w:val="-13"/>
        </w:rPr>
        <w:t>-</w:t>
      </w:r>
      <w:r>
        <w:rPr>
          <w:rFonts w:ascii="Arial" w:hAnsi="Arial" w:cs="Arial" w:eastAsia="Arial"/>
          <w:sz w:val="18"/>
          <w:szCs w:val="18"/>
          <w:color w:val="3D3F3F"/>
          <w:spacing w:val="0"/>
          <w:w w:val="51"/>
          <w:position w:val="7"/>
        </w:rPr>
        <w:t>l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82" w:lineRule="exact"/>
        <w:ind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696969"/>
          <w:w w:val="98"/>
          <w:position w:val="-6"/>
        </w:rPr>
        <w:t>ITFA</w:t>
      </w:r>
      <w:r>
        <w:rPr>
          <w:rFonts w:ascii="Times New Roman" w:hAnsi="Times New Roman" w:cs="Times New Roman" w:eastAsia="Times New Roman"/>
          <w:sz w:val="22"/>
          <w:szCs w:val="22"/>
          <w:color w:val="696969"/>
          <w:spacing w:val="8"/>
          <w:w w:val="99"/>
          <w:position w:val="-6"/>
        </w:rPr>
        <w:t>İ</w:t>
      </w:r>
      <w:r>
        <w:rPr>
          <w:rFonts w:ascii="Times New Roman" w:hAnsi="Times New Roman" w:cs="Times New Roman" w:eastAsia="Times New Roman"/>
          <w:sz w:val="22"/>
          <w:szCs w:val="22"/>
          <w:color w:val="3D3F3F"/>
          <w:spacing w:val="0"/>
          <w:w w:val="68"/>
          <w:position w:val="-6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3D3F3F"/>
          <w:spacing w:val="-4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96969"/>
          <w:spacing w:val="-13"/>
          <w:w w:val="83"/>
          <w:position w:val="-6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0"/>
          <w:w w:val="90"/>
          <w:position w:val="-6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575757"/>
          <w:spacing w:val="7"/>
          <w:w w:val="91"/>
          <w:position w:val="-6"/>
        </w:rPr>
        <w:t>Ö</w:t>
      </w:r>
      <w:r>
        <w:rPr>
          <w:rFonts w:ascii="Times New Roman" w:hAnsi="Times New Roman" w:cs="Times New Roman" w:eastAsia="Times New Roman"/>
          <w:sz w:val="22"/>
          <w:szCs w:val="22"/>
          <w:color w:val="3D3F3F"/>
          <w:spacing w:val="0"/>
          <w:w w:val="84"/>
          <w:position w:val="-6"/>
        </w:rPr>
        <w:t>LG</w:t>
      </w:r>
      <w:r>
        <w:rPr>
          <w:rFonts w:ascii="Times New Roman" w:hAnsi="Times New Roman" w:cs="Times New Roman" w:eastAsia="Times New Roman"/>
          <w:sz w:val="22"/>
          <w:szCs w:val="22"/>
          <w:color w:val="3D3F3F"/>
          <w:spacing w:val="-33"/>
          <w:w w:val="84"/>
          <w:position w:val="-6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D3F3F"/>
          <w:spacing w:val="0"/>
          <w:w w:val="328"/>
          <w:position w:val="-6"/>
        </w:rPr>
        <w:t>..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3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88" w:lineRule="exact"/>
        <w:ind w:left="920" w:right="155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6.307373pt;margin-top:4.376585pt;width:25.869332pt;height:22pt;mso-position-horizontal-relative:page;mso-position-vertical-relative:paragraph;z-index:-10158" type="#_x0000_t202" filled="f" stroked="f">
            <v:textbox inset="0,0,0,0">
              <w:txbxContent>
                <w:p>
                  <w:pPr>
                    <w:spacing w:before="0" w:after="0" w:line="440" w:lineRule="exact"/>
                    <w:ind w:right="-106"/>
                    <w:jc w:val="left"/>
                    <w:rPr>
                      <w:rFonts w:ascii="Times New Roman" w:hAnsi="Times New Roman" w:cs="Times New Roman" w:eastAsia="Times New Roman"/>
                      <w:sz w:val="44"/>
                      <w:szCs w:val="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575757"/>
                      <w:spacing w:val="-48"/>
                      <w:w w:val="89"/>
                      <w:b/>
                      <w:bCs/>
                    </w:rPr>
                    <w:t>&lt;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3D3F3F"/>
                      <w:spacing w:val="0"/>
                      <w:w w:val="124"/>
                      <w:b/>
                      <w:bCs/>
                    </w:rPr>
                    <w:t>if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B3B3B3"/>
          <w:spacing w:val="-30"/>
          <w:w w:val="67"/>
          <w:position w:val="-9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1"/>
          <w:w w:val="117"/>
          <w:position w:val="-9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27"/>
          <w:w w:val="117"/>
          <w:position w:val="-9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A1A1A1"/>
          <w:spacing w:val="0"/>
          <w:w w:val="131"/>
          <w:position w:val="-9"/>
        </w:rPr>
        <w:t>;·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1100" w:bottom="0" w:left="200" w:right="140"/>
          <w:cols w:num="3" w:equalWidth="0">
            <w:col w:w="474" w:space="2169"/>
            <w:col w:w="1767" w:space="4360"/>
            <w:col w:w="2810"/>
          </w:cols>
        </w:sectPr>
      </w:pPr>
      <w:rPr/>
    </w:p>
    <w:p>
      <w:pPr>
        <w:spacing w:before="61" w:after="0" w:line="212" w:lineRule="exact"/>
        <w:ind w:left="2389" w:right="-20"/>
        <w:jc w:val="left"/>
        <w:tabs>
          <w:tab w:pos="37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D3F3F"/>
          <w:spacing w:val="0"/>
          <w:w w:val="100"/>
          <w:position w:val="-2"/>
        </w:rPr>
        <w:t>2</w:t>
      </w:r>
      <w:r>
        <w:rPr>
          <w:rFonts w:ascii="Arial" w:hAnsi="Arial" w:cs="Arial" w:eastAsia="Arial"/>
          <w:sz w:val="20"/>
          <w:szCs w:val="20"/>
          <w:color w:val="3D3F3F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20"/>
          <w:szCs w:val="20"/>
          <w:color w:val="3D3F3F"/>
          <w:spacing w:val="6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D3F3F"/>
          <w:spacing w:val="0"/>
          <w:w w:val="95"/>
          <w:position w:val="-2"/>
        </w:rPr>
        <w:t>POSTA</w:t>
      </w:r>
      <w:r>
        <w:rPr>
          <w:rFonts w:ascii="Arial" w:hAnsi="Arial" w:cs="Arial" w:eastAsia="Arial"/>
          <w:sz w:val="20"/>
          <w:szCs w:val="20"/>
          <w:color w:val="3D3F3F"/>
          <w:spacing w:val="9"/>
          <w:w w:val="95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575757"/>
          <w:spacing w:val="0"/>
          <w:w w:val="100"/>
          <w:position w:val="-2"/>
        </w:rPr>
        <w:t>G</w:t>
      </w:r>
      <w:r>
        <w:rPr>
          <w:rFonts w:ascii="Arial" w:hAnsi="Arial" w:cs="Arial" w:eastAsia="Arial"/>
          <w:sz w:val="20"/>
          <w:szCs w:val="20"/>
          <w:color w:val="575757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0"/>
          <w:szCs w:val="20"/>
          <w:color w:val="575757"/>
          <w:spacing w:val="0"/>
          <w:w w:val="100"/>
          <w:position w:val="-2"/>
        </w:rPr>
        <w:t>PLA</w:t>
      </w:r>
      <w:r>
        <w:rPr>
          <w:rFonts w:ascii="Arial" w:hAnsi="Arial" w:cs="Arial" w:eastAsia="Arial"/>
          <w:sz w:val="20"/>
          <w:szCs w:val="20"/>
          <w:color w:val="575757"/>
          <w:spacing w:val="0"/>
          <w:w w:val="100"/>
          <w:position w:val="-2"/>
        </w:rPr>
        <w:t>R</w:t>
      </w:r>
      <w:r>
        <w:rPr>
          <w:rFonts w:ascii="Arial" w:hAnsi="Arial" w:cs="Arial" w:eastAsia="Arial"/>
          <w:sz w:val="20"/>
          <w:szCs w:val="20"/>
          <w:color w:val="575757"/>
          <w:spacing w:val="1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D3F3F"/>
          <w:spacing w:val="0"/>
          <w:w w:val="115"/>
          <w:position w:val="-2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2748" w:right="-20"/>
        <w:jc w:val="left"/>
        <w:tabs>
          <w:tab w:pos="8340" w:val="left"/>
          <w:tab w:pos="9980" w:val="left"/>
          <w:tab w:pos="1080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20"/>
          <w:szCs w:val="20"/>
          <w:color w:val="3D3F3F"/>
          <w:spacing w:val="0"/>
          <w:w w:val="110"/>
          <w:position w:val="-1"/>
        </w:rPr>
        <w:t>Hüseyin</w:t>
      </w:r>
      <w:r>
        <w:rPr>
          <w:rFonts w:ascii="Arial" w:hAnsi="Arial" w:cs="Arial" w:eastAsia="Arial"/>
          <w:sz w:val="20"/>
          <w:szCs w:val="20"/>
          <w:color w:val="3D3F3F"/>
          <w:spacing w:val="-3"/>
          <w:w w:val="11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D3F3F"/>
          <w:spacing w:val="0"/>
          <w:w w:val="100"/>
          <w:position w:val="-1"/>
        </w:rPr>
        <w:t>AKlOPRAK</w:t>
      </w:r>
      <w:r>
        <w:rPr>
          <w:rFonts w:ascii="Arial" w:hAnsi="Arial" w:cs="Arial" w:eastAsia="Arial"/>
          <w:sz w:val="20"/>
          <w:szCs w:val="20"/>
          <w:color w:val="3D3F3F"/>
          <w:spacing w:val="-15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D3F3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3D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6"/>
          <w:szCs w:val="26"/>
          <w:color w:val="3D3F3F"/>
          <w:spacing w:val="0"/>
          <w:w w:val="130"/>
          <w:position w:val="2"/>
        </w:rPr>
        <w:t>Bülent</w:t>
      </w:r>
      <w:r>
        <w:rPr>
          <w:rFonts w:ascii="Times New Roman" w:hAnsi="Times New Roman" w:cs="Times New Roman" w:eastAsia="Times New Roman"/>
          <w:sz w:val="26"/>
          <w:szCs w:val="26"/>
          <w:color w:val="3D3F3F"/>
          <w:spacing w:val="-32"/>
          <w:w w:val="130"/>
          <w:position w:val="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97979"/>
          <w:spacing w:val="0"/>
          <w:w w:val="130"/>
          <w:position w:val="2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79797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79797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6"/>
          <w:szCs w:val="26"/>
          <w:color w:val="A1A1A1"/>
          <w:spacing w:val="0"/>
          <w:w w:val="54"/>
          <w:position w:val="2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A1A1A1"/>
          <w:spacing w:val="0"/>
          <w:w w:val="54"/>
          <w:position w:val="2"/>
        </w:rPr>
        <w:t>    </w:t>
      </w:r>
      <w:r>
        <w:rPr>
          <w:rFonts w:ascii="Times New Roman" w:hAnsi="Times New Roman" w:cs="Times New Roman" w:eastAsia="Times New Roman"/>
          <w:sz w:val="26"/>
          <w:szCs w:val="26"/>
          <w:color w:val="A1A1A1"/>
          <w:spacing w:val="21"/>
          <w:w w:val="54"/>
          <w:position w:val="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D3F3F"/>
          <w:spacing w:val="0"/>
          <w:w w:val="223"/>
          <w:position w:val="2"/>
        </w:rPr>
        <w:t>--</w:t>
      </w:r>
      <w:r>
        <w:rPr>
          <w:rFonts w:ascii="Times New Roman" w:hAnsi="Times New Roman" w:cs="Times New Roman" w:eastAsia="Times New Roman"/>
          <w:sz w:val="26"/>
          <w:szCs w:val="26"/>
          <w:color w:val="3D3F3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D3F3F"/>
          <w:spacing w:val="0"/>
          <w:w w:val="223"/>
          <w:position w:val="2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140"/>
        </w:sectPr>
      </w:pPr>
      <w:rPr/>
    </w:p>
    <w:p>
      <w:pPr>
        <w:spacing w:before="97" w:after="0" w:line="497" w:lineRule="exact"/>
        <w:ind w:right="-20"/>
        <w:jc w:val="right"/>
        <w:rPr>
          <w:rFonts w:ascii="Times New Roman" w:hAnsi="Times New Roman" w:cs="Times New Roman" w:eastAsia="Times New Roman"/>
          <w:sz w:val="78"/>
          <w:szCs w:val="78"/>
        </w:rPr>
      </w:pPr>
      <w:rPr/>
      <w:r>
        <w:rPr>
          <w:rFonts w:ascii="Times New Roman" w:hAnsi="Times New Roman" w:cs="Times New Roman" w:eastAsia="Times New Roman"/>
          <w:sz w:val="78"/>
          <w:szCs w:val="78"/>
          <w:color w:val="333B7C"/>
          <w:spacing w:val="0"/>
          <w:w w:val="68"/>
          <w:position w:val="-33"/>
        </w:rPr>
        <w:t>·</w:t>
      </w:r>
      <w:r>
        <w:rPr>
          <w:rFonts w:ascii="Times New Roman" w:hAnsi="Times New Roman" w:cs="Times New Roman" w:eastAsia="Times New Roman"/>
          <w:sz w:val="78"/>
          <w:szCs w:val="78"/>
          <w:color w:val="333B7C"/>
          <w:spacing w:val="0"/>
          <w:w w:val="68"/>
          <w:position w:val="-33"/>
        </w:rPr>
        <w:t> </w:t>
      </w:r>
      <w:r>
        <w:rPr>
          <w:rFonts w:ascii="Times New Roman" w:hAnsi="Times New Roman" w:cs="Times New Roman" w:eastAsia="Times New Roman"/>
          <w:sz w:val="78"/>
          <w:szCs w:val="78"/>
          <w:color w:val="333B7C"/>
          <w:spacing w:val="0"/>
          <w:w w:val="68"/>
          <w:position w:val="-33"/>
        </w:rPr>
        <w:t>·</w:t>
      </w:r>
      <w:r>
        <w:rPr>
          <w:rFonts w:ascii="Times New Roman" w:hAnsi="Times New Roman" w:cs="Times New Roman" w:eastAsia="Times New Roman"/>
          <w:sz w:val="78"/>
          <w:szCs w:val="78"/>
          <w:color w:val="333B7C"/>
          <w:spacing w:val="-2"/>
          <w:w w:val="68"/>
          <w:position w:val="-33"/>
        </w:rPr>
        <w:t>J</w:t>
      </w:r>
      <w:r>
        <w:rPr>
          <w:rFonts w:ascii="Times New Roman" w:hAnsi="Times New Roman" w:cs="Times New Roman" w:eastAsia="Times New Roman"/>
          <w:sz w:val="78"/>
          <w:szCs w:val="78"/>
          <w:color w:val="424B97"/>
          <w:spacing w:val="0"/>
          <w:w w:val="57"/>
          <w:position w:val="-33"/>
        </w:rPr>
        <w:t>=</w:t>
      </w:r>
      <w:r>
        <w:rPr>
          <w:rFonts w:ascii="Times New Roman" w:hAnsi="Times New Roman" w:cs="Times New Roman" w:eastAsia="Times New Roman"/>
          <w:sz w:val="78"/>
          <w:szCs w:val="78"/>
          <w:color w:val="000000"/>
          <w:spacing w:val="0"/>
          <w:w w:val="100"/>
          <w:position w:val="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1" w:lineRule="exact"/>
        <w:ind w:right="-86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5B60B6"/>
          <w:spacing w:val="0"/>
          <w:w w:val="53"/>
          <w:position w:val="-10"/>
        </w:rPr>
        <w:t>...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1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0"/>
          <w:w w:val="88"/>
          <w:position w:val="-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8"/>
          <w:position w:val="-1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"/>
          <w:w w:val="88"/>
          <w:position w:val="-1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88"/>
          <w:position w:val="-1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8"/>
          <w:position w:val="-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9"/>
          <w:w w:val="88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8"/>
          <w:position w:val="-1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3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8"/>
          <w:position w:val="-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-10"/>
        </w:rPr>
        <w:t>KTAŞ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186" w:lineRule="exact"/>
        <w:ind w:left="147" w:right="97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D3F3F"/>
          <w:spacing w:val="0"/>
          <w:w w:val="96"/>
          <w:position w:val="-3"/>
        </w:rPr>
        <w:t>ltfaiy</w:t>
      </w:r>
      <w:r>
        <w:rPr>
          <w:rFonts w:ascii="Arial" w:hAnsi="Arial" w:cs="Arial" w:eastAsia="Arial"/>
          <w:sz w:val="19"/>
          <w:szCs w:val="19"/>
          <w:color w:val="3D3F3F"/>
          <w:spacing w:val="0"/>
          <w:w w:val="96"/>
          <w:position w:val="-3"/>
        </w:rPr>
        <w:t>e</w:t>
      </w:r>
      <w:r>
        <w:rPr>
          <w:rFonts w:ascii="Arial" w:hAnsi="Arial" w:cs="Arial" w:eastAsia="Arial"/>
          <w:sz w:val="19"/>
          <w:szCs w:val="19"/>
          <w:color w:val="3D3F3F"/>
          <w:spacing w:val="-9"/>
          <w:w w:val="96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575757"/>
          <w:spacing w:val="0"/>
          <w:w w:val="68"/>
          <w:position w:val="-3"/>
        </w:rPr>
        <w:t>Y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-38" w:right="-58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w w:val="138"/>
          <w:position w:val="5"/>
        </w:rPr>
        <w:t>Mü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8"/>
          <w:w w:val="138"/>
          <w:position w:val="5"/>
        </w:rPr>
        <w:t>d</w:t>
      </w:r>
      <w:r>
        <w:rPr>
          <w:rFonts w:ascii="Times New Roman" w:hAnsi="Times New Roman" w:cs="Times New Roman" w:eastAsia="Times New Roman"/>
          <w:sz w:val="12"/>
          <w:szCs w:val="12"/>
          <w:color w:val="424B97"/>
          <w:spacing w:val="-35"/>
          <w:w w:val="121"/>
          <w:position w:val="-2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41"/>
          <w:w w:val="137"/>
          <w:position w:val="5"/>
        </w:rPr>
        <w:t>a</w:t>
      </w:r>
      <w:r>
        <w:rPr>
          <w:rFonts w:ascii="Times New Roman" w:hAnsi="Times New Roman" w:cs="Times New Roman" w:eastAsia="Times New Roman"/>
          <w:sz w:val="12"/>
          <w:szCs w:val="12"/>
          <w:color w:val="424B97"/>
          <w:spacing w:val="0"/>
          <w:w w:val="121"/>
          <w:position w:val="-2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424B97"/>
          <w:spacing w:val="1"/>
          <w:w w:val="121"/>
          <w:position w:val="-2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424B97"/>
          <w:spacing w:val="0"/>
          <w:w w:val="121"/>
          <w:position w:val="-2"/>
        </w:rPr>
        <w:t>...</w:t>
      </w:r>
      <w:r>
        <w:rPr>
          <w:rFonts w:ascii="Times New Roman" w:hAnsi="Times New Roman" w:cs="Times New Roman" w:eastAsia="Times New Roman"/>
          <w:sz w:val="12"/>
          <w:szCs w:val="12"/>
          <w:color w:val="424B97"/>
          <w:spacing w:val="-22"/>
          <w:w w:val="121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57"/>
          <w:w w:val="137"/>
          <w:position w:val="5"/>
        </w:rPr>
        <w:t>a</w:t>
      </w:r>
      <w:r>
        <w:rPr>
          <w:rFonts w:ascii="Times New Roman" w:hAnsi="Times New Roman" w:cs="Times New Roman" w:eastAsia="Times New Roman"/>
          <w:sz w:val="12"/>
          <w:szCs w:val="12"/>
          <w:color w:val="424B97"/>
          <w:spacing w:val="0"/>
          <w:w w:val="120"/>
          <w:position w:val="-2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424B97"/>
          <w:spacing w:val="-19"/>
          <w:w w:val="120"/>
          <w:position w:val="-2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696969"/>
          <w:spacing w:val="-15"/>
          <w:w w:val="176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22"/>
          <w:w w:val="137"/>
          <w:position w:val="5"/>
        </w:rPr>
        <w:t>l</w:t>
      </w:r>
      <w:r>
        <w:rPr>
          <w:rFonts w:ascii="Times New Roman" w:hAnsi="Times New Roman" w:cs="Times New Roman" w:eastAsia="Times New Roman"/>
          <w:sz w:val="12"/>
          <w:szCs w:val="12"/>
          <w:color w:val="696969"/>
          <w:spacing w:val="-21"/>
          <w:w w:val="176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74"/>
          <w:w w:val="137"/>
          <w:position w:val="5"/>
        </w:rPr>
        <w:t>e</w:t>
      </w:r>
      <w:r>
        <w:rPr>
          <w:rFonts w:ascii="Times New Roman" w:hAnsi="Times New Roman" w:cs="Times New Roman" w:eastAsia="Times New Roman"/>
          <w:sz w:val="12"/>
          <w:szCs w:val="12"/>
          <w:color w:val="696969"/>
          <w:spacing w:val="0"/>
          <w:w w:val="176"/>
          <w:position w:val="-2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85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"/>
          <w:w w:val="138"/>
          <w:position w:val="-2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38"/>
          <w:position w:val="-2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2"/>
          <w:w w:val="138"/>
          <w:position w:val="-2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5"/>
          <w:position w:val="-2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70" w:lineRule="exact"/>
        <w:ind w:right="-20"/>
        <w:jc w:val="right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797979"/>
          <w:spacing w:val="0"/>
          <w:w w:val="159"/>
          <w:position w:val="1"/>
        </w:rPr>
        <w:t>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2"/>
          <w:szCs w:val="42"/>
          <w:color w:val="3D3F3F"/>
          <w:spacing w:val="-12"/>
          <w:w w:val="81"/>
          <w:b/>
          <w:bCs/>
        </w:rPr>
        <w:t>)</w:t>
      </w:r>
      <w:r>
        <w:rPr>
          <w:rFonts w:ascii="Times New Roman" w:hAnsi="Times New Roman" w:cs="Times New Roman" w:eastAsia="Times New Roman"/>
          <w:sz w:val="42"/>
          <w:szCs w:val="42"/>
          <w:color w:val="242424"/>
          <w:spacing w:val="-3"/>
          <w:w w:val="31"/>
          <w:b/>
          <w:bCs/>
        </w:rPr>
        <w:t>,</w:t>
      </w:r>
      <w:r>
        <w:rPr>
          <w:rFonts w:ascii="Times New Roman" w:hAnsi="Times New Roman" w:cs="Times New Roman" w:eastAsia="Times New Roman"/>
          <w:sz w:val="42"/>
          <w:szCs w:val="42"/>
          <w:color w:val="3D3F3F"/>
          <w:spacing w:val="0"/>
          <w:w w:val="145"/>
          <w:b/>
          <w:bCs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3D3F3F"/>
          <w:spacing w:val="-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D3F3F"/>
          <w:spacing w:val="0"/>
          <w:w w:val="76"/>
          <w:i/>
          <w:position w:val="-7"/>
        </w:rPr>
        <w:t>:..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140"/>
          <w:cols w:num="6" w:equalWidth="0">
            <w:col w:w="3961" w:space="898"/>
            <w:col w:w="124" w:space="580"/>
            <w:col w:w="1127" w:space="1682"/>
            <w:col w:w="954" w:space="101"/>
            <w:col w:w="690" w:space="338"/>
            <w:col w:w="1125"/>
          </w:cols>
        </w:sectPr>
      </w:pPr>
      <w:rPr/>
    </w:p>
    <w:p>
      <w:pPr>
        <w:spacing w:before="0" w:after="0" w:line="202" w:lineRule="exact"/>
        <w:ind w:right="443"/>
        <w:jc w:val="right"/>
        <w:tabs>
          <w:tab w:pos="500" w:val="left"/>
          <w:tab w:pos="880" w:val="left"/>
          <w:tab w:pos="132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17"/>
          <w:szCs w:val="17"/>
          <w:color w:val="3D3F3F"/>
          <w:w w:val="282"/>
          <w:position w:val="-4"/>
        </w:rPr>
        <w:t>\</w:t>
      </w:r>
      <w:r>
        <w:rPr>
          <w:rFonts w:ascii="Arial" w:hAnsi="Arial" w:cs="Arial" w:eastAsia="Arial"/>
          <w:sz w:val="17"/>
          <w:szCs w:val="17"/>
          <w:color w:val="3D3F3F"/>
          <w:w w:val="100"/>
          <w:position w:val="-4"/>
        </w:rPr>
        <w:tab/>
      </w:r>
      <w:r>
        <w:rPr>
          <w:rFonts w:ascii="Arial" w:hAnsi="Arial" w:cs="Arial" w:eastAsia="Arial"/>
          <w:sz w:val="17"/>
          <w:szCs w:val="17"/>
          <w:color w:val="3D3F3F"/>
          <w:w w:val="100"/>
          <w:position w:val="-4"/>
        </w:rPr>
      </w:r>
      <w:r>
        <w:rPr>
          <w:rFonts w:ascii="Arial" w:hAnsi="Arial" w:cs="Arial" w:eastAsia="Arial"/>
          <w:sz w:val="17"/>
          <w:szCs w:val="17"/>
          <w:color w:val="3D3F3F"/>
          <w:w w:val="63"/>
          <w:i/>
          <w:position w:val="-4"/>
        </w:rPr>
        <w:t>IP</w:t>
      </w:r>
      <w:r>
        <w:rPr>
          <w:rFonts w:ascii="Arial" w:hAnsi="Arial" w:cs="Arial" w:eastAsia="Arial"/>
          <w:sz w:val="17"/>
          <w:szCs w:val="17"/>
          <w:color w:val="3D3F3F"/>
          <w:w w:val="100"/>
          <w:i/>
          <w:position w:val="-4"/>
        </w:rPr>
        <w:tab/>
      </w:r>
      <w:r>
        <w:rPr>
          <w:rFonts w:ascii="Arial" w:hAnsi="Arial" w:cs="Arial" w:eastAsia="Arial"/>
          <w:sz w:val="17"/>
          <w:szCs w:val="17"/>
          <w:color w:val="3D3F3F"/>
          <w:w w:val="100"/>
          <w:i/>
          <w:position w:val="-4"/>
        </w:rPr>
      </w:r>
      <w:r>
        <w:rPr>
          <w:rFonts w:ascii="Times New Roman" w:hAnsi="Times New Roman" w:cs="Times New Roman" w:eastAsia="Times New Roman"/>
          <w:sz w:val="24"/>
          <w:szCs w:val="24"/>
          <w:color w:val="242424"/>
          <w:w w:val="156"/>
          <w:b/>
          <w:bCs/>
          <w:i/>
          <w:position w:val="-4"/>
        </w:rPr>
        <w:t>ı</w:t>
      </w:r>
      <w:r>
        <w:rPr>
          <w:rFonts w:ascii="Times New Roman" w:hAnsi="Times New Roman" w:cs="Times New Roman" w:eastAsia="Times New Roman"/>
          <w:sz w:val="24"/>
          <w:szCs w:val="24"/>
          <w:color w:val="242424"/>
          <w:w w:val="100"/>
          <w:b/>
          <w:bCs/>
          <w:i/>
          <w:position w:val="-4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242424"/>
          <w:w w:val="100"/>
          <w:b/>
          <w:bCs/>
          <w:i/>
          <w:position w:val="-4"/>
        </w:rPr>
      </w:r>
      <w:r>
        <w:rPr>
          <w:rFonts w:ascii="Arial" w:hAnsi="Arial" w:cs="Arial" w:eastAsia="Arial"/>
          <w:sz w:val="25"/>
          <w:szCs w:val="25"/>
          <w:color w:val="3D3F3F"/>
          <w:spacing w:val="0"/>
          <w:w w:val="100"/>
          <w:b/>
          <w:bCs/>
          <w:position w:val="-4"/>
        </w:rPr>
        <w:t>,f'</w:t>
      </w:r>
      <w:r>
        <w:rPr>
          <w:rFonts w:ascii="Arial" w:hAnsi="Arial" w:cs="Arial" w:eastAsia="Arial"/>
          <w:sz w:val="25"/>
          <w:szCs w:val="25"/>
          <w:color w:val="3D3F3F"/>
          <w:spacing w:val="0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25"/>
          <w:szCs w:val="25"/>
          <w:color w:val="3D3F3F"/>
          <w:spacing w:val="49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25"/>
          <w:szCs w:val="25"/>
          <w:color w:val="3D3F3F"/>
          <w:spacing w:val="0"/>
          <w:w w:val="231"/>
          <w:i/>
          <w:position w:val="-4"/>
        </w:rPr>
        <w:t>)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94" w:lineRule="exact"/>
        <w:ind w:left="2404" w:right="-20"/>
        <w:jc w:val="left"/>
        <w:tabs>
          <w:tab w:pos="5540" w:val="left"/>
          <w:tab w:pos="9260" w:val="left"/>
          <w:tab w:pos="99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0.563568pt;margin-top:8.444827pt;width:72.162782pt;height:8pt;mso-position-horizontal-relative:page;mso-position-vertical-relative:paragraph;z-index:-10156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tabs>
                      <w:tab w:pos="1100" w:val="left"/>
                    </w:tabs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A1A1A1"/>
                      <w:spacing w:val="0"/>
                      <w:w w:val="14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A1A1A1"/>
                      <w:spacing w:val="0"/>
                      <w:w w:val="140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A1A1A1"/>
                      <w:spacing w:val="25"/>
                      <w:w w:val="14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D3F3F"/>
                      <w:spacing w:val="0"/>
                      <w:w w:val="140"/>
                    </w:rPr>
                    <w:t>#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D3F3F"/>
                      <w:spacing w:val="-54"/>
                      <w:w w:val="14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D3F3F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D3F3F"/>
                      <w:spacing w:val="0"/>
                      <w:w w:val="208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D3F3F"/>
                      <w:spacing w:val="0"/>
                      <w:w w:val="20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D3F3F"/>
                      <w:spacing w:val="9"/>
                      <w:w w:val="20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3D3F3F"/>
                      <w:spacing w:val="0"/>
                      <w:w w:val="114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424B97"/>
          <w:w w:val="42"/>
          <w:b/>
          <w:bCs/>
        </w:rPr>
        <w:t>"'</w:t>
      </w:r>
      <w:r>
        <w:rPr>
          <w:rFonts w:ascii="Arial" w:hAnsi="Arial" w:cs="Arial" w:eastAsia="Arial"/>
          <w:sz w:val="25"/>
          <w:szCs w:val="25"/>
          <w:color w:val="424B97"/>
          <w:spacing w:val="-2"/>
          <w:w w:val="43"/>
          <w:b/>
          <w:bCs/>
        </w:rPr>
        <w:t>"</w:t>
      </w:r>
      <w:r>
        <w:rPr>
          <w:rFonts w:ascii="Arial" w:hAnsi="Arial" w:cs="Arial" w:eastAsia="Arial"/>
          <w:sz w:val="25"/>
          <w:szCs w:val="25"/>
          <w:color w:val="3D3F3F"/>
          <w:spacing w:val="0"/>
          <w:w w:val="128"/>
          <w:b/>
          <w:bCs/>
        </w:rPr>
        <w:t>lsmail</w:t>
      </w:r>
      <w:r>
        <w:rPr>
          <w:rFonts w:ascii="Arial" w:hAnsi="Arial" w:cs="Arial" w:eastAsia="Arial"/>
          <w:sz w:val="25"/>
          <w:szCs w:val="25"/>
          <w:color w:val="3D3F3F"/>
          <w:spacing w:val="-4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D3F3F"/>
          <w:spacing w:val="0"/>
          <w:w w:val="100"/>
          <w:b/>
          <w:bCs/>
        </w:rPr>
        <w:t>YAPlCI</w:t>
      </w:r>
      <w:r>
        <w:rPr>
          <w:rFonts w:ascii="Times New Roman" w:hAnsi="Times New Roman" w:cs="Times New Roman" w:eastAsia="Times New Roman"/>
          <w:sz w:val="27"/>
          <w:szCs w:val="27"/>
          <w:color w:val="3D3F3F"/>
          <w:spacing w:val="-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D3F3F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D3F3F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4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3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3"/>
          <w:w w:val="97"/>
          <w:position w:val="14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0"/>
          <w:position w:val="1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7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4"/>
        </w:rPr>
        <w:t>vuşu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  <w:position w:val="14"/>
        </w:rPr>
      </w:r>
      <w:r>
        <w:rPr>
          <w:rFonts w:ascii="Times New Roman" w:hAnsi="Times New Roman" w:cs="Times New Roman" w:eastAsia="Times New Roman"/>
          <w:sz w:val="28"/>
          <w:szCs w:val="28"/>
          <w:color w:val="B3B3B3"/>
          <w:spacing w:val="0"/>
          <w:w w:val="100"/>
          <w:position w:val="6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B3B3B3"/>
          <w:spacing w:val="7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D3F3F"/>
          <w:spacing w:val="0"/>
          <w:w w:val="76"/>
          <w:position w:val="6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3D3F3F"/>
          <w:spacing w:val="1"/>
          <w:w w:val="76"/>
          <w:position w:val="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D3F3F"/>
          <w:spacing w:val="0"/>
          <w:w w:val="76"/>
          <w:position w:val="6"/>
        </w:rPr>
        <w:t>&gt;</w:t>
      </w:r>
      <w:r>
        <w:rPr>
          <w:rFonts w:ascii="Times New Roman" w:hAnsi="Times New Roman" w:cs="Times New Roman" w:eastAsia="Times New Roman"/>
          <w:sz w:val="28"/>
          <w:szCs w:val="28"/>
          <w:color w:val="3D3F3F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D3F3F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1"/>
          <w:szCs w:val="21"/>
          <w:color w:val="3D3F3F"/>
          <w:spacing w:val="0"/>
          <w:w w:val="131"/>
          <w:position w:val="6"/>
        </w:rPr>
        <w:t>4.,,6</w:t>
      </w:r>
      <w:r>
        <w:rPr>
          <w:rFonts w:ascii="Times New Roman" w:hAnsi="Times New Roman" w:cs="Times New Roman" w:eastAsia="Times New Roman"/>
          <w:sz w:val="21"/>
          <w:szCs w:val="21"/>
          <w:color w:val="3D3F3F"/>
          <w:spacing w:val="0"/>
          <w:w w:val="131"/>
          <w:position w:val="6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3D3F3F"/>
          <w:spacing w:val="21"/>
          <w:w w:val="131"/>
          <w:position w:val="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F3F"/>
          <w:spacing w:val="0"/>
          <w:w w:val="131"/>
          <w:position w:val="6"/>
        </w:rPr>
        <w:t>.....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2485" w:right="-20"/>
        <w:jc w:val="left"/>
        <w:tabs>
          <w:tab w:pos="954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2.173767pt;margin-top:2.921446pt;width:9.007757pt;height:13.5pt;mso-position-horizontal-relative:page;mso-position-vertical-relative:paragraph;z-index:-10157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10"/>
                      <w:szCs w:val="10"/>
                      <w:color w:val="575757"/>
                      <w:spacing w:val="-5"/>
                      <w:w w:val="225"/>
                    </w:rPr>
                    <w:t>,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3D3F3F"/>
                      <w:spacing w:val="4"/>
                      <w:w w:val="88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75757"/>
                      <w:spacing w:val="4"/>
                      <w:w w:val="88"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75757"/>
                      <w:spacing w:val="0"/>
                      <w:w w:val="88"/>
                      <w:shadow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75757"/>
                      <w:spacing w:val="0"/>
                      <w:w w:val="88"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3D3F3F"/>
          <w:spacing w:val="0"/>
          <w:w w:val="89"/>
        </w:rPr>
        <w:t>Itfaiy</w:t>
      </w:r>
      <w:r>
        <w:rPr>
          <w:rFonts w:ascii="Arial" w:hAnsi="Arial" w:cs="Arial" w:eastAsia="Arial"/>
          <w:sz w:val="23"/>
          <w:szCs w:val="23"/>
          <w:color w:val="3D3F3F"/>
          <w:spacing w:val="0"/>
          <w:w w:val="89"/>
        </w:rPr>
        <w:t>e</w:t>
      </w:r>
      <w:r>
        <w:rPr>
          <w:rFonts w:ascii="Arial" w:hAnsi="Arial" w:cs="Arial" w:eastAsia="Arial"/>
          <w:sz w:val="23"/>
          <w:szCs w:val="23"/>
          <w:color w:val="3D3F3F"/>
          <w:spacing w:val="-3"/>
          <w:w w:val="89"/>
        </w:rPr>
        <w:t> </w:t>
      </w:r>
      <w:r>
        <w:rPr>
          <w:rFonts w:ascii="Arial" w:hAnsi="Arial" w:cs="Arial" w:eastAsia="Arial"/>
          <w:sz w:val="23"/>
          <w:szCs w:val="23"/>
          <w:color w:val="3D3F3F"/>
          <w:spacing w:val="0"/>
          <w:w w:val="88"/>
        </w:rPr>
        <w:t>Batı</w:t>
      </w:r>
      <w:r>
        <w:rPr>
          <w:rFonts w:ascii="Arial" w:hAnsi="Arial" w:cs="Arial" w:eastAsia="Arial"/>
          <w:sz w:val="23"/>
          <w:szCs w:val="23"/>
          <w:color w:val="3D3F3F"/>
          <w:spacing w:val="-28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D3F3F"/>
          <w:spacing w:val="0"/>
          <w:w w:val="85"/>
        </w:rPr>
        <w:t>Bölg</w:t>
      </w:r>
      <w:r>
        <w:rPr>
          <w:rFonts w:ascii="Arial" w:hAnsi="Arial" w:cs="Arial" w:eastAsia="Arial"/>
          <w:sz w:val="23"/>
          <w:szCs w:val="23"/>
          <w:color w:val="3D3F3F"/>
          <w:spacing w:val="0"/>
          <w:w w:val="85"/>
        </w:rPr>
        <w:t>e</w:t>
      </w:r>
      <w:r>
        <w:rPr>
          <w:rFonts w:ascii="Arial" w:hAnsi="Arial" w:cs="Arial" w:eastAsia="Arial"/>
          <w:sz w:val="23"/>
          <w:szCs w:val="23"/>
          <w:color w:val="3D3F3F"/>
          <w:spacing w:val="3"/>
          <w:w w:val="8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D3F3F"/>
          <w:spacing w:val="0"/>
          <w:w w:val="85"/>
        </w:rPr>
        <w:t>Amiri</w:t>
      </w:r>
      <w:r>
        <w:rPr>
          <w:rFonts w:ascii="Times New Roman" w:hAnsi="Times New Roman" w:cs="Times New Roman" w:eastAsia="Times New Roman"/>
          <w:sz w:val="23"/>
          <w:szCs w:val="23"/>
          <w:color w:val="3D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D3F3F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8E9090"/>
          <w:spacing w:val="0"/>
          <w:w w:val="55"/>
          <w:position w:val="7"/>
        </w:rPr>
        <w:t>•</w:t>
      </w:r>
      <w:r>
        <w:rPr>
          <w:rFonts w:ascii="Arial" w:hAnsi="Arial" w:cs="Arial" w:eastAsia="Arial"/>
          <w:sz w:val="14"/>
          <w:szCs w:val="14"/>
          <w:color w:val="8E9090"/>
          <w:spacing w:val="0"/>
          <w:w w:val="55"/>
          <w:position w:val="7"/>
        </w:rPr>
        <w:t>   </w:t>
      </w:r>
      <w:r>
        <w:rPr>
          <w:rFonts w:ascii="Arial" w:hAnsi="Arial" w:cs="Arial" w:eastAsia="Arial"/>
          <w:sz w:val="14"/>
          <w:szCs w:val="14"/>
          <w:color w:val="8E9090"/>
          <w:spacing w:val="2"/>
          <w:w w:val="55"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797979"/>
          <w:spacing w:val="0"/>
          <w:w w:val="35"/>
          <w:position w:val="7"/>
        </w:rPr>
        <w:t>_</w:t>
      </w:r>
      <w:r>
        <w:rPr>
          <w:rFonts w:ascii="Arial" w:hAnsi="Arial" w:cs="Arial" w:eastAsia="Arial"/>
          <w:sz w:val="14"/>
          <w:szCs w:val="14"/>
          <w:color w:val="797979"/>
          <w:spacing w:val="-28"/>
          <w:w w:val="100"/>
          <w:position w:val="7"/>
        </w:rPr>
        <w:t> </w:t>
      </w:r>
      <w:r>
        <w:rPr>
          <w:rFonts w:ascii="Arial" w:hAnsi="Arial" w:cs="Arial" w:eastAsia="Arial"/>
          <w:sz w:val="9"/>
          <w:szCs w:val="9"/>
          <w:color w:val="8E9090"/>
          <w:spacing w:val="0"/>
          <w:w w:val="265"/>
          <w:position w:val="1"/>
        </w:rPr>
        <w:t>.</w:t>
      </w:r>
      <w:r>
        <w:rPr>
          <w:rFonts w:ascii="Arial" w:hAnsi="Arial" w:cs="Arial" w:eastAsia="Arial"/>
          <w:sz w:val="9"/>
          <w:szCs w:val="9"/>
          <w:color w:val="8E9090"/>
          <w:spacing w:val="0"/>
          <w:w w:val="265"/>
          <w:position w:val="1"/>
        </w:rPr>
        <w:t> </w:t>
      </w:r>
      <w:r>
        <w:rPr>
          <w:rFonts w:ascii="Arial" w:hAnsi="Arial" w:cs="Arial" w:eastAsia="Arial"/>
          <w:sz w:val="9"/>
          <w:szCs w:val="9"/>
          <w:color w:val="8E9090"/>
          <w:spacing w:val="55"/>
          <w:w w:val="265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3D3F3F"/>
          <w:spacing w:val="0"/>
          <w:w w:val="100"/>
          <w:position w:val="7"/>
        </w:rPr>
        <w:t>&amp;</w:t>
      </w:r>
      <w:r>
        <w:rPr>
          <w:rFonts w:ascii="Arial" w:hAnsi="Arial" w:cs="Arial" w:eastAsia="Arial"/>
          <w:sz w:val="14"/>
          <w:szCs w:val="14"/>
          <w:color w:val="3D3F3F"/>
          <w:spacing w:val="9"/>
          <w:w w:val="100"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3D3F3F"/>
          <w:spacing w:val="0"/>
          <w:w w:val="280"/>
          <w:position w:val="7"/>
        </w:rPr>
        <w:t>••</w:t>
      </w:r>
      <w:r>
        <w:rPr>
          <w:rFonts w:ascii="Arial" w:hAnsi="Arial" w:cs="Arial" w:eastAsia="Arial"/>
          <w:sz w:val="14"/>
          <w:szCs w:val="14"/>
          <w:color w:val="3D3F3F"/>
          <w:spacing w:val="-76"/>
          <w:w w:val="280"/>
          <w:position w:val="7"/>
        </w:rPr>
        <w:t> </w:t>
      </w:r>
      <w:r>
        <w:rPr>
          <w:rFonts w:ascii="Arial" w:hAnsi="Arial" w:cs="Arial" w:eastAsia="Arial"/>
          <w:sz w:val="9"/>
          <w:szCs w:val="9"/>
          <w:color w:val="3D3F3F"/>
          <w:spacing w:val="0"/>
          <w:w w:val="79"/>
          <w:b/>
          <w:bCs/>
          <w:position w:val="1"/>
        </w:rPr>
        <w:t>./'</w:t>
      </w:r>
      <w:r>
        <w:rPr>
          <w:rFonts w:ascii="Arial" w:hAnsi="Arial" w:cs="Arial" w:eastAsia="Arial"/>
          <w:sz w:val="9"/>
          <w:szCs w:val="9"/>
          <w:color w:val="3D3F3F"/>
          <w:spacing w:val="-9"/>
          <w:w w:val="79"/>
          <w:b/>
          <w:bCs/>
          <w:position w:val="1"/>
        </w:rPr>
        <w:t>1</w:t>
      </w:r>
      <w:r>
        <w:rPr>
          <w:rFonts w:ascii="Arial" w:hAnsi="Arial" w:cs="Arial" w:eastAsia="Arial"/>
          <w:sz w:val="9"/>
          <w:szCs w:val="9"/>
          <w:color w:val="575757"/>
          <w:spacing w:val="0"/>
          <w:w w:val="79"/>
          <w:b/>
          <w:bCs/>
          <w:position w:val="1"/>
        </w:rPr>
        <w:t>·</w:t>
      </w:r>
      <w:r>
        <w:rPr>
          <w:rFonts w:ascii="Arial" w:hAnsi="Arial" w:cs="Arial" w:eastAsia="Arial"/>
          <w:sz w:val="9"/>
          <w:szCs w:val="9"/>
          <w:color w:val="575757"/>
          <w:spacing w:val="2"/>
          <w:w w:val="79"/>
          <w:b/>
          <w:bCs/>
          <w:position w:val="1"/>
        </w:rPr>
        <w:t> </w:t>
      </w:r>
      <w:r>
        <w:rPr>
          <w:rFonts w:ascii="Arial" w:hAnsi="Arial" w:cs="Arial" w:eastAsia="Arial"/>
          <w:sz w:val="9"/>
          <w:szCs w:val="9"/>
          <w:color w:val="3D3F3F"/>
          <w:spacing w:val="0"/>
          <w:w w:val="79"/>
          <w:b/>
          <w:bCs/>
          <w:position w:val="1"/>
        </w:rPr>
        <w:t>.</w:t>
      </w:r>
      <w:r>
        <w:rPr>
          <w:rFonts w:ascii="Arial" w:hAnsi="Arial" w:cs="Arial" w:eastAsia="Arial"/>
          <w:sz w:val="9"/>
          <w:szCs w:val="9"/>
          <w:color w:val="3D3F3F"/>
          <w:spacing w:val="13"/>
          <w:w w:val="79"/>
          <w:b/>
          <w:bCs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575757"/>
          <w:spacing w:val="0"/>
          <w:w w:val="102"/>
          <w:position w:val="7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140"/>
        </w:sectPr>
      </w:pPr>
      <w:rPr/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/>
        <w:pict>
          <v:group style="position:absolute;margin-left:16.03474pt;margin-top:27.928741pt;width:568.455701pt;height:799.846048pt;mso-position-horizontal-relative:page;mso-position-vertical-relative:page;z-index:-10163" coordorigin="321,559" coordsize="11369,15997">
            <v:group style="position:absolute;left:340;top:575;width:11330;height:2" coordorigin="340,575" coordsize="11330,2">
              <v:shape style="position:absolute;left:340;top:575;width:11330;height:2" coordorigin="340,575" coordsize="11330,0" path="m340,575l11669,575e" filled="f" stroked="t" strokeweight=".478649pt" strokecolor="#4F4F4F">
                <v:path arrowok="t"/>
              </v:shape>
            </v:group>
            <v:group style="position:absolute;left:352;top:566;width:2;height:662" coordorigin="352,566" coordsize="2,662">
              <v:shape style="position:absolute;left:352;top:566;width:2;height:662" coordorigin="352,566" coordsize="0,662" path="m352,1227l352,566e" filled="f" stroked="t" strokeweight=".717973pt" strokecolor="#484848">
                <v:path arrowok="t"/>
              </v:shape>
            </v:group>
            <v:group style="position:absolute;left:3848;top:583;width:7826;height:2" coordorigin="3848,583" coordsize="7826,2">
              <v:shape style="position:absolute;left:3848;top:583;width:7826;height:2" coordorigin="3848,583" coordsize="7826,0" path="m3848,583l11674,583e" filled="f" stroked="t" strokeweight=".478649pt" strokecolor="#575757">
                <v:path arrowok="t"/>
              </v:shape>
            </v:group>
            <v:group style="position:absolute;left:6773;top:585;width:670;height:2" coordorigin="6773,585" coordsize="670,2">
              <v:shape style="position:absolute;left:6773;top:585;width:670;height:2" coordorigin="6773,585" coordsize="670,0" path="m6773,585l7443,585e" filled="f" stroked="t" strokeweight=".478649pt" strokecolor="#3F3F3F">
                <v:path arrowok="t"/>
              </v:shape>
            </v:group>
            <v:group style="position:absolute;left:3020;top:590;width:7050;height:2" coordorigin="3020,590" coordsize="7050,2">
              <v:shape style="position:absolute;left:3020;top:590;width:7050;height:2" coordorigin="3020,590" coordsize="7050,0" path="m3020,590l10071,590e" filled="f" stroked="t" strokeweight=".478649pt" strokecolor="#545454">
                <v:path arrowok="t"/>
              </v:shape>
            </v:group>
            <v:group style="position:absolute;left:10013;top:590;width:1661;height:2" coordorigin="10013,590" coordsize="1661,2">
              <v:shape style="position:absolute;left:10013;top:590;width:1661;height:2" coordorigin="10013,590" coordsize="1661,0" path="m10013,590l11674,590e" filled="f" stroked="t" strokeweight=".717973pt" strokecolor="#707074">
                <v:path arrowok="t"/>
              </v:shape>
            </v:group>
            <v:group style="position:absolute;left:349;top:1151;width:2;height:326" coordorigin="349,1151" coordsize="2,326">
              <v:shape style="position:absolute;left:349;top:1151;width:2;height:326" coordorigin="349,1151" coordsize="0,326" path="m349,1477l349,1151e" filled="f" stroked="t" strokeweight=".478649pt" strokecolor="#343434">
                <v:path arrowok="t"/>
              </v:shape>
            </v:group>
            <v:group style="position:absolute;left:2386;top:571;width:2;height:1621" coordorigin="2386,571" coordsize="2,1621">
              <v:shape style="position:absolute;left:2386;top:571;width:2;height:1621" coordorigin="2386,571" coordsize="0,1621" path="m2386,2191l2386,571e" filled="f" stroked="t" strokeweight=".957298pt" strokecolor="#5B5B5B">
                <v:path arrowok="t"/>
              </v:shape>
            </v:group>
            <v:group style="position:absolute;left:9192;top:585;width:2;height:1611" coordorigin="9192,585" coordsize="2,1611">
              <v:shape style="position:absolute;left:9192;top:585;width:2;height:1611" coordorigin="9192,585" coordsize="0,1611" path="m9192,2196l9192,585e" filled="f" stroked="t" strokeweight=".957298pt" strokecolor="#7C7C7C">
                <v:path arrowok="t"/>
              </v:shape>
            </v:group>
            <v:group style="position:absolute;left:345;top:566;width:2;height:2508" coordorigin="345,566" coordsize="2,2508">
              <v:shape style="position:absolute;left:345;top:566;width:2;height:2508" coordorigin="345,566" coordsize="0,2508" path="m345,3073l345,566e" filled="f" stroked="t" strokeweight=".717973pt" strokecolor="#484848">
                <v:path arrowok="t"/>
              </v:shape>
            </v:group>
            <v:group style="position:absolute;left:11662;top:580;width:2;height:1899" coordorigin="11662,580" coordsize="2,1899">
              <v:shape style="position:absolute;left:11662;top:580;width:2;height:1899" coordorigin="11662,580" coordsize="0,1899" path="m11662,2479l11662,580e" filled="f" stroked="t" strokeweight=".957298pt" strokecolor="#6B6B6B">
                <v:path arrowok="t"/>
              </v:shape>
            </v:group>
            <v:group style="position:absolute;left:11660;top:2378;width:2;height:288" coordorigin="11660,2378" coordsize="2,288">
              <v:shape style="position:absolute;left:11660;top:2378;width:2;height:288" coordorigin="11660,2378" coordsize="0,288" path="m11660,2666l11660,2378e" filled="f" stroked="t" strokeweight=".717973pt" strokecolor="#4F4F4F">
                <v:path arrowok="t"/>
              </v:shape>
            </v:group>
            <v:group style="position:absolute;left:335;top:2831;width:5380;height:2" coordorigin="335,2831" coordsize="5380,2">
              <v:shape style="position:absolute;left:335;top:2831;width:5380;height:2" coordorigin="335,2831" coordsize="5380,0" path="m335,2831l5715,2831e" filled="f" stroked="t" strokeweight=".478649pt" strokecolor="#484848">
                <v:path arrowok="t"/>
              </v:shape>
            </v:group>
            <v:group style="position:absolute;left:5658;top:2836;width:4413;height:2" coordorigin="5658,2836" coordsize="4413,2">
              <v:shape style="position:absolute;left:5658;top:2836;width:4413;height:2" coordorigin="5658,2836" coordsize="4413,0" path="m5658,2836l10071,2836e" filled="f" stroked="t" strokeweight=".957298pt" strokecolor="#707070">
                <v:path arrowok="t"/>
              </v:shape>
            </v:group>
            <v:group style="position:absolute;left:10013;top:2836;width:1656;height:2" coordorigin="10013,2836" coordsize="1656,2">
              <v:shape style="position:absolute;left:10013;top:2836;width:1656;height:2" coordorigin="10013,2836" coordsize="1656,0" path="m10013,2836l11669,2836e" filled="f" stroked="t" strokeweight=".478649pt" strokecolor="#575757">
                <v:path arrowok="t"/>
              </v:shape>
            </v:group>
            <v:group style="position:absolute;left:11665;top:2594;width:2;height:916" coordorigin="11665,2594" coordsize="2,916">
              <v:shape style="position:absolute;left:11665;top:2594;width:2;height:916" coordorigin="11665,2594" coordsize="0,916" path="m11665,3510l11665,2594e" filled="f" stroked="t" strokeweight=".478649pt" strokecolor="#484848">
                <v:path arrowok="t"/>
              </v:shape>
            </v:group>
            <v:group style="position:absolute;left:340;top:3042;width:5787;height:2" coordorigin="340,3042" coordsize="5787,2">
              <v:shape style="position:absolute;left:340;top:3042;width:5787;height:2" coordorigin="340,3042" coordsize="5787,0" path="m340,3042l6127,3042e" filled="f" stroked="t" strokeweight=".957298pt" strokecolor="#6B6B6B">
                <v:path arrowok="t"/>
              </v:shape>
            </v:group>
            <v:group style="position:absolute;left:5658;top:3049;width:785;height:2" coordorigin="5658,3049" coordsize="785,2">
              <v:shape style="position:absolute;left:5658;top:3049;width:785;height:2" coordorigin="5658,3049" coordsize="785,0" path="m5658,3049l6443,3049e" filled="f" stroked="t" strokeweight=".478649pt" strokecolor="#676767">
                <v:path arrowok="t"/>
              </v:shape>
            </v:group>
            <v:group style="position:absolute;left:6385;top:3049;width:2465;height:2" coordorigin="6385,3049" coordsize="2465,2">
              <v:shape style="position:absolute;left:6385;top:3049;width:2465;height:2" coordorigin="6385,3049" coordsize="2465,0" path="m6385,3049l8850,3049e" filled="f" stroked="t" strokeweight=".478649pt" strokecolor="#545454">
                <v:path arrowok="t"/>
              </v:shape>
            </v:group>
            <v:group style="position:absolute;left:8597;top:3052;width:3073;height:2" coordorigin="8597,3052" coordsize="3073,2">
              <v:shape style="position:absolute;left:8597;top:3052;width:3073;height:2" coordorigin="8597,3052" coordsize="3073,0" path="m8597,3052l11669,3052e" filled="f" stroked="t" strokeweight=".957298pt" strokecolor="#7C7C7C">
                <v:path arrowok="t"/>
              </v:shape>
            </v:group>
            <v:group style="position:absolute;left:335;top:3265;width:10722;height:2" coordorigin="335,3265" coordsize="10722,2">
              <v:shape style="position:absolute;left:335;top:3265;width:10722;height:2" coordorigin="335,3265" coordsize="10722,0" path="m335,3265l11057,3265e" filled="f" stroked="t" strokeweight=".717973pt" strokecolor="#6B6B6B">
                <v:path arrowok="t"/>
              </v:shape>
            </v:group>
            <v:group style="position:absolute;left:345;top:2838;width:2;height:470" coordorigin="345,2838" coordsize="2,470">
              <v:shape style="position:absolute;left:345;top:2838;width:2;height:470" coordorigin="345,2838" coordsize="0,470" path="m345,3308l345,2838e" filled="f" stroked="t" strokeweight=".957298pt" strokecolor="#5B5B5B">
                <v:path arrowok="t"/>
              </v:shape>
            </v:group>
            <v:group style="position:absolute;left:4437;top:3265;width:1517;height:2" coordorigin="4437,3265" coordsize="1517,2">
              <v:shape style="position:absolute;left:4437;top:3265;width:1517;height:2" coordorigin="4437,3265" coordsize="1517,0" path="m4437,3265l5954,3265e" filled="f" stroked="t" strokeweight=".478649pt" strokecolor="#444444">
                <v:path arrowok="t"/>
              </v:shape>
            </v:group>
            <v:group style="position:absolute;left:5897;top:3267;width:1154;height:2" coordorigin="5897,3267" coordsize="1154,2">
              <v:shape style="position:absolute;left:5897;top:3267;width:1154;height:2" coordorigin="5897,3267" coordsize="1154,0" path="m5897,3267l7050,3267e" filled="f" stroked="t" strokeweight=".478649pt" strokecolor="#606060">
                <v:path arrowok="t"/>
              </v:shape>
            </v:group>
            <v:group style="position:absolute;left:10013;top:3270;width:354;height:2" coordorigin="10013,3270" coordsize="354,2">
              <v:shape style="position:absolute;left:10013;top:3270;width:354;height:2" coordorigin="10013,3270" coordsize="354,0" path="m10013,3270l10368,3270e" filled="f" stroked="t" strokeweight=".957298pt" strokecolor="#878787">
                <v:path arrowok="t"/>
              </v:shape>
            </v:group>
            <v:group style="position:absolute;left:10621;top:3267;width:1048;height:2" coordorigin="10621,3267" coordsize="1048,2">
              <v:shape style="position:absolute;left:10621;top:3267;width:1048;height:2" coordorigin="10621,3267" coordsize="1048,0" path="m10621,3267l11669,3267e" filled="f" stroked="t" strokeweight=".478649pt" strokecolor="#606060">
                <v:path arrowok="t"/>
              </v:shape>
            </v:group>
            <v:group style="position:absolute;left:347;top:3059;width:2;height:523" coordorigin="347,3059" coordsize="2,523">
              <v:shape style="position:absolute;left:347;top:3059;width:2;height:523" coordorigin="347,3059" coordsize="0,523" path="m347,3582l347,3059e" filled="f" stroked="t" strokeweight=".717973pt" strokecolor="#8C8C8C">
                <v:path arrowok="t"/>
              </v:shape>
            </v:group>
            <v:group style="position:absolute;left:3889;top:3260;width:2;height:767" coordorigin="3889,3260" coordsize="2,767">
              <v:shape style="position:absolute;left:3889;top:3260;width:2;height:767" coordorigin="3889,3260" coordsize="0,767" path="m3889,4027l3889,3260e" filled="f" stroked="t" strokeweight=".717973pt" strokecolor="#444444">
                <v:path arrowok="t"/>
              </v:shape>
            </v:group>
            <v:group style="position:absolute;left:345;top:3366;width:2;height:393" coordorigin="345,3366" coordsize="2,393">
              <v:shape style="position:absolute;left:345;top:3366;width:2;height:393" coordorigin="345,3366" coordsize="0,393" path="m345,3759l345,3366e" filled="f" stroked="t" strokeweight=".957298pt" strokecolor="#BCBCBC">
                <v:path arrowok="t"/>
              </v:shape>
            </v:group>
            <v:group style="position:absolute;left:3882;top:3699;width:3135;height:2" coordorigin="3882,3699" coordsize="3135,2">
              <v:shape style="position:absolute;left:3882;top:3699;width:3135;height:2" coordorigin="3882,3699" coordsize="3135,0" path="m3882,3699l7017,3699e" filled="f" stroked="t" strokeweight=".957298pt" strokecolor="#444444">
                <v:path arrowok="t"/>
              </v:shape>
            </v:group>
            <v:group style="position:absolute;left:7007;top:3260;width:2;height:762" coordorigin="7007,3260" coordsize="2,762">
              <v:shape style="position:absolute;left:7007;top:3260;width:2;height:762" coordorigin="7007,3260" coordsize="0,762" path="m7007,4023l7007,3260e" filled="f" stroked="t" strokeweight=".717973pt" strokecolor="#5B5B5B">
                <v:path arrowok="t"/>
              </v:shape>
            </v:group>
            <v:group style="position:absolute;left:330;top:4013;width:3585;height:2" coordorigin="330,4013" coordsize="3585,2">
              <v:shape style="position:absolute;left:330;top:4013;width:3585;height:2" coordorigin="330,4013" coordsize="3585,0" path="m330,4013l3915,4013e" filled="f" stroked="t" strokeweight=".957298pt" strokecolor="#646464">
                <v:path arrowok="t"/>
              </v:shape>
            </v:group>
            <v:group style="position:absolute;left:342;top:3591;width:2;height:523" coordorigin="342,3591" coordsize="2,523">
              <v:shape style="position:absolute;left:342;top:3591;width:2;height:523" coordorigin="342,3591" coordsize="0,523" path="m342,4114l342,3591e" filled="f" stroked="t" strokeweight=".957298pt" strokecolor="#A3A3A3">
                <v:path arrowok="t"/>
              </v:shape>
            </v:group>
            <v:group style="position:absolute;left:3882;top:4006;width:3178;height:2" coordorigin="3882,4006" coordsize="3178,2">
              <v:shape style="position:absolute;left:3882;top:4006;width:3178;height:2" coordorigin="3882,4006" coordsize="3178,0" path="m3882,4006l7060,4006e" filled="f" stroked="t" strokeweight="1.435947pt" strokecolor="#3B3B3B">
                <v:path arrowok="t"/>
              </v:shape>
            </v:group>
            <v:group style="position:absolute;left:6988;top:4015;width:4116;height:2" coordorigin="6988,4015" coordsize="4116,2">
              <v:shape style="position:absolute;left:6988;top:4015;width:4116;height:2" coordorigin="6988,4015" coordsize="4116,0" path="m6988,4015l11105,4015e" filled="f" stroked="t" strokeweight=".957298pt" strokecolor="#777777">
                <v:path arrowok="t"/>
              </v:shape>
            </v:group>
            <v:group style="position:absolute;left:11047;top:4018;width:622;height:2" coordorigin="11047,4018" coordsize="622,2">
              <v:shape style="position:absolute;left:11047;top:4018;width:622;height:2" coordorigin="11047,4018" coordsize="622,0" path="m11047,4018l11669,4018e" filled="f" stroked="t" strokeweight=".478649pt" strokecolor="#4F4F4F">
                <v:path arrowok="t"/>
              </v:shape>
            </v:group>
            <v:group style="position:absolute;left:11662;top:3452;width:2;height:571" coordorigin="11662,3452" coordsize="2,571">
              <v:shape style="position:absolute;left:11662;top:3452;width:2;height:571" coordorigin="11662,3452" coordsize="0,571" path="m11662,4023l11662,3452e" filled="f" stroked="t" strokeweight=".478649pt" strokecolor="#5B5B5B">
                <v:path arrowok="t"/>
              </v:shape>
            </v:group>
            <v:group style="position:absolute;left:330;top:4284;width:1268;height:2" coordorigin="330,4284" coordsize="1268,2">
              <v:shape style="position:absolute;left:330;top:4284;width:1268;height:2" coordorigin="330,4284" coordsize="1268,0" path="m330,4284l1599,4284e" filled="f" stroked="t" strokeweight=".478649pt" strokecolor="#4F4F4F">
                <v:path arrowok="t"/>
              </v:shape>
            </v:group>
            <v:group style="position:absolute;left:340;top:3836;width:2;height:484" coordorigin="340,3836" coordsize="2,484">
              <v:shape style="position:absolute;left:340;top:3836;width:2;height:484" coordorigin="340,3836" coordsize="0,484" path="m340,4320l340,3836e" filled="f" stroked="t" strokeweight=".957298pt" strokecolor="#7C7C7C">
                <v:path arrowok="t"/>
              </v:shape>
            </v:group>
            <v:group style="position:absolute;left:1484;top:4291;width:3011;height:2" coordorigin="1484,4291" coordsize="3011,2">
              <v:shape style="position:absolute;left:1484;top:4291;width:3011;height:2" coordorigin="1484,4291" coordsize="3011,0" path="m1484,4291l4495,4291e" filled="f" stroked="t" strokeweight=".957298pt" strokecolor="#606060">
                <v:path arrowok="t"/>
              </v:shape>
            </v:group>
            <v:group style="position:absolute;left:2386;top:4003;width:2;height:12538" coordorigin="2386,4003" coordsize="2,12538">
              <v:shape style="position:absolute;left:2386;top:4003;width:2;height:12538" coordorigin="2386,4003" coordsize="0,12538" path="m2386,16541l2386,4003e" filled="f" stroked="t" strokeweight=".717973pt" strokecolor="#4B4B4B">
                <v:path arrowok="t"/>
              </v:shape>
            </v:group>
            <v:group style="position:absolute;left:4437;top:4291;width:996;height:2" coordorigin="4437,4291" coordsize="996,2">
              <v:shape style="position:absolute;left:4437;top:4291;width:996;height:2" coordorigin="4437,4291" coordsize="996,0" path="m4437,4291l5433,4291e" filled="f" stroked="t" strokeweight=".478649pt" strokecolor="#3F3F3F">
                <v:path arrowok="t"/>
              </v:shape>
            </v:group>
            <v:group style="position:absolute;left:5375;top:4291;width:579;height:2" coordorigin="5375,4291" coordsize="579,2">
              <v:shape style="position:absolute;left:5375;top:4291;width:579;height:2" coordorigin="5375,4291" coordsize="579,0" path="m5375,4291l5954,4291e" filled="f" stroked="t" strokeweight=".478649pt" strokecolor="#545454">
                <v:path arrowok="t"/>
              </v:shape>
            </v:group>
            <v:group style="position:absolute;left:5897;top:4294;width:3499;height:2" coordorigin="5897,4294" coordsize="3499,2">
              <v:shape style="position:absolute;left:5897;top:4294;width:3499;height:2" coordorigin="5897,4294" coordsize="3499,0" path="m5897,4294l9396,4294e" filled="f" stroked="t" strokeweight=".957298pt" strokecolor="#7C7C7C">
                <v:path arrowok="t"/>
              </v:shape>
            </v:group>
            <v:group style="position:absolute;left:9338;top:4294;width:2331;height:2" coordorigin="9338,4294" coordsize="2331,2">
              <v:shape style="position:absolute;left:9338;top:4294;width:2331;height:2" coordorigin="9338,4294" coordsize="2331,0" path="m9338,4294l11669,4294e" filled="f" stroked="t" strokeweight=".478649pt" strokecolor="#5B5B5B">
                <v:path arrowok="t"/>
              </v:shape>
            </v:group>
            <v:group style="position:absolute;left:340;top:4142;width:2;height:408" coordorigin="340,4142" coordsize="2,408">
              <v:shape style="position:absolute;left:340;top:4142;width:2;height:408" coordorigin="340,4142" coordsize="0,408" path="m340,4550l340,4142e" filled="f" stroked="t" strokeweight=".957298pt" strokecolor="#5B5B5B">
                <v:path arrowok="t"/>
              </v:shape>
            </v:group>
            <v:group style="position:absolute;left:2379;top:4509;width:2594;height:2" coordorigin="2379,4509" coordsize="2594,2">
              <v:shape style="position:absolute;left:2379;top:4509;width:2594;height:2" coordorigin="2379,4509" coordsize="2594,0" path="m2379,4509l4973,4509e" filled="f" stroked="t" strokeweight=".717973pt" strokecolor="#4B4B4B">
                <v:path arrowok="t"/>
              </v:shape>
            </v:group>
            <v:group style="position:absolute;left:4916;top:4512;width:799;height:2" coordorigin="4916,4512" coordsize="799,2">
              <v:shape style="position:absolute;left:4916;top:4512;width:799;height:2" coordorigin="4916,4512" coordsize="799,0" path="m4916,4512l5715,4512e" filled="f" stroked="t" strokeweight=".478649pt" strokecolor="#383838">
                <v:path arrowok="t"/>
              </v:shape>
            </v:group>
            <v:group style="position:absolute;left:5658;top:4509;width:3193;height:2" coordorigin="5658,4509" coordsize="3193,2">
              <v:shape style="position:absolute;left:5658;top:4509;width:3193;height:2" coordorigin="5658,4509" coordsize="3193,0" path="m5658,4509l8850,4509e" filled="f" stroked="t" strokeweight=".957298pt" strokecolor="#676767">
                <v:path arrowok="t"/>
              </v:shape>
            </v:group>
            <v:group style="position:absolute;left:8793;top:4512;width:1982;height:2" coordorigin="8793,4512" coordsize="1982,2">
              <v:shape style="position:absolute;left:8793;top:4512;width:1982;height:2" coordorigin="8793,4512" coordsize="1982,0" path="m8793,4512l10774,4512e" filled="f" stroked="t" strokeweight=".478649pt" strokecolor="#484848">
                <v:path arrowok="t"/>
              </v:shape>
            </v:group>
            <v:group style="position:absolute;left:10717;top:4514;width:957;height:2" coordorigin="10717,4514" coordsize="957,2">
              <v:shape style="position:absolute;left:10717;top:4514;width:957;height:2" coordorigin="10717,4514" coordsize="957,0" path="m10717,4514l11674,4514e" filled="f" stroked="t" strokeweight=".717973pt" strokecolor="#676767">
                <v:path arrowok="t"/>
              </v:shape>
            </v:group>
            <v:group style="position:absolute;left:340;top:4492;width:2;height:1875" coordorigin="340,4492" coordsize="2,1875">
              <v:shape style="position:absolute;left:340;top:4492;width:2;height:1875" coordorigin="340,4492" coordsize="0,1875" path="m340,6367l340,4492e" filled="f" stroked="t" strokeweight=".717973pt" strokecolor="#3F3F3F">
                <v:path arrowok="t"/>
              </v:shape>
            </v:group>
            <v:group style="position:absolute;left:4949;top:4507;width:2;height:2071" coordorigin="4949,4507" coordsize="2,2071">
              <v:shape style="position:absolute;left:4949;top:4507;width:2;height:2071" coordorigin="4949,4507" coordsize="0,2071" path="m4949,6578l4949,4507e" filled="f" stroked="t" strokeweight=".717973pt" strokecolor="#4B4B4B">
                <v:path arrowok="t"/>
              </v:shape>
            </v:group>
            <v:group style="position:absolute;left:7864;top:4502;width:2;height:499" coordorigin="7864,4502" coordsize="2,499">
              <v:shape style="position:absolute;left:7864;top:4502;width:2;height:499" coordorigin="7864,4502" coordsize="0,499" path="m7864,5001l7864,4502e" filled="f" stroked="t" strokeweight=".957298pt" strokecolor="#707070">
                <v:path arrowok="t"/>
              </v:shape>
            </v:group>
            <v:group style="position:absolute;left:11667;top:4291;width:2;height:7321" coordorigin="11667,4291" coordsize="2,7321">
              <v:shape style="position:absolute;left:11667;top:4291;width:2;height:7321" coordorigin="11667,4291" coordsize="0,7321" path="m11667,11612l11667,4291e" filled="f" stroked="t" strokeweight=".717973pt" strokecolor="#707070">
                <v:path arrowok="t"/>
              </v:shape>
            </v:group>
            <v:group style="position:absolute;left:4949;top:4727;width:2;height:240" coordorigin="4949,4727" coordsize="2,240">
              <v:shape style="position:absolute;left:4949;top:4727;width:2;height:240" coordorigin="4949,4727" coordsize="0,240" path="m4949,4967l4949,4727e" filled="f" stroked="t" strokeweight=".478649pt" strokecolor="#1C1C1C">
                <v:path arrowok="t"/>
              </v:shape>
            </v:group>
            <v:group style="position:absolute;left:4940;top:4938;width:244;height:2" coordorigin="4940,4938" coordsize="244,2">
              <v:shape style="position:absolute;left:4940;top:4938;width:244;height:2" coordorigin="4940,4938" coordsize="244,0" path="m4940,4938l5184,4938e" filled="f" stroked="t" strokeweight=".239324pt" strokecolor="#131313">
                <v:path arrowok="t"/>
              </v:shape>
            </v:group>
            <v:group style="position:absolute;left:5184;top:4938;width:2231;height:2" coordorigin="5184,4938" coordsize="2231,2">
              <v:shape style="position:absolute;left:5184;top:4938;width:2231;height:2" coordorigin="5184,4938" coordsize="2231,0" path="m5184,4938l7414,4938e" filled="f" stroked="t" strokeweight=".239324pt" strokecolor="#000000">
                <v:path arrowok="t"/>
              </v:shape>
            </v:group>
            <v:group style="position:absolute;left:7414;top:4938;width:1407;height:2" coordorigin="7414,4938" coordsize="1407,2">
              <v:shape style="position:absolute;left:7414;top:4938;width:1407;height:2" coordorigin="7414,4938" coordsize="1407,0" path="m7414,4938l8822,4938e" filled="f" stroked="t" strokeweight=".239324pt" strokecolor="#777777">
                <v:path arrowok="t"/>
              </v:shape>
            </v:group>
            <v:group style="position:absolute;left:8822;top:4938;width:2254;height:2" coordorigin="8822,4938" coordsize="2254,2">
              <v:shape style="position:absolute;left:8822;top:4938;width:2254;height:2" coordorigin="8822,4938" coordsize="2254,0" path="m8822,4938l11076,4938e" filled="f" stroked="t" strokeweight=".239324pt" strokecolor="#000000">
                <v:path arrowok="t"/>
              </v:shape>
            </v:group>
            <v:group style="position:absolute;left:11076;top:4938;width:579;height:2" coordorigin="11076,4938" coordsize="579,2">
              <v:shape style="position:absolute;left:11076;top:4938;width:579;height:2" coordorigin="11076,4938" coordsize="579,0" path="m11076,4938l11655,4938e" filled="f" stroked="t" strokeweight=".239324pt" strokecolor="#979797">
                <v:path arrowok="t"/>
              </v:shape>
            </v:group>
            <v:group style="position:absolute;left:345;top:4910;width:2;height:801" coordorigin="345,4910" coordsize="2,801">
              <v:shape style="position:absolute;left:345;top:4910;width:2;height:801" coordorigin="345,4910" coordsize="0,801" path="m345,5710l345,4910e" filled="f" stroked="t" strokeweight=".478649pt" strokecolor="#282828">
                <v:path arrowok="t"/>
              </v:shape>
            </v:group>
            <v:group style="position:absolute;left:2384;top:4910;width:2;height:580" coordorigin="2384,4910" coordsize="2,580">
              <v:shape style="position:absolute;left:2384;top:4910;width:2;height:580" coordorigin="2384,4910" coordsize="0,580" path="m2384,5490l2384,4910e" filled="f" stroked="t" strokeweight=".478649pt" strokecolor="#181818">
                <v:path arrowok="t"/>
              </v:shape>
            </v:group>
            <v:group style="position:absolute;left:4944;top:5233;width:1886;height:2" coordorigin="4944,5233" coordsize="1886,2">
              <v:shape style="position:absolute;left:4944;top:5233;width:1886;height:2" coordorigin="4944,5233" coordsize="1886,0" path="m4944,5233l6830,5233e" filled="f" stroked="t" strokeweight=".478649pt" strokecolor="#6B6B6B">
                <v:path arrowok="t"/>
              </v:shape>
            </v:group>
            <v:group style="position:absolute;left:6304;top:5233;width:5370;height:2" coordorigin="6304,5233" coordsize="5370,2">
              <v:shape style="position:absolute;left:6304;top:5233;width:5370;height:2" coordorigin="6304,5233" coordsize="5370,0" path="m6304,5233l11674,5233e" filled="f" stroked="t" strokeweight=".717973pt" strokecolor="#808080">
                <v:path arrowok="t"/>
              </v:shape>
            </v:group>
            <v:group style="position:absolute;left:9338;top:5231;width:1340;height:2" coordorigin="9338,5231" coordsize="1340,2">
              <v:shape style="position:absolute;left:9338;top:5231;width:1340;height:2" coordorigin="9338,5231" coordsize="1340,0" path="m9338,5231l10679,5231e" filled="f" stroked="t" strokeweight=".478649pt" strokecolor="#676767">
                <v:path arrowok="t"/>
              </v:shape>
            </v:group>
            <v:group style="position:absolute;left:10621;top:5231;width:483;height:2" coordorigin="10621,5231" coordsize="483,2">
              <v:shape style="position:absolute;left:10621;top:5231;width:483;height:2" coordorigin="10621,5231" coordsize="483,0" path="m10621,5231l11105,5231e" filled="f" stroked="t" strokeweight=".478649pt" strokecolor="#808080">
                <v:path arrowok="t"/>
              </v:shape>
            </v:group>
            <v:group style="position:absolute;left:4944;top:5473;width:6730;height:2" coordorigin="4944,5473" coordsize="6730,2">
              <v:shape style="position:absolute;left:4944;top:5473;width:6730;height:2" coordorigin="4944,5473" coordsize="6730,0" path="m4944,5473l11674,5473e" filled="f" stroked="t" strokeweight=".717973pt" strokecolor="#808080">
                <v:path arrowok="t"/>
              </v:shape>
            </v:group>
            <v:group style="position:absolute;left:9338;top:5471;width:1556;height:2" coordorigin="9338,5471" coordsize="1556,2">
              <v:shape style="position:absolute;left:9338;top:5471;width:1556;height:2" coordorigin="9338,5471" coordsize="1556,0" path="m9338,5471l10894,5471e" filled="f" stroked="t" strokeweight=".478649pt" strokecolor="#777777">
                <v:path arrowok="t"/>
              </v:shape>
            </v:group>
            <v:group style="position:absolute;left:2379;top:5694;width:2905;height:2" coordorigin="2379,5694" coordsize="2905,2">
              <v:shape style="position:absolute;left:2379;top:5694;width:2905;height:2" coordorigin="2379,5694" coordsize="2905,0" path="m2379,5694l5284,5694e" filled="f" stroked="t" strokeweight=".957298pt" strokecolor="#676767">
                <v:path arrowok="t"/>
              </v:shape>
            </v:group>
            <v:group style="position:absolute;left:4911;top:5696;width:2532;height:2" coordorigin="4911,5696" coordsize="2532,2">
              <v:shape style="position:absolute;left:4911;top:5696;width:2532;height:2" coordorigin="4911,5696" coordsize="2532,0" path="m4911,5696l7443,5696e" filled="f" stroked="t" strokeweight=".478649pt" strokecolor="#606060">
                <v:path arrowok="t"/>
              </v:shape>
            </v:group>
            <v:group style="position:absolute;left:7165;top:5694;width:4509;height:2" coordorigin="7165,5694" coordsize="4509,2">
              <v:shape style="position:absolute;left:7165;top:5694;width:4509;height:2" coordorigin="7165,5694" coordsize="4509,0" path="m7165,5694l11674,5694e" filled="f" stroked="t" strokeweight=".717973pt" strokecolor="#7C7C7C">
                <v:path arrowok="t"/>
              </v:shape>
            </v:group>
            <v:group style="position:absolute;left:335;top:5921;width:828;height:2" coordorigin="335,5921" coordsize="828,2">
              <v:shape style="position:absolute;left:335;top:5921;width:828;height:2" coordorigin="335,5921" coordsize="828,0" path="m335,5921l1163,5921e" filled="f" stroked="t" strokeweight=".478649pt" strokecolor="#3B3B3B">
                <v:path arrowok="t"/>
              </v:shape>
            </v:group>
            <v:group style="position:absolute;left:1106;top:5924;width:1311;height:2" coordorigin="1106,5924" coordsize="1311,2">
              <v:shape style="position:absolute;left:1106;top:5924;width:1311;height:2" coordorigin="1106,5924" coordsize="1311,0" path="m1106,5924l2417,5924e" filled="f" stroked="t" strokeweight=".717973pt" strokecolor="#4F4F4F">
                <v:path arrowok="t"/>
              </v:shape>
            </v:group>
            <v:group style="position:absolute;left:2245;top:5924;width:4806;height:2" coordorigin="2245,5924" coordsize="4806,2">
              <v:shape style="position:absolute;left:2245;top:5924;width:4806;height:2" coordorigin="2245,5924" coordsize="4806,0" path="m2245,5924l7050,5924e" filled="f" stroked="t" strokeweight=".717973pt" strokecolor="#676767">
                <v:path arrowok="t"/>
              </v:shape>
            </v:group>
            <v:group style="position:absolute;left:6993;top:5926;width:450;height:2" coordorigin="6993,5926" coordsize="450,2">
              <v:shape style="position:absolute;left:6993;top:5926;width:450;height:2" coordorigin="6993,5926" coordsize="450,0" path="m6993,5926l7443,5926e" filled="f" stroked="t" strokeweight=".478649pt" strokecolor="#545454">
                <v:path arrowok="t"/>
              </v:shape>
            </v:group>
            <v:group style="position:absolute;left:7366;top:5924;width:4308;height:2" coordorigin="7366,5924" coordsize="4308,2">
              <v:shape style="position:absolute;left:7366;top:5924;width:4308;height:2" coordorigin="7366,5924" coordsize="4308,0" path="m7366,5924l11674,5924e" filled="f" stroked="t" strokeweight=".717973pt" strokecolor="#7C7C7C">
                <v:path arrowok="t"/>
              </v:shape>
            </v:group>
            <v:group style="position:absolute;left:4952;top:5883;width:2;height:695" coordorigin="4952,5883" coordsize="2,695">
              <v:shape style="position:absolute;left:4952;top:5883;width:2;height:695" coordorigin="4952,5883" coordsize="0,695" path="m4952,6578l4952,5883e" filled="f" stroked="t" strokeweight=".957298pt" strokecolor="#676767">
                <v:path arrowok="t"/>
              </v:shape>
            </v:group>
            <v:group style="position:absolute;left:2388;top:4003;width:2;height:12538" coordorigin="2388,4003" coordsize="2,12538">
              <v:shape style="position:absolute;left:2388;top:4003;width:2;height:12538" coordorigin="2388,4003" coordsize="0,12538" path="m2388,16541l2388,4003e" filled="f" stroked="t" strokeweight=".717973pt" strokecolor="#4F4F4F">
                <v:path arrowok="t"/>
              </v:shape>
            </v:group>
            <v:group style="position:absolute;left:2374;top:6353;width:1532;height:2" coordorigin="2374,6353" coordsize="1532,2">
              <v:shape style="position:absolute;left:2374;top:6353;width:1532;height:2" coordorigin="2374,6353" coordsize="1532,0" path="m2374,6353l3906,6353e" filled="f" stroked="t" strokeweight=".717973pt" strokecolor="#545454">
                <v:path arrowok="t"/>
              </v:shape>
            </v:group>
            <v:group style="position:absolute;left:3848;top:6353;width:1584;height:2" coordorigin="3848,6353" coordsize="1584,2">
              <v:shape style="position:absolute;left:3848;top:6353;width:1584;height:2" coordorigin="3848,6353" coordsize="1584,0" path="m3848,6353l5433,6353e" filled="f" stroked="t" strokeweight=".478649pt" strokecolor="#3F3F3F">
                <v:path arrowok="t"/>
              </v:shape>
            </v:group>
            <v:group style="position:absolute;left:5375;top:6350;width:2096;height:2" coordorigin="5375,6350" coordsize="2096,2">
              <v:shape style="position:absolute;left:5375;top:6350;width:2096;height:2" coordorigin="5375,6350" coordsize="2096,0" path="m5375,6350l7472,6350e" filled="f" stroked="t" strokeweight=".957298pt" strokecolor="#777777">
                <v:path arrowok="t"/>
              </v:shape>
            </v:group>
            <v:group style="position:absolute;left:7386;top:6350;width:2685;height:2" coordorigin="7386,6350" coordsize="2685,2">
              <v:shape style="position:absolute;left:7386;top:6350;width:2685;height:2" coordorigin="7386,6350" coordsize="2685,0" path="m7386,6350l10071,6350e" filled="f" stroked="t" strokeweight=".478649pt" strokecolor="#606060">
                <v:path arrowok="t"/>
              </v:shape>
            </v:group>
            <v:group style="position:absolute;left:7867;top:5912;width:2;height:662" coordorigin="7867,5912" coordsize="2,662">
              <v:shape style="position:absolute;left:7867;top:5912;width:2;height:662" coordorigin="7867,5912" coordsize="0,662" path="m7867,6573l7867,5912e" filled="f" stroked="t" strokeweight=".717973pt" strokecolor="#606060">
                <v:path arrowok="t"/>
              </v:shape>
            </v:group>
            <v:group style="position:absolute;left:9898;top:6350;width:1776;height:2" coordorigin="9898,6350" coordsize="1776,2">
              <v:shape style="position:absolute;left:9898;top:6350;width:1776;height:2" coordorigin="9898,6350" coordsize="1776,0" path="m9898,6350l11674,6350e" filled="f" stroked="t" strokeweight=".957298pt" strokecolor="#878787">
                <v:path arrowok="t"/>
              </v:shape>
            </v:group>
            <v:group style="position:absolute;left:340;top:6310;width:2;height:1194" coordorigin="340,6310" coordsize="2,1194">
              <v:shape style="position:absolute;left:340;top:6310;width:2;height:1194" coordorigin="340,6310" coordsize="0,1194" path="m340,7503l340,6310e" filled="f" stroked="t" strokeweight=".478649pt" strokecolor="#343434">
                <v:path arrowok="t"/>
              </v:shape>
            </v:group>
            <v:group style="position:absolute;left:2374;top:6569;width:2120;height:2" coordorigin="2374,6569" coordsize="2120,2">
              <v:shape style="position:absolute;left:2374;top:6569;width:2120;height:2" coordorigin="2374,6569" coordsize="2120,0" path="m2374,6569l4495,6569e" filled="f" stroked="t" strokeweight=".478649pt" strokecolor="#5B5B5B">
                <v:path arrowok="t"/>
              </v:shape>
            </v:group>
            <v:group style="position:absolute;left:3379;top:6569;width:2618;height:2" coordorigin="3379,6569" coordsize="2618,2">
              <v:shape style="position:absolute;left:3379;top:6569;width:2618;height:2" coordorigin="3379,6569" coordsize="2618,0" path="m3379,6569l5997,6569e" filled="f" stroked="t" strokeweight=".957298pt" strokecolor="#707070">
                <v:path arrowok="t"/>
              </v:shape>
            </v:group>
            <v:group style="position:absolute;left:5897;top:6566;width:1991;height:2" coordorigin="5897,6566" coordsize="1991,2">
              <v:shape style="position:absolute;left:5897;top:6566;width:1991;height:2" coordorigin="5897,6566" coordsize="1991,0" path="m5897,6566l7888,6566e" filled="f" stroked="t" strokeweight=".478649pt" strokecolor="#545454">
                <v:path arrowok="t"/>
              </v:shape>
            </v:group>
            <v:group style="position:absolute;left:7816;top:6566;width:2388;height:2" coordorigin="7816,6566" coordsize="2388,2">
              <v:shape style="position:absolute;left:7816;top:6566;width:2388;height:2" coordorigin="7816,6566" coordsize="2388,0" path="m7816,6566l10205,6566e" filled="f" stroked="t" strokeweight=".957298pt" strokecolor="#838383">
                <v:path arrowok="t"/>
              </v:shape>
            </v:group>
            <v:group style="position:absolute;left:10104;top:6566;width:1570;height:2" coordorigin="10104,6566" coordsize="1570,2">
              <v:shape style="position:absolute;left:10104;top:6566;width:1570;height:2" coordorigin="10104,6566" coordsize="1570,0" path="m10104,6566l11674,6566e" filled="f" stroked="t" strokeweight=".478649pt" strokecolor="#707070">
                <v:path arrowok="t"/>
              </v:shape>
            </v:group>
            <v:group style="position:absolute;left:335;top:6784;width:6715;height:2" coordorigin="335,6784" coordsize="6715,2">
              <v:shape style="position:absolute;left:335;top:6784;width:6715;height:2" coordorigin="335,6784" coordsize="6715,0" path="m335,6784l7050,6784e" filled="f" stroked="t" strokeweight=".717973pt" strokecolor="#5B5B5B">
                <v:path arrowok="t"/>
              </v:shape>
            </v:group>
            <v:group style="position:absolute;left:6950;top:6787;width:2494;height:2" coordorigin="6950,6787" coordsize="2494,2">
              <v:shape style="position:absolute;left:6950;top:6787;width:2494;height:2" coordorigin="6950,6787" coordsize="2494,0" path="m6950,6787l9444,6787e" filled="f" stroked="t" strokeweight=".957298pt" strokecolor="#777777">
                <v:path arrowok="t"/>
              </v:shape>
            </v:group>
            <v:group style="position:absolute;left:9338;top:6784;width:1436;height:2" coordorigin="9338,6784" coordsize="1436,2">
              <v:shape style="position:absolute;left:9338;top:6784;width:1436;height:2" coordorigin="9338,6784" coordsize="1436,0" path="m9338,6784l10774,6784e" filled="f" stroked="t" strokeweight=".478649pt" strokecolor="#606060">
                <v:path arrowok="t"/>
              </v:shape>
            </v:group>
            <v:group style="position:absolute;left:10717;top:6782;width:957;height:2" coordorigin="10717,6782" coordsize="957,2">
              <v:shape style="position:absolute;left:10717;top:6782;width:957;height:2" coordorigin="10717,6782" coordsize="957,0" path="m10717,6782l11674,6782e" filled="f" stroked="t" strokeweight=".957298pt" strokecolor="#878787">
                <v:path arrowok="t"/>
              </v:shape>
            </v:group>
            <v:group style="position:absolute;left:335;top:7031;width:7108;height:2" coordorigin="335,7031" coordsize="7108,2">
              <v:shape style="position:absolute;left:335;top:7031;width:7108;height:2" coordorigin="335,7031" coordsize="7108,0" path="m335,7031l7443,7031e" filled="f" stroked="t" strokeweight=".717973pt" strokecolor="#5B5B5B">
                <v:path arrowok="t"/>
              </v:shape>
            </v:group>
            <v:group style="position:absolute;left:7386;top:7029;width:493;height:2" coordorigin="7386,7029" coordsize="493,2">
              <v:shape style="position:absolute;left:7386;top:7029;width:493;height:2" coordorigin="7386,7029" coordsize="493,0" path="m7386,7029l7879,7029e" filled="f" stroked="t" strokeweight=".478649pt" strokecolor="#444444">
                <v:path arrowok="t"/>
              </v:shape>
            </v:group>
            <v:group style="position:absolute;left:7821;top:7031;width:1388;height:2" coordorigin="7821,7031" coordsize="1388,2">
              <v:shape style="position:absolute;left:7821;top:7031;width:1388;height:2" coordorigin="7821,7031" coordsize="1388,0" path="m7821,7031l9209,7031e" filled="f" stroked="t" strokeweight=".478649pt" strokecolor="#5B5B5B">
                <v:path arrowok="t"/>
              </v:shape>
            </v:group>
            <v:group style="position:absolute;left:9152;top:7029;width:1953;height:2" coordorigin="9152,7029" coordsize="1953,2">
              <v:shape style="position:absolute;left:9152;top:7029;width:1953;height:2" coordorigin="9152,7029" coordsize="1953,0" path="m9152,7029l11105,7029e" filled="f" stroked="t" strokeweight=".957298pt" strokecolor="#777777">
                <v:path arrowok="t"/>
              </v:shape>
            </v:group>
            <v:group style="position:absolute;left:11047;top:7029;width:627;height:2" coordorigin="11047,7029" coordsize="627,2">
              <v:shape style="position:absolute;left:11047;top:7029;width:627;height:2" coordorigin="11047,7029" coordsize="627,0" path="m11047,7029l11674,7029e" filled="f" stroked="t" strokeweight=".478649pt" strokecolor="#5B5B5B">
                <v:path arrowok="t"/>
              </v:shape>
            </v:group>
            <v:group style="position:absolute;left:4949;top:7029;width:2;height:254" coordorigin="4949,7029" coordsize="2,254">
              <v:shape style="position:absolute;left:4949;top:7029;width:2;height:254" coordorigin="4949,7029" coordsize="0,254" path="m4949,7283l4949,7029e" filled="f" stroked="t" strokeweight=".957298pt" strokecolor="#545454">
                <v:path arrowok="t"/>
              </v:shape>
            </v:group>
            <v:group style="position:absolute;left:4949;top:7254;width:4260;height:2" coordorigin="4949,7254" coordsize="4260,2">
              <v:shape style="position:absolute;left:4949;top:7254;width:4260;height:2" coordorigin="4949,7254" coordsize="4260,0" path="m4949,7254l9209,7254e" filled="f" stroked="t" strokeweight=".717973pt" strokecolor="#646464">
                <v:path arrowok="t"/>
              </v:shape>
            </v:group>
            <v:group style="position:absolute;left:9113;top:7249;width:1991;height:2" coordorigin="9113,7249" coordsize="1991,2">
              <v:shape style="position:absolute;left:9113;top:7249;width:1991;height:2" coordorigin="9113,7249" coordsize="1991,0" path="m9113,7249l11105,7249e" filled="f" stroked="t" strokeweight=".957298pt" strokecolor="#777777">
                <v:path arrowok="t"/>
              </v:shape>
            </v:group>
            <v:group style="position:absolute;left:11047;top:7249;width:632;height:2" coordorigin="11047,7249" coordsize="632,2">
              <v:shape style="position:absolute;left:11047;top:7249;width:632;height:2" coordorigin="11047,7249" coordsize="632,0" path="m11047,7249l11679,7249e" filled="f" stroked="t" strokeweight=".478649pt" strokecolor="#646464">
                <v:path arrowok="t"/>
              </v:shape>
            </v:group>
            <v:group style="position:absolute;left:4954;top:7029;width:2;height:671" coordorigin="4954,7029" coordsize="2,671">
              <v:shape style="position:absolute;left:4954;top:7029;width:2;height:671" coordorigin="4954,7029" coordsize="0,671" path="m4954,7700l4954,7029e" filled="f" stroked="t" strokeweight=".717973pt" strokecolor="#444444">
                <v:path arrowok="t"/>
              </v:shape>
            </v:group>
            <v:group style="position:absolute;left:4949;top:7472;width:6730;height:2" coordorigin="4949,7472" coordsize="6730,2">
              <v:shape style="position:absolute;left:4949;top:7472;width:6730;height:2" coordorigin="4949,7472" coordsize="6730,0" path="m4949,7472l11679,7472e" filled="f" stroked="t" strokeweight=".717973pt" strokecolor="#7C7C7C">
                <v:path arrowok="t"/>
              </v:shape>
            </v:group>
            <v:group style="position:absolute;left:335;top:7688;width:1264;height:2" coordorigin="335,7688" coordsize="1264,2">
              <v:shape style="position:absolute;left:335;top:7688;width:1264;height:2" coordorigin="335,7688" coordsize="1264,0" path="m335,7688l1599,7688e" filled="f" stroked="t" strokeweight=".478649pt" strokecolor="#575757">
                <v:path arrowok="t"/>
              </v:shape>
            </v:group>
            <v:group style="position:absolute;left:345;top:7446;width:2;height:714" coordorigin="345,7446" coordsize="2,714">
              <v:shape style="position:absolute;left:345;top:7446;width:2;height:714" coordorigin="345,7446" coordsize="0,714" path="m345,8160l345,7446e" filled="f" stroked="t" strokeweight=".717973pt" strokecolor="#575757">
                <v:path arrowok="t"/>
              </v:shape>
            </v:group>
            <v:group style="position:absolute;left:1541;top:7690;width:1288;height:2" coordorigin="1541,7690" coordsize="1288,2">
              <v:shape style="position:absolute;left:1541;top:7690;width:1288;height:2" coordorigin="1541,7690" coordsize="1288,0" path="m1541,7690l2829,7690e" filled="f" stroked="t" strokeweight=".478649pt" strokecolor="#3F3F3F">
                <v:path arrowok="t"/>
              </v:shape>
            </v:group>
            <v:group style="position:absolute;left:2771;top:7686;width:589;height:2" coordorigin="2771,7686" coordsize="589,2">
              <v:shape style="position:absolute;left:2771;top:7686;width:589;height:2" coordorigin="2771,7686" coordsize="589,0" path="m2771,7686l3360,7686e" filled="f" stroked="t" strokeweight=".717973pt" strokecolor="#575757">
                <v:path arrowok="t"/>
              </v:shape>
            </v:group>
            <v:group style="position:absolute;left:3082;top:7688;width:3360;height:2" coordorigin="3082,7688" coordsize="3360,2">
              <v:shape style="position:absolute;left:3082;top:7688;width:3360;height:2" coordorigin="3082,7688" coordsize="3360,0" path="m3082,7688l6443,7688e" filled="f" stroked="t" strokeweight=".957298pt" strokecolor="#747474">
                <v:path arrowok="t"/>
              </v:shape>
            </v:group>
            <v:group style="position:absolute;left:6385;top:7690;width:665;height:2" coordorigin="6385,7690" coordsize="665,2">
              <v:shape style="position:absolute;left:6385;top:7690;width:665;height:2" coordorigin="6385,7690" coordsize="665,0" path="m6385,7690l7050,7690e" filled="f" stroked="t" strokeweight=".478649pt" strokecolor="#5B5B5B">
                <v:path arrowok="t"/>
              </v:shape>
            </v:group>
            <v:group style="position:absolute;left:6993;top:7686;width:3078;height:2" coordorigin="6993,7686" coordsize="3078,2">
              <v:shape style="position:absolute;left:6993;top:7686;width:3078;height:2" coordorigin="6993,7686" coordsize="3078,0" path="m6993,7686l10071,7686e" filled="f" stroked="t" strokeweight=".717973pt" strokecolor="#777777">
                <v:path arrowok="t"/>
              </v:shape>
            </v:group>
            <v:group style="position:absolute;left:9152;top:7686;width:1010;height:2" coordorigin="9152,7686" coordsize="1010,2">
              <v:shape style="position:absolute;left:9152;top:7686;width:1010;height:2" coordorigin="9152,7686" coordsize="1010,0" path="m9152,7686l10162,7686e" filled="f" stroked="t" strokeweight=".478649pt" strokecolor="#545454">
                <v:path arrowok="t"/>
              </v:shape>
            </v:group>
            <v:group style="position:absolute;left:10056;top:7441;width:2;height:249" coordorigin="10056,7441" coordsize="2,249">
              <v:shape style="position:absolute;left:10056;top:7441;width:2;height:249" coordorigin="10056,7441" coordsize="0,249" path="m10056,7690l10056,7441e" filled="f" stroked="t" strokeweight=".478649pt" strokecolor="#4B4B4B">
                <v:path arrowok="t"/>
              </v:shape>
            </v:group>
            <v:group style="position:absolute;left:10080;top:7686;width:694;height:2" coordorigin="10080,7686" coordsize="694,2">
              <v:shape style="position:absolute;left:10080;top:7686;width:694;height:2" coordorigin="10080,7686" coordsize="694,0" path="m10080,7686l10774,7686e" filled="f" stroked="t" strokeweight=".478649pt" strokecolor="#747474">
                <v:path arrowok="t"/>
              </v:shape>
            </v:group>
            <v:group style="position:absolute;left:10080;top:7683;width:1599;height:2" coordorigin="10080,7683" coordsize="1599,2">
              <v:shape style="position:absolute;left:10080;top:7683;width:1599;height:2" coordorigin="10080,7683" coordsize="1599,0" path="m10080,7683l11679,7683e" filled="f" stroked="t" strokeweight=".717973pt" strokecolor="#838383">
                <v:path arrowok="t"/>
              </v:shape>
            </v:group>
            <v:group style="position:absolute;left:340;top:8088;width:2;height:268" coordorigin="340,8088" coordsize="2,268">
              <v:shape style="position:absolute;left:340;top:8088;width:2;height:268" coordorigin="340,8088" coordsize="0,268" path="m340,8357l340,8088e" filled="f" stroked="t" strokeweight=".478649pt" strokecolor="#4B4B4B">
                <v:path arrowok="t"/>
              </v:shape>
            </v:group>
            <v:group style="position:absolute;left:342;top:8266;width:2;height:1381" coordorigin="342,8266" coordsize="2,1381">
              <v:shape style="position:absolute;left:342;top:8266;width:2;height:1381" coordorigin="342,8266" coordsize="0,1381" path="m342,9647l342,8266e" filled="f" stroked="t" strokeweight=".957298pt" strokecolor="#676767">
                <v:path arrowok="t"/>
              </v:shape>
            </v:group>
            <v:group style="position:absolute;left:330;top:8939;width:10703;height:2" coordorigin="330,8939" coordsize="10703,2">
              <v:shape style="position:absolute;left:330;top:8939;width:10703;height:2" coordorigin="330,8939" coordsize="10703,0" path="m330,8939l11033,8939e" filled="f" stroked="t" strokeweight=".717973pt" strokecolor="#6B6B6B">
                <v:path arrowok="t"/>
              </v:shape>
            </v:group>
            <v:group style="position:absolute;left:7386;top:8937;width:493;height:2" coordorigin="7386,8937" coordsize="493,2">
              <v:shape style="position:absolute;left:7386;top:8937;width:493;height:2" coordorigin="7386,8937" coordsize="493,0" path="m7386,8937l7879,8937e" filled="f" stroked="t" strokeweight=".478649pt" strokecolor="#4B4B4B">
                <v:path arrowok="t"/>
              </v:shape>
            </v:group>
            <v:group style="position:absolute;left:7821;top:8937;width:1029;height:2" coordorigin="7821,8937" coordsize="1029,2">
              <v:shape style="position:absolute;left:7821;top:8937;width:1029;height:2" coordorigin="7821,8937" coordsize="1029,0" path="m7821,8937l8850,8937e" filled="f" stroked="t" strokeweight=".478649pt" strokecolor="#676767">
                <v:path arrowok="t"/>
              </v:shape>
            </v:group>
            <v:group style="position:absolute;left:8745;top:8936;width:2934;height:2" coordorigin="8745,8936" coordsize="2934,2">
              <v:shape style="position:absolute;left:8745;top:8936;width:2934;height:2" coordorigin="8745,8936" coordsize="2934,0" path="m8745,8936l11679,8936e" filled="f" stroked="t" strokeweight="1.077362pt" strokecolor="#808080">
                <v:path arrowok="t"/>
              </v:shape>
            </v:group>
            <v:group style="position:absolute;left:10013;top:8932;width:1187;height:2" coordorigin="10013,8932" coordsize="1187,2">
              <v:shape style="position:absolute;left:10013;top:8932;width:1187;height:2" coordorigin="10013,8932" coordsize="1187,0" path="m10013,8932l11200,8932e" filled="f" stroked="t" strokeweight=".478649pt" strokecolor="#777777">
                <v:path arrowok="t"/>
              </v:shape>
            </v:group>
            <v:group style="position:absolute;left:335;top:9666;width:890;height:2" coordorigin="335,9666" coordsize="890,2">
              <v:shape style="position:absolute;left:335;top:9666;width:890;height:2" coordorigin="335,9666" coordsize="890,0" path="m335,9666l1225,9666e" filled="f" stroked="t" strokeweight=".957298pt" strokecolor="#676767">
                <v:path arrowok="t"/>
              </v:shape>
            </v:group>
            <v:group style="position:absolute;left:345;top:9345;width:2;height:7201" coordorigin="345,9345" coordsize="2,7201">
              <v:shape style="position:absolute;left:345;top:9345;width:2;height:7201" coordorigin="345,9345" coordsize="0,7201" path="m345,16546l345,9345e" filled="f" stroked="t" strokeweight=".717973pt" strokecolor="#4F4F4F">
                <v:path arrowok="t"/>
              </v:shape>
            </v:group>
            <v:group style="position:absolute;left:1106;top:9666;width:493;height:2" coordorigin="1106,9666" coordsize="493,2">
              <v:shape style="position:absolute;left:1106;top:9666;width:493;height:2" coordorigin="1106,9666" coordsize="493,0" path="m1106,9666l1599,9666e" filled="f" stroked="t" strokeweight=".478649pt" strokecolor="#545454">
                <v:path arrowok="t"/>
              </v:shape>
            </v:group>
            <v:group style="position:absolute;left:1541;top:9666;width:876;height:2" coordorigin="1541,9666" coordsize="876,2">
              <v:shape style="position:absolute;left:1541;top:9666;width:876;height:2" coordorigin="1541,9666" coordsize="876,0" path="m1541,9666l2417,9666e" filled="f" stroked="t" strokeweight=".478649pt" strokecolor="#3B3B3B">
                <v:path arrowok="t"/>
              </v:shape>
            </v:group>
            <v:group style="position:absolute;left:2345;top:9659;width:8333;height:2" coordorigin="2345,9659" coordsize="8333,2">
              <v:shape style="position:absolute;left:2345;top:9659;width:8333;height:2" coordorigin="2345,9659" coordsize="8333,0" path="m2345,9659l10679,9659e" filled="f" stroked="t" strokeweight=".717973pt" strokecolor="#777777">
                <v:path arrowok="t"/>
              </v:shape>
            </v:group>
            <v:group style="position:absolute;left:10621;top:9651;width:153;height:2" coordorigin="10621,9651" coordsize="153,2">
              <v:shape style="position:absolute;left:10621;top:9651;width:153;height:2" coordorigin="10621,9651" coordsize="153,0" path="m10621,9651l10774,9651e" filled="f" stroked="t" strokeweight=".478649pt" strokecolor="#7C7C7C">
                <v:path arrowok="t"/>
              </v:shape>
            </v:group>
            <v:group style="position:absolute;left:10717;top:9651;width:962;height:2" coordorigin="10717,9651" coordsize="962,2">
              <v:shape style="position:absolute;left:10717;top:9651;width:962;height:2" coordorigin="10717,9651" coordsize="962,0" path="m10717,9651l11679,9651e" filled="f" stroked="t" strokeweight=".717973pt" strokecolor="#8C8C8C">
                <v:path arrowok="t"/>
              </v:shape>
            </v:group>
            <v:group style="position:absolute;left:340;top:9977;width:1259;height:2" coordorigin="340,9977" coordsize="1259,2">
              <v:shape style="position:absolute;left:340;top:9977;width:1259;height:2" coordorigin="340,9977" coordsize="1259,0" path="m340,9977l1599,9977e" filled="f" stroked="t" strokeweight=".478649pt" strokecolor="#4F4F4F">
                <v:path arrowok="t"/>
              </v:shape>
            </v:group>
            <v:group style="position:absolute;left:345;top:9618;width:2;height:1136" coordorigin="345,9618" coordsize="2,1136">
              <v:shape style="position:absolute;left:345;top:9618;width:2;height:1136" coordorigin="345,9618" coordsize="0,1136" path="m345,10754l345,9618e" filled="f" stroked="t" strokeweight=".478649pt" strokecolor="#343434">
                <v:path arrowok="t"/>
              </v:shape>
            </v:group>
            <v:group style="position:absolute;left:1244;top:9977;width:2661;height:2" coordorigin="1244,9977" coordsize="2661,2">
              <v:shape style="position:absolute;left:1244;top:9977;width:2661;height:2" coordorigin="1244,9977" coordsize="2661,0" path="m1244,9977l3906,9977e" filled="f" stroked="t" strokeweight=".957298pt" strokecolor="#646464">
                <v:path arrowok="t"/>
              </v:shape>
            </v:group>
            <v:group style="position:absolute;left:3848;top:9977;width:1364;height:2" coordorigin="3848,9977" coordsize="1364,2">
              <v:shape style="position:absolute;left:3848;top:9977;width:1364;height:2" coordorigin="3848,9977" coordsize="1364,0" path="m3848,9977l5212,9977e" filled="f" stroked="t" strokeweight=".478649pt" strokecolor="#4F4F4F">
                <v:path arrowok="t"/>
              </v:shape>
            </v:group>
            <v:group style="position:absolute;left:5155;top:9973;width:1288;height:2" coordorigin="5155,9973" coordsize="1288,2">
              <v:shape style="position:absolute;left:5155;top:9973;width:1288;height:2" coordorigin="5155,9973" coordsize="1288,0" path="m5155,9973l6443,9973e" filled="f" stroked="t" strokeweight=".717973pt" strokecolor="#7C7C7C">
                <v:path arrowok="t"/>
              </v:shape>
            </v:group>
            <v:group style="position:absolute;left:6385;top:9973;width:665;height:2" coordorigin="6385,9973" coordsize="665,2">
              <v:shape style="position:absolute;left:6385;top:9973;width:665;height:2" coordorigin="6385,9973" coordsize="665,0" path="m6385,9973l7050,9973e" filled="f" stroked="t" strokeweight=".478649pt" strokecolor="#606060">
                <v:path arrowok="t"/>
              </v:shape>
            </v:group>
            <v:group style="position:absolute;left:6993;top:9968;width:1857;height:2" coordorigin="6993,9968" coordsize="1857,2">
              <v:shape style="position:absolute;left:6993;top:9968;width:1857;height:2" coordorigin="6993,9968" coordsize="1857,0" path="m6993,9968l8850,9968e" filled="f" stroked="t" strokeweight=".957298pt" strokecolor="#808080">
                <v:path arrowok="t"/>
              </v:shape>
            </v:group>
            <v:group style="position:absolute;left:8793;top:9968;width:603;height:2" coordorigin="8793,9968" coordsize="603,2">
              <v:shape style="position:absolute;left:8793;top:9968;width:603;height:2" coordorigin="8793,9968" coordsize="603,0" path="m8793,9968l9396,9968e" filled="f" stroked="t" strokeweight=".478649pt" strokecolor="#606060">
                <v:path arrowok="t"/>
              </v:shape>
            </v:group>
            <v:group style="position:absolute;left:9338;top:9963;width:732;height:2" coordorigin="9338,9963" coordsize="732,2">
              <v:shape style="position:absolute;left:9338;top:9963;width:732;height:2" coordorigin="9338,9963" coordsize="732,0" path="m9338,9963l10071,9963e" filled="f" stroked="t" strokeweight=".717973pt" strokecolor="#747474">
                <v:path arrowok="t"/>
              </v:shape>
            </v:group>
            <v:group style="position:absolute;left:9817;top:9963;width:1307;height:2" coordorigin="9817,9963" coordsize="1307,2">
              <v:shape style="position:absolute;left:9817;top:9963;width:1307;height:2" coordorigin="9817,9963" coordsize="1307,0" path="m9817,9963l11124,9963e" filled="f" stroked="t" strokeweight=".957298pt" strokecolor="#979797">
                <v:path arrowok="t"/>
              </v:shape>
            </v:group>
            <v:group style="position:absolute;left:11047;top:9963;width:632;height:2" coordorigin="11047,9963" coordsize="632,2">
              <v:shape style="position:absolute;left:11047;top:9963;width:632;height:2" coordorigin="11047,9963" coordsize="632,0" path="m11047,9963l11679,9963e" filled="f" stroked="t" strokeweight=".478649pt" strokecolor="#707070">
                <v:path arrowok="t"/>
              </v:shape>
            </v:group>
            <v:group style="position:absolute;left:2771;top:10212;width:838;height:2" coordorigin="2771,10212" coordsize="838,2">
              <v:shape style="position:absolute;left:2771;top:10212;width:838;height:2" coordorigin="2771,10212" coordsize="838,0" path="m2771,10212l3609,10212e" filled="f" stroked="t" strokeweight=".478649pt" strokecolor="#3F3F3F">
                <v:path arrowok="t"/>
              </v:shape>
            </v:group>
            <v:group style="position:absolute;left:5375;top:10208;width:579;height:2" coordorigin="5375,10208" coordsize="579,2">
              <v:shape style="position:absolute;left:5375;top:10208;width:579;height:2" coordorigin="5375,10208" coordsize="579,0" path="m5375,10208l5954,10208e" filled="f" stroked="t" strokeweight=".478649pt" strokecolor="#5B5B5B">
                <v:path arrowok="t"/>
              </v:shape>
            </v:group>
            <v:group style="position:absolute;left:340;top:10212;width:9449;height:2" coordorigin="340,10212" coordsize="9449,2">
              <v:shape style="position:absolute;left:340;top:10212;width:9449;height:2" coordorigin="340,10212" coordsize="9449,0" path="m340,10212l9788,10212e" filled="f" stroked="t" strokeweight=".717973pt" strokecolor="#707070">
                <v:path arrowok="t"/>
              </v:shape>
            </v:group>
            <v:group style="position:absolute;left:7386;top:10203;width:1465;height:2" coordorigin="7386,10203" coordsize="1465,2">
              <v:shape style="position:absolute;left:7386;top:10203;width:1465;height:2" coordorigin="7386,10203" coordsize="1465,0" path="m7386,10203l8850,10203e" filled="f" stroked="t" strokeweight=".478649pt" strokecolor="#707070">
                <v:path arrowok="t"/>
              </v:shape>
            </v:group>
            <v:group style="position:absolute;left:8750;top:10203;width:1321;height:2" coordorigin="8750,10203" coordsize="1321,2">
              <v:shape style="position:absolute;left:8750;top:10203;width:1321;height:2" coordorigin="8750,10203" coordsize="1321,0" path="m8750,10203l10071,10203e" filled="f" stroked="t" strokeweight=".957298pt" strokecolor="#7C7C7C">
                <v:path arrowok="t"/>
              </v:shape>
            </v:group>
            <v:group style="position:absolute;left:10013;top:10198;width:148;height:2" coordorigin="10013,10198" coordsize="148,2">
              <v:shape style="position:absolute;left:10013;top:10198;width:148;height:2" coordorigin="10013,10198" coordsize="148,0" path="m10013,10198l10162,10198e" filled="f" stroked="t" strokeweight=".478649pt" strokecolor="#646464">
                <v:path arrowok="t"/>
              </v:shape>
            </v:group>
            <v:group style="position:absolute;left:6376;top:10196;width:4729;height:2" coordorigin="6376,10196" coordsize="4729,2">
              <v:shape style="position:absolute;left:6376;top:10196;width:4729;height:2" coordorigin="6376,10196" coordsize="4729,0" path="m6376,10196l11105,10196e" filled="f" stroked="t" strokeweight=".478649pt" strokecolor="#777777">
                <v:path arrowok="t"/>
              </v:shape>
            </v:group>
            <v:group style="position:absolute;left:10971;top:10198;width:708;height:2" coordorigin="10971,10198" coordsize="708,2">
              <v:shape style="position:absolute;left:10971;top:10198;width:708;height:2" coordorigin="10971,10198" coordsize="708,0" path="m10971,10198l11679,10198e" filled="f" stroked="t" strokeweight=".957298pt" strokecolor="#909090">
                <v:path arrowok="t"/>
              </v:shape>
            </v:group>
            <v:group style="position:absolute;left:335;top:10644;width:1235;height:2" coordorigin="335,10644" coordsize="1235,2">
              <v:shape style="position:absolute;left:335;top:10644;width:1235;height:2" coordorigin="335,10644" coordsize="1235,0" path="m335,10644l1570,10644e" filled="f" stroked="t" strokeweight=".239324pt" strokecolor="#343434">
                <v:path arrowok="t"/>
              </v:shape>
            </v:group>
            <v:group style="position:absolute;left:1570;top:10644;width:1230;height:2" coordorigin="1570,10644" coordsize="1230,2">
              <v:shape style="position:absolute;left:1570;top:10644;width:1230;height:2" coordorigin="1570,10644" coordsize="1230,0" path="m1570,10644l2800,10644e" filled="f" stroked="t" strokeweight=".239324pt" strokecolor="#5B5B5B">
                <v:path arrowok="t"/>
              </v:shape>
            </v:group>
            <v:group style="position:absolute;left:2800;top:10644;width:6021;height:2" coordorigin="2800,10644" coordsize="6021,2">
              <v:shape style="position:absolute;left:2800;top:10644;width:6021;height:2" coordorigin="2800,10644" coordsize="6021,0" path="m2800,10644l8822,10644e" filled="f" stroked="t" strokeweight=".239324pt" strokecolor="#000000">
                <v:path arrowok="t"/>
              </v:shape>
            </v:group>
            <v:group style="position:absolute;left:8826;top:10675;width:383;height:2" coordorigin="8826,10675" coordsize="383,2">
              <v:shape style="position:absolute;left:8826;top:10675;width:383;height:2" coordorigin="8826,10675" coordsize="383,0" path="m8826,10675l9209,10675e" filled="f" stroked="t" strokeweight=".239324pt" strokecolor="#939393">
                <v:path arrowok="t"/>
              </v:shape>
            </v:group>
            <v:group style="position:absolute;left:10013;top:10675;width:148;height:2" coordorigin="10013,10675" coordsize="148,2">
              <v:shape style="position:absolute;left:10013;top:10675;width:148;height:2" coordorigin="10013,10675" coordsize="148,0" path="m10013,10675l10162,10675e" filled="f" stroked="t" strokeweight=".239324pt" strokecolor="#606060">
                <v:path arrowok="t"/>
              </v:shape>
            </v:group>
            <v:group style="position:absolute;left:6318;top:10673;width:5361;height:2" coordorigin="6318,10673" coordsize="5361,2">
              <v:shape style="position:absolute;left:6318;top:10673;width:5361;height:2" coordorigin="6318,10673" coordsize="5361,0" path="m6318,10673l11679,10673e" filled="f" stroked="t" strokeweight=".239324pt" strokecolor="#777777">
                <v:path arrowok="t"/>
              </v:shape>
            </v:group>
            <v:group style="position:absolute;left:656;top:10910;width:943;height:2" coordorigin="656,10910" coordsize="943,2">
              <v:shape style="position:absolute;left:656;top:10910;width:943;height:2" coordorigin="656,10910" coordsize="943,0" path="m656,10910l1599,10910e" filled="f" stroked="t" strokeweight=".717973pt" strokecolor="#646464">
                <v:path arrowok="t"/>
              </v:shape>
            </v:group>
            <v:group style="position:absolute;left:1541;top:10912;width:1288;height:2" coordorigin="1541,10912" coordsize="1288,2">
              <v:shape style="position:absolute;left:1541;top:10912;width:1288;height:2" coordorigin="1541,10912" coordsize="1288,0" path="m1541,10912l2829,10912e" filled="f" stroked="t" strokeweight=".478649pt" strokecolor="#484848">
                <v:path arrowok="t"/>
              </v:shape>
            </v:group>
            <v:group style="position:absolute;left:2671;top:10908;width:1316;height:2" coordorigin="2671,10908" coordsize="1316,2">
              <v:shape style="position:absolute;left:2671;top:10908;width:1316;height:2" coordorigin="2671,10908" coordsize="1316,0" path="m2671,10908l3987,10908e" filled="f" stroked="t" strokeweight=".957298pt" strokecolor="#6B6B6B">
                <v:path arrowok="t"/>
              </v:shape>
            </v:group>
            <v:group style="position:absolute;left:3848;top:10908;width:646;height:2" coordorigin="3848,10908" coordsize="646,2">
              <v:shape style="position:absolute;left:3848;top:10908;width:646;height:2" coordorigin="3848,10908" coordsize="646,0" path="m3848,10908l4495,10908e" filled="f" stroked="t" strokeweight=".478649pt" strokecolor="#5B5B5B">
                <v:path arrowok="t"/>
              </v:shape>
            </v:group>
            <v:group style="position:absolute;left:4437;top:10908;width:996;height:2" coordorigin="4437,10908" coordsize="996,2">
              <v:shape style="position:absolute;left:4437;top:10908;width:996;height:2" coordorigin="4437,10908" coordsize="996,0" path="m4437,10908l5433,10908e" filled="f" stroked="t" strokeweight=".478649pt" strokecolor="#444444">
                <v:path arrowok="t"/>
              </v:shape>
            </v:group>
            <v:group style="position:absolute;left:5375;top:10905;width:6280;height:2" coordorigin="5375,10905" coordsize="6280,2">
              <v:shape style="position:absolute;left:5375;top:10905;width:6280;height:2" coordorigin="5375,10905" coordsize="6280,0" path="m5375,10905l11655,10905e" filled="f" stroked="t" strokeweight=".717973pt" strokecolor="#777777">
                <v:path arrowok="t"/>
              </v:shape>
            </v:group>
            <v:group style="position:absolute;left:7386;top:10903;width:493;height:2" coordorigin="7386,10903" coordsize="493,2">
              <v:shape style="position:absolute;left:7386;top:10903;width:493;height:2" coordorigin="7386,10903" coordsize="493,0" path="m7386,10903l7879,10903e" filled="f" stroked="t" strokeweight=".478649pt" strokecolor="#646464">
                <v:path arrowok="t"/>
              </v:shape>
            </v:group>
            <v:group style="position:absolute;left:7754;top:10898;width:1144;height:2" coordorigin="7754,10898" coordsize="1144,2">
              <v:shape style="position:absolute;left:7754;top:10898;width:1144;height:2" coordorigin="7754,10898" coordsize="1144,0" path="m7754,10898l8898,10898e" filled="f" stroked="t" strokeweight=".957298pt" strokecolor="#8C8C8C">
                <v:path arrowok="t"/>
              </v:shape>
            </v:group>
            <v:group style="position:absolute;left:8793;top:10898;width:1278;height:2" coordorigin="8793,10898" coordsize="1278,2">
              <v:shape style="position:absolute;left:8793;top:10898;width:1278;height:2" coordorigin="8793,10898" coordsize="1278,0" path="m8793,10898l10071,10898e" filled="f" stroked="t" strokeweight=".478649pt" strokecolor="#707070">
                <v:path arrowok="t"/>
              </v:shape>
            </v:group>
            <v:group style="position:absolute;left:9894;top:10893;width:1761;height:2" coordorigin="9894,10893" coordsize="1761,2">
              <v:shape style="position:absolute;left:9894;top:10893;width:1761;height:2" coordorigin="9894,10893" coordsize="1761,0" path="m9894,10893l11655,10893e" filled="f" stroked="t" strokeweight=".717973pt" strokecolor="#838383">
                <v:path arrowok="t"/>
              </v:shape>
            </v:group>
            <v:group style="position:absolute;left:11047;top:10893;width:632;height:2" coordorigin="11047,10893" coordsize="632,2">
              <v:shape style="position:absolute;left:11047;top:10893;width:632;height:2" coordorigin="11047,10893" coordsize="632,0" path="m11047,10893l11679,10893e" filled="f" stroked="t" strokeweight=".478649pt" strokecolor="#676767">
                <v:path arrowok="t"/>
              </v:shape>
            </v:group>
            <v:group style="position:absolute;left:335;top:11145;width:6108;height:2" coordorigin="335,11145" coordsize="6108,2">
              <v:shape style="position:absolute;left:335;top:11145;width:6108;height:2" coordorigin="335,11145" coordsize="6108,0" path="m335,11145l6443,11145e" filled="f" stroked="t" strokeweight=".957298pt" strokecolor="#646464">
                <v:path arrowok="t"/>
              </v:shape>
            </v:group>
            <v:group style="position:absolute;left:1570;top:10888;width:2;height:695" coordorigin="1570,10888" coordsize="2,695">
              <v:shape style="position:absolute;left:1570;top:10888;width:2;height:695" coordorigin="1570,10888" coordsize="0,695" path="m1570,11584l1570,10888e" filled="f" stroked="t" strokeweight=".239324pt" strokecolor="#606060">
                <v:path arrowok="t"/>
              </v:shape>
            </v:group>
            <v:group style="position:absolute;left:6385;top:11138;width:1493;height:2" coordorigin="6385,11138" coordsize="1493,2">
              <v:shape style="position:absolute;left:6385;top:11138;width:1493;height:2" coordorigin="6385,11138" coordsize="1493,0" path="m6385,11138l7879,11138e" filled="f" stroked="t" strokeweight=".957298pt" strokecolor="#777777">
                <v:path arrowok="t"/>
              </v:shape>
            </v:group>
            <v:group style="position:absolute;left:7419;top:10898;width:2;height:1237" coordorigin="7419,10898" coordsize="2,1237">
              <v:shape style="position:absolute;left:7419;top:10898;width:2;height:1237" coordorigin="7419,10898" coordsize="0,1237" path="m7419,12135l7419,10898e" filled="f" stroked="t" strokeweight=".957298pt" strokecolor="#6B6B6B">
                <v:path arrowok="t"/>
              </v:shape>
            </v:group>
            <v:group style="position:absolute;left:7821;top:11133;width:1029;height:2" coordorigin="7821,11133" coordsize="1029,2">
              <v:shape style="position:absolute;left:7821;top:11133;width:1029;height:2" coordorigin="7821,11133" coordsize="1029,0" path="m7821,11133l8850,11133e" filled="f" stroked="t" strokeweight=".478649pt" strokecolor="#676767">
                <v:path arrowok="t"/>
              </v:shape>
            </v:group>
            <v:group style="position:absolute;left:8793;top:11133;width:1369;height:2" coordorigin="8793,11133" coordsize="1369,2">
              <v:shape style="position:absolute;left:8793;top:11133;width:1369;height:2" coordorigin="8793,11133" coordsize="1369,0" path="m8793,11133l10162,11133e" filled="f" stroked="t" strokeweight=".957298pt" strokecolor="#7C7C7C">
                <v:path arrowok="t"/>
              </v:shape>
            </v:group>
            <v:group style="position:absolute;left:10104;top:11128;width:670;height:2" coordorigin="10104,11128" coordsize="670,2">
              <v:shape style="position:absolute;left:10104;top:11128;width:670;height:2" coordorigin="10104,11128" coordsize="670,0" path="m10104,11128l10774,11128e" filled="f" stroked="t" strokeweight=".478649pt" strokecolor="#676767">
                <v:path arrowok="t"/>
              </v:shape>
            </v:group>
            <v:group style="position:absolute;left:10717;top:11128;width:962;height:2" coordorigin="10717,11128" coordsize="962,2">
              <v:shape style="position:absolute;left:10717;top:11128;width:962;height:2" coordorigin="10717,11128" coordsize="962,0" path="m10717,11128l11679,11128e" filled="f" stroked="t" strokeweight=".717973pt" strokecolor="#878787">
                <v:path arrowok="t"/>
              </v:shape>
            </v:group>
            <v:group style="position:absolute;left:1139;top:10932;width:2;height:1525" coordorigin="1139,10932" coordsize="2,1525">
              <v:shape style="position:absolute;left:1139;top:10932;width:2;height:1525" coordorigin="1139,10932" coordsize="0,1525" path="m1139,12456l1139,10932e" filled="f" stroked="t" strokeweight=".957298pt" strokecolor="#606060">
                <v:path arrowok="t"/>
              </v:shape>
            </v:group>
            <v:group style="position:absolute;left:1570;top:11584;width:2;height:1443" coordorigin="1570,11584" coordsize="2,1443">
              <v:shape style="position:absolute;left:1570;top:11584;width:2;height:1443" coordorigin="1570,11584" coordsize="0,1443" path="m1570,13027l1570,11584e" filled="f" stroked="t" strokeweight=".239324pt" strokecolor="#000000">
                <v:path arrowok="t"/>
              </v:shape>
            </v:group>
            <v:group style="position:absolute;left:2388;top:11555;width:2;height:714" coordorigin="2388,11555" coordsize="2,714">
              <v:shape style="position:absolute;left:2388;top:11555;width:2;height:714" coordorigin="2388,11555" coordsize="0,714" path="m2388,12269l2388,11555e" filled="f" stroked="t" strokeweight=".478649pt" strokecolor="#2F2F2F">
                <v:path arrowok="t"/>
              </v:shape>
            </v:group>
            <v:group style="position:absolute;left:11674;top:11555;width:2;height:901" coordorigin="11674,11555" coordsize="2,901">
              <v:shape style="position:absolute;left:11674;top:11555;width:2;height:901" coordorigin="11674,11555" coordsize="0,901" path="m11674,12456l11674,11555e" filled="f" stroked="t" strokeweight=".478649pt" strokecolor="#545454">
                <v:path arrowok="t"/>
              </v:shape>
            </v:group>
            <v:group style="position:absolute;left:7424;top:12077;width:2;height:844" coordorigin="7424,12077" coordsize="2,844">
              <v:shape style="position:absolute;left:7424;top:12077;width:2;height:844" coordorigin="7424,12077" coordsize="0,844" path="m7424,12921l7424,12077e" filled="f" stroked="t" strokeweight=".478649pt" strokecolor="#343434">
                <v:path arrowok="t"/>
              </v:shape>
            </v:group>
            <v:group style="position:absolute;left:1142;top:12399;width:2;height:134" coordorigin="1142,12399" coordsize="2,134">
              <v:shape style="position:absolute;left:1142;top:12399;width:2;height:134" coordorigin="1142,12399" coordsize="0,134" path="m1142,12533l1142,12399e" filled="f" stroked="t" strokeweight=".478649pt" strokecolor="#444444">
                <v:path arrowok="t"/>
              </v:shape>
            </v:group>
            <v:group style="position:absolute;left:11674;top:12399;width:2;height:1146" coordorigin="11674,12399" coordsize="2,1146">
              <v:shape style="position:absolute;left:11674;top:12399;width:2;height:1146" coordorigin="11674,12399" coordsize="0,1146" path="m11674,13545l11674,12399e" filled="f" stroked="t" strokeweight=".478649pt" strokecolor="#707070">
                <v:path arrowok="t"/>
              </v:shape>
            </v:group>
            <v:group style="position:absolute;left:1144;top:12475;width:2;height:930" coordorigin="1144,12475" coordsize="2,930">
              <v:shape style="position:absolute;left:1144;top:12475;width:2;height:930" coordorigin="1144,12475" coordsize="0,930" path="m1144,13406l1144,12475e" filled="f" stroked="t" strokeweight=".478649pt" strokecolor="#2B2B2B">
                <v:path arrowok="t"/>
              </v:shape>
            </v:group>
            <v:group style="position:absolute;left:349;top:12634;width:2;height:911" coordorigin="349,12634" coordsize="2,911">
              <v:shape style="position:absolute;left:349;top:12634;width:2;height:911" coordorigin="349,12634" coordsize="0,911" path="m349,13545l349,12634e" filled="f" stroked="t" strokeweight=".478649pt" strokecolor="#3F3F3F">
                <v:path arrowok="t"/>
              </v:shape>
            </v:group>
            <v:group style="position:absolute;left:9372;top:12892;width:1685;height:2" coordorigin="9372,12892" coordsize="1685,2">
              <v:shape style="position:absolute;left:9372;top:12892;width:1685;height:2" coordorigin="9372,12892" coordsize="1685,0" path="m9372,12892l11057,12892e" filled="f" stroked="t" strokeweight="2.153920pt" strokecolor="#484B54">
                <v:path arrowok="t"/>
              </v:shape>
            </v:group>
            <v:group style="position:absolute;left:345;top:13238;width:828;height:2" coordorigin="345,13238" coordsize="828,2">
              <v:shape style="position:absolute;left:345;top:13238;width:828;height:2" coordorigin="345,13238" coordsize="828,0" path="m345,13238l1173,13238e" filled="f" stroked="t" strokeweight=".478649pt" strokecolor="#484848">
                <v:path arrowok="t"/>
              </v:shape>
            </v:group>
            <v:group style="position:absolute;left:1570;top:13027;width:2;height:350" coordorigin="1570,13027" coordsize="2,350">
              <v:shape style="position:absolute;left:1570;top:13027;width:2;height:350" coordorigin="1570,13027" coordsize="0,350" path="m1570,13377l1570,13027e" filled="f" stroked="t" strokeweight=".239324pt" strokecolor="#646464">
                <v:path arrowok="t"/>
              </v:shape>
            </v:group>
            <v:group style="position:absolute;left:1101;top:13238;width:1302;height:2" coordorigin="1101,13238" coordsize="1302,2">
              <v:shape style="position:absolute;left:1101;top:13238;width:1302;height:2" coordorigin="1101,13238" coordsize="1302,0" path="m1101,13238l2403,13238e" filled="f" stroked="t" strokeweight=".957298pt" strokecolor="#646464">
                <v:path arrowok="t"/>
              </v:shape>
            </v:group>
            <v:group style="position:absolute;left:1144;top:13348;width:2;height:1040" coordorigin="1144,13348" coordsize="2,1040">
              <v:shape style="position:absolute;left:1144;top:13348;width:2;height:1040" coordorigin="1144,13348" coordsize="0,1040" path="m1144,14388l1144,13348e" filled="f" stroked="t" strokeweight=".957298pt" strokecolor="#606060">
                <v:path arrowok="t"/>
              </v:shape>
            </v:group>
            <v:group style="position:absolute;left:1570;top:13377;width:2;height:3136" coordorigin="1570,13377" coordsize="2,3136">
              <v:shape style="position:absolute;left:1570;top:13377;width:2;height:3136" coordorigin="1570,13377" coordsize="0,3136" path="m1570,16512l1570,13377e" filled="f" stroked="t" strokeweight=".239324pt" strokecolor="#000000">
                <v:path arrowok="t"/>
              </v:shape>
            </v:group>
            <v:group style="position:absolute;left:2391;top:12351;width:2;height:1333" coordorigin="2391,12351" coordsize="2,1333">
              <v:shape style="position:absolute;left:2391;top:12351;width:2;height:1333" coordorigin="2391,12351" coordsize="0,1333" path="m2391,13684l2391,12351e" filled="f" stroked="t" strokeweight=".957298pt" strokecolor="#646464">
                <v:path arrowok="t"/>
              </v:shape>
            </v:group>
            <v:group style="position:absolute;left:7426;top:12864;width:2;height:1141" coordorigin="7426,12864" coordsize="2,1141">
              <v:shape style="position:absolute;left:7426;top:12864;width:2;height:1141" coordorigin="7426,12864" coordsize="0,1141" path="m7426,14005l7426,12864e" filled="f" stroked="t" strokeweight=".957298pt" strokecolor="#707070">
                <v:path arrowok="t"/>
              </v:shape>
            </v:group>
            <v:group style="position:absolute;left:11677;top:13487;width:2;height:2215" coordorigin="11677,13487" coordsize="2,2215">
              <v:shape style="position:absolute;left:11677;top:13487;width:2;height:2215" coordorigin="11677,13487" coordsize="0,2215" path="m11677,15702l11677,13487e" filled="f" stroked="t" strokeweight=".239324pt" strokecolor="#5B5B5B">
                <v:path arrowok="t"/>
              </v:shape>
            </v:group>
            <v:group style="position:absolute;left:349;top:13497;width:2;height:734" coordorigin="349,13497" coordsize="2,734">
              <v:shape style="position:absolute;left:349;top:13497;width:2;height:734" coordorigin="349,13497" coordsize="0,734" path="m349,14230l349,13497e" filled="f" stroked="t" strokeweight=".957298pt" strokecolor="#646464">
                <v:path arrowok="t"/>
              </v:shape>
            </v:group>
            <v:group style="position:absolute;left:2393;top:13626;width:2;height:834" coordorigin="2393,13626" coordsize="2,834">
              <v:shape style="position:absolute;left:2393;top:13626;width:2;height:834" coordorigin="2393,13626" coordsize="0,834" path="m2393,14460l2393,13626e" filled="f" stroked="t" strokeweight=".478649pt" strokecolor="#383838">
                <v:path arrowok="t"/>
              </v:shape>
            </v:group>
            <v:group style="position:absolute;left:2800;top:13976;width:2144;height:2" coordorigin="2800,13976" coordsize="2144,2">
              <v:shape style="position:absolute;left:2800;top:13976;width:2144;height:2" coordorigin="2800,13976" coordsize="2144,0" path="m2800,13976l4944,13976e" filled="f" stroked="t" strokeweight=".239324pt" strokecolor="#545454">
                <v:path arrowok="t"/>
              </v:shape>
            </v:group>
            <v:group style="position:absolute;left:4944;top:13976;width:239;height:2" coordorigin="4944,13976" coordsize="239,2">
              <v:shape style="position:absolute;left:4944;top:13976;width:239;height:2" coordorigin="4944,13976" coordsize="239,0" path="m4944,13976l5184,13976e" filled="f" stroked="t" strokeweight=".239324pt" strokecolor="#000000">
                <v:path arrowok="t"/>
              </v:shape>
            </v:group>
            <v:group style="position:absolute;left:7429;top:13947;width:2;height:858" coordorigin="7429,13947" coordsize="2,858">
              <v:shape style="position:absolute;left:7429;top:13947;width:2;height:858" coordorigin="7429,13947" coordsize="0,858" path="m7429,14806l7429,13947e" filled="f" stroked="t" strokeweight=".478649pt" strokecolor="#3F3F3F">
                <v:path arrowok="t"/>
              </v:shape>
            </v:group>
            <v:group style="position:absolute;left:352;top:14187;width:2;height:201" coordorigin="352,14187" coordsize="2,201">
              <v:shape style="position:absolute;left:352;top:14187;width:2;height:201" coordorigin="352,14187" coordsize="0,201" path="m352,14388l352,14187e" filled="f" stroked="t" strokeweight=".478649pt" strokecolor="#484848">
                <v:path arrowok="t"/>
              </v:shape>
            </v:group>
            <v:group style="position:absolute;left:354;top:14331;width:2;height:1012" coordorigin="354,14331" coordsize="2,1012">
              <v:shape style="position:absolute;left:354;top:14331;width:2;height:1012" coordorigin="354,14331" coordsize="0,1012" path="m354,15342l354,14331e" filled="f" stroked="t" strokeweight=".478649pt" strokecolor="#2B2B2B">
                <v:path arrowok="t"/>
              </v:shape>
            </v:group>
            <v:group style="position:absolute;left:1149;top:14331;width:2;height:1223" coordorigin="1149,14331" coordsize="2,1223">
              <v:shape style="position:absolute;left:1149;top:14331;width:2;height:1223" coordorigin="1149,14331" coordsize="0,1223" path="m1149,15553l1149,14331e" filled="f" stroked="t" strokeweight=".478649pt" strokecolor="#2B2B2B">
                <v:path arrowok="t"/>
              </v:shape>
            </v:group>
            <v:group style="position:absolute;left:2398;top:14403;width:2;height:2138" coordorigin="2398,14403" coordsize="2,2138">
              <v:shape style="position:absolute;left:2398;top:14403;width:2;height:2138" coordorigin="2398,14403" coordsize="0,2138" path="m2398,16541l2398,14403e" filled="f" stroked="t" strokeweight=".957298pt" strokecolor="#606060">
                <v:path arrowok="t"/>
              </v:shape>
            </v:group>
            <v:group style="position:absolute;left:7022;top:15184;width:402;height:2" coordorigin="7022,15184" coordsize="402,2">
              <v:shape style="position:absolute;left:7022;top:15184;width:402;height:2" coordorigin="7022,15184" coordsize="402,0" path="m7022,15184l7424,15184e" filled="f" stroked="t" strokeweight=".717973pt" strokecolor="#5B5B87">
                <v:path arrowok="t"/>
              </v:shape>
            </v:group>
            <v:group style="position:absolute;left:7433;top:14748;width:2;height:475" coordorigin="7433,14748" coordsize="2,475">
              <v:shape style="position:absolute;left:7433;top:14748;width:2;height:475" coordorigin="7433,14748" coordsize="0,475" path="m7433,15223l7433,14748e" filled="f" stroked="t" strokeweight=".717973pt" strokecolor="#575757">
                <v:path arrowok="t"/>
              </v:shape>
            </v:group>
            <v:group style="position:absolute;left:7433;top:15050;width:2;height:1472" coordorigin="7433,15050" coordsize="2,1472">
              <v:shape style="position:absolute;left:7433;top:15050;width:2;height:1472" coordorigin="7433,15050" coordsize="0,1472" path="m7433,16522l7433,15050e" filled="f" stroked="t" strokeweight=".717973pt" strokecolor="#6B6B6B">
                <v:path arrowok="t"/>
              </v:shape>
            </v:group>
            <v:group style="position:absolute;left:1149;top:15496;width:2;height:206" coordorigin="1149,15496" coordsize="2,206">
              <v:shape style="position:absolute;left:1149;top:15496;width:2;height:206" coordorigin="1149,15496" coordsize="0,206" path="m1149,15702l1149,15496e" filled="f" stroked="t" strokeweight=".478649pt" strokecolor="#444444">
                <v:path arrowok="t"/>
              </v:shape>
            </v:group>
            <v:group style="position:absolute;left:354;top:16534;width:517;height:2" coordorigin="354,16534" coordsize="517,2">
              <v:shape style="position:absolute;left:354;top:16534;width:517;height:2" coordorigin="354,16534" coordsize="517,0" path="m354,16534l871,16534e" filled="f" stroked="t" strokeweight=".478649pt" strokecolor="#7C7C7C">
                <v:path arrowok="t"/>
              </v:shape>
            </v:group>
            <v:group style="position:absolute;left:357;top:15285;width:2;height:1261" coordorigin="357,15285" coordsize="2,1261">
              <v:shape style="position:absolute;left:357;top:15285;width:2;height:1261" coordorigin="357,15285" coordsize="0,1261" path="m357,16546l357,15285e" filled="f" stroked="t" strokeweight=".957298pt" strokecolor="#646464">
                <v:path arrowok="t"/>
              </v:shape>
            </v:group>
            <v:group style="position:absolute;left:684;top:16534;width:919;height:2" coordorigin="684,16534" coordsize="919,2">
              <v:shape style="position:absolute;left:684;top:16534;width:919;height:2" coordorigin="684,16534" coordsize="919,0" path="m684,16534l1603,16534e" filled="f" stroked="t" strokeweight=".717973pt" strokecolor="#909090">
                <v:path arrowok="t"/>
              </v:shape>
            </v:group>
            <v:group style="position:absolute;left:1149;top:15645;width:2;height:897" coordorigin="1149,15645" coordsize="2,897">
              <v:shape style="position:absolute;left:1149;top:15645;width:2;height:897" coordorigin="1149,15645" coordsize="0,897" path="m1149,16541l1149,15645e" filled="f" stroked="t" strokeweight=".957298pt" strokecolor="#707070">
                <v:path arrowok="t"/>
              </v:shape>
            </v:group>
            <v:group style="position:absolute;left:1541;top:16536;width:876;height:2" coordorigin="1541,16536" coordsize="876,2">
              <v:shape style="position:absolute;left:1541;top:16536;width:876;height:2" coordorigin="1541,16536" coordsize="876,0" path="m1541,16536l2417,16536e" filled="f" stroked="t" strokeweight=".478649pt" strokecolor="#646464">
                <v:path arrowok="t"/>
              </v:shape>
            </v:group>
            <v:group style="position:absolute;left:2345;top:16532;width:4490;height:2" coordorigin="2345,16532" coordsize="4490,2">
              <v:shape style="position:absolute;left:2345;top:16532;width:4490;height:2" coordorigin="2345,16532" coordsize="4490,0" path="m2345,16532l6835,16532e" filled="f" stroked="t" strokeweight=".478649pt" strokecolor="#8C8C8C">
                <v:path arrowok="t"/>
              </v:shape>
            </v:group>
            <v:group style="position:absolute;left:5155;top:16522;width:560;height:2" coordorigin="5155,16522" coordsize="560,2">
              <v:shape style="position:absolute;left:5155;top:16522;width:560;height:2" coordorigin="5155,16522" coordsize="560,0" path="m5155,16522l5715,16522e" filled="f" stroked="t" strokeweight=".478649pt" strokecolor="#878787">
                <v:path arrowok="t"/>
              </v:shape>
            </v:group>
            <v:group style="position:absolute;left:2604;top:16522;width:4231;height:2" coordorigin="2604,16522" coordsize="4231,2">
              <v:shape style="position:absolute;left:2604;top:16522;width:4231;height:2" coordorigin="2604,16522" coordsize="4231,0" path="m2604,16522l6835,16522e" filled="f" stroked="t" strokeweight=".717973pt" strokecolor="#909090">
                <v:path arrowok="t"/>
              </v:shape>
            </v:group>
            <v:group style="position:absolute;left:6773;top:16517;width:680;height:2" coordorigin="6773,16517" coordsize="680,2">
              <v:shape style="position:absolute;left:6773;top:16517;width:680;height:2" coordorigin="6773,16517" coordsize="680,0" path="m6773,16517l7453,16517e" filled="f" stroked="t" strokeweight=".478649pt" strokecolor="#808080">
                <v:path arrowok="t"/>
              </v:shape>
            </v:group>
            <v:group style="position:absolute;left:8731;top:16512;width:479;height:2" coordorigin="8731,16512" coordsize="479,2">
              <v:shape style="position:absolute;left:8731;top:16512;width:479;height:2" coordorigin="8731,16512" coordsize="479,0" path="m8731,16512l9209,16512e" filled="f" stroked="t" strokeweight=".478649pt" strokecolor="#8C8C8C">
                <v:path arrowok="t"/>
              </v:shape>
            </v:group>
            <v:group style="position:absolute;left:6893;top:16510;width:3882;height:2" coordorigin="6893,16510" coordsize="3882,2">
              <v:shape style="position:absolute;left:6893;top:16510;width:3882;height:2" coordorigin="6893,16510" coordsize="3882,0" path="m6893,16510l10774,16510e" filled="f" stroked="t" strokeweight=".717973pt" strokecolor="#979797">
                <v:path arrowok="t"/>
              </v:shape>
            </v:group>
            <v:group style="position:absolute;left:10104;top:16503;width:1000;height:2" coordorigin="10104,16503" coordsize="1000,2">
              <v:shape style="position:absolute;left:10104;top:16503;width:1000;height:2" coordorigin="10104,16503" coordsize="1000,0" path="m10104,16503l11105,16503e" filled="f" stroked="t" strokeweight=".478649pt" strokecolor="#979797">
                <v:path arrowok="t"/>
              </v:shape>
            </v:group>
            <v:group style="position:absolute;left:11047;top:16503;width:632;height:2" coordorigin="11047,16503" coordsize="632,2">
              <v:shape style="position:absolute;left:11047;top:16503;width:632;height:2" coordorigin="11047,16503" coordsize="632,0" path="m11047,16503l11679,16503e" filled="f" stroked="t" strokeweight=".957298pt" strokecolor="#A8A8A8">
                <v:path arrowok="t"/>
              </v:shape>
            </v:group>
            <v:group style="position:absolute;left:11674;top:15645;width:2;height:868" coordorigin="11674,15645" coordsize="2,868">
              <v:shape style="position:absolute;left:11674;top:15645;width:2;height:868" coordorigin="11674,15645" coordsize="0,868" path="m11674,16512l11674,15645e" filled="f" stroked="t" strokeweight=".239324pt" strokecolor="#808080">
                <v:path arrowok="t"/>
              </v:shape>
            </v:group>
            <w10:wrap type="none"/>
          </v:group>
        </w:pict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D3F3F"/>
          <w:spacing w:val="0"/>
          <w:w w:val="51"/>
        </w:rPr>
        <w:t>::ı::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538" w:lineRule="exact"/>
        <w:ind w:right="-116"/>
        <w:jc w:val="left"/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br w:type="column"/>
      </w:r>
      <w:r>
        <w:rPr>
          <w:rFonts w:ascii="Arial" w:hAnsi="Arial" w:cs="Arial" w:eastAsia="Arial"/>
          <w:sz w:val="51"/>
          <w:szCs w:val="51"/>
          <w:color w:val="333B7C"/>
          <w:w w:val="65"/>
          <w:i/>
        </w:rPr>
        <w:t>o</w:t>
      </w:r>
      <w:r>
        <w:rPr>
          <w:rFonts w:ascii="Arial" w:hAnsi="Arial" w:cs="Arial" w:eastAsia="Arial"/>
          <w:sz w:val="51"/>
          <w:szCs w:val="51"/>
          <w:color w:val="333B7C"/>
          <w:spacing w:val="-96"/>
          <w:w w:val="100"/>
          <w:i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333B7C"/>
          <w:spacing w:val="0"/>
          <w:w w:val="67"/>
          <w:i/>
        </w:rPr>
        <w:t>S'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</w:rPr>
      </w:r>
    </w:p>
    <w:p>
      <w:pPr>
        <w:spacing w:before="0" w:after="0" w:line="534" w:lineRule="exact"/>
        <w:ind w:right="-112"/>
        <w:jc w:val="left"/>
        <w:rPr>
          <w:rFonts w:ascii="Times New Roman" w:hAnsi="Times New Roman" w:cs="Times New Roman" w:eastAsia="Times New Roman"/>
          <w:sz w:val="48"/>
          <w:szCs w:val="4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8"/>
          <w:szCs w:val="48"/>
          <w:color w:val="1D2D97"/>
          <w:spacing w:val="0"/>
          <w:w w:val="65"/>
          <w:b/>
          <w:bCs/>
        </w:rPr>
        <w:t>lo{,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</w:rPr>
      </w:r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751" w:lineRule="exact"/>
        <w:ind w:right="-20"/>
        <w:jc w:val="left"/>
        <w:rPr>
          <w:rFonts w:ascii="Arial" w:hAnsi="Arial" w:cs="Arial" w:eastAsia="Arial"/>
          <w:sz w:val="66"/>
          <w:szCs w:val="66"/>
        </w:rPr>
      </w:pPr>
      <w:rPr/>
      <w:r>
        <w:rPr>
          <w:rFonts w:ascii="Arial" w:hAnsi="Arial" w:cs="Arial" w:eastAsia="Arial"/>
          <w:sz w:val="66"/>
          <w:szCs w:val="66"/>
          <w:color w:val="52598E"/>
          <w:w w:val="159"/>
          <w:i/>
          <w:position w:val="-2"/>
        </w:rPr>
        <w:t>A</w:t>
      </w:r>
      <w:r>
        <w:rPr>
          <w:rFonts w:ascii="Arial" w:hAnsi="Arial" w:cs="Arial" w:eastAsia="Arial"/>
          <w:sz w:val="66"/>
          <w:szCs w:val="66"/>
          <w:color w:val="333B7C"/>
          <w:spacing w:val="26"/>
          <w:w w:val="54"/>
          <w:i/>
          <w:position w:val="-2"/>
        </w:rPr>
        <w:t>'</w:t>
      </w:r>
      <w:r>
        <w:rPr>
          <w:rFonts w:ascii="Arial" w:hAnsi="Arial" w:cs="Arial" w:eastAsia="Arial"/>
          <w:sz w:val="66"/>
          <w:szCs w:val="66"/>
          <w:color w:val="52598E"/>
          <w:spacing w:val="0"/>
          <w:w w:val="142"/>
          <w:i/>
          <w:position w:val="-2"/>
        </w:rPr>
        <w:t>tl</w:t>
      </w:r>
      <w:r>
        <w:rPr>
          <w:rFonts w:ascii="Arial" w:hAnsi="Arial" w:cs="Arial" w:eastAsia="Arial"/>
          <w:sz w:val="66"/>
          <w:szCs w:val="66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215" w:right="-5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7"/>
          <w:w w:val="93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mi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98"/>
        </w:rPr>
        <w:t>BALASAN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450" w:right="37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F3F"/>
          <w:w w:val="95"/>
        </w:rPr>
        <w:t>itfai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0"/>
          <w:w w:val="7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F3F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98E"/>
          <w:spacing w:val="0"/>
          <w:w w:val="74"/>
        </w:rPr>
        <w:t>::&gt;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140"/>
          <w:cols w:num="5" w:equalWidth="0">
            <w:col w:w="461" w:space="2225"/>
            <w:col w:w="419" w:space="102"/>
            <w:col w:w="451" w:space="1608"/>
            <w:col w:w="1587" w:space="175"/>
            <w:col w:w="455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21" w:lineRule="exact"/>
        <w:ind w:left="4354" w:right="-20"/>
        <w:jc w:val="left"/>
        <w:tabs>
          <w:tab w:pos="996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906219pt;margin-top:-15.893009pt;width:305.803622pt;height:44pt;mso-position-horizontal-relative:page;mso-position-vertical-relative:paragraph;z-index:-10149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tabs>
                      <w:tab w:pos="3360" w:val="left"/>
                    </w:tabs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282828"/>
                      <w:spacing w:val="0"/>
                      <w:w w:val="139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282828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282828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63636"/>
                      <w:spacing w:val="0"/>
                      <w:w w:val="100"/>
                      <w:position w:val="18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63636"/>
                      <w:spacing w:val="-11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63636"/>
                      <w:spacing w:val="0"/>
                      <w:w w:val="94"/>
                      <w:position w:val="18"/>
                    </w:rPr>
                    <w:t>BÜYÜ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63636"/>
                      <w:spacing w:val="-1"/>
                      <w:w w:val="95"/>
                      <w:position w:val="18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7C7C7C"/>
                      <w:spacing w:val="-10"/>
                      <w:w w:val="171"/>
                      <w:position w:val="1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64646"/>
                      <w:spacing w:val="0"/>
                      <w:w w:val="90"/>
                      <w:position w:val="18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64646"/>
                      <w:spacing w:val="2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64646"/>
                      <w:spacing w:val="0"/>
                      <w:w w:val="70"/>
                      <w:position w:val="18"/>
                    </w:rPr>
                    <w:t>HI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64646"/>
                      <w:spacing w:val="13"/>
                      <w:w w:val="7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282828"/>
                      <w:spacing w:val="0"/>
                      <w:w w:val="100"/>
                      <w:position w:val="18"/>
                    </w:rPr>
                    <w:t>Iİ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282828"/>
                      <w:spacing w:val="0"/>
                      <w:w w:val="100"/>
                      <w:position w:val="18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282828"/>
                      <w:spacing w:val="-5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63636"/>
                      <w:spacing w:val="0"/>
                      <w:w w:val="100"/>
                      <w:position w:val="18"/>
                    </w:rPr>
                    <w:t>BkLEDİVESİ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7"/>
        </w:rPr>
        <w:t>İTFAİYE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  <w:position w:val="-7"/>
        </w:rPr>
        <w:t>DAİ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  <w:position w:val="-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5"/>
          <w:w w:val="100"/>
          <w:position w:val="-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7"/>
        </w:rPr>
        <w:t>Sİ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7"/>
        </w:rPr>
        <w:t>BAŞKANLI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7"/>
        </w:rPr>
        <w:t>(H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7"/>
        </w:rPr>
      </w:r>
      <w:r>
        <w:rPr>
          <w:rFonts w:ascii="Arial" w:hAnsi="Arial" w:cs="Arial" w:eastAsia="Arial"/>
          <w:sz w:val="15"/>
          <w:szCs w:val="15"/>
          <w:color w:val="5E5E5E"/>
          <w:spacing w:val="0"/>
          <w:w w:val="156"/>
          <w:position w:val="-11"/>
        </w:rPr>
        <w:t>"</w:t>
      </w:r>
      <w:r>
        <w:rPr>
          <w:rFonts w:ascii="Arial" w:hAnsi="Arial" w:cs="Arial" w:eastAsia="Arial"/>
          <w:sz w:val="15"/>
          <w:szCs w:val="15"/>
          <w:color w:val="5E5E5E"/>
          <w:spacing w:val="0"/>
          <w:w w:val="156"/>
          <w:position w:val="-11"/>
        </w:rPr>
        <w:t> </w:t>
      </w:r>
      <w:r>
        <w:rPr>
          <w:rFonts w:ascii="Arial" w:hAnsi="Arial" w:cs="Arial" w:eastAsia="Arial"/>
          <w:sz w:val="15"/>
          <w:szCs w:val="15"/>
          <w:color w:val="5E5E5E"/>
          <w:spacing w:val="5"/>
          <w:w w:val="156"/>
          <w:position w:val="-11"/>
        </w:rPr>
        <w:t> </w:t>
      </w:r>
      <w:r>
        <w:rPr>
          <w:rFonts w:ascii="Arial" w:hAnsi="Arial" w:cs="Arial" w:eastAsia="Arial"/>
          <w:sz w:val="41"/>
          <w:szCs w:val="41"/>
          <w:color w:val="5E5E5E"/>
          <w:spacing w:val="0"/>
          <w:w w:val="57"/>
          <w:position w:val="-4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861" w:right="3844"/>
        <w:jc w:val="center"/>
        <w:tabs>
          <w:tab w:pos="3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090912pt;margin-top:6.085627pt;width:49.156082pt;height:8pt;mso-position-horizontal-relative:page;mso-position-vertical-relative:paragraph;z-index:-10148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363636"/>
                      <w:spacing w:val="0"/>
                      <w:w w:val="92"/>
                      <w:b/>
                      <w:bCs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3"/>
          <w:position w:val="1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3"/>
          <w:position w:val="1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73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3"/>
          <w:position w:val="10"/>
        </w:rPr>
        <w:t>MIR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73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  <w:position w:val="-1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9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9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685" w:right="-20"/>
        <w:jc w:val="left"/>
        <w:tabs>
          <w:tab w:pos="4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BELEDIYESI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0"/>
        </w:rPr>
        <w:t>YANGIN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9" w:right="-20"/>
        <w:jc w:val="left"/>
        <w:tabs>
          <w:tab w:pos="1340" w:val="left"/>
          <w:tab w:pos="3160" w:val="left"/>
          <w:tab w:pos="5540" w:val="left"/>
          <w:tab w:pos="7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w w:val="88"/>
          <w:position w:val="1"/>
        </w:rPr>
        <w:t>Qta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3"/>
          <w:w w:val="89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4"/>
          <w:w w:val="55"/>
          <w:position w:val="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30/0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2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2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75"/>
          <w:position w:val="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69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7"/>
          <w:w w:val="72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16:45</w:t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treı: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0532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601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84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84"/>
          <w:position w:val="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  <w:position w:val="0"/>
        </w:rPr>
        <w:t>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48" w:right="-20"/>
        <w:jc w:val="left"/>
        <w:tabs>
          <w:tab w:pos="1340" w:val="left"/>
          <w:tab w:pos="3160" w:val="left"/>
          <w:tab w:pos="4380" w:val="left"/>
          <w:tab w:pos="5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  <w:position w:val="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21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30/05/2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17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12"/>
          <w:w w:val="96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7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86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79"/>
          <w:position w:val="0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4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3615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9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0"/>
          <w:w w:val="89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9"/>
          <w:position w:val="0"/>
        </w:rPr>
        <w:t>ildirim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8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llll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cyiıı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KÖSEOGLU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53" w:lineRule="auto"/>
        <w:ind w:left="143" w:right="4446" w:firstLine="5"/>
        <w:jc w:val="left"/>
        <w:tabs>
          <w:tab w:pos="1360" w:val="left"/>
          <w:tab w:pos="5000" w:val="left"/>
          <w:tab w:pos="58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lliklirilcıı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5"/>
          <w:w w:val="1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Ovacı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0"/>
        </w:rPr>
        <w:t>mııhııllcsi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2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Çcşmc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79"/>
        </w:rPr>
        <w:t>ÇOpJUğU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</w:rPr>
        <w:tab/>
        <w:tab/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4"/>
        </w:rPr>
        <w:t>Çcşmc!IZMİR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3"/>
        </w:rPr>
        <w:t>Dogı-tı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Ovacı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Çeşme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Çöpl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8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4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10"/>
          <w:w w:val="11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eşm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9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88"/>
          <w:i/>
        </w:rPr>
        <w:t>1</w:t>
      </w:r>
      <w:r>
        <w:rPr>
          <w:rFonts w:ascii="Arial" w:hAnsi="Arial" w:cs="Arial" w:eastAsia="Arial"/>
          <w:sz w:val="18"/>
          <w:szCs w:val="18"/>
          <w:color w:val="464646"/>
          <w:spacing w:val="-27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13"/>
          <w:i/>
        </w:rPr>
        <w:t>izMlR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8" w:lineRule="exact"/>
        <w:ind w:left="143" w:right="-20"/>
        <w:jc w:val="left"/>
        <w:tabs>
          <w:tab w:pos="1340" w:val="left"/>
          <w:tab w:pos="4360" w:val="left"/>
          <w:tab w:pos="6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4"/>
          <w:w w:val="8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4"/>
          <w:w w:val="8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5"/>
        </w:rPr>
        <w:t>ug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5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5"/>
        </w:rPr>
        <w:t>TUrU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5"/>
          <w:position w:val="1"/>
        </w:rPr>
        <w:t>YaC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"/>
          <w:w w:val="85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5"/>
          <w:w w:val="85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5"/>
          <w:position w:val="1"/>
        </w:rPr>
        <w:t>ıoı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5"/>
          <w:position w:val="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85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85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8"/>
          <w:w w:val="85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5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6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Sımfi: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Si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arıı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lzınariti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0" w:after="0" w:line="200" w:lineRule="exact"/>
        <w:ind w:left="3661" w:right="3448" w:firstLine="-3541"/>
        <w:jc w:val="left"/>
        <w:tabs>
          <w:tab w:pos="3640" w:val="left"/>
          <w:tab w:pos="6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E5E5E"/>
          <w:w w:val="71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6"/>
          <w:w w:val="72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3"/>
          <w:position w:val="1"/>
        </w:rPr>
        <w:t>ııngı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44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rtapuu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6"/>
          <w:position w:val="0"/>
        </w:rPr>
        <w:t>iJ&lt;ullamnı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71"/>
          <w:position w:val="0"/>
        </w:rPr>
        <w:t>Alı.ş&lt;ll&gt;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71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8"/>
          <w:w w:val="7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Diger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55" w:lineRule="exact"/>
        <w:ind w:left="4458" w:right="-20"/>
        <w:jc w:val="left"/>
        <w:tabs>
          <w:tab w:pos="5040" w:val="left"/>
          <w:tab w:pos="5540" w:val="left"/>
          <w:tab w:pos="6160" w:val="left"/>
          <w:tab w:pos="6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36"/>
          <w:szCs w:val="36"/>
          <w:color w:val="282828"/>
          <w:spacing w:val="0"/>
          <w:w w:val="53"/>
          <w:b/>
          <w:bCs/>
        </w:rPr>
        <w:t>ı</w:t>
      </w:r>
      <w:r>
        <w:rPr>
          <w:rFonts w:ascii="Arial" w:hAnsi="Arial" w:cs="Arial" w:eastAsia="Arial"/>
          <w:sz w:val="36"/>
          <w:szCs w:val="36"/>
          <w:color w:val="282828"/>
          <w:spacing w:val="-49"/>
          <w:w w:val="53"/>
          <w:b/>
          <w:bCs/>
        </w:rPr>
        <w:t> </w:t>
      </w:r>
      <w:r>
        <w:rPr>
          <w:rFonts w:ascii="Arial" w:hAnsi="Arial" w:cs="Arial" w:eastAsia="Arial"/>
          <w:sz w:val="36"/>
          <w:szCs w:val="36"/>
          <w:color w:val="282828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36"/>
          <w:szCs w:val="36"/>
          <w:color w:val="282828"/>
          <w:spacing w:val="0"/>
          <w:w w:val="100"/>
          <w:b/>
          <w:bCs/>
        </w:rPr>
      </w:r>
      <w:r>
        <w:rPr>
          <w:rFonts w:ascii="Arial" w:hAnsi="Arial" w:cs="Arial" w:eastAsia="Arial"/>
          <w:sz w:val="36"/>
          <w:szCs w:val="36"/>
          <w:color w:val="161616"/>
          <w:spacing w:val="0"/>
          <w:w w:val="53"/>
          <w:b/>
          <w:bCs/>
        </w:rPr>
        <w:t>ı</w:t>
      </w:r>
      <w:r>
        <w:rPr>
          <w:rFonts w:ascii="Arial" w:hAnsi="Arial" w:cs="Arial" w:eastAsia="Arial"/>
          <w:sz w:val="36"/>
          <w:szCs w:val="36"/>
          <w:color w:val="16161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36"/>
          <w:szCs w:val="36"/>
          <w:color w:val="161616"/>
          <w:spacing w:val="0"/>
          <w:w w:val="100"/>
          <w:b/>
          <w:bCs/>
        </w:rPr>
      </w:r>
      <w:r>
        <w:rPr>
          <w:rFonts w:ascii="Arial" w:hAnsi="Arial" w:cs="Arial" w:eastAsia="Arial"/>
          <w:sz w:val="36"/>
          <w:szCs w:val="36"/>
          <w:color w:val="363636"/>
          <w:spacing w:val="0"/>
          <w:w w:val="53"/>
          <w:b/>
          <w:bCs/>
        </w:rPr>
        <w:t>ı</w:t>
      </w:r>
      <w:r>
        <w:rPr>
          <w:rFonts w:ascii="Arial" w:hAnsi="Arial" w:cs="Arial" w:eastAsia="Arial"/>
          <w:sz w:val="36"/>
          <w:szCs w:val="36"/>
          <w:color w:val="363636"/>
          <w:spacing w:val="-49"/>
          <w:w w:val="53"/>
          <w:b/>
          <w:bCs/>
        </w:rPr>
        <w:t> </w:t>
      </w:r>
      <w:r>
        <w:rPr>
          <w:rFonts w:ascii="Arial" w:hAnsi="Arial" w:cs="Arial" w:eastAsia="Arial"/>
          <w:sz w:val="36"/>
          <w:szCs w:val="36"/>
          <w:color w:val="36363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36"/>
          <w:szCs w:val="36"/>
          <w:color w:val="363636"/>
          <w:spacing w:val="0"/>
          <w:w w:val="100"/>
          <w:b/>
          <w:bCs/>
        </w:rPr>
      </w:r>
      <w:r>
        <w:rPr>
          <w:rFonts w:ascii="Arial" w:hAnsi="Arial" w:cs="Arial" w:eastAsia="Arial"/>
          <w:sz w:val="40"/>
          <w:szCs w:val="40"/>
          <w:color w:val="282828"/>
          <w:spacing w:val="0"/>
          <w:w w:val="53"/>
          <w:b/>
          <w:bCs/>
        </w:rPr>
        <w:t>ı</w:t>
      </w:r>
      <w:r>
        <w:rPr>
          <w:rFonts w:ascii="Arial" w:hAnsi="Arial" w:cs="Arial" w:eastAsia="Arial"/>
          <w:sz w:val="40"/>
          <w:szCs w:val="40"/>
          <w:color w:val="282828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40"/>
          <w:szCs w:val="40"/>
          <w:color w:val="2828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4"/>
          <w:position w:val="1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85"/>
          <w:position w:val="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5"/>
          <w:w w:val="105"/>
          <w:position w:val="1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8"/>
          <w:position w:val="1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  <w:position w:val="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7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8"/>
          <w:position w:val="1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8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58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11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94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  <w:position w:val="11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94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1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8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4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99"/>
          <w:position w:val="11"/>
        </w:rPr>
        <w:t>17: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4"/>
          <w:w w:val="100"/>
          <w:position w:val="11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7"/>
          <w:position w:val="11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143" w:right="-20"/>
        <w:jc w:val="left"/>
        <w:tabs>
          <w:tab w:pos="2200" w:val="left"/>
          <w:tab w:pos="57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  <w:position w:val="2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6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26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27"/>
          <w:position w:val="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9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7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-6"/>
          <w:w w:val="59"/>
          <w:position w:val="1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  <w:position w:val="1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4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7C7C7C"/>
          <w:spacing w:val="0"/>
          <w:w w:val="149"/>
          <w:position w:val="0"/>
        </w:rPr>
        <w:t>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9" w:after="0" w:line="197" w:lineRule="exact"/>
        <w:ind w:left="222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w w:val="138"/>
          <w:position w:val="-1"/>
        </w:rPr>
        <w:t>mi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lıfııiye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Şahabettiıı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ÖZGÜN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260" w:right="220"/>
        </w:sectPr>
      </w:pPr>
      <w:rPr/>
    </w:p>
    <w:p>
      <w:pPr>
        <w:spacing w:before="0" w:after="0" w:line="229" w:lineRule="exact"/>
        <w:ind w:left="2161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4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4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8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3"/>
          <w:w w:val="8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4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0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5"/>
          <w:w w:val="154"/>
        </w:rPr>
        <w:t> 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154"/>
        </w:rPr>
        <w:t>ı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08" w:lineRule="exact"/>
        <w:ind w:left="129" w:right="-71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  <w:position w:val="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iden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82"/>
          <w:position w:val="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2"/>
          <w:w w:val="82"/>
          <w:position w:val="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0"/>
          <w:w w:val="82"/>
          <w:position w:val="0"/>
        </w:rPr>
        <w:t>aç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2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PS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  <w:position w:val="0"/>
        </w:rPr>
        <w:t>337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13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tabs>
          <w:tab w:pos="3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1"/>
        </w:rPr>
        <w:t>rvıkı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16:45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94"/>
        </w:rPr>
        <w:t>ıır</w:t>
      </w:r>
      <w:r>
        <w:rPr>
          <w:rFonts w:ascii="Arial" w:hAnsi="Arial" w:cs="Arial" w:eastAsia="Arial"/>
          <w:sz w:val="17"/>
          <w:szCs w:val="17"/>
          <w:color w:val="464646"/>
          <w:spacing w:val="-10"/>
          <w:w w:val="94"/>
        </w:rPr>
        <w:t>ı</w:t>
      </w:r>
      <w:r>
        <w:rPr>
          <w:rFonts w:ascii="Arial" w:hAnsi="Arial" w:cs="Arial" w:eastAsia="Arial"/>
          <w:sz w:val="17"/>
          <w:szCs w:val="17"/>
          <w:color w:val="5E5E5E"/>
          <w:spacing w:val="0"/>
          <w:w w:val="94"/>
        </w:rPr>
        <w:t>ş</w:t>
      </w:r>
      <w:r>
        <w:rPr>
          <w:rFonts w:ascii="Arial" w:hAnsi="Arial" w:cs="Arial" w:eastAsia="Arial"/>
          <w:sz w:val="17"/>
          <w:szCs w:val="17"/>
          <w:color w:val="5E5E5E"/>
          <w:spacing w:val="-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16:52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1"/>
        </w:rPr>
        <w:t>!Elektri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7"/>
        </w:rPr>
        <w:t>Arı:..:a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7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0"/>
          <w:w w:val="9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4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7"/>
          <w:w w:val="9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3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77"/>
        </w:rPr>
        <w:t>11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"/>
          <w:w w:val="7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03" w:lineRule="exact"/>
        <w:ind w:left="7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6"/>
          <w:w w:val="102"/>
          <w:position w:val="-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  <w:position w:val="-1"/>
        </w:rPr>
        <w:t>nuıiyeı-Jan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4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nn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60" w:right="220"/>
          <w:cols w:num="2" w:equalWidth="0">
            <w:col w:w="3940" w:space="746"/>
            <w:col w:w="6754"/>
          </w:cols>
        </w:sectPr>
      </w:pPr>
      <w:rPr/>
    </w:p>
    <w:p>
      <w:pPr>
        <w:spacing w:before="11" w:after="0" w:line="240" w:lineRule="auto"/>
        <w:ind w:left="2161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2"/>
        </w:rPr>
        <w:t>!Personel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Dogalgaz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00" w:lineRule="exact"/>
        <w:ind w:left="2161" w:right="2640" w:firstLine="-2031"/>
        <w:jc w:val="left"/>
        <w:tabs>
          <w:tab w:pos="2160" w:val="left"/>
          <w:tab w:pos="4700" w:val="left"/>
          <w:tab w:pos="7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7"/>
          <w:position w:val="1"/>
        </w:rPr>
        <w:t>Yar,·"•ncı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2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9"/>
          <w:position w:val="0"/>
        </w:rPr>
        <w:t>..,_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8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3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  <w:position w:val="0"/>
        </w:rPr>
        <w:t>'Personel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Qöni\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17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216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w w:val="63"/>
        </w:rPr>
        <w:t>IF.k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7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Adı-So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9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8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8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29" w:right="-20"/>
        <w:jc w:val="left"/>
        <w:tabs>
          <w:tab w:pos="22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blayııı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2"/>
          <w:w w:val="8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var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9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161616"/>
          <w:spacing w:val="3"/>
          <w:w w:val="6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9"/>
          <w:w w:val="9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5"/>
          <w:w w:val="111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</w:rPr>
        <w:t>ınd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26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atıklarını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duma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</w:rPr>
        <w:t>n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  <w:t>l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  <w:t>ı</w:t>
      </w:r>
      <w:r>
        <w:rPr>
          <w:rFonts w:ascii="Arial" w:hAnsi="Arial" w:cs="Arial" w:eastAsia="Arial"/>
          <w:sz w:val="17"/>
          <w:szCs w:val="17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kilde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8"/>
          <w:w w:val="9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"/>
          <w:w w:val="93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8"/>
        </w:rPr>
        <w:t>görO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5"/>
        </w:rPr>
        <w:t>iL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01" w:lineRule="exact"/>
        <w:ind w:left="4671" w:right="419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8"/>
          <w:position w:val="-1"/>
        </w:rPr>
        <w:t>:-söndOnnede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7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29" w:right="-20"/>
        <w:jc w:val="left"/>
        <w:tabs>
          <w:tab w:pos="2160" w:val="left"/>
          <w:tab w:pos="4700" w:val="left"/>
          <w:tab w:pos="6600" w:val="left"/>
          <w:tab w:pos="8160" w:val="left"/>
          <w:tab w:pos="9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Türil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0"/>
          <w:position w:val="0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0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0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1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3"/>
          <w:szCs w:val="13"/>
          <w:color w:val="363636"/>
          <w:spacing w:val="0"/>
          <w:w w:val="100"/>
          <w:position w:val="-2"/>
        </w:rPr>
        <w:t>:-ili</w:t>
      </w:r>
      <w:r>
        <w:rPr>
          <w:rFonts w:ascii="Times New Roman" w:hAnsi="Times New Roman" w:cs="Times New Roman" w:eastAsia="Times New Roman"/>
          <w:sz w:val="13"/>
          <w:szCs w:val="13"/>
          <w:color w:val="363636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>ın3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79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9"/>
          <w:w w:val="79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3"/>
          <w:w w:val="110"/>
          <w:position w:val="-2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8"/>
          <w:position w:val="-2"/>
        </w:rPr>
        <w:t>pUk.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92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6"/>
          <w:w w:val="99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46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8"/>
          <w:position w:val="-2"/>
        </w:rPr>
        <w:t>IKK.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8"/>
          <w:w w:val="97"/>
          <w:position w:val="-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46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-2"/>
        </w:rPr>
      </w:r>
      <w:r>
        <w:rPr>
          <w:rFonts w:ascii="Arial" w:hAnsi="Arial" w:cs="Arial" w:eastAsia="Arial"/>
          <w:sz w:val="25"/>
          <w:szCs w:val="25"/>
          <w:color w:val="5E5E5E"/>
          <w:spacing w:val="-15"/>
          <w:w w:val="194"/>
          <w:position w:val="-2"/>
        </w:rPr>
        <w:t>t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13"/>
          <w:position w:val="-2"/>
        </w:rPr>
        <w:t>m</w:t>
      </w:r>
      <w:r>
        <w:rPr>
          <w:rFonts w:ascii="Arial" w:hAnsi="Arial" w:cs="Arial" w:eastAsia="Arial"/>
          <w:sz w:val="25"/>
          <w:szCs w:val="25"/>
          <w:color w:val="464646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7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4752" w:right="-20"/>
        <w:jc w:val="left"/>
        <w:tabs>
          <w:tab w:pos="6600" w:val="left"/>
          <w:tab w:pos="8160" w:val="left"/>
          <w:tab w:pos="972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3"/>
        </w:rPr>
        <w:t>1Sm3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3"/>
        </w:rPr>
      </w:r>
      <w:r>
        <w:rPr>
          <w:rFonts w:ascii="Arial" w:hAnsi="Arial" w:cs="Arial" w:eastAsia="Arial"/>
          <w:sz w:val="30"/>
          <w:szCs w:val="30"/>
          <w:color w:val="282828"/>
          <w:spacing w:val="0"/>
          <w:w w:val="57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282828"/>
          <w:spacing w:val="-36"/>
          <w:w w:val="57"/>
          <w:position w:val="1"/>
        </w:rPr>
        <w:t> </w:t>
      </w:r>
      <w:r>
        <w:rPr>
          <w:rFonts w:ascii="Arial" w:hAnsi="Arial" w:cs="Arial" w:eastAsia="Arial"/>
          <w:sz w:val="30"/>
          <w:szCs w:val="30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282828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5E5E5E"/>
          <w:spacing w:val="0"/>
          <w:w w:val="57"/>
          <w:b/>
          <w:bCs/>
          <w:position w:val="1"/>
        </w:rPr>
        <w:t>ı</w:t>
      </w:r>
      <w:r>
        <w:rPr>
          <w:rFonts w:ascii="Arial" w:hAnsi="Arial" w:cs="Arial" w:eastAsia="Arial"/>
          <w:sz w:val="27"/>
          <w:szCs w:val="27"/>
          <w:color w:val="5E5E5E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5E5E5E"/>
          <w:spacing w:val="0"/>
          <w:w w:val="57"/>
          <w:b/>
          <w:bCs/>
          <w:position w:val="1"/>
        </w:rPr>
        <w:t>ı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Söndünn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9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jraııgı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soruası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kenannda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atıkları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olmadıgı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"/>
          <w:w w:val="7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5"/>
          <w:w w:val="8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1"/>
        </w:rPr>
        <w:t>rafın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4"/>
          <w:w w:val="10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1"/>
          <w:w w:val="96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7"/>
          <w:w w:val="97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139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pit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edilmiştir.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216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Not: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soğutma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çalışmalarına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Çeşme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</w:rPr>
        <w:t>Belediyesi'ne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kepçe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5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5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sulankeride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katılmıştı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6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0"/>
        </w:rPr>
        <w:t>Truıruiui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228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97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10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bu.luna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</w:rPr>
        <w:t>atıklarında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143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kişilcrcc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söndürülnıcde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kenarına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izrııaritiııin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353" w:lineRule="auto"/>
        <w:ind w:left="129" w:right="2909" w:firstLine="2083"/>
        <w:jc w:val="left"/>
        <w:tabs>
          <w:tab w:pos="2160" w:val="left"/>
          <w:tab w:pos="6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atıklarını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7"/>
          <w:w w:val="104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mı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7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1"/>
          <w:w w:val="9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7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7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2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9"/>
          <w:position w:val="2"/>
        </w:rPr>
        <w:t>:;iirketiıı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47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"/>
          <w:w w:val="148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3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8"/>
          <w:position w:val="0"/>
        </w:rPr>
        <w:t>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1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06" w:lineRule="exact"/>
        <w:ind w:left="162" w:right="9736" w:firstLine="-2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restim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9"/>
        </w:rPr>
        <w:t>Edi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84" w:lineRule="exact"/>
        <w:ind w:left="129" w:right="-20"/>
        <w:jc w:val="left"/>
        <w:tabs>
          <w:tab w:pos="640" w:val="left"/>
          <w:tab w:pos="2160" w:val="left"/>
          <w:tab w:pos="6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5"/>
          <w:szCs w:val="25"/>
          <w:color w:val="464646"/>
          <w:spacing w:val="0"/>
          <w:w w:val="69"/>
        </w:rPr>
        <w:t>Ei:.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85"/>
          <w:position w:val="-1"/>
        </w:rPr>
        <w:t>rra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0"/>
          <w:w w:val="86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8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25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-20"/>
          <w:w w:val="12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25"/>
          <w:position w:val="-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25"/>
          <w:position w:val="-1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7"/>
          <w:w w:val="125"/>
          <w:position w:val="-1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25"/>
          <w:position w:val="-1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0"/>
          <w:w w:val="125"/>
          <w:position w:val="-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2"/>
          <w:w w:val="125"/>
          <w:position w:val="-1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25"/>
          <w:position w:val="-1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0"/>
          <w:position w:val="-1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6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3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1"/>
          <w:w w:val="13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3"/>
          <w:position w:val="-1"/>
        </w:rPr>
        <w:t>9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3"/>
          <w:w w:val="101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9"/>
          <w:position w:val="-1"/>
        </w:rPr>
        <w:t>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203" w:lineRule="exact"/>
        <w:ind w:left="219" w:right="-20"/>
        <w:jc w:val="left"/>
        <w:tabs>
          <w:tab w:pos="1020" w:val="left"/>
          <w:tab w:pos="1520" w:val="left"/>
          <w:tab w:pos="2160" w:val="left"/>
          <w:tab w:pos="8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OİDE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3"/>
          <w:position w:val="-1"/>
        </w:rPr>
        <w:t>Ilıca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6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76" w:right="-54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15"/>
          <w:szCs w:val="15"/>
          <w:color w:val="464646"/>
          <w:spacing w:val="-1"/>
          <w:w w:val="135"/>
          <w:position w:val="5"/>
        </w:rPr>
        <w:t>'</w:t>
      </w:r>
      <w:r>
        <w:rPr>
          <w:rFonts w:ascii="Arial" w:hAnsi="Arial" w:cs="Arial" w:eastAsia="Arial"/>
          <w:sz w:val="25"/>
          <w:szCs w:val="25"/>
          <w:color w:val="363636"/>
          <w:spacing w:val="-52"/>
          <w:w w:val="51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464646"/>
          <w:spacing w:val="-50"/>
          <w:w w:val="136"/>
          <w:position w:val="5"/>
        </w:rPr>
        <w:t>ü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51"/>
          <w:position w:val="0"/>
        </w:rPr>
        <w:t>.,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49" w:lineRule="exact"/>
        <w:ind w:left="253" w:right="-125"/>
        <w:jc w:val="left"/>
        <w:rPr>
          <w:rFonts w:ascii="Arial" w:hAnsi="Arial" w:cs="Arial" w:eastAsia="Arial"/>
          <w:sz w:val="57"/>
          <w:szCs w:val="5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.817225pt;margin-top:.583269pt;width:3.721275pt;height:7.5pt;mso-position-horizontal-relative:page;mso-position-vertical-relative:paragraph;z-index:-10147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82828"/>
                      <w:spacing w:val="0"/>
                      <w:w w:val="149"/>
                    </w:rPr>
                    <w:t>-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7"/>
          <w:szCs w:val="57"/>
          <w:color w:val="464646"/>
          <w:spacing w:val="0"/>
          <w:w w:val="51"/>
          <w:position w:val="-24"/>
        </w:rPr>
        <w:t>·-</w:t>
      </w:r>
      <w:r>
        <w:rPr>
          <w:rFonts w:ascii="Arial" w:hAnsi="Arial" w:cs="Arial" w:eastAsia="Arial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71"/>
        <w:jc w:val="left"/>
        <w:tabs>
          <w:tab w:pos="3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2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right="279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304" w:lineRule="exact"/>
        <w:ind w:left="233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282828"/>
          <w:spacing w:val="0"/>
          <w:w w:val="45"/>
          <w:b/>
          <w:bCs/>
          <w:position w:val="-1"/>
        </w:rPr>
        <w:t>O</w:t>
      </w:r>
      <w:r>
        <w:rPr>
          <w:rFonts w:ascii="Arial" w:hAnsi="Arial" w:cs="Arial" w:eastAsia="Arial"/>
          <w:sz w:val="27"/>
          <w:szCs w:val="27"/>
          <w:color w:val="282828"/>
          <w:spacing w:val="31"/>
          <w:w w:val="45"/>
          <w:b/>
          <w:bCs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282828"/>
          <w:spacing w:val="0"/>
          <w:w w:val="60"/>
          <w:b/>
          <w:bCs/>
          <w:position w:val="-1"/>
        </w:rPr>
        <w:t>2</w:t>
      </w:r>
      <w:r>
        <w:rPr>
          <w:rFonts w:ascii="Arial" w:hAnsi="Arial" w:cs="Arial" w:eastAsia="Arial"/>
          <w:sz w:val="27"/>
          <w:szCs w:val="27"/>
          <w:color w:val="282828"/>
          <w:spacing w:val="0"/>
          <w:w w:val="60"/>
          <w:b/>
          <w:bCs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282828"/>
          <w:spacing w:val="0"/>
          <w:w w:val="6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60"/>
          <w:position w:val="-1"/>
        </w:rPr>
        <w:t>Haziran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60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282828"/>
          <w:spacing w:val="0"/>
          <w:w w:val="60"/>
          <w:b/>
          <w:bCs/>
          <w:position w:val="-1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30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8"/>
          <w:szCs w:val="18"/>
          <w:color w:val="464646"/>
          <w:spacing w:val="0"/>
          <w:w w:val="80"/>
          <w:i/>
        </w:rPr>
        <w:t>1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80"/>
          <w:i/>
        </w:rPr>
        <w:t>  </w:t>
      </w:r>
      <w:r>
        <w:rPr>
          <w:rFonts w:ascii="Arial" w:hAnsi="Arial" w:cs="Arial" w:eastAsia="Arial"/>
          <w:sz w:val="18"/>
          <w:szCs w:val="18"/>
          <w:color w:val="464646"/>
          <w:spacing w:val="28"/>
          <w:w w:val="8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4" w:right="132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8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1100" w:bottom="0" w:left="260" w:right="220"/>
          <w:cols w:num="3" w:equalWidth="0">
            <w:col w:w="447" w:space="1847"/>
            <w:col w:w="4444" w:space="1916"/>
            <w:col w:w="2786"/>
          </w:cols>
        </w:sectPr>
      </w:pPr>
      <w:rPr/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28" w:lineRule="atLeast"/>
        <w:ind w:right="-20"/>
        <w:jc w:val="right"/>
        <w:tabs>
          <w:tab w:pos="11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90.731934pt;margin-top:4.194092pt;width:.1pt;height:12.96045pt;mso-position-horizontal-relative:page;mso-position-vertical-relative:paragraph;z-index:-10150" coordorigin="3815,84" coordsize="2,259">
            <v:shape style="position:absolute;left:3815;top:84;width:2;height:259" coordorigin="3815,84" coordsize="0,259" path="m3815,343l3815,84e" filled="f" stroked="t" strokeweight="1.68175pt" strokecolor="#B1BCB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100"/>
          <w:b/>
          <w:bCs/>
          <w:i/>
        </w:rPr>
        <w:t>ı.</w:t>
      </w:r>
      <w:r>
        <w:rPr>
          <w:rFonts w:ascii="Arial" w:hAnsi="Arial" w:cs="Arial" w:eastAsia="Arial"/>
          <w:sz w:val="30"/>
          <w:szCs w:val="30"/>
          <w:color w:val="363636"/>
          <w:spacing w:val="-9"/>
          <w:w w:val="100"/>
          <w:b/>
          <w:bCs/>
          <w:i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99"/>
          <w:b/>
          <w:bCs/>
        </w:rPr>
        <w:t>POSTA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b/>
          <w:bCs/>
        </w:rPr>
      </w:r>
      <w:r>
        <w:rPr>
          <w:rFonts w:ascii="Arial" w:hAnsi="Arial" w:cs="Arial" w:eastAsia="Arial"/>
          <w:sz w:val="19"/>
          <w:szCs w:val="19"/>
          <w:color w:val="B1B1B1"/>
          <w:spacing w:val="0"/>
          <w:w w:val="50"/>
        </w:rPr>
        <w:t>·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" w:lineRule="exact"/>
        <w:ind w:right="-20"/>
        <w:jc w:val="left"/>
        <w:tabs>
          <w:tab w:pos="4100" w:val="left"/>
          <w:tab w:pos="5980" w:val="left"/>
        </w:tabs>
        <w:rPr>
          <w:rFonts w:ascii="Arial" w:hAnsi="Arial" w:cs="Arial" w:eastAsia="Arial"/>
          <w:sz w:val="73"/>
          <w:szCs w:val="7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41"/>
        </w:rPr>
        <w:t>PLAR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4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4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2"/>
          <w:w w:val="100"/>
          <w:position w:val="-4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4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41"/>
        </w:rPr>
      </w:r>
      <w:r>
        <w:rPr>
          <w:rFonts w:ascii="Arial" w:hAnsi="Arial" w:cs="Arial" w:eastAsia="Arial"/>
          <w:sz w:val="73"/>
          <w:szCs w:val="73"/>
          <w:color w:val="2D59AC"/>
          <w:spacing w:val="-87"/>
          <w:w w:val="124"/>
          <w:i/>
          <w:position w:val="-57"/>
        </w:rPr>
        <w:t>C</w:t>
      </w:r>
      <w:r>
        <w:rPr>
          <w:rFonts w:ascii="Arial" w:hAnsi="Arial" w:cs="Arial" w:eastAsia="Arial"/>
          <w:sz w:val="73"/>
          <w:szCs w:val="73"/>
          <w:color w:val="42577C"/>
          <w:spacing w:val="-135"/>
          <w:w w:val="124"/>
          <w:i/>
          <w:position w:val="-57"/>
        </w:rPr>
        <w:t>J</w:t>
      </w:r>
      <w:r>
        <w:rPr>
          <w:rFonts w:ascii="Arial" w:hAnsi="Arial" w:cs="Arial" w:eastAsia="Arial"/>
          <w:sz w:val="73"/>
          <w:szCs w:val="73"/>
          <w:color w:val="284F90"/>
          <w:spacing w:val="0"/>
          <w:w w:val="124"/>
          <w:i/>
          <w:position w:val="-57"/>
        </w:rPr>
        <w:t>?</w:t>
      </w:r>
      <w:r>
        <w:rPr>
          <w:rFonts w:ascii="Arial" w:hAnsi="Arial" w:cs="Arial" w:eastAsia="Arial"/>
          <w:sz w:val="73"/>
          <w:szCs w:val="73"/>
          <w:color w:val="284F90"/>
          <w:spacing w:val="-249"/>
          <w:w w:val="124"/>
          <w:i/>
          <w:position w:val="-57"/>
        </w:rPr>
        <w:t> </w:t>
      </w:r>
      <w:r>
        <w:rPr>
          <w:rFonts w:ascii="Arial" w:hAnsi="Arial" w:cs="Arial" w:eastAsia="Arial"/>
          <w:sz w:val="73"/>
          <w:szCs w:val="73"/>
          <w:color w:val="284F90"/>
          <w:spacing w:val="0"/>
          <w:w w:val="100"/>
          <w:i/>
          <w:position w:val="-57"/>
        </w:rPr>
        <w:tab/>
      </w:r>
      <w:r>
        <w:rPr>
          <w:rFonts w:ascii="Arial" w:hAnsi="Arial" w:cs="Arial" w:eastAsia="Arial"/>
          <w:sz w:val="73"/>
          <w:szCs w:val="73"/>
          <w:color w:val="284F90"/>
          <w:spacing w:val="0"/>
          <w:w w:val="100"/>
          <w:i/>
          <w:position w:val="-57"/>
        </w:rPr>
      </w:r>
      <w:r>
        <w:rPr>
          <w:rFonts w:ascii="Arial" w:hAnsi="Arial" w:cs="Arial" w:eastAsia="Arial"/>
          <w:sz w:val="73"/>
          <w:szCs w:val="73"/>
          <w:color w:val="333B56"/>
          <w:spacing w:val="0"/>
          <w:w w:val="29"/>
          <w:position w:val="-57"/>
        </w:rPr>
        <w:t>-</w:t>
      </w:r>
      <w:r>
        <w:rPr>
          <w:rFonts w:ascii="Arial" w:hAnsi="Arial" w:cs="Arial" w:eastAsia="Arial"/>
          <w:sz w:val="73"/>
          <w:szCs w:val="73"/>
          <w:color w:val="333B56"/>
          <w:spacing w:val="0"/>
          <w:w w:val="29"/>
          <w:position w:val="-57"/>
        </w:rPr>
        <w:t>  </w:t>
      </w:r>
      <w:r>
        <w:rPr>
          <w:rFonts w:ascii="Arial" w:hAnsi="Arial" w:cs="Arial" w:eastAsia="Arial"/>
          <w:sz w:val="73"/>
          <w:szCs w:val="73"/>
          <w:color w:val="333B56"/>
          <w:spacing w:val="51"/>
          <w:w w:val="29"/>
          <w:position w:val="-57"/>
        </w:rPr>
        <w:t> </w:t>
      </w:r>
      <w:r>
        <w:rPr>
          <w:rFonts w:ascii="Arial" w:hAnsi="Arial" w:cs="Arial" w:eastAsia="Arial"/>
          <w:sz w:val="73"/>
          <w:szCs w:val="73"/>
          <w:color w:val="7C7C7C"/>
          <w:spacing w:val="0"/>
          <w:w w:val="29"/>
          <w:position w:val="-57"/>
        </w:rPr>
        <w:t>.</w:t>
      </w:r>
      <w:r>
        <w:rPr>
          <w:rFonts w:ascii="Arial" w:hAnsi="Arial" w:cs="Arial" w:eastAsia="Arial"/>
          <w:sz w:val="73"/>
          <w:szCs w:val="73"/>
          <w:color w:val="7C7C7C"/>
          <w:spacing w:val="0"/>
          <w:w w:val="29"/>
          <w:position w:val="-57"/>
        </w:rPr>
        <w:t>  </w:t>
      </w:r>
      <w:r>
        <w:rPr>
          <w:rFonts w:ascii="Arial" w:hAnsi="Arial" w:cs="Arial" w:eastAsia="Arial"/>
          <w:sz w:val="73"/>
          <w:szCs w:val="73"/>
          <w:color w:val="7C7C7C"/>
          <w:spacing w:val="44"/>
          <w:w w:val="29"/>
          <w:position w:val="-57"/>
        </w:rPr>
        <w:t> </w:t>
      </w:r>
      <w:r>
        <w:rPr>
          <w:rFonts w:ascii="Arial" w:hAnsi="Arial" w:cs="Arial" w:eastAsia="Arial"/>
          <w:sz w:val="73"/>
          <w:szCs w:val="73"/>
          <w:color w:val="464646"/>
          <w:spacing w:val="0"/>
          <w:w w:val="146"/>
          <w:position w:val="-57"/>
        </w:rPr>
        <w:t>,</w:t>
      </w:r>
      <w:r>
        <w:rPr>
          <w:rFonts w:ascii="Arial" w:hAnsi="Arial" w:cs="Arial" w:eastAsia="Arial"/>
          <w:sz w:val="73"/>
          <w:szCs w:val="7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60" w:right="220"/>
          <w:cols w:num="2" w:equalWidth="0">
            <w:col w:w="3593" w:space="248"/>
            <w:col w:w="7599"/>
          </w:cols>
        </w:sectPr>
      </w:pPr>
      <w:rPr/>
    </w:p>
    <w:p>
      <w:pPr>
        <w:spacing w:before="0" w:after="0" w:line="236" w:lineRule="atLeast"/>
        <w:ind w:left="2683" w:right="-20"/>
        <w:jc w:val="left"/>
        <w:tabs>
          <w:tab w:pos="4080" w:val="left"/>
          <w:tab w:pos="100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63636"/>
          <w:w w:val="90"/>
          <w:position w:val="-5"/>
        </w:rPr>
        <w:t>İTF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2"/>
          <w:w w:val="91"/>
          <w:position w:val="-5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-8"/>
          <w:w w:val="165"/>
          <w:position w:val="-5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343B80"/>
          <w:spacing w:val="0"/>
          <w:w w:val="600"/>
          <w:position w:val="-5"/>
        </w:rPr>
        <w:t>4</w:t>
      </w:r>
      <w:r>
        <w:rPr>
          <w:rFonts w:ascii="Times New Roman" w:hAnsi="Times New Roman" w:cs="Times New Roman" w:eastAsia="Times New Roman"/>
          <w:sz w:val="23"/>
          <w:szCs w:val="23"/>
          <w:color w:val="343B80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43B80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82"/>
          <w:position w:val="-5"/>
        </w:rPr>
        <w:t>BÖLG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-11"/>
          <w:w w:val="82"/>
          <w:position w:val="-5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0"/>
          <w:w w:val="24"/>
          <w:position w:val="-5"/>
        </w:rPr>
        <w:t>_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0"/>
          <w:w w:val="100"/>
          <w:position w:val="-5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-4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6"/>
          <w:szCs w:val="16"/>
          <w:color w:val="5E5E5E"/>
          <w:spacing w:val="-10"/>
          <w:w w:val="103"/>
          <w:b/>
          <w:bCs/>
          <w:position w:val="0"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0"/>
          <w:w w:val="52"/>
          <w:b/>
          <w:bCs/>
          <w:position w:val="0"/>
        </w:rPr>
        <w:t>...</w:t>
      </w:r>
      <w:r>
        <w:rPr>
          <w:rFonts w:ascii="Times New Roman" w:hAnsi="Times New Roman" w:cs="Times New Roman" w:eastAsia="Times New Roman"/>
          <w:sz w:val="16"/>
          <w:szCs w:val="16"/>
          <w:color w:val="7C7C7C"/>
          <w:spacing w:val="-3"/>
          <w:w w:val="52"/>
          <w:b/>
          <w:bCs/>
          <w:position w:val="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-2"/>
          <w:w w:val="127"/>
          <w:b/>
          <w:bCs/>
          <w:position w:val="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E5E5E"/>
          <w:spacing w:val="0"/>
          <w:w w:val="34"/>
          <w:b/>
          <w:bCs/>
          <w:position w:val="0"/>
        </w:rPr>
        <w:t>ol:</w:t>
      </w:r>
      <w:r>
        <w:rPr>
          <w:rFonts w:ascii="Times New Roman" w:hAnsi="Times New Roman" w:cs="Times New Roman" w:eastAsia="Times New Roman"/>
          <w:sz w:val="16"/>
          <w:szCs w:val="16"/>
          <w:color w:val="5E5E5E"/>
          <w:spacing w:val="-1"/>
          <w:w w:val="34"/>
          <w:b/>
          <w:bCs/>
          <w:position w:val="0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80"/>
          <w:b/>
          <w:bCs/>
          <w:position w:val="0"/>
        </w:rPr>
        <w:t>,...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1" w:lineRule="exact"/>
        <w:ind w:left="369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  <w:position w:val="-1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3" w:lineRule="atLeast"/>
        <w:ind w:left="5393" w:right="-20"/>
        <w:jc w:val="left"/>
        <w:tabs>
          <w:tab w:pos="6180" w:val="left"/>
          <w:tab w:pos="8680" w:val="left"/>
        </w:tabs>
        <w:rPr>
          <w:rFonts w:ascii="Times New Roman" w:hAnsi="Times New Roman" w:cs="Times New Roman" w:eastAsia="Times New Roman"/>
          <w:sz w:val="87"/>
          <w:szCs w:val="87"/>
        </w:rPr>
      </w:pPr>
      <w:rPr/>
      <w:r>
        <w:rPr/>
        <w:pict>
          <v:group style="position:absolute;margin-left:299.498566pt;margin-top:37.391567pt;width:38.445933pt;height:2.262167pt;mso-position-horizontal-relative:page;mso-position-vertical-relative:paragraph;z-index:-10154" coordorigin="5990,748" coordsize="769,45">
            <v:group style="position:absolute;left:6028;top:757;width:721;height:2" coordorigin="6028,757" coordsize="721,2">
              <v:shape style="position:absolute;left:6028;top:757;width:721;height:2" coordorigin="6028,757" coordsize="721,0" path="m6028,757l6749,757e" filled="f" stroked="t" strokeweight=".949282pt" strokecolor="#444F90">
                <v:path arrowok="t"/>
              </v:shape>
            </v:group>
            <v:group style="position:absolute;left:5999;top:784;width:612;height:2" coordorigin="5999,784" coordsize="612,2">
              <v:shape style="position:absolute;left:5999;top:784;width:612;height:2" coordorigin="5999,784" coordsize="612,0" path="m5999,784l6612,784e" filled="f" stroked="t" strokeweight=".949282pt" strokecolor="#444F9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38.924408pt;margin-top:11.247304pt;width:98.269355pt;height:17.183764pt;mso-position-horizontal-relative:page;mso-position-vertical-relative:paragraph;z-index:-10153" coordorigin="8778,225" coordsize="1965,344">
            <v:group style="position:absolute;left:8805;top:511;width:361;height:2" coordorigin="8805,511" coordsize="361,2">
              <v:shape style="position:absolute;left:8805;top:511;width:361;height:2" coordorigin="8805,511" coordsize="361,0" path="m8805,511l9165,511e" filled="f" stroked="t" strokeweight="2.610526pt" strokecolor="#576783">
                <v:path arrowok="t"/>
              </v:shape>
            </v:group>
            <v:group style="position:absolute;left:9108;top:547;width:285;height:2" coordorigin="9108,547" coordsize="285,2">
              <v:shape style="position:absolute;left:9108;top:547;width:285;height:2" coordorigin="9108,547" coordsize="285,0" path="m9108,547l9393,547e" filled="f" stroked="t" strokeweight="2.135885pt" strokecolor="#2B4B80">
                <v:path arrowok="t"/>
              </v:shape>
            </v:group>
            <v:group style="position:absolute;left:9336;top:507;width:1372;height:2" coordorigin="9336,507" coordsize="1372,2">
              <v:shape style="position:absolute;left:9336;top:507;width:1372;height:2" coordorigin="9336,507" coordsize="1372,0" path="m9336,507l10708,507e" filled="f" stroked="t" strokeweight="2.135885pt" strokecolor="#546787">
                <v:path arrowok="t"/>
              </v:shape>
            </v:group>
            <v:group style="position:absolute;left:10646;top:225;width:98;height:263" coordorigin="10646,225" coordsize="98,263">
              <v:shape style="position:absolute;left:10646;top:225;width:98;height:263" coordorigin="10646,225" coordsize="98,263" path="m10646,225l10744,225,10744,488,10646,488,10646,225e" filled="t" fillcolor="#EB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16.260284pt;margin-top:38.940384pt;width:23.969378pt;height:.1pt;mso-position-horizontal-relative:page;mso-position-vertical-relative:paragraph;z-index:-10152" coordorigin="8325,779" coordsize="479,2">
            <v:shape style="position:absolute;left:8325;top:779;width:479;height:2" coordorigin="8325,779" coordsize="479,0" path="m8325,779l8805,779e" filled="f" stroked="t" strokeweight=".237321pt" strokecolor="#000000">
              <v:path arrowok="t"/>
            </v:shape>
          </v:group>
          <w10:wrap type="none"/>
        </w:pict>
      </w:r>
      <w:r>
        <w:rPr/>
        <w:pict>
          <v:group style="position:absolute;margin-left:294.396179pt;margin-top:45.390999pt;width:55.651676pt;height:2.26009pt;mso-position-horizontal-relative:page;mso-position-vertical-relative:paragraph;z-index:-10151" coordorigin="5888,908" coordsize="1113,45">
            <v:group style="position:absolute;left:5895;top:946;width:389;height:2" coordorigin="5895,946" coordsize="389,2">
              <v:shape style="position:absolute;left:5895;top:946;width:389;height:2" coordorigin="5895,946" coordsize="389,0" path="m5895,946l6284,946e" filled="f" stroked="t" strokeweight=".711962pt" strokecolor="#4B54A0">
                <v:path arrowok="t"/>
              </v:shape>
            </v:group>
            <v:group style="position:absolute;left:6256;top:927;width:726;height:2" coordorigin="6256,927" coordsize="726,2">
              <v:shape style="position:absolute;left:6256;top:927;width:726;height:2" coordorigin="6256,927" coordsize="726,0" path="m6256,927l6982,927e" filled="f" stroked="t" strokeweight="1.898565pt" strokecolor="#3F4FA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9.592346pt;margin-top:65.804504pt;width:71.852624pt;height:7.5pt;mso-position-horizontal-relative:page;mso-position-vertical-relative:paragraph;z-index:-10146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tabs>
                      <w:tab w:pos="580" w:val="left"/>
                      <w:tab w:pos="1080" w:val="left"/>
                    </w:tabs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464646"/>
                      <w:spacing w:val="0"/>
                      <w:w w:val="79"/>
                    </w:rPr>
                    <w:t>&lt;"'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6464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64646"/>
                      <w:spacing w:val="0"/>
                      <w:w w:val="334"/>
                    </w:rPr>
                    <w:t>-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64646"/>
                      <w:spacing w:val="-28"/>
                      <w:w w:val="334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5E5E5E"/>
                      <w:spacing w:val="0"/>
                      <w:w w:val="334"/>
                    </w:rPr>
                    <w:t>·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5E5E5E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5E5E5E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363636"/>
                      <w:spacing w:val="0"/>
                      <w:w w:val="66"/>
                      <w:b/>
                      <w:bCs/>
                    </w:rPr>
                    <w:t>A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363636"/>
                      <w:spacing w:val="0"/>
                      <w:w w:val="66"/>
                      <w:b/>
                      <w:bCs/>
                    </w:rPr>
                    <w:t>     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363636"/>
                      <w:spacing w:val="20"/>
                      <w:w w:val="66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464646"/>
                      <w:spacing w:val="0"/>
                      <w:w w:val="155"/>
                    </w:rPr>
                    <w:t>"•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343B80"/>
          <w:w w:val="99"/>
          <w:i/>
          <w:position w:val="-7"/>
        </w:rPr>
      </w:r>
      <w:r>
        <w:rPr>
          <w:rFonts w:ascii="Arial" w:hAnsi="Arial" w:cs="Arial" w:eastAsia="Arial"/>
          <w:sz w:val="16"/>
          <w:szCs w:val="16"/>
          <w:color w:val="343B80"/>
          <w:w w:val="99"/>
          <w:i/>
          <w:u w:val="single" w:color="000000"/>
          <w:position w:val="-7"/>
        </w:rPr>
        <w:t> </w:t>
      </w:r>
      <w:r>
        <w:rPr>
          <w:rFonts w:ascii="Arial" w:hAnsi="Arial" w:cs="Arial" w:eastAsia="Arial"/>
          <w:sz w:val="16"/>
          <w:szCs w:val="16"/>
          <w:color w:val="343B80"/>
          <w:w w:val="100"/>
          <w:i/>
          <w:u w:val="single" w:color="000000"/>
          <w:position w:val="-7"/>
        </w:rPr>
        <w:t>   </w:t>
      </w:r>
      <w:r>
        <w:rPr>
          <w:rFonts w:ascii="Arial" w:hAnsi="Arial" w:cs="Arial" w:eastAsia="Arial"/>
          <w:sz w:val="16"/>
          <w:szCs w:val="16"/>
          <w:color w:val="343B80"/>
          <w:spacing w:val="20"/>
          <w:w w:val="100"/>
          <w:i/>
          <w:u w:val="single" w:color="000000"/>
          <w:position w:val="-7"/>
        </w:rPr>
        <w:t> </w:t>
      </w:r>
      <w:r>
        <w:rPr>
          <w:rFonts w:ascii="Arial" w:hAnsi="Arial" w:cs="Arial" w:eastAsia="Arial"/>
          <w:sz w:val="16"/>
          <w:szCs w:val="16"/>
          <w:color w:val="343B80"/>
          <w:spacing w:val="20"/>
          <w:w w:val="100"/>
          <w:i/>
          <w:u w:val="single" w:color="000000"/>
          <w:position w:val="-7"/>
        </w:rPr>
      </w:r>
      <w:r>
        <w:rPr>
          <w:rFonts w:ascii="Arial" w:hAnsi="Arial" w:cs="Arial" w:eastAsia="Arial"/>
          <w:sz w:val="16"/>
          <w:szCs w:val="16"/>
          <w:color w:val="343B80"/>
          <w:spacing w:val="20"/>
          <w:w w:val="100"/>
          <w:i/>
          <w:position w:val="-7"/>
        </w:rPr>
      </w:r>
      <w:r>
        <w:rPr>
          <w:rFonts w:ascii="Arial" w:hAnsi="Arial" w:cs="Arial" w:eastAsia="Arial"/>
          <w:sz w:val="16"/>
          <w:szCs w:val="16"/>
          <w:color w:val="343B80"/>
          <w:spacing w:val="0"/>
          <w:w w:val="100"/>
          <w:i/>
          <w:position w:val="-7"/>
        </w:rPr>
        <w:tab/>
      </w:r>
      <w:r>
        <w:rPr>
          <w:rFonts w:ascii="Arial" w:hAnsi="Arial" w:cs="Arial" w:eastAsia="Arial"/>
          <w:sz w:val="16"/>
          <w:szCs w:val="16"/>
          <w:color w:val="343B80"/>
          <w:spacing w:val="0"/>
          <w:w w:val="138"/>
          <w:i/>
          <w:position w:val="-7"/>
        </w:rPr>
        <w:t>r</w:t>
      </w:r>
      <w:r>
        <w:rPr>
          <w:rFonts w:ascii="Arial" w:hAnsi="Arial" w:cs="Arial" w:eastAsia="Arial"/>
          <w:sz w:val="16"/>
          <w:szCs w:val="16"/>
          <w:color w:val="343B80"/>
          <w:spacing w:val="0"/>
          <w:w w:val="100"/>
          <w:i/>
          <w:position w:val="-7"/>
        </w:rPr>
        <w:tab/>
      </w:r>
      <w:r>
        <w:rPr>
          <w:rFonts w:ascii="Arial" w:hAnsi="Arial" w:cs="Arial" w:eastAsia="Arial"/>
          <w:sz w:val="16"/>
          <w:szCs w:val="16"/>
          <w:color w:val="343B80"/>
          <w:spacing w:val="0"/>
          <w:w w:val="100"/>
          <w:i/>
          <w:position w:val="-7"/>
        </w:rPr>
      </w:r>
      <w:r>
        <w:rPr>
          <w:rFonts w:ascii="Times New Roman" w:hAnsi="Times New Roman" w:cs="Times New Roman" w:eastAsia="Times New Roman"/>
          <w:sz w:val="36"/>
          <w:szCs w:val="36"/>
          <w:color w:val="284F90"/>
          <w:spacing w:val="0"/>
          <w:w w:val="89"/>
          <w:position w:val="0"/>
        </w:rPr>
        <w:t>""</w:t>
      </w:r>
      <w:r>
        <w:rPr>
          <w:rFonts w:ascii="Times New Roman" w:hAnsi="Times New Roman" w:cs="Times New Roman" w:eastAsia="Times New Roman"/>
          <w:sz w:val="36"/>
          <w:szCs w:val="36"/>
          <w:color w:val="284F90"/>
          <w:spacing w:val="-6"/>
          <w:w w:val="89"/>
          <w:position w:val="0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42577C"/>
          <w:spacing w:val="0"/>
          <w:w w:val="61"/>
          <w:position w:val="0"/>
        </w:rPr>
        <w:t>'"</w:t>
      </w:r>
      <w:r>
        <w:rPr>
          <w:rFonts w:ascii="Times New Roman" w:hAnsi="Times New Roman" w:cs="Times New Roman" w:eastAsia="Times New Roman"/>
          <w:sz w:val="36"/>
          <w:szCs w:val="36"/>
          <w:color w:val="42577C"/>
          <w:spacing w:val="-7"/>
          <w:w w:val="61"/>
          <w:position w:val="0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5E5E5E"/>
          <w:spacing w:val="0"/>
          <w:w w:val="99"/>
          <w:position w:val="0"/>
        </w:rPr>
        <w:t>''i</w:t>
      </w:r>
      <w:r>
        <w:rPr>
          <w:rFonts w:ascii="Times New Roman" w:hAnsi="Times New Roman" w:cs="Times New Roman" w:eastAsia="Times New Roman"/>
          <w:sz w:val="36"/>
          <w:szCs w:val="36"/>
          <w:color w:val="5E5E5E"/>
          <w:spacing w:val="20"/>
          <w:w w:val="99"/>
          <w:position w:val="0"/>
        </w:rPr>
        <w:t>'</w:t>
      </w:r>
      <w:r>
        <w:rPr>
          <w:rFonts w:ascii="Arial" w:hAnsi="Arial" w:cs="Arial" w:eastAsia="Arial"/>
          <w:sz w:val="29"/>
          <w:szCs w:val="29"/>
          <w:color w:val="464646"/>
          <w:spacing w:val="0"/>
          <w:w w:val="101"/>
          <w:i/>
          <w:position w:val="0"/>
        </w:rPr>
        <w:t>;</w:t>
      </w:r>
      <w:r>
        <w:rPr>
          <w:rFonts w:ascii="Arial" w:hAnsi="Arial" w:cs="Arial" w:eastAsia="Arial"/>
          <w:sz w:val="29"/>
          <w:szCs w:val="29"/>
          <w:color w:val="464646"/>
          <w:spacing w:val="-57"/>
          <w:w w:val="101"/>
          <w:i/>
          <w:position w:val="0"/>
        </w:rPr>
        <w:t>ı</w:t>
      </w:r>
      <w:r>
        <w:rPr>
          <w:rFonts w:ascii="Arial" w:hAnsi="Arial" w:cs="Arial" w:eastAsia="Arial"/>
          <w:sz w:val="29"/>
          <w:szCs w:val="29"/>
          <w:color w:val="5E5E5E"/>
          <w:spacing w:val="-11"/>
          <w:w w:val="108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87"/>
          <w:szCs w:val="87"/>
          <w:color w:val="5E5E5E"/>
          <w:spacing w:val="-210"/>
          <w:w w:val="53"/>
          <w:position w:val="0"/>
        </w:rPr>
        <w:t>o</w:t>
      </w:r>
      <w:r>
        <w:rPr>
          <w:rFonts w:ascii="Times New Roman" w:hAnsi="Times New Roman" w:cs="Times New Roman" w:eastAsia="Times New Roman"/>
          <w:sz w:val="87"/>
          <w:szCs w:val="87"/>
          <w:color w:val="464646"/>
          <w:spacing w:val="0"/>
          <w:w w:val="173"/>
          <w:position w:val="0"/>
        </w:rPr>
        <w:t>!'</w:t>
      </w:r>
      <w:r>
        <w:rPr>
          <w:rFonts w:ascii="Times New Roman" w:hAnsi="Times New Roman" w:cs="Times New Roman" w:eastAsia="Times New Roman"/>
          <w:sz w:val="87"/>
          <w:szCs w:val="87"/>
          <w:color w:val="464646"/>
          <w:spacing w:val="8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87"/>
          <w:szCs w:val="87"/>
          <w:color w:val="5E5E5E"/>
          <w:spacing w:val="-141"/>
          <w:w w:val="77"/>
          <w:position w:val="0"/>
        </w:rPr>
        <w:t>'</w:t>
      </w:r>
      <w:r>
        <w:rPr>
          <w:rFonts w:ascii="Times New Roman" w:hAnsi="Times New Roman" w:cs="Times New Roman" w:eastAsia="Times New Roman"/>
          <w:sz w:val="87"/>
          <w:szCs w:val="87"/>
          <w:color w:val="464646"/>
          <w:spacing w:val="0"/>
          <w:w w:val="32"/>
          <w:position w:val="0"/>
        </w:rPr>
        <w:t>·</w:t>
      </w:r>
      <w:r>
        <w:rPr>
          <w:rFonts w:ascii="Times New Roman" w:hAnsi="Times New Roman" w:cs="Times New Roman" w:eastAsia="Times New Roman"/>
          <w:sz w:val="87"/>
          <w:szCs w:val="87"/>
          <w:color w:val="464646"/>
          <w:spacing w:val="-10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87"/>
          <w:szCs w:val="87"/>
          <w:color w:val="464646"/>
          <w:spacing w:val="0"/>
          <w:w w:val="55"/>
          <w:position w:val="0"/>
        </w:rPr>
        <w:t>'</w:t>
      </w:r>
      <w:r>
        <w:rPr>
          <w:rFonts w:ascii="Times New Roman" w:hAnsi="Times New Roman" w:cs="Times New Roman" w:eastAsia="Times New Roman"/>
          <w:sz w:val="87"/>
          <w:szCs w:val="87"/>
          <w:color w:val="000000"/>
          <w:spacing w:val="0"/>
          <w:w w:val="100"/>
          <w:position w:val="0"/>
        </w:rPr>
      </w:r>
    </w:p>
    <w:p>
      <w:pPr>
        <w:spacing w:before="0" w:after="0" w:line="630" w:lineRule="atLeast"/>
        <w:ind w:left="2792" w:right="-20"/>
        <w:jc w:val="left"/>
        <w:tabs>
          <w:tab w:pos="9180" w:val="left"/>
          <w:tab w:pos="10400" w:val="left"/>
          <w:tab w:pos="11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b/>
          <w:bCs/>
        </w:rPr>
        <w:t>Hüseyin</w:t>
      </w:r>
      <w:r>
        <w:rPr>
          <w:rFonts w:ascii="Arial" w:hAnsi="Arial" w:cs="Arial" w:eastAsia="Arial"/>
          <w:sz w:val="20"/>
          <w:szCs w:val="20"/>
          <w:color w:val="363636"/>
          <w:spacing w:val="12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AKTOPRJ.\K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343B80"/>
          <w:spacing w:val="0"/>
          <w:w w:val="256"/>
          <w:i/>
          <w:position w:val="8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343B80"/>
          <w:spacing w:val="0"/>
          <w:w w:val="100"/>
          <w:i/>
          <w:position w:val="8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43B80"/>
          <w:spacing w:val="0"/>
          <w:w w:val="100"/>
          <w:i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-20"/>
          <w:w w:val="127"/>
          <w:b/>
          <w:bCs/>
          <w:position w:val="8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7"/>
          <w:b/>
          <w:bCs/>
          <w:position w:val="8"/>
        </w:rPr>
        <w:t>ı\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9"/>
          <w:w w:val="127"/>
          <w:b/>
          <w:bCs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b/>
          <w:bCs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b/>
          <w:bCs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62"/>
          <w:position w:val="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60" w:right="220"/>
        </w:sectPr>
      </w:pPr>
      <w:rPr/>
    </w:p>
    <w:p>
      <w:pPr>
        <w:spacing w:before="0" w:after="0" w:line="140" w:lineRule="atLeast"/>
        <w:ind w:right="-20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42577C"/>
          <w:spacing w:val="0"/>
          <w:w w:val="83"/>
        </w:rPr>
        <w:t>..;: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140" w:lineRule="atLeast"/>
        <w:ind w:right="-91"/>
        <w:jc w:val="left"/>
        <w:tabs>
          <w:tab w:pos="1720" w:val="left"/>
        </w:tabs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8"/>
          <w:w w:val="54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-8"/>
          <w:w w:val="91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52"/>
        </w:rPr>
        <w:t>f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C7C7C"/>
          <w:spacing w:val="-12"/>
          <w:w w:val="86"/>
        </w:rPr>
        <w:t>o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8"/>
          <w:w w:val="84"/>
        </w:rPr>
        <w:t>;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1"/>
          <w:w w:val="59"/>
        </w:rPr>
        <w:t>y</w:t>
      </w:r>
      <w:r>
        <w:rPr>
          <w:rFonts w:ascii="Times New Roman" w:hAnsi="Times New Roman" w:cs="Times New Roman" w:eastAsia="Times New Roman"/>
          <w:sz w:val="23"/>
          <w:szCs w:val="23"/>
          <w:color w:val="7C7C7C"/>
          <w:spacing w:val="0"/>
          <w:w w:val="86"/>
        </w:rPr>
        <w:t>o</w:t>
      </w:r>
      <w:r>
        <w:rPr>
          <w:rFonts w:ascii="Times New Roman" w:hAnsi="Times New Roman" w:cs="Times New Roman" w:eastAsia="Times New Roman"/>
          <w:sz w:val="23"/>
          <w:szCs w:val="23"/>
          <w:color w:val="7C7C7C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0"/>
          <w:w w:val="103"/>
        </w:rPr>
        <w:t>f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-1"/>
          <w:w w:val="103"/>
        </w:rPr>
        <w:t>o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62"/>
        </w:rPr>
        <w:t>itt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63"/>
        </w:rPr>
        <w:t>J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-8"/>
          <w:w w:val="83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-10"/>
          <w:w w:val="70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-9"/>
          <w:w w:val="167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0"/>
          <w:w w:val="89"/>
        </w:rPr>
        <w:t>"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464646"/>
          <w:spacing w:val="0"/>
          <w:w w:val="73"/>
        </w:rPr>
        <w:t>f</w:t>
      </w:r>
      <w:r>
        <w:rPr>
          <w:rFonts w:ascii="Arial" w:hAnsi="Arial" w:cs="Arial" w:eastAsia="Arial"/>
          <w:sz w:val="34"/>
          <w:szCs w:val="34"/>
          <w:color w:val="464646"/>
          <w:spacing w:val="-27"/>
          <w:w w:val="74"/>
        </w:rPr>
        <w:t>c</w:t>
      </w:r>
      <w:r>
        <w:rPr>
          <w:rFonts w:ascii="Arial" w:hAnsi="Arial" w:cs="Arial" w:eastAsia="Arial"/>
          <w:sz w:val="34"/>
          <w:szCs w:val="34"/>
          <w:color w:val="5E5E5E"/>
          <w:spacing w:val="0"/>
          <w:w w:val="58"/>
        </w:rPr>
        <w:t>;</w:t>
      </w:r>
      <w:r>
        <w:rPr>
          <w:rFonts w:ascii="Arial" w:hAnsi="Arial" w:cs="Arial" w:eastAsia="Arial"/>
          <w:sz w:val="34"/>
          <w:szCs w:val="34"/>
          <w:color w:val="5E5E5E"/>
          <w:spacing w:val="-77"/>
          <w:w w:val="58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0" w:after="0" w:line="140" w:lineRule="atLeast"/>
        <w:ind w:right="-20"/>
        <w:jc w:val="left"/>
        <w:rPr>
          <w:rFonts w:ascii="Arial" w:hAnsi="Arial" w:cs="Arial" w:eastAsia="Arial"/>
          <w:sz w:val="71"/>
          <w:szCs w:val="71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7C7C7C"/>
          <w:spacing w:val="0"/>
          <w:w w:val="53"/>
          <w:position w:val="-3"/>
        </w:rPr>
        <w:t>1</w:t>
      </w:r>
      <w:r>
        <w:rPr>
          <w:rFonts w:ascii="Arial" w:hAnsi="Arial" w:cs="Arial" w:eastAsia="Arial"/>
          <w:sz w:val="17"/>
          <w:szCs w:val="17"/>
          <w:color w:val="7C7C7C"/>
          <w:spacing w:val="0"/>
          <w:w w:val="53"/>
          <w:position w:val="-3"/>
        </w:rPr>
        <w:t>    </w:t>
      </w:r>
      <w:r>
        <w:rPr>
          <w:rFonts w:ascii="Arial" w:hAnsi="Arial" w:cs="Arial" w:eastAsia="Arial"/>
          <w:sz w:val="17"/>
          <w:szCs w:val="17"/>
          <w:color w:val="7C7C7C"/>
          <w:spacing w:val="23"/>
          <w:w w:val="53"/>
          <w:position w:val="-3"/>
        </w:rPr>
        <w:t> </w:t>
      </w:r>
      <w:r>
        <w:rPr>
          <w:rFonts w:ascii="Arial" w:hAnsi="Arial" w:cs="Arial" w:eastAsia="Arial"/>
          <w:sz w:val="34"/>
          <w:szCs w:val="34"/>
          <w:color w:val="7C7C7C"/>
          <w:spacing w:val="-39"/>
          <w:w w:val="45"/>
          <w:position w:val="0"/>
        </w:rPr>
        <w:t>•</w:t>
      </w:r>
      <w:r>
        <w:rPr>
          <w:rFonts w:ascii="Arial" w:hAnsi="Arial" w:cs="Arial" w:eastAsia="Arial"/>
          <w:sz w:val="34"/>
          <w:szCs w:val="34"/>
          <w:color w:val="5E5E5E"/>
          <w:spacing w:val="-60"/>
          <w:w w:val="124"/>
          <w:position w:val="0"/>
        </w:rPr>
        <w:t>•</w:t>
      </w:r>
      <w:r>
        <w:rPr>
          <w:rFonts w:ascii="Arial" w:hAnsi="Arial" w:cs="Arial" w:eastAsia="Arial"/>
          <w:sz w:val="71"/>
          <w:szCs w:val="71"/>
          <w:color w:val="5E5E5E"/>
          <w:spacing w:val="0"/>
          <w:w w:val="89"/>
          <w:i/>
          <w:position w:val="0"/>
        </w:rPr>
        <w:t>"j</w:t>
      </w:r>
      <w:r>
        <w:rPr>
          <w:rFonts w:ascii="Arial" w:hAnsi="Arial" w:cs="Arial" w:eastAsia="Arial"/>
          <w:sz w:val="71"/>
          <w:szCs w:val="7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60" w:right="220"/>
          <w:cols w:num="3" w:equalWidth="0">
            <w:col w:w="5804" w:space="2460"/>
            <w:col w:w="1977" w:space="377"/>
            <w:col w:w="822"/>
          </w:cols>
        </w:sectPr>
      </w:pPr>
      <w:rPr/>
    </w:p>
    <w:p>
      <w:pPr>
        <w:spacing w:before="0" w:after="0" w:line="132" w:lineRule="exact"/>
        <w:ind w:left="5350" w:right="-79"/>
        <w:jc w:val="left"/>
        <w:tabs>
          <w:tab w:pos="86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s;;h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5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-2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ÖZ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75"/>
          <w:position w:val="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E5E5E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1"/>
          <w:position w:val="10"/>
        </w:rPr>
        <w:t>iidah</w:t>
      </w:r>
      <w:r>
        <w:rPr>
          <w:rFonts w:ascii="Arial" w:hAnsi="Arial" w:cs="Arial" w:eastAsia="Arial"/>
          <w:sz w:val="17"/>
          <w:szCs w:val="17"/>
          <w:color w:val="363636"/>
          <w:spacing w:val="1"/>
          <w:w w:val="101"/>
          <w:position w:val="10"/>
        </w:rPr>
        <w:t>a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1"/>
          <w:position w:val="10"/>
        </w:rPr>
        <w:t>l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right="-97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2"/>
          <w:szCs w:val="32"/>
          <w:color w:val="B1B1B1"/>
          <w:spacing w:val="-32"/>
          <w:w w:val="72"/>
          <w:position w:val="-6"/>
        </w:rPr>
        <w:t>·</w:t>
      </w:r>
      <w:r>
        <w:rPr>
          <w:rFonts w:ascii="Times New Roman" w:hAnsi="Times New Roman" w:cs="Times New Roman" w:eastAsia="Times New Roman"/>
          <w:sz w:val="32"/>
          <w:szCs w:val="32"/>
          <w:color w:val="909090"/>
          <w:spacing w:val="-32"/>
          <w:w w:val="44"/>
          <w:position w:val="-6"/>
        </w:rPr>
        <w:t>.</w:t>
      </w:r>
      <w:r>
        <w:rPr>
          <w:rFonts w:ascii="Arial" w:hAnsi="Arial" w:cs="Arial" w:eastAsia="Arial"/>
          <w:sz w:val="17"/>
          <w:szCs w:val="17"/>
          <w:color w:val="7C7C7C"/>
          <w:spacing w:val="-28"/>
          <w:w w:val="111"/>
          <w:position w:val="11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909090"/>
          <w:spacing w:val="0"/>
          <w:w w:val="44"/>
          <w:position w:val="-6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909090"/>
          <w:spacing w:val="-1"/>
          <w:w w:val="44"/>
          <w:position w:val="-6"/>
        </w:rPr>
        <w:t>.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70"/>
          <w:position w:val="11"/>
        </w:rPr>
        <w:t>(</w:t>
      </w:r>
      <w:r>
        <w:rPr>
          <w:rFonts w:ascii="Arial" w:hAnsi="Arial" w:cs="Arial" w:eastAsia="Arial"/>
          <w:sz w:val="17"/>
          <w:szCs w:val="17"/>
          <w:color w:val="464646"/>
          <w:spacing w:val="-41"/>
          <w:w w:val="69"/>
          <w:position w:val="11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464646"/>
          <w:spacing w:val="-79"/>
          <w:w w:val="71"/>
          <w:position w:val="-6"/>
        </w:rPr>
        <w:t>"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69"/>
          <w:position w:val="11"/>
        </w:rPr>
        <w:t>\</w:t>
      </w:r>
      <w:r>
        <w:rPr>
          <w:rFonts w:ascii="Arial" w:hAnsi="Arial" w:cs="Arial" w:eastAsia="Arial"/>
          <w:sz w:val="17"/>
          <w:szCs w:val="17"/>
          <w:color w:val="464646"/>
          <w:spacing w:val="-11"/>
          <w:w w:val="70"/>
          <w:position w:val="11"/>
        </w:rPr>
        <w:t>)</w:t>
      </w:r>
      <w:r>
        <w:rPr>
          <w:rFonts w:ascii="Times New Roman" w:hAnsi="Times New Roman" w:cs="Times New Roman" w:eastAsia="Times New Roman"/>
          <w:sz w:val="32"/>
          <w:szCs w:val="32"/>
          <w:color w:val="464646"/>
          <w:spacing w:val="0"/>
          <w:w w:val="71"/>
          <w:position w:val="-6"/>
        </w:rPr>
        <w:t>'</w:t>
      </w:r>
      <w:r>
        <w:rPr>
          <w:rFonts w:ascii="Times New Roman" w:hAnsi="Times New Roman" w:cs="Times New Roman" w:eastAsia="Times New Roman"/>
          <w:sz w:val="32"/>
          <w:szCs w:val="32"/>
          <w:color w:val="464646"/>
          <w:spacing w:val="1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464646"/>
          <w:spacing w:val="0"/>
          <w:w w:val="75"/>
          <w:position w:val="-6"/>
        </w:rPr>
        <w:t>";</w:t>
      </w:r>
      <w:r>
        <w:rPr>
          <w:rFonts w:ascii="Times New Roman" w:hAnsi="Times New Roman" w:cs="Times New Roman" w:eastAsia="Times New Roman"/>
          <w:sz w:val="32"/>
          <w:szCs w:val="32"/>
          <w:color w:val="7C7C7C"/>
          <w:spacing w:val="0"/>
          <w:w w:val="75"/>
          <w:i/>
          <w:position w:val="-6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7C7C7C"/>
          <w:spacing w:val="13"/>
          <w:w w:val="75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7C7C7C"/>
          <w:spacing w:val="0"/>
          <w:w w:val="36"/>
          <w:i/>
          <w:position w:val="-6"/>
        </w:rPr>
        <w:t>:</w:t>
      </w:r>
      <w:r>
        <w:rPr>
          <w:rFonts w:ascii="Times New Roman" w:hAnsi="Times New Roman" w:cs="Times New Roman" w:eastAsia="Times New Roman"/>
          <w:sz w:val="32"/>
          <w:szCs w:val="32"/>
          <w:color w:val="7C7C7C"/>
          <w:spacing w:val="-50"/>
          <w:w w:val="100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5E5E5E"/>
          <w:spacing w:val="7"/>
          <w:w w:val="136"/>
          <w:i/>
          <w:position w:val="-6"/>
        </w:rPr>
        <w:t>y</w:t>
      </w:r>
      <w:r>
        <w:rPr>
          <w:rFonts w:ascii="Times New Roman" w:hAnsi="Times New Roman" w:cs="Times New Roman" w:eastAsia="Times New Roman"/>
          <w:sz w:val="32"/>
          <w:szCs w:val="32"/>
          <w:color w:val="363636"/>
          <w:spacing w:val="0"/>
          <w:w w:val="180"/>
          <w:i/>
          <w:position w:val="-6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71" w:lineRule="exact"/>
        <w:ind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5E5E5E"/>
          <w:spacing w:val="13"/>
          <w:w w:val="252"/>
          <w:position w:val="5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0"/>
          <w:w w:val="51"/>
          <w:i/>
          <w:position w:val="5"/>
        </w:rPr>
        <w:t>;z-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60" w:right="220"/>
          <w:cols w:num="3" w:equalWidth="0">
            <w:col w:w="9169" w:space="111"/>
            <w:col w:w="1139" w:space="143"/>
            <w:col w:w="878"/>
          </w:cols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11" w:lineRule="exact"/>
        <w:ind w:left="2237" w:right="-123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46"/>
          <w:szCs w:val="46"/>
          <w:color w:val="333B56"/>
          <w:w w:val="87"/>
          <w:b/>
          <w:bCs/>
          <w:position w:val="-49"/>
        </w:rPr>
        <w:t>-r</w:t>
      </w:r>
      <w:r>
        <w:rPr>
          <w:rFonts w:ascii="Arial" w:hAnsi="Arial" w:cs="Arial" w:eastAsia="Arial"/>
          <w:sz w:val="46"/>
          <w:szCs w:val="46"/>
          <w:color w:val="333B56"/>
          <w:spacing w:val="-1"/>
          <w:w w:val="87"/>
          <w:b/>
          <w:bCs/>
          <w:position w:val="-49"/>
        </w:rPr>
        <w:t>s</w:t>
      </w:r>
      <w:r>
        <w:rPr>
          <w:rFonts w:ascii="Arial" w:hAnsi="Arial" w:cs="Arial" w:eastAsia="Arial"/>
          <w:sz w:val="46"/>
          <w:szCs w:val="46"/>
          <w:color w:val="333B56"/>
          <w:spacing w:val="-1"/>
          <w:w w:val="86"/>
          <w:b/>
          <w:bCs/>
          <w:position w:val="-49"/>
        </w:rPr>
      </w:r>
      <w:r>
        <w:rPr>
          <w:rFonts w:ascii="Arial" w:hAnsi="Arial" w:cs="Arial" w:eastAsia="Arial"/>
          <w:sz w:val="46"/>
          <w:szCs w:val="46"/>
          <w:color w:val="333B56"/>
          <w:spacing w:val="0"/>
          <w:w w:val="86"/>
          <w:b/>
          <w:bCs/>
          <w:u w:val="single" w:color="000000"/>
          <w:position w:val="-49"/>
        </w:rPr>
        <w:t>nı</w:t>
      </w:r>
      <w:r>
        <w:rPr>
          <w:rFonts w:ascii="Arial" w:hAnsi="Arial" w:cs="Arial" w:eastAsia="Arial"/>
          <w:sz w:val="46"/>
          <w:szCs w:val="46"/>
          <w:color w:val="333B56"/>
          <w:spacing w:val="0"/>
          <w:w w:val="86"/>
          <w:b/>
          <w:bCs/>
          <w:u w:val="single" w:color="000000"/>
          <w:position w:val="-49"/>
        </w:rPr>
      </w:r>
      <w:r>
        <w:rPr>
          <w:rFonts w:ascii="Arial" w:hAnsi="Arial" w:cs="Arial" w:eastAsia="Arial"/>
          <w:sz w:val="46"/>
          <w:szCs w:val="46"/>
          <w:color w:val="333B56"/>
          <w:spacing w:val="-129"/>
          <w:w w:val="87"/>
          <w:b/>
          <w:bCs/>
          <w:u w:val="single" w:color="000000"/>
          <w:position w:val="-49"/>
        </w:rPr>
        <w:t>;</w:t>
      </w:r>
      <w:r>
        <w:rPr>
          <w:rFonts w:ascii="Arial" w:hAnsi="Arial" w:cs="Arial" w:eastAsia="Arial"/>
          <w:sz w:val="46"/>
          <w:szCs w:val="46"/>
          <w:color w:val="333B56"/>
          <w:spacing w:val="-129"/>
          <w:w w:val="87"/>
          <w:b/>
          <w:bCs/>
          <w:u w:val="single" w:color="000000"/>
          <w:position w:val="-49"/>
        </w:rPr>
      </w:r>
      <w:r>
        <w:rPr>
          <w:rFonts w:ascii="Arial" w:hAnsi="Arial" w:cs="Arial" w:eastAsia="Arial"/>
          <w:sz w:val="46"/>
          <w:szCs w:val="46"/>
          <w:color w:val="333B56"/>
          <w:spacing w:val="-129"/>
          <w:w w:val="87"/>
          <w:b/>
          <w:bCs/>
          <w:u w:val="single" w:color="000000"/>
          <w:position w:val="-49"/>
        </w:rPr>
      </w:r>
      <w:r>
        <w:rPr>
          <w:rFonts w:ascii="Arial" w:hAnsi="Arial" w:cs="Arial" w:eastAsia="Arial"/>
          <w:sz w:val="46"/>
          <w:szCs w:val="46"/>
          <w:color w:val="363636"/>
          <w:spacing w:val="-159"/>
          <w:w w:val="80"/>
          <w:b/>
          <w:bCs/>
          <w:u w:val="single" w:color="000000"/>
          <w:position w:val="-49"/>
        </w:rPr>
        <w:t>u</w:t>
      </w:r>
      <w:r>
        <w:rPr>
          <w:rFonts w:ascii="Arial" w:hAnsi="Arial" w:cs="Arial" w:eastAsia="Arial"/>
          <w:sz w:val="46"/>
          <w:szCs w:val="46"/>
          <w:color w:val="363636"/>
          <w:spacing w:val="-159"/>
          <w:w w:val="80"/>
          <w:b/>
          <w:bCs/>
          <w:u w:val="single" w:color="000000"/>
          <w:position w:val="-49"/>
        </w:rPr>
      </w:r>
      <w:r>
        <w:rPr>
          <w:rFonts w:ascii="Arial" w:hAnsi="Arial" w:cs="Arial" w:eastAsia="Arial"/>
          <w:sz w:val="46"/>
          <w:szCs w:val="46"/>
          <w:color w:val="363636"/>
          <w:spacing w:val="-159"/>
          <w:w w:val="80"/>
          <w:b/>
          <w:bCs/>
          <w:position w:val="-49"/>
        </w:rPr>
      </w:r>
      <w:r>
        <w:rPr>
          <w:rFonts w:ascii="Arial" w:hAnsi="Arial" w:cs="Arial" w:eastAsia="Arial"/>
          <w:sz w:val="46"/>
          <w:szCs w:val="46"/>
          <w:color w:val="363636"/>
          <w:spacing w:val="-159"/>
          <w:w w:val="80"/>
          <w:b/>
          <w:bCs/>
          <w:position w:val="-49"/>
        </w:rPr>
      </w:r>
      <w:r>
        <w:rPr>
          <w:rFonts w:ascii="Times New Roman" w:hAnsi="Times New Roman" w:cs="Times New Roman" w:eastAsia="Times New Roman"/>
          <w:sz w:val="27"/>
          <w:szCs w:val="27"/>
          <w:color w:val="343B80"/>
          <w:spacing w:val="0"/>
          <w:w w:val="264"/>
          <w:i/>
          <w:position w:val="-25"/>
        </w:rPr>
        <w:t>-J'-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103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82828"/>
          <w:w w:val="46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3"/>
        </w:rPr>
        <w:t>tfaiye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3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" w:lineRule="exact"/>
        <w:ind w:right="-20"/>
        <w:jc w:val="left"/>
        <w:tabs>
          <w:tab w:pos="47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3"/>
          <w:szCs w:val="13"/>
          <w:color w:val="5D5EA3"/>
          <w:spacing w:val="0"/>
          <w:w w:val="77"/>
          <w:position w:val="-17"/>
        </w:rPr>
        <w:t>:::&gt;</w:t>
      </w:r>
      <w:r>
        <w:rPr>
          <w:rFonts w:ascii="Arial" w:hAnsi="Arial" w:cs="Arial" w:eastAsia="Arial"/>
          <w:sz w:val="13"/>
          <w:szCs w:val="13"/>
          <w:color w:val="5D5EA3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13"/>
          <w:szCs w:val="13"/>
          <w:color w:val="5D5EA3"/>
          <w:spacing w:val="0"/>
          <w:w w:val="100"/>
          <w:position w:val="-17"/>
        </w:rPr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49"/>
          <w:position w:val="-11"/>
        </w:rPr>
        <w:t>.</w:t>
      </w:r>
      <w:r>
        <w:rPr>
          <w:rFonts w:ascii="Arial" w:hAnsi="Arial" w:cs="Arial" w:eastAsia="Arial"/>
          <w:sz w:val="19"/>
          <w:szCs w:val="19"/>
          <w:color w:val="282828"/>
          <w:spacing w:val="72"/>
          <w:w w:val="149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11"/>
        </w:rPr>
        <w:t>..</w:t>
      </w:r>
      <w:r>
        <w:rPr>
          <w:rFonts w:ascii="Arial" w:hAnsi="Arial" w:cs="Arial" w:eastAsia="Arial"/>
          <w:sz w:val="19"/>
          <w:szCs w:val="19"/>
          <w:color w:val="363636"/>
          <w:spacing w:val="9"/>
          <w:w w:val="100"/>
          <w:position w:val="-11"/>
        </w:rPr>
        <w:t>.</w:t>
      </w:r>
      <w:r>
        <w:rPr>
          <w:rFonts w:ascii="Arial" w:hAnsi="Arial" w:cs="Arial" w:eastAsia="Arial"/>
          <w:sz w:val="19"/>
          <w:szCs w:val="19"/>
          <w:color w:val="5E5E5E"/>
          <w:spacing w:val="9"/>
          <w:w w:val="100"/>
          <w:position w:val="-11"/>
        </w:rPr>
      </w:r>
      <w:r>
        <w:rPr>
          <w:rFonts w:ascii="Arial" w:hAnsi="Arial" w:cs="Arial" w:eastAsia="Arial"/>
          <w:sz w:val="19"/>
          <w:szCs w:val="19"/>
          <w:color w:val="5E5E5E"/>
          <w:spacing w:val="0"/>
          <w:w w:val="100"/>
          <w:emboss/>
          <w:position w:val="-11"/>
        </w:rPr>
        <w:t>.</w:t>
      </w:r>
      <w:r>
        <w:rPr>
          <w:rFonts w:ascii="Arial" w:hAnsi="Arial" w:cs="Arial" w:eastAsia="Arial"/>
          <w:sz w:val="19"/>
          <w:szCs w:val="19"/>
          <w:color w:val="5E5E5E"/>
          <w:spacing w:val="0"/>
          <w:w w:val="100"/>
          <w:emboss/>
          <w:position w:val="-11"/>
        </w:rPr>
      </w:r>
      <w:r>
        <w:rPr>
          <w:rFonts w:ascii="Arial" w:hAnsi="Arial" w:cs="Arial" w:eastAsia="Arial"/>
          <w:sz w:val="19"/>
          <w:szCs w:val="19"/>
          <w:color w:val="5E5E5E"/>
          <w:spacing w:val="0"/>
          <w:w w:val="100"/>
          <w:position w:val="-11"/>
        </w:rPr>
      </w:r>
      <w:r>
        <w:rPr>
          <w:rFonts w:ascii="Arial" w:hAnsi="Arial" w:cs="Arial" w:eastAsia="Arial"/>
          <w:sz w:val="19"/>
          <w:szCs w:val="19"/>
          <w:color w:val="5E5E5E"/>
          <w:spacing w:val="0"/>
          <w:w w:val="100"/>
          <w:position w:val="-11"/>
        </w:rPr>
        <w:t>.</w:t>
      </w:r>
      <w:r>
        <w:rPr>
          <w:rFonts w:ascii="Arial" w:hAnsi="Arial" w:cs="Arial" w:eastAsia="Arial"/>
          <w:sz w:val="19"/>
          <w:szCs w:val="19"/>
          <w:color w:val="5E5E5E"/>
          <w:spacing w:val="34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i/>
          <w:position w:val="-11"/>
        </w:rPr>
        <w:t>l'ltJ-,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i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15"/>
          <w:w w:val="100"/>
          <w:i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65"/>
          <w:position w:val="-11"/>
        </w:rPr>
        <w:t>-ı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65"/>
          <w:position w:val="-1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65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12"/>
          <w:w w:val="65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26"/>
          <w:b/>
          <w:bCs/>
          <w:position w:val="-11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-24"/>
          <w:w w:val="126"/>
          <w:b/>
          <w:bCs/>
          <w:position w:val="-11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26"/>
          <w:b/>
          <w:bCs/>
          <w:position w:val="-11"/>
        </w:rPr>
        <w:t>ll'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60" w:right="220"/>
          <w:cols w:num="2" w:equalWidth="0">
            <w:col w:w="4167" w:space="471"/>
            <w:col w:w="680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74" w:lineRule="exact"/>
        <w:ind w:left="281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63636"/>
          <w:spacing w:val="0"/>
          <w:w w:val="50"/>
          <w:position w:val="-5"/>
        </w:rPr>
        <w:t>::ı::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57" w:lineRule="exact"/>
        <w:ind w:left="973" w:right="-20"/>
        <w:jc w:val="left"/>
        <w:tabs>
          <w:tab w:pos="7200" w:val="left"/>
        </w:tabs>
        <w:rPr>
          <w:rFonts w:ascii="Times New Roman" w:hAnsi="Times New Roman" w:cs="Times New Roman" w:eastAsia="Times New Roman"/>
          <w:sz w:val="48"/>
          <w:szCs w:val="4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0"/>
          <w:b/>
          <w:bCs/>
          <w:position w:val="-5"/>
        </w:rPr>
        <w:t>YAPlCI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-60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0"/>
          <w:b/>
          <w:bCs/>
          <w:position w:val="-5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0"/>
          <w:b/>
          <w:bCs/>
          <w:position w:val="-5"/>
        </w:rPr>
      </w:r>
      <w:r>
        <w:rPr>
          <w:rFonts w:ascii="Times New Roman" w:hAnsi="Times New Roman" w:cs="Times New Roman" w:eastAsia="Times New Roman"/>
          <w:sz w:val="48"/>
          <w:szCs w:val="48"/>
          <w:color w:val="464646"/>
          <w:spacing w:val="0"/>
          <w:w w:val="196"/>
          <w:position w:val="6"/>
        </w:rPr>
        <w:t>··</w:t>
      </w:r>
      <w:r>
        <w:rPr>
          <w:rFonts w:ascii="Times New Roman" w:hAnsi="Times New Roman" w:cs="Times New Roman" w:eastAsia="Times New Roman"/>
          <w:sz w:val="48"/>
          <w:szCs w:val="48"/>
          <w:color w:val="5E5E5E"/>
          <w:spacing w:val="0"/>
          <w:w w:val="52"/>
          <w:position w:val="6"/>
        </w:rPr>
        <w:t>:</w:t>
      </w:r>
      <w:r>
        <w:rPr>
          <w:rFonts w:ascii="Times New Roman" w:hAnsi="Times New Roman" w:cs="Times New Roman" w:eastAsia="Times New Roman"/>
          <w:sz w:val="48"/>
          <w:szCs w:val="48"/>
          <w:color w:val="7C7C7C"/>
          <w:spacing w:val="19"/>
          <w:w w:val="46"/>
          <w:position w:val="6"/>
        </w:rPr>
        <w:t>.</w:t>
      </w:r>
      <w:r>
        <w:rPr>
          <w:rFonts w:ascii="Times New Roman" w:hAnsi="Times New Roman" w:cs="Times New Roman" w:eastAsia="Times New Roman"/>
          <w:sz w:val="48"/>
          <w:szCs w:val="48"/>
          <w:color w:val="363636"/>
          <w:spacing w:val="0"/>
          <w:w w:val="85"/>
          <w:position w:val="6"/>
        </w:rPr>
        <w:t>0.</w:t>
      </w:r>
      <w:r>
        <w:rPr>
          <w:rFonts w:ascii="Times New Roman" w:hAnsi="Times New Roman" w:cs="Times New Roman" w:eastAsia="Times New Roman"/>
          <w:sz w:val="48"/>
          <w:szCs w:val="48"/>
          <w:color w:val="5E5E5E"/>
          <w:spacing w:val="-137"/>
          <w:w w:val="35"/>
          <w:position w:val="6"/>
        </w:rPr>
        <w:t>}</w:t>
      </w:r>
      <w:r>
        <w:rPr>
          <w:rFonts w:ascii="Times New Roman" w:hAnsi="Times New Roman" w:cs="Times New Roman" w:eastAsia="Times New Roman"/>
          <w:sz w:val="48"/>
          <w:szCs w:val="48"/>
          <w:color w:val="464646"/>
          <w:spacing w:val="0"/>
          <w:w w:val="27"/>
          <w:position w:val="6"/>
        </w:rPr>
        <w:t>1.'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23"/>
          <w:szCs w:val="23"/>
          <w:color w:val="282828"/>
          <w:spacing w:val="0"/>
          <w:w w:val="77"/>
          <w:b/>
          <w:bCs/>
        </w:rPr>
        <w:t>Itfaiy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77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282828"/>
          <w:spacing w:val="32"/>
          <w:w w:val="77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77"/>
          <w:b/>
          <w:bCs/>
        </w:rPr>
        <w:t>Bat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77"/>
          <w:b/>
          <w:bCs/>
        </w:rPr>
        <w:t>ı</w:t>
      </w:r>
      <w:r>
        <w:rPr>
          <w:rFonts w:ascii="Arial" w:hAnsi="Arial" w:cs="Arial" w:eastAsia="Arial"/>
          <w:sz w:val="23"/>
          <w:szCs w:val="23"/>
          <w:color w:val="282828"/>
          <w:spacing w:val="32"/>
          <w:w w:val="77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77"/>
          <w:b/>
          <w:bCs/>
        </w:rPr>
        <w:t>Bölg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77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282828"/>
          <w:spacing w:val="14"/>
          <w:w w:val="77"/>
          <w:b/>
          <w:bCs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82828"/>
          <w:spacing w:val="0"/>
          <w:w w:val="77"/>
          <w:b/>
          <w:bCs/>
        </w:rPr>
        <w:t>AMiri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60" w:right="220"/>
          <w:cols w:num="2" w:equalWidth="0">
            <w:col w:w="423" w:space="1975"/>
            <w:col w:w="9042"/>
          </w:cols>
        </w:sectPr>
      </w:pPr>
      <w:rPr/>
    </w:p>
    <w:p>
      <w:pPr>
        <w:spacing w:before="19" w:after="0" w:line="240" w:lineRule="auto"/>
        <w:ind w:right="-20"/>
        <w:jc w:val="right"/>
        <w:rPr>
          <w:rFonts w:ascii="Times New Roman" w:hAnsi="Times New Roman" w:cs="Times New Roman" w:eastAsia="Times New Roman"/>
          <w:sz w:val="50"/>
          <w:szCs w:val="50"/>
        </w:rPr>
      </w:pPr>
      <w:rPr/>
      <w:r>
        <w:rPr/>
        <w:pict>
          <v:group style="position:absolute;margin-left:17.917704pt;margin-top:26.61784pt;width:563.517714pt;height:797.991284pt;mso-position-horizontal-relative:page;mso-position-vertical-relative:page;z-index:-10155" coordorigin="358,532" coordsize="11270,15960">
            <v:group style="position:absolute;left:384;top:544;width:527;height:2" coordorigin="384,544" coordsize="527,2">
              <v:shape style="position:absolute;left:384;top:544;width:527;height:2" coordorigin="384,544" coordsize="527,0" path="m384,544l911,544e" filled="f" stroked="t" strokeweight=".474641pt" strokecolor="#2F2F2F">
                <v:path arrowok="t"/>
              </v:shape>
            </v:group>
            <v:group style="position:absolute;left:389;top:539;width:2;height:1852" coordorigin="389,539" coordsize="2,1852">
              <v:shape style="position:absolute;left:389;top:539;width:2;height:1852" coordorigin="389,539" coordsize="0,1852" path="m389,2392l389,539e" filled="f" stroked="t" strokeweight=".711962pt" strokecolor="#3F3F3F">
                <v:path arrowok="t"/>
              </v:shape>
            </v:group>
            <v:group style="position:absolute;left:807;top:551;width:10798;height:2" coordorigin="807,551" coordsize="10798,2">
              <v:shape style="position:absolute;left:807;top:551;width:10798;height:2" coordorigin="807,551" coordsize="10798,0" path="m807,551l11605,551e" filled="f" stroked="t" strokeweight=".949282pt" strokecolor="#4B4B4B">
                <v:path arrowok="t"/>
              </v:shape>
            </v:group>
            <v:group style="position:absolute;left:2416;top:544;width:2;height:625" coordorigin="2416,544" coordsize="2,625">
              <v:shape style="position:absolute;left:2416;top:544;width:2;height:625" coordorigin="2416,544" coordsize="0,625" path="m2416,1170l2416,544e" filled="f" stroked="t" strokeweight=".949282pt" strokecolor="#4F4F4F">
                <v:path arrowok="t"/>
              </v:shape>
            </v:group>
            <v:group style="position:absolute;left:3579;top:549;width:346;height:2" coordorigin="3579,549" coordsize="346,2">
              <v:shape style="position:absolute;left:3579;top:549;width:346;height:2" coordorigin="3579,549" coordsize="346,0" path="m3579,549l3925,549e" filled="f" stroked="t" strokeweight=".474641pt" strokecolor="#2F2F2F">
                <v:path arrowok="t"/>
              </v:shape>
            </v:group>
            <v:group style="position:absolute;left:7556;top:551;width:318;height:2" coordorigin="7556,551" coordsize="318,2">
              <v:shape style="position:absolute;left:7556;top:551;width:318;height:2" coordorigin="7556,551" coordsize="318,0" path="m7556,551l7874,551e" filled="f" stroked="t" strokeweight=".474641pt" strokecolor="#2F2F2F">
                <v:path arrowok="t"/>
              </v:shape>
            </v:group>
            <v:group style="position:absolute;left:9146;top:549;width:2;height:621" coordorigin="9146,549" coordsize="2,621">
              <v:shape style="position:absolute;left:9146;top:549;width:2;height:621" coordorigin="9146,549" coordsize="0,621" path="m9146,1170l9146,549e" filled="f" stroked="t" strokeweight=".949282pt" strokecolor="#646464">
                <v:path arrowok="t"/>
              </v:shape>
            </v:group>
            <v:group style="position:absolute;left:9104;top:554;width:290;height:2" coordorigin="9104,554" coordsize="290,2">
              <v:shape style="position:absolute;left:9104;top:554;width:290;height:2" coordorigin="9104,554" coordsize="290,0" path="m9104,554l9393,554e" filled="f" stroked="t" strokeweight=".474641pt" strokecolor="#282828">
                <v:path arrowok="t"/>
              </v:shape>
            </v:group>
            <v:group style="position:absolute;left:9336;top:554;width:2269;height:2" coordorigin="9336,554" coordsize="2269,2">
              <v:shape style="position:absolute;left:9336;top:554;width:2269;height:2" coordorigin="9336,554" coordsize="2269,0" path="m9336,554l11605,554e" filled="f" stroked="t" strokeweight=".949282pt" strokecolor="#4F4F4F">
                <v:path arrowok="t"/>
              </v:shape>
            </v:group>
            <v:group style="position:absolute;left:11600;top:549;width:2;height:3437" coordorigin="11600,549" coordsize="2,3437">
              <v:shape style="position:absolute;left:11600;top:549;width:2;height:3437" coordorigin="11600,549" coordsize="0,3437" path="m11600,3986l11600,549e" filled="f" stroked="t" strokeweight=".949282pt" strokecolor="#575757">
                <v:path arrowok="t"/>
              </v:shape>
            </v:group>
            <v:group style="position:absolute;left:389;top:898;width:2;height:649" coordorigin="389,898" coordsize="2,649">
              <v:shape style="position:absolute;left:389;top:898;width:2;height:649" coordorigin="389,898" coordsize="0,649" path="m389,1547l389,898e" filled="f" stroked="t" strokeweight=".949282pt" strokecolor="#545454">
                <v:path arrowok="t"/>
              </v:shape>
            </v:group>
            <v:group style="position:absolute;left:2416;top:1112;width:2;height:210" coordorigin="2416,1112" coordsize="2,210">
              <v:shape style="position:absolute;left:2416;top:1112;width:2;height:210" coordorigin="2416,1112" coordsize="0,210" path="m2416,1322l2416,1112e" filled="f" stroked="t" strokeweight=".474641pt" strokecolor="#0C0C0C">
                <v:path arrowok="t"/>
              </v:shape>
            </v:group>
            <v:group style="position:absolute;left:9146;top:1112;width:2;height:334" coordorigin="9146,1112" coordsize="2,334">
              <v:shape style="position:absolute;left:9146;top:1112;width:2;height:334" coordorigin="9146,1112" coordsize="0,334" path="m9146,1447l9146,1112e" filled="f" stroked="t" strokeweight=".474641pt" strokecolor="#343434">
                <v:path arrowok="t"/>
              </v:shape>
            </v:group>
            <v:group style="position:absolute;left:2416;top:1265;width:2;height:181" coordorigin="2416,1265" coordsize="2,181">
              <v:shape style="position:absolute;left:2416;top:1265;width:2;height:181" coordorigin="2416,1265" coordsize="0,181" path="m2416,1447l2416,1265e" filled="f" stroked="t" strokeweight=".711962pt" strokecolor="#2F2F2F">
                <v:path arrowok="t"/>
              </v:shape>
            </v:group>
            <v:group style="position:absolute;left:2418;top:1389;width:2;height:759" coordorigin="2418,1389" coordsize="2,759">
              <v:shape style="position:absolute;left:2418;top:1389;width:2;height:759" coordorigin="2418,1389" coordsize="0,759" path="m2418,2148l2418,1389e" filled="f" stroked="t" strokeweight=".949282pt" strokecolor="#545454">
                <v:path arrowok="t"/>
              </v:shape>
            </v:group>
            <v:group style="position:absolute;left:380;top:2139;width:4267;height:2" coordorigin="380,2139" coordsize="4267,2">
              <v:shape style="position:absolute;left:380;top:2139;width:4267;height:2" coordorigin="380,2139" coordsize="4267,0" path="m380,2139l4647,2139e" filled="f" stroked="t" strokeweight=".949282pt" strokecolor="#4B4B4B">
                <v:path arrowok="t"/>
              </v:shape>
            </v:group>
            <v:group style="position:absolute;left:389;top:539;width:2;height:2712" coordorigin="389,539" coordsize="2,2712">
              <v:shape style="position:absolute;left:389;top:539;width:2;height:2712" coordorigin="389,539" coordsize="0,2712" path="m389,3251l389,539e" filled="f" stroked="t" strokeweight=".711962pt" strokecolor="#444444">
                <v:path arrowok="t"/>
              </v:shape>
            </v:group>
            <v:group style="position:absolute;left:4167;top:2141;width:470;height:2" coordorigin="4167,2141" coordsize="470,2">
              <v:shape style="position:absolute;left:4167;top:2141;width:470;height:2" coordorigin="4167,2141" coordsize="470,0" path="m4167,2141l4637,2141e" filled="f" stroked="t" strokeweight=".711962pt" strokecolor="#3B3B3B">
                <v:path arrowok="t"/>
              </v:shape>
            </v:group>
            <v:group style="position:absolute;left:4580;top:2144;width:399;height:2" coordorigin="4580,2144" coordsize="399,2">
              <v:shape style="position:absolute;left:4580;top:2144;width:399;height:2" coordorigin="4580,2144" coordsize="399,0" path="m4580,2144l4979,2144e" filled="f" stroked="t" strokeweight=".474641pt" strokecolor="#232323">
                <v:path arrowok="t"/>
              </v:shape>
            </v:group>
            <v:group style="position:absolute;left:4922;top:2146;width:2501;height:2" coordorigin="4922,2146" coordsize="2501,2">
              <v:shape style="position:absolute;left:4922;top:2146;width:2501;height:2" coordorigin="4922,2146" coordsize="2501,0" path="m4922,2146l7423,2146e" filled="f" stroked="t" strokeweight=".711962pt" strokecolor="#484848">
                <v:path arrowok="t"/>
              </v:shape>
            </v:group>
            <v:group style="position:absolute;left:7366;top:2146;width:247;height:2" coordorigin="7366,2146" coordsize="247,2">
              <v:shape style="position:absolute;left:7366;top:2146;width:247;height:2" coordorigin="7366,2146" coordsize="247,0" path="m7366,2146l7613,2146e" filled="f" stroked="t" strokeweight=".474641pt" strokecolor="#2B2B2B">
                <v:path arrowok="t"/>
              </v:shape>
            </v:group>
            <v:group style="position:absolute;left:7528;top:2146;width:4087;height:2" coordorigin="7528,2146" coordsize="4087,2">
              <v:shape style="position:absolute;left:7528;top:2146;width:4087;height:2" coordorigin="7528,2146" coordsize="4087,0" path="m7528,2146l11614,2146e" filled="f" stroked="t" strokeweight=".949282pt" strokecolor="#4B4B4B">
                <v:path arrowok="t"/>
              </v:shape>
            </v:group>
            <v:group style="position:absolute;left:9149;top:1389;width:2;height:764" coordorigin="9149,1389" coordsize="2,764">
              <v:shape style="position:absolute;left:9149;top:1389;width:2;height:764" coordorigin="9149,1389" coordsize="0,764" path="m9149,2153l9149,1389e" filled="f" stroked="t" strokeweight=".711962pt" strokecolor="#5B5B5B">
                <v:path arrowok="t"/>
              </v:shape>
            </v:group>
            <v:group style="position:absolute;left:380;top:2356;width:4599;height:2" coordorigin="380,2356" coordsize="4599,2">
              <v:shape style="position:absolute;left:380;top:2356;width:4599;height:2" coordorigin="380,2356" coordsize="4599,0" path="m380,2356l4979,2356e" filled="f" stroked="t" strokeweight=".711962pt" strokecolor="#7C7C7C">
                <v:path arrowok="t"/>
              </v:shape>
            </v:group>
            <v:group style="position:absolute;left:4922;top:2363;width:242;height:2" coordorigin="4922,2363" coordsize="242,2">
              <v:shape style="position:absolute;left:4922;top:2363;width:242;height:2" coordorigin="4922,2363" coordsize="242,0" path="m4922,2363l5164,2363e" filled="f" stroked="t" strokeweight=".474641pt" strokecolor="#7C7C7C">
                <v:path arrowok="t"/>
              </v:shape>
            </v:group>
            <v:group style="position:absolute;left:5107;top:2366;width:6503;height:2" coordorigin="5107,2366" coordsize="6503,2">
              <v:shape style="position:absolute;left:5107;top:2366;width:6503;height:2" coordorigin="5107,2366" coordsize="6503,0" path="m5107,2366l11610,2366e" filled="f" stroked="t" strokeweight=".711962pt" strokecolor="#838383">
                <v:path arrowok="t"/>
              </v:shape>
            </v:group>
            <v:group style="position:absolute;left:380;top:2571;width:1248;height:2" coordorigin="380,2571" coordsize="1248,2">
              <v:shape style="position:absolute;left:380;top:2571;width:1248;height:2" coordorigin="380,2571" coordsize="1248,0" path="m380,2571l1628,2571e" filled="f" stroked="t" strokeweight=".474641pt" strokecolor="#676767">
                <v:path arrowok="t"/>
              </v:shape>
            </v:group>
            <v:group style="position:absolute;left:1524;top:2576;width:3640;height:2" coordorigin="1524,2576" coordsize="3640,2">
              <v:shape style="position:absolute;left:1524;top:2576;width:3640;height:2" coordorigin="1524,2576" coordsize="3640,0" path="m1524,2576l5164,2576e" filled="f" stroked="t" strokeweight=".711962pt" strokecolor="#808080">
                <v:path arrowok="t"/>
              </v:shape>
            </v:group>
            <v:group style="position:absolute;left:5107;top:2578;width:574;height:2" coordorigin="5107,2578" coordsize="574,2">
              <v:shape style="position:absolute;left:5107;top:2578;width:574;height:2" coordorigin="5107,2578" coordsize="574,0" path="m5107,2578l5681,2578e" filled="f" stroked="t" strokeweight=".474641pt" strokecolor="#747474">
                <v:path arrowok="t"/>
              </v:shape>
            </v:group>
            <v:group style="position:absolute;left:5624;top:2580;width:5985;height:2" coordorigin="5624,2580" coordsize="5985,2">
              <v:shape style="position:absolute;left:5624;top:2580;width:5985;height:2" coordorigin="5624,2580" coordsize="5985,0" path="m5624,2580l11610,2580e" filled="f" stroked="t" strokeweight=".711962pt" strokecolor="#838383">
                <v:path arrowok="t"/>
              </v:shape>
            </v:group>
            <v:group style="position:absolute;left:375;top:2798;width:11235;height:2" coordorigin="375,2798" coordsize="11235,2">
              <v:shape style="position:absolute;left:375;top:2798;width:11235;height:2" coordorigin="375,2798" coordsize="11235,0" path="m375,2798l11610,2798e" filled="f" stroked="t" strokeweight=".949282pt" strokecolor="#484848">
                <v:path arrowok="t"/>
              </v:shape>
            </v:group>
            <v:group style="position:absolute;left:375;top:3005;width:4291;height:2" coordorigin="375,3005" coordsize="4291,2">
              <v:shape style="position:absolute;left:375;top:3005;width:4291;height:2" coordorigin="375,3005" coordsize="4291,0" path="m375,3005l4666,3005e" filled="f" stroked="t" strokeweight=".949282pt" strokecolor="#4B4B4B">
                <v:path arrowok="t"/>
              </v:shape>
            </v:group>
            <v:group style="position:absolute;left:387;top:2320;width:2;height:740" coordorigin="387,2320" coordsize="2,740">
              <v:shape style="position:absolute;left:387;top:2320;width:2;height:740" coordorigin="387,2320" coordsize="0,740" path="m387,3060l387,2320e" filled="f" stroked="t" strokeweight=".949282pt" strokecolor="#545454">
                <v:path arrowok="t"/>
              </v:shape>
            </v:group>
            <v:group style="position:absolute;left:4580;top:3012;width:399;height:2" coordorigin="4580,3012" coordsize="399,2">
              <v:shape style="position:absolute;left:4580;top:3012;width:399;height:2" coordorigin="4580,3012" coordsize="399,0" path="m4580,3012l4979,3012e" filled="f" stroked="t" strokeweight=".474641pt" strokecolor="#282828">
                <v:path arrowok="t"/>
              </v:shape>
            </v:group>
            <v:group style="position:absolute;left:4922;top:3012;width:1903;height:2" coordorigin="4922,3012" coordsize="1903,2">
              <v:shape style="position:absolute;left:4922;top:3012;width:1903;height:2" coordorigin="4922,3012" coordsize="1903,0" path="m4922,3012l6825,3012e" filled="f" stroked="t" strokeweight=".474641pt" strokecolor="#444444">
                <v:path arrowok="t"/>
              </v:shape>
            </v:group>
            <v:group style="position:absolute;left:6332;top:3012;width:2136;height:2" coordorigin="6332,3012" coordsize="2136,2">
              <v:shape style="position:absolute;left:6332;top:3012;width:2136;height:2" coordorigin="6332,3012" coordsize="2136,0" path="m6332,3012l8468,3012e" filled="f" stroked="t" strokeweight=".949282pt" strokecolor="#4B4B4B">
                <v:path arrowok="t"/>
              </v:shape>
            </v:group>
            <v:group style="position:absolute;left:8297;top:3015;width:693;height:2" coordorigin="8297,3015" coordsize="693,2">
              <v:shape style="position:absolute;left:8297;top:3015;width:693;height:2" coordorigin="8297,3015" coordsize="693,0" path="m8297,3015l8990,3015e" filled="f" stroked="t" strokeweight=".711962pt" strokecolor="#3F3F3F">
                <v:path arrowok="t"/>
              </v:shape>
            </v:group>
            <v:group style="position:absolute;left:8776;top:3015;width:389;height:2" coordorigin="8776,3015" coordsize="389,2">
              <v:shape style="position:absolute;left:8776;top:3015;width:389;height:2" coordorigin="8776,3015" coordsize="389,0" path="m8776,3015l9165,3015e" filled="f" stroked="t" strokeweight=".711962pt" strokecolor="#2B2B2B">
                <v:path arrowok="t"/>
              </v:shape>
            </v:group>
            <v:group style="position:absolute;left:9108;top:3015;width:2501;height:2" coordorigin="9108,3015" coordsize="2501,2">
              <v:shape style="position:absolute;left:9108;top:3015;width:2501;height:2" coordorigin="9108,3015" coordsize="2501,0" path="m9108,3015l11610,3015e" filled="f" stroked="t" strokeweight=".711962pt" strokecolor="#484848">
                <v:path arrowok="t"/>
              </v:shape>
            </v:group>
            <v:group style="position:absolute;left:11603;top:2769;width:2;height:272" coordorigin="11603,2769" coordsize="2,272">
              <v:shape style="position:absolute;left:11603;top:2769;width:2;height:272" coordorigin="11603,2769" coordsize="0,272" path="m11603,3041l11603,2769e" filled="f" stroked="t" strokeweight=".711962pt" strokecolor="#4F4F4F">
                <v:path arrowok="t"/>
              </v:shape>
            </v:group>
            <v:group style="position:absolute;left:380;top:3230;width:11235;height:2" coordorigin="380,3230" coordsize="11235,2">
              <v:shape style="position:absolute;left:380;top:3230;width:11235;height:2" coordorigin="380,3230" coordsize="11235,0" path="m380,3230l11614,3230e" filled="f" stroked="t" strokeweight=".949282pt" strokecolor="#4B4B4B">
                <v:path arrowok="t"/>
              </v:shape>
            </v:group>
            <v:group style="position:absolute;left:3902;top:3218;width:2;height:764" coordorigin="3902,3218" coordsize="2,764">
              <v:shape style="position:absolute;left:3902;top:3218;width:2;height:764" coordorigin="3902,3218" coordsize="0,764" path="m3902,3982l3902,3218e" filled="f" stroked="t" strokeweight=".949282pt" strokecolor="#3F3F3F">
                <v:path arrowok="t"/>
              </v:shape>
            </v:group>
            <v:group style="position:absolute;left:3892;top:3657;width:3104;height:2" coordorigin="3892,3657" coordsize="3104,2">
              <v:shape style="position:absolute;left:3892;top:3657;width:3104;height:2" coordorigin="3892,3657" coordsize="3104,0" path="m3892,3657l6996,3657e" filled="f" stroked="t" strokeweight="1.186603pt" strokecolor="#383838">
                <v:path arrowok="t"/>
              </v:shape>
            </v:group>
            <v:group style="position:absolute;left:6989;top:3223;width:2;height:482" coordorigin="6989,3223" coordsize="2,482">
              <v:shape style="position:absolute;left:6989;top:3223;width:2;height:482" coordorigin="6989,3223" coordsize="0,482" path="m6989,3705l6989,3223e" filled="f" stroked="t" strokeweight=".949282pt" strokecolor="#575757">
                <v:path arrowok="t"/>
              </v:shape>
            </v:group>
            <v:group style="position:absolute;left:375;top:3970;width:3560;height:2" coordorigin="375,3970" coordsize="3560,2">
              <v:shape style="position:absolute;left:375;top:3970;width:3560;height:2" coordorigin="375,3970" coordsize="3560,0" path="m375,3970l3935,3970e" filled="f" stroked="t" strokeweight=".711962pt" strokecolor="#808080">
                <v:path arrowok="t"/>
              </v:shape>
            </v:group>
            <v:group style="position:absolute;left:384;top:3366;width:2;height:325" coordorigin="384,3366" coordsize="2,325">
              <v:shape style="position:absolute;left:384;top:3366;width:2;height:325" coordorigin="384,3366" coordsize="0,325" path="m384,3690l384,3366e" filled="f" stroked="t" strokeweight=".474641pt" strokecolor="#ACACAC">
                <v:path arrowok="t"/>
              </v:shape>
            </v:group>
            <v:group style="position:absolute;left:389;top:3366;width:2;height:630" coordorigin="389,3366" coordsize="2,630">
              <v:shape style="position:absolute;left:389;top:3366;width:2;height:630" coordorigin="389,3366" coordsize="0,630" path="m389,3996l389,3366e" filled="f" stroked="t" strokeweight=".711962pt" strokecolor="#ACACAC">
                <v:path arrowok="t"/>
              </v:shape>
            </v:group>
            <v:group style="position:absolute;left:1130;top:3967;width:498;height:2" coordorigin="1130,3967" coordsize="498,2">
              <v:shape style="position:absolute;left:1130;top:3967;width:498;height:2" coordorigin="1130,3967" coordsize="498,0" path="m1130,3967l1628,3967e" filled="f" stroked="t" strokeweight=".474641pt" strokecolor="#676767">
                <v:path arrowok="t"/>
              </v:shape>
            </v:group>
            <v:group style="position:absolute;left:3346;top:3963;width:878;height:2" coordorigin="3346,3963" coordsize="878,2">
              <v:shape style="position:absolute;left:3346;top:3963;width:878;height:2" coordorigin="3346,3963" coordsize="878,0" path="m3346,3963l4224,3963e" filled="f" stroked="t" strokeweight="1.423923pt" strokecolor="#5B5B5B">
                <v:path arrowok="t"/>
              </v:shape>
            </v:group>
            <v:group style="position:absolute;left:4167;top:3963;width:2829;height:2" coordorigin="4167,3963" coordsize="2829,2">
              <v:shape style="position:absolute;left:4167;top:3963;width:2829;height:2" coordorigin="4167,3963" coordsize="2829,0" path="m4167,3963l6996,3963e" filled="f" stroked="t" strokeweight="1.423923pt" strokecolor="#343434">
                <v:path arrowok="t"/>
              </v:shape>
            </v:group>
            <v:group style="position:absolute;left:6991;top:3624;width:2;height:358" coordorigin="6991,3624" coordsize="2,358">
              <v:shape style="position:absolute;left:6991;top:3624;width:2;height:358" coordorigin="6991,3624" coordsize="0,358" path="m6991,3982l6991,3624e" filled="f" stroked="t" strokeweight=".474641pt" strokecolor="#282828">
                <v:path arrowok="t"/>
              </v:shape>
            </v:group>
            <v:group style="position:absolute;left:6949;top:3982;width:4661;height:2" coordorigin="6949,3982" coordsize="4661,2">
              <v:shape style="position:absolute;left:6949;top:3982;width:4661;height:2" coordorigin="6949,3982" coordsize="4661,0" path="m6949,3982l11610,3982e" filled="f" stroked="t" strokeweight=".711962pt" strokecolor="#808080">
                <v:path arrowok="t"/>
              </v:shape>
            </v:group>
            <v:group style="position:absolute;left:11605;top:3633;width:2;height:363" coordorigin="11605,3633" coordsize="2,363">
              <v:shape style="position:absolute;left:11605;top:3633;width:2;height:363" coordorigin="11605,3633" coordsize="0,363" path="m11605,3996l11605,3633e" filled="f" stroked="t" strokeweight=".474641pt" strokecolor="#3B3B3B">
                <v:path arrowok="t"/>
              </v:shape>
            </v:group>
            <v:group style="position:absolute;left:375;top:4251;width:11240;height:2" coordorigin="375,4251" coordsize="11240,2">
              <v:shape style="position:absolute;left:375;top:4251;width:11240;height:2" coordorigin="375,4251" coordsize="11240,0" path="m375,4251l11614,4251e" filled="f" stroked="t" strokeweight=".949282pt" strokecolor="#4B4B4B">
                <v:path arrowok="t"/>
              </v:shape>
            </v:group>
            <v:group style="position:absolute;left:2416;top:3963;width:2;height:750" coordorigin="2416,3963" coordsize="2,750">
              <v:shape style="position:absolute;left:2416;top:3963;width:2;height:750" coordorigin="2416,3963" coordsize="0,750" path="m2416,4712l2416,3963e" filled="f" stroked="t" strokeweight=".949282pt" strokecolor="#545454">
                <v:path arrowok="t"/>
              </v:shape>
            </v:group>
            <v:group style="position:absolute;left:8719;top:4254;width:2577;height:2" coordorigin="8719,4254" coordsize="2577,2">
              <v:shape style="position:absolute;left:8719;top:4254;width:2577;height:2" coordorigin="8719,4254" coordsize="2577,0" path="m8719,4254l11296,4254e" filled="f" stroked="t" strokeweight=".949282pt" strokecolor="#4B4B4B">
                <v:path arrowok="t"/>
              </v:shape>
            </v:group>
            <v:group style="position:absolute;left:11603;top:3924;width:2;height:358" coordorigin="11603,3924" coordsize="2,358">
              <v:shape style="position:absolute;left:11603;top:3924;width:2;height:358" coordorigin="11603,3924" coordsize="0,358" path="m11603,4282l11603,3924e" filled="f" stroked="t" strokeweight=".711962pt" strokecolor="#A0A0A0">
                <v:path arrowok="t"/>
              </v:shape>
            </v:group>
            <v:group style="position:absolute;left:2411;top:4471;width:7058;height:2" coordorigin="2411,4471" coordsize="7058,2">
              <v:shape style="position:absolute;left:2411;top:4471;width:7058;height:2" coordorigin="2411,4471" coordsize="7058,0" path="m2411,4471l9469,4471e" filled="f" stroked="t" strokeweight=".949282pt" strokecolor="#4B4B4B">
                <v:path arrowok="t"/>
              </v:shape>
            </v:group>
            <v:group style="position:absolute;left:9336;top:4471;width:983;height:2" coordorigin="9336,4471" coordsize="983,2">
              <v:shape style="position:absolute;left:9336;top:4471;width:983;height:2" coordorigin="9336,4471" coordsize="983,0" path="m9336,4471l10319,4471e" filled="f" stroked="t" strokeweight=".474641pt" strokecolor="#383838">
                <v:path arrowok="t"/>
              </v:shape>
            </v:group>
            <v:group style="position:absolute;left:10039;top:4473;width:1576;height:2" coordorigin="10039,4473" coordsize="1576,2">
              <v:shape style="position:absolute;left:10039;top:4473;width:1576;height:2" coordorigin="10039,4473" coordsize="1576,0" path="m10039,4473l11614,4473e" filled="f" stroked="t" strokeweight=".711962pt" strokecolor="#4B4B4B">
                <v:path arrowok="t"/>
              </v:shape>
            </v:group>
            <v:group style="position:absolute;left:11605;top:4063;width:2;height:769" coordorigin="11605,4063" coordsize="2,769">
              <v:shape style="position:absolute;left:11605;top:4063;width:2;height:769" coordorigin="11605,4063" coordsize="0,769" path="m11605,4831l11605,4063e" filled="f" stroked="t" strokeweight=".949282pt" strokecolor="#747474">
                <v:path arrowok="t"/>
              </v:shape>
            </v:group>
            <v:group style="position:absolute;left:4958;top:4426;width:2;height:353" coordorigin="4958,4426" coordsize="2,353">
              <v:shape style="position:absolute;left:4958;top:4426;width:2;height:353" coordorigin="4958,4426" coordsize="0,353" path="m4958,4779l4958,4426e" filled="f" stroked="t" strokeweight="1.186603pt" strokecolor="#545454">
                <v:path arrowok="t"/>
              </v:shape>
            </v:group>
            <v:group style="position:absolute;left:11607;top:4244;width:2;height:5118" coordorigin="11607,4244" coordsize="2,5118">
              <v:shape style="position:absolute;left:11607;top:4244;width:2;height:5118" coordorigin="11607,4244" coordsize="0,5118" path="m11607,9362l11607,4244e" filled="f" stroked="t" strokeweight=".711962pt" strokecolor="#575757">
                <v:path arrowok="t"/>
              </v:shape>
            </v:group>
            <v:group style="position:absolute;left:382;top:3366;width:2;height:1561" coordorigin="382,3366" coordsize="2,1561">
              <v:shape style="position:absolute;left:382;top:3366;width:2;height:1561" coordorigin="382,3366" coordsize="0,1561" path="m382,4927l382,3366e" filled="f" stroked="t" strokeweight=".711962pt" strokecolor="#747474">
                <v:path arrowok="t"/>
              </v:shape>
            </v:group>
            <v:group style="position:absolute;left:2416;top:4655;width:2;height:554" coordorigin="2416,4655" coordsize="2,554">
              <v:shape style="position:absolute;left:2416;top:4655;width:2;height:554" coordorigin="2416,4655" coordsize="0,554" path="m2416,5209l2416,4655e" filled="f" stroked="t" strokeweight=".474641pt" strokecolor="#282828">
                <v:path arrowok="t"/>
              </v:shape>
            </v:group>
            <v:group style="position:absolute;left:4946;top:4898;width:1310;height:2" coordorigin="4946,4898" coordsize="1310,2">
              <v:shape style="position:absolute;left:4946;top:4898;width:1310;height:2" coordorigin="4946,4898" coordsize="1310,0" path="m4946,4898l6256,4898e" filled="f" stroked="t" strokeweight=".237321pt" strokecolor="#1C1C1C">
                <v:path arrowok="t"/>
              </v:shape>
            </v:group>
            <v:group style="position:absolute;left:4948;top:4459;width:2;height:2072" coordorigin="4948,4459" coordsize="2,2072">
              <v:shape style="position:absolute;left:4948;top:4459;width:2;height:2072" coordorigin="4948,4459" coordsize="0,2072" path="m4948,6531l4948,4459e" filled="f" stroked="t" strokeweight=".711962pt" strokecolor="#4B4B4B">
                <v:path arrowok="t"/>
              </v:shape>
            </v:group>
            <v:group style="position:absolute;left:6256;top:4898;width:1329;height:2" coordorigin="6256,4898" coordsize="1329,2">
              <v:shape style="position:absolute;left:6256;top:4898;width:1329;height:2" coordorigin="6256,4898" coordsize="1329,0" path="m6256,4898l7585,4898e" filled="f" stroked="t" strokeweight=".237321pt" strokecolor="#000000">
                <v:path arrowok="t"/>
              </v:shape>
            </v:group>
            <v:group style="position:absolute;left:7585;top:4898;width:740;height:2" coordorigin="7585,4898" coordsize="740,2">
              <v:shape style="position:absolute;left:7585;top:4898;width:740;height:2" coordorigin="7585,4898" coordsize="740,0" path="m7585,4898l8325,4898e" filled="f" stroked="t" strokeweight=".237321pt" strokecolor="#343434">
                <v:path arrowok="t"/>
              </v:shape>
            </v:group>
            <v:group style="position:absolute;left:7843;top:4464;width:2;height:468" coordorigin="7843,4464" coordsize="2,468">
              <v:shape style="position:absolute;left:7843;top:4464;width:2;height:468" coordorigin="7843,4464" coordsize="0,468" path="m7843,4932l7843,4464e" filled="f" stroked="t" strokeweight=".949282pt" strokecolor="#606060">
                <v:path arrowok="t"/>
              </v:shape>
            </v:group>
            <v:group style="position:absolute;left:8325;top:4898;width:1965;height:2" coordorigin="8325,4898" coordsize="1965,2">
              <v:shape style="position:absolute;left:8325;top:4898;width:1965;height:2" coordorigin="8325,4898" coordsize="1965,0" path="m8325,4898l10290,4898e" filled="f" stroked="t" strokeweight=".237321pt" strokecolor="#000000">
                <v:path arrowok="t"/>
              </v:shape>
            </v:group>
            <v:group style="position:absolute;left:10290;top:4898;width:1310;height:2" coordorigin="10290,4898" coordsize="1310,2">
              <v:shape style="position:absolute;left:10290;top:4898;width:1310;height:2" coordorigin="10290,4898" coordsize="1310,0" path="m10290,4898l11600,4898e" filled="f" stroked="t" strokeweight=".237321pt" strokecolor="#3F3F3F">
                <v:path arrowok="t"/>
              </v:shape>
            </v:group>
            <v:group style="position:absolute;left:384;top:4870;width:2;height:339" coordorigin="384,4870" coordsize="2,339">
              <v:shape style="position:absolute;left:384;top:4870;width:2;height:339" coordorigin="384,4870" coordsize="0,339" path="m384,5209l384,4870e" filled="f" stroked="t" strokeweight=".474641pt" strokecolor="#1F1F1F">
                <v:path arrowok="t"/>
              </v:shape>
            </v:group>
            <v:group style="position:absolute;left:4951;top:4459;width:2;height:2072" coordorigin="4951,4459" coordsize="2,2072">
              <v:shape style="position:absolute;left:4951;top:4459;width:2;height:2072" coordorigin="4951,4459" coordsize="0,2072" path="m4951,6531l4951,4459e" filled="f" stroked="t" strokeweight=".711962pt" strokecolor="#444444">
                <v:path arrowok="t"/>
              </v:shape>
            </v:group>
            <v:group style="position:absolute;left:4946;top:5192;width:6664;height:2" coordorigin="4946,5192" coordsize="6664,2">
              <v:shape style="position:absolute;left:4946;top:5192;width:6664;height:2" coordorigin="4946,5192" coordsize="6664,0" path="m4946,5192l11610,5192e" filled="f" stroked="t" strokeweight=".949282pt" strokecolor="#4F4F4F">
                <v:path arrowok="t"/>
              </v:shape>
            </v:group>
            <v:group style="position:absolute;left:11605;top:4870;width:2;height:349" coordorigin="11605,4870" coordsize="2,349">
              <v:shape style="position:absolute;left:11605;top:4870;width:2;height:349" coordorigin="11605,4870" coordsize="0,349" path="m11605,5218l11605,4870e" filled="f" stroked="t" strokeweight=".474641pt" strokecolor="#343434">
                <v:path arrowok="t"/>
              </v:shape>
            </v:group>
            <v:group style="position:absolute;left:2416;top:5151;width:2;height:759" coordorigin="2416,5151" coordsize="2,759">
              <v:shape style="position:absolute;left:2416;top:5151;width:2;height:759" coordorigin="2416,5151" coordsize="0,759" path="m2416,5910l2416,5151e" filled="f" stroked="t" strokeweight=".949282pt" strokecolor="#4F4F4F">
                <v:path arrowok="t"/>
              </v:shape>
            </v:group>
            <v:group style="position:absolute;left:4941;top:5435;width:6673;height:2" coordorigin="4941,5435" coordsize="6673,2">
              <v:shape style="position:absolute;left:4941;top:5435;width:6673;height:2" coordorigin="4941,5435" coordsize="6673,0" path="m4941,5435l11614,5435e" filled="f" stroked="t" strokeweight=".711962pt" strokecolor="#808080">
                <v:path arrowok="t"/>
              </v:shape>
            </v:group>
            <v:group style="position:absolute;left:2406;top:5650;width:1656;height:2" coordorigin="2406,5650" coordsize="1656,2">
              <v:shape style="position:absolute;left:2406;top:5650;width:1656;height:2" coordorigin="2406,5650" coordsize="1656,0" path="m2406,5650l4063,5650e" filled="f" stroked="t" strokeweight=".949282pt" strokecolor="#4B4B4B">
                <v:path arrowok="t"/>
              </v:shape>
            </v:group>
            <v:group style="position:absolute;left:3868;top:5650;width:769;height:2" coordorigin="3868,5650" coordsize="769,2">
              <v:shape style="position:absolute;left:3868;top:5650;width:769;height:2" coordorigin="3868,5650" coordsize="769,0" path="m3868,5650l4637,5650e" filled="f" stroked="t" strokeweight=".474641pt" strokecolor="#343434">
                <v:path arrowok="t"/>
              </v:shape>
            </v:group>
            <v:group style="position:absolute;left:4490;top:5655;width:7124;height:2" coordorigin="4490,5655" coordsize="7124,2">
              <v:shape style="position:absolute;left:4490;top:5655;width:7124;height:2" coordorigin="4490,5655" coordsize="7124,0" path="m4490,5655l11614,5655e" filled="f" stroked="t" strokeweight=".949282pt" strokecolor="#4B4B4B">
                <v:path arrowok="t"/>
              </v:shape>
            </v:group>
            <v:group style="position:absolute;left:370;top:5879;width:3631;height:2" coordorigin="370,5879" coordsize="3631,2">
              <v:shape style="position:absolute;left:370;top:5879;width:3631;height:2" coordorigin="370,5879" coordsize="3631,0" path="m370,5879l4001,5879e" filled="f" stroked="t" strokeweight=".949282pt" strokecolor="#4F4F4F">
                <v:path arrowok="t"/>
              </v:shape>
            </v:group>
            <v:group style="position:absolute;left:3868;top:5879;width:769;height:2" coordorigin="3868,5879" coordsize="769,2">
              <v:shape style="position:absolute;left:3868;top:5879;width:769;height:2" coordorigin="3868,5879" coordsize="769,0" path="m3868,5879l4637,5879e" filled="f" stroked="t" strokeweight=".474641pt" strokecolor="#2B2B2B">
                <v:path arrowok="t"/>
              </v:shape>
            </v:group>
            <v:group style="position:absolute;left:4519;top:5884;width:7096;height:2" coordorigin="4519,5884" coordsize="7096,2">
              <v:shape style="position:absolute;left:4519;top:5884;width:7096;height:2" coordorigin="4519,5884" coordsize="7096,0" path="m4519,5884l11614,5884e" filled="f" stroked="t" strokeweight=".949282pt" strokecolor="#4B4B4B">
                <v:path arrowok="t"/>
              </v:shape>
            </v:group>
            <v:group style="position:absolute;left:2416;top:5839;width:2;height:516" coordorigin="2416,5839" coordsize="2,516">
              <v:shape style="position:absolute;left:2416;top:5839;width:2;height:516" coordorigin="2416,5839" coordsize="0,516" path="m2416,6354l2416,5839e" filled="f" stroked="t" strokeweight=".474641pt" strokecolor="#282828">
                <v:path arrowok="t"/>
              </v:shape>
            </v:group>
            <v:group style="position:absolute;left:7846;top:5877;width:2;height:267" coordorigin="7846,5877" coordsize="2,267">
              <v:shape style="position:absolute;left:7846;top:5877;width:2;height:267" coordorigin="7846,5877" coordsize="0,267" path="m7846,6144l7846,5877e" filled="f" stroked="t" strokeweight=".474641pt" strokecolor="#484848">
                <v:path arrowok="t"/>
              </v:shape>
            </v:group>
            <v:group style="position:absolute;left:2411;top:6307;width:6488;height:2" coordorigin="2411,6307" coordsize="6488,2">
              <v:shape style="position:absolute;left:2411;top:6307;width:6488;height:2" coordorigin="2411,6307" coordsize="6488,0" path="m2411,6307l8900,6307e" filled="f" stroked="t" strokeweight=".949282pt" strokecolor="#4F4F4F">
                <v:path arrowok="t"/>
              </v:shape>
            </v:group>
            <v:group style="position:absolute;left:7851;top:6087;width:2;height:449" coordorigin="7851,6087" coordsize="2,449">
              <v:shape style="position:absolute;left:7851;top:6087;width:2;height:449" coordorigin="7851,6087" coordsize="0,449" path="m7851,6536l7851,6087e" filled="f" stroked="t" strokeweight=".949282pt" strokecolor="#606060">
                <v:path arrowok="t"/>
              </v:shape>
            </v:group>
            <v:group style="position:absolute;left:8776;top:6311;width:389;height:2" coordorigin="8776,6311" coordsize="389,2">
              <v:shape style="position:absolute;left:8776;top:6311;width:389;height:2" coordorigin="8776,6311" coordsize="389,0" path="m8776,6311l9165,6311e" filled="f" stroked="t" strokeweight=".474641pt" strokecolor="#343434">
                <v:path arrowok="t"/>
              </v:shape>
            </v:group>
            <v:group style="position:absolute;left:9108;top:6309;width:2506;height:2" coordorigin="9108,6309" coordsize="2506,2">
              <v:shape style="position:absolute;left:9108;top:6309;width:2506;height:2" coordorigin="9108,6309" coordsize="2506,0" path="m9108,6309l11614,6309e" filled="f" stroked="t" strokeweight=".711962pt" strokecolor="#4B4B4B">
                <v:path arrowok="t"/>
              </v:shape>
            </v:group>
            <v:group style="position:absolute;left:11605;top:6087;width:2;height:277" coordorigin="11605,6087" coordsize="2,277">
              <v:shape style="position:absolute;left:11605;top:6087;width:2;height:277" coordorigin="11605,6087" coordsize="0,277" path="m11605,6364l11605,6087e" filled="f" stroked="t" strokeweight=".474641pt" strokecolor="#383838">
                <v:path arrowok="t"/>
              </v:shape>
            </v:group>
            <v:group style="position:absolute;left:2406;top:6524;width:4632;height:2" coordorigin="2406,6524" coordsize="4632,2">
              <v:shape style="position:absolute;left:2406;top:6524;width:4632;height:2" coordorigin="2406,6524" coordsize="4632,0" path="m2406,6524l7039,6524e" filled="f" stroked="t" strokeweight=".949282pt" strokecolor="#4B4B4B">
                <v:path arrowok="t"/>
              </v:shape>
            </v:group>
            <v:group style="position:absolute;left:6953;top:6526;width:470;height:2" coordorigin="6953,6526" coordsize="470,2">
              <v:shape style="position:absolute;left:6953;top:6526;width:470;height:2" coordorigin="6953,6526" coordsize="470,0" path="m6953,6526l7423,6526e" filled="f" stroked="t" strokeweight=".474641pt" strokecolor="#2F2F2F">
                <v:path arrowok="t"/>
              </v:shape>
            </v:group>
            <v:group style="position:absolute;left:7366;top:6524;width:987;height:2" coordorigin="7366,6524" coordsize="987,2">
              <v:shape style="position:absolute;left:7366;top:6524;width:987;height:2" coordorigin="7366,6524" coordsize="987,0" path="m7366,6524l8354,6524e" filled="f" stroked="t" strokeweight=".949282pt" strokecolor="#4F4F4F">
                <v:path arrowok="t"/>
              </v:shape>
            </v:group>
            <v:group style="position:absolute;left:8297;top:6526;width:536;height:2" coordorigin="8297,6526" coordsize="536,2">
              <v:shape style="position:absolute;left:8297;top:6526;width:536;height:2" coordorigin="8297,6526" coordsize="536,0" path="m8297,6526l8833,6526e" filled="f" stroked="t" strokeweight=".474641pt" strokecolor="#232323">
                <v:path arrowok="t"/>
              </v:shape>
            </v:group>
            <v:group style="position:absolute;left:8743;top:6529;width:2872;height:2" coordorigin="8743,6529" coordsize="2872,2">
              <v:shape style="position:absolute;left:8743;top:6529;width:2872;height:2" coordorigin="8743,6529" coordsize="2872,0" path="m8743,6529l11614,6529e" filled="f" stroked="t" strokeweight=".711962pt" strokecolor="#4B4B4B">
                <v:path arrowok="t"/>
              </v:shape>
            </v:group>
            <v:group style="position:absolute;left:382;top:6087;width:2;height:267" coordorigin="382,6087" coordsize="2,267">
              <v:shape style="position:absolute;left:382;top:6087;width:2;height:267" coordorigin="382,6087" coordsize="0,267" path="m382,6354l382,6087e" filled="f" stroked="t" strokeweight=".474641pt" strokecolor="#343434">
                <v:path arrowok="t"/>
              </v:shape>
            </v:group>
            <v:group style="position:absolute;left:382;top:6297;width:2;height:248" coordorigin="382,6297" coordsize="2,248">
              <v:shape style="position:absolute;left:382;top:6297;width:2;height:248" coordorigin="382,6297" coordsize="0,248" path="m382,6545l382,6297e" filled="f" stroked="t" strokeweight=".711962pt" strokecolor="#4B4B4B">
                <v:path arrowok="t"/>
              </v:shape>
            </v:group>
            <v:group style="position:absolute;left:375;top:6734;width:736;height:2" coordorigin="375,6734" coordsize="736,2">
              <v:shape style="position:absolute;left:375;top:6734;width:736;height:2" coordorigin="375,6734" coordsize="736,0" path="m375,6734l1111,6734e" filled="f" stroked="t" strokeweight=".474641pt" strokecolor="#3B3B3B">
                <v:path arrowok="t"/>
              </v:shape>
            </v:group>
            <v:group style="position:absolute;left:380;top:6488;width:2;height:277" coordorigin="380,6488" coordsize="2,277">
              <v:shape style="position:absolute;left:380;top:6488;width:2;height:277" coordorigin="380,6488" coordsize="0,277" path="m380,6765l380,6488e" filled="f" stroked="t" strokeweight=".474641pt" strokecolor="#282828">
                <v:path arrowok="t"/>
              </v:shape>
            </v:group>
            <v:group style="position:absolute;left:764;top:6736;width:5672;height:2" coordorigin="764,6736" coordsize="5672,2">
              <v:shape style="position:absolute;left:764;top:6736;width:5672;height:2" coordorigin="764,6736" coordsize="5672,0" path="m764,6736l6436,6736e" filled="f" stroked="t" strokeweight=".949282pt" strokecolor="#4B4B4B">
                <v:path arrowok="t"/>
              </v:shape>
            </v:group>
            <v:group style="position:absolute;left:6227;top:6739;width:783;height:2" coordorigin="6227,6739" coordsize="783,2">
              <v:shape style="position:absolute;left:6227;top:6739;width:783;height:2" coordorigin="6227,6739" coordsize="783,0" path="m6227,6739l7010,6739e" filled="f" stroked="t" strokeweight=".474641pt" strokecolor="#2B2B2B">
                <v:path arrowok="t"/>
              </v:shape>
            </v:group>
            <v:group style="position:absolute;left:6953;top:6741;width:721;height:2" coordorigin="6953,6741" coordsize="721,2">
              <v:shape style="position:absolute;left:6953;top:6741;width:721;height:2" coordorigin="6953,6741" coordsize="721,0" path="m6953,6741l7675,6741e" filled="f" stroked="t" strokeweight=".949282pt" strokecolor="#545454">
                <v:path arrowok="t"/>
              </v:shape>
            </v:group>
            <v:group style="position:absolute;left:7556;top:6743;width:318;height:2" coordorigin="7556,6743" coordsize="318,2">
              <v:shape style="position:absolute;left:7556;top:6743;width:318;height:2" coordorigin="7556,6743" coordsize="318,0" path="m7556,6743l7874,6743e" filled="f" stroked="t" strokeweight=".474641pt" strokecolor="#3F3F3F">
                <v:path arrowok="t"/>
              </v:shape>
            </v:group>
            <v:group style="position:absolute;left:7817;top:6741;width:536;height:2" coordorigin="7817,6741" coordsize="536,2">
              <v:shape style="position:absolute;left:7817;top:6741;width:536;height:2" coordorigin="7817,6741" coordsize="536,0" path="m7817,6741l8354,6741e" filled="f" stroked="t" strokeweight=".474641pt" strokecolor="#282828">
                <v:path arrowok="t"/>
              </v:shape>
            </v:group>
            <v:group style="position:absolute;left:8202;top:6743;width:3413;height:2" coordorigin="8202,6743" coordsize="3413,2">
              <v:shape style="position:absolute;left:8202;top:6743;width:3413;height:2" coordorigin="8202,6743" coordsize="3413,0" path="m8202,6743l11614,6743e" filled="f" stroked="t" strokeweight=".949282pt" strokecolor="#4F4F4F">
                <v:path arrowok="t"/>
              </v:shape>
            </v:group>
            <v:group style="position:absolute;left:375;top:6980;width:11240;height:2" coordorigin="375,6980" coordsize="11240,2">
              <v:shape style="position:absolute;left:375;top:6980;width:11240;height:2" coordorigin="375,6980" coordsize="11240,0" path="m375,6980l11614,6980e" filled="f" stroked="t" strokeweight=".949282pt" strokecolor="#4B4B4B">
                <v:path arrowok="t"/>
              </v:shape>
            </v:group>
            <v:group style="position:absolute;left:2414;top:6297;width:2;height:945" coordorigin="2414,6297" coordsize="2,945">
              <v:shape style="position:absolute;left:2414;top:6297;width:2;height:945" coordorigin="2414,6297" coordsize="0,945" path="m2414,7242l2414,6297e" filled="f" stroked="t" strokeweight=".949282pt" strokecolor="#545454">
                <v:path arrowok="t"/>
              </v:shape>
            </v:group>
            <v:group style="position:absolute;left:4953;top:6980;width:2;height:229" coordorigin="4953,6980" coordsize="2,229">
              <v:shape style="position:absolute;left:4953;top:6980;width:2;height:229" coordorigin="4953,6980" coordsize="0,229" path="m4953,7209l4953,6980e" filled="f" stroked="t" strokeweight=".949282pt" strokecolor="#484848">
                <v:path arrowok="t"/>
              </v:shape>
            </v:group>
            <v:group style="position:absolute;left:4946;top:7204;width:2739;height:2" coordorigin="4946,7204" coordsize="2739,2">
              <v:shape style="position:absolute;left:4946;top:7204;width:2739;height:2" coordorigin="4946,7204" coordsize="2739,0" path="m4946,7204l7684,7204e" filled="f" stroked="t" strokeweight=".711962pt" strokecolor="#4B4B4B">
                <v:path arrowok="t"/>
              </v:shape>
            </v:group>
            <v:group style="position:absolute;left:7556;top:7207;width:318;height:2" coordorigin="7556,7207" coordsize="318,2">
              <v:shape style="position:absolute;left:7556;top:7207;width:318;height:2" coordorigin="7556,7207" coordsize="318,0" path="m7556,7207l7874,7207e" filled="f" stroked="t" strokeweight=".474641pt" strokecolor="#2F2F2F">
                <v:path arrowok="t"/>
              </v:shape>
            </v:group>
            <v:group style="position:absolute;left:7817;top:7207;width:1044;height:2" coordorigin="7817,7207" coordsize="1044,2">
              <v:shape style="position:absolute;left:7817;top:7207;width:1044;height:2" coordorigin="7817,7207" coordsize="1044,0" path="m7817,7207l8862,7207e" filled="f" stroked="t" strokeweight=".949282pt" strokecolor="#4F4F4F">
                <v:path arrowok="t"/>
              </v:shape>
            </v:group>
            <v:group style="position:absolute;left:8776;top:7209;width:617;height:2" coordorigin="8776,7209" coordsize="617,2">
              <v:shape style="position:absolute;left:8776;top:7209;width:617;height:2" coordorigin="8776,7209" coordsize="617,0" path="m8776,7209l9393,7209e" filled="f" stroked="t" strokeweight=".474641pt" strokecolor="#232323">
                <v:path arrowok="t"/>
              </v:shape>
            </v:group>
            <v:group style="position:absolute;left:9336;top:7211;width:2278;height:2" coordorigin="9336,7211" coordsize="2278,2">
              <v:shape style="position:absolute;left:9336;top:7211;width:2278;height:2" coordorigin="9336,7211" coordsize="2278,0" path="m9336,7211l11614,7211e" filled="f" stroked="t" strokeweight=".949282pt" strokecolor="#4F4F4F">
                <v:path arrowok="t"/>
              </v:shape>
            </v:group>
            <v:group style="position:absolute;left:2416;top:7185;width:2;height:482" coordorigin="2416,7185" coordsize="2,482">
              <v:shape style="position:absolute;left:2416;top:7185;width:2;height:482" coordorigin="2416,7185" coordsize="0,482" path="m2416,7667l2416,7185e" filled="f" stroked="t" strokeweight=".474641pt" strokecolor="#343434">
                <v:path arrowok="t"/>
              </v:shape>
            </v:group>
            <v:group style="position:absolute;left:4967;top:7185;width:2;height:258" coordorigin="4967,7185" coordsize="2,258">
              <v:shape style="position:absolute;left:4967;top:7185;width:2;height:258" coordorigin="4967,7185" coordsize="0,258" path="m4967,7443l4967,7185e" filled="f" stroked="t" strokeweight="1.186603pt" strokecolor="#444444">
                <v:path arrowok="t"/>
              </v:shape>
            </v:group>
            <v:group style="position:absolute;left:4946;top:7424;width:6664;height:2" coordorigin="4946,7424" coordsize="6664,2">
              <v:shape style="position:absolute;left:4946;top:7424;width:6664;height:2" coordorigin="4946,7424" coordsize="6664,0" path="m4946,7424l11610,7424e" filled="f" stroked="t" strokeweight=".949282pt" strokecolor="#484848">
                <v:path arrowok="t"/>
              </v:shape>
            </v:group>
            <v:group style="position:absolute;left:375;top:7636;width:3612;height:2" coordorigin="375,7636" coordsize="3612,2">
              <v:shape style="position:absolute;left:375;top:7636;width:3612;height:2" coordorigin="375,7636" coordsize="3612,0" path="m375,7636l3987,7636e" filled="f" stroked="t" strokeweight=".949282pt" strokecolor="#4F4F4F">
                <v:path arrowok="t"/>
              </v:shape>
            </v:group>
            <v:group style="position:absolute;left:3868;top:7639;width:769;height:2" coordorigin="3868,7639" coordsize="769,2">
              <v:shape style="position:absolute;left:3868;top:7639;width:769;height:2" coordorigin="3868,7639" coordsize="769,0" path="m3868,7639l4637,7639e" filled="f" stroked="t" strokeweight=".474641pt" strokecolor="#2B2B2B">
                <v:path arrowok="t"/>
              </v:shape>
            </v:group>
            <v:group style="position:absolute;left:4490;top:7639;width:902;height:2" coordorigin="4490,7639" coordsize="902,2">
              <v:shape style="position:absolute;left:4490;top:7639;width:902;height:2" coordorigin="4490,7639" coordsize="902,0" path="m4490,7639l5392,7639e" filled="f" stroked="t" strokeweight=".949282pt" strokecolor="#4F4F4F">
                <v:path arrowok="t"/>
              </v:shape>
            </v:group>
            <v:group style="position:absolute;left:4955;top:7409;width:2;height:239" coordorigin="4955,7409" coordsize="2,239">
              <v:shape style="position:absolute;left:4955;top:7409;width:2;height:239" coordorigin="4955,7409" coordsize="0,239" path="m4955,7648l4955,7409e" filled="f" stroked="t" strokeweight=".949282pt" strokecolor="#4F4F4F">
                <v:path arrowok="t"/>
              </v:shape>
            </v:group>
            <v:group style="position:absolute;left:4917;top:7639;width:764;height:2" coordorigin="4917,7639" coordsize="764,2">
              <v:shape style="position:absolute;left:4917;top:7639;width:764;height:2" coordorigin="4917,7639" coordsize="764,0" path="m4917,7639l5681,7639e" filled="f" stroked="t" strokeweight=".474641pt" strokecolor="#444444">
                <v:path arrowok="t"/>
              </v:shape>
            </v:group>
            <v:group style="position:absolute;left:5624;top:7641;width:5990;height:2" coordorigin="5624,7641" coordsize="5990,2">
              <v:shape style="position:absolute;left:5624;top:7641;width:5990;height:2" coordorigin="5624,7641" coordsize="5990,0" path="m5624,7641l11614,7641e" filled="f" stroked="t" strokeweight=".949282pt" strokecolor="#4F4F4F">
                <v:path arrowok="t"/>
              </v:shape>
            </v:group>
            <v:group style="position:absolute;left:380;top:7596;width:2;height:707" coordorigin="380,7596" coordsize="2,707">
              <v:shape style="position:absolute;left:380;top:7596;width:2;height:707" coordorigin="380,7596" coordsize="0,707" path="m380,8302l380,7596e" filled="f" stroked="t" strokeweight=".474641pt" strokecolor="#383838">
                <v:path arrowok="t"/>
              </v:shape>
            </v:group>
            <v:group style="position:absolute;left:2416;top:7596;width:2;height:1012" coordorigin="2416,7596" coordsize="2,1012">
              <v:shape style="position:absolute;left:2416;top:7596;width:2;height:1012" coordorigin="2416,7596" coordsize="0,1012" path="m2416,8608l2416,7596e" filled="f" stroked="t" strokeweight=".949282pt" strokecolor="#4B4B4B">
                <v:path arrowok="t"/>
              </v:shape>
            </v:group>
            <v:group style="position:absolute;left:375;top:8887;width:4314;height:2" coordorigin="375,8887" coordsize="4314,2">
              <v:shape style="position:absolute;left:375;top:8887;width:4314;height:2" coordorigin="375,8887" coordsize="4314,0" path="m375,8887l4689,8887e" filled="f" stroked="t" strokeweight=".949282pt" strokecolor="#4B4B4B">
                <v:path arrowok="t"/>
              </v:shape>
            </v:group>
            <v:group style="position:absolute;left:2416;top:8550;width:2;height:372" coordorigin="2416,8550" coordsize="2,372">
              <v:shape style="position:absolute;left:2416;top:8550;width:2;height:372" coordorigin="2416,8550" coordsize="0,372" path="m2416,8923l2416,8550e" filled="f" stroked="t" strokeweight=".474641pt" strokecolor="#2F2F2F">
                <v:path arrowok="t"/>
              </v:shape>
            </v:group>
            <v:group style="position:absolute;left:4580;top:8892;width:399;height:2" coordorigin="4580,8892" coordsize="399,2">
              <v:shape style="position:absolute;left:4580;top:8892;width:399;height:2" coordorigin="4580,8892" coordsize="399,0" path="m4580,8892l4979,8892e" filled="f" stroked="t" strokeweight=".711962pt" strokecolor="#343434">
                <v:path arrowok="t"/>
              </v:shape>
            </v:group>
            <v:group style="position:absolute;left:4922;top:8892;width:2141;height:2" coordorigin="4922,8892" coordsize="2141,2">
              <v:shape style="position:absolute;left:4922;top:8892;width:2141;height:2" coordorigin="4922,8892" coordsize="2141,0" path="m4922,8892l7063,8892e" filled="f" stroked="t" strokeweight=".949282pt" strokecolor="#4F4F4F">
                <v:path arrowok="t"/>
              </v:shape>
            </v:group>
            <v:group style="position:absolute;left:6953;top:8892;width:470;height:2" coordorigin="6953,8892" coordsize="470,2">
              <v:shape style="position:absolute;left:6953;top:8892;width:470;height:2" coordorigin="6953,8892" coordsize="470,0" path="m6953,8892l7423,8892e" filled="f" stroked="t" strokeweight=".474641pt" strokecolor="#3B3B3B">
                <v:path arrowok="t"/>
              </v:shape>
            </v:group>
            <v:group style="position:absolute;left:7362;top:8892;width:992;height:2" coordorigin="7362,8892" coordsize="992,2">
              <v:shape style="position:absolute;left:7362;top:8892;width:992;height:2" coordorigin="7362,8892" coordsize="992,0" path="m7362,8892l8354,8892e" filled="f" stroked="t" strokeweight=".949282pt" strokecolor="#4F4F4F">
                <v:path arrowok="t"/>
              </v:shape>
            </v:group>
            <v:group style="position:absolute;left:8297;top:8894;width:536;height:2" coordorigin="8297,8894" coordsize="536,2">
              <v:shape style="position:absolute;left:8297;top:8894;width:536;height:2" coordorigin="8297,8894" coordsize="536,0" path="m8297,8894l8833,8894e" filled="f" stroked="t" strokeweight=".474641pt" strokecolor="#1F1F1F">
                <v:path arrowok="t"/>
              </v:shape>
            </v:group>
            <v:group style="position:absolute;left:8743;top:8897;width:2876;height:2" coordorigin="8743,8897" coordsize="2876,2">
              <v:shape style="position:absolute;left:8743;top:8897;width:2876;height:2" coordorigin="8743,8897" coordsize="2876,0" path="m8743,8897l11619,8897e" filled="f" stroked="t" strokeweight=".711962pt" strokecolor="#484848">
                <v:path arrowok="t"/>
              </v:shape>
            </v:group>
            <v:group style="position:absolute;left:380;top:8851;width:2;height:511" coordorigin="380,8851" coordsize="2,511">
              <v:shape style="position:absolute;left:380;top:8851;width:2;height:511" coordorigin="380,8851" coordsize="0,511" path="m380,9362l380,8851e" filled="f" stroked="t" strokeweight=".474641pt" strokecolor="#232323">
                <v:path arrowok="t"/>
              </v:shape>
            </v:group>
            <v:group style="position:absolute;left:370;top:9610;width:8795;height:2" coordorigin="370,9610" coordsize="8795,2">
              <v:shape style="position:absolute;left:370;top:9610;width:8795;height:2" coordorigin="370,9610" coordsize="8795,0" path="m370,9610l9165,9610e" filled="f" stroked="t" strokeweight=".949282pt" strokecolor="#4B4B4B">
                <v:path arrowok="t"/>
              </v:shape>
            </v:group>
            <v:group style="position:absolute;left:9108;top:9615;width:285;height:2" coordorigin="9108,9615" coordsize="285,2">
              <v:shape style="position:absolute;left:9108;top:9615;width:285;height:2" coordorigin="9108,9615" coordsize="285,0" path="m9108,9615l9393,9615e" filled="f" stroked="t" strokeweight=".474641pt" strokecolor="#282828">
                <v:path arrowok="t"/>
              </v:shape>
            </v:group>
            <v:group style="position:absolute;left:9336;top:9617;width:2278;height:2" coordorigin="9336,9617" coordsize="2278,2">
              <v:shape style="position:absolute;left:9336;top:9617;width:2278;height:2" coordorigin="9336,9617" coordsize="2278,0" path="m9336,9617l11614,9617e" filled="f" stroked="t" strokeweight=".949282pt" strokecolor="#545454">
                <v:path arrowok="t"/>
              </v:shape>
            </v:group>
            <v:group style="position:absolute;left:11610;top:9305;width:2;height:334" coordorigin="11610,9305" coordsize="2,334">
              <v:shape style="position:absolute;left:11610;top:9305;width:2;height:334" coordorigin="11610,9305" coordsize="0,334" path="m11610,9639l11610,9305e" filled="f" stroked="t" strokeweight=".474641pt" strokecolor="#484848">
                <v:path arrowok="t"/>
              </v:shape>
            </v:group>
            <v:group style="position:absolute;left:370;top:9923;width:3042;height:2" coordorigin="370,9923" coordsize="3042,2">
              <v:shape style="position:absolute;left:370;top:9923;width:3042;height:2" coordorigin="370,9923" coordsize="3042,0" path="m370,9923l3413,9923e" filled="f" stroked="t" strokeweight=".949282pt" strokecolor="#4F4F4F">
                <v:path arrowok="t"/>
              </v:shape>
            </v:group>
            <v:group style="position:absolute;left:2414;top:8851;width:2;height:2072" coordorigin="2414,8851" coordsize="2,2072">
              <v:shape style="position:absolute;left:2414;top:8851;width:2;height:2072" coordorigin="2414,8851" coordsize="0,2072" path="m2414,10923l2414,8851e" filled="f" stroked="t" strokeweight=".949282pt" strokecolor="#4F4F4F">
                <v:path arrowok="t"/>
              </v:shape>
            </v:group>
            <v:group style="position:absolute;left:3356;top:9925;width:570;height:2" coordorigin="3356,9925" coordsize="570,2">
              <v:shape style="position:absolute;left:3356;top:9925;width:570;height:2" coordorigin="3356,9925" coordsize="570,0" path="m3356,9925l3925,9925e" filled="f" stroked="t" strokeweight=".474641pt" strokecolor="#232323">
                <v:path arrowok="t"/>
              </v:shape>
            </v:group>
            <v:group style="position:absolute;left:3849;top:9925;width:840;height:2" coordorigin="3849,9925" coordsize="840,2">
              <v:shape style="position:absolute;left:3849;top:9925;width:840;height:2" coordorigin="3849,9925" coordsize="840,0" path="m3849,9925l4689,9925e" filled="f" stroked="t" strokeweight=".949282pt" strokecolor="#575757">
                <v:path arrowok="t"/>
              </v:shape>
            </v:group>
            <v:group style="position:absolute;left:4580;top:9925;width:584;height:2" coordorigin="4580,9925" coordsize="584,2">
              <v:shape style="position:absolute;left:4580;top:9925;width:584;height:2" coordorigin="4580,9925" coordsize="584,0" path="m4580,9925l5164,9925e" filled="f" stroked="t" strokeweight=".474641pt" strokecolor="#2B2B2B">
                <v:path arrowok="t"/>
              </v:shape>
            </v:group>
            <v:group style="position:absolute;left:5107;top:9928;width:6512;height:2" coordorigin="5107,9928" coordsize="6512,2">
              <v:shape style="position:absolute;left:5107;top:9928;width:6512;height:2" coordorigin="5107,9928" coordsize="6512,0" path="m5107,9928l11619,9928e" filled="f" stroked="t" strokeweight=".949282pt" strokecolor="#4F4F4F">
                <v:path arrowok="t"/>
              </v:shape>
            </v:group>
            <v:group style="position:absolute;left:365;top:10157;width:3584;height:2" coordorigin="365,10157" coordsize="3584,2">
              <v:shape style="position:absolute;left:365;top:10157;width:3584;height:2" coordorigin="365,10157" coordsize="3584,0" path="m365,10157l3949,10157e" filled="f" stroked="t" strokeweight=".711962pt" strokecolor="#808080">
                <v:path arrowok="t"/>
              </v:shape>
            </v:group>
            <v:group style="position:absolute;left:3868;top:10159;width:769;height:2" coordorigin="3868,10159" coordsize="769,2">
              <v:shape style="position:absolute;left:3868;top:10159;width:769;height:2" coordorigin="3868,10159" coordsize="769,0" path="m3868,10159l4637,10159e" filled="f" stroked="t" strokeweight=".474641pt" strokecolor="#6B6B6B">
                <v:path arrowok="t"/>
              </v:shape>
            </v:group>
            <v:group style="position:absolute;left:4561;top:10159;width:660;height:2" coordorigin="4561,10159" coordsize="660,2">
              <v:shape style="position:absolute;left:4561;top:10159;width:660;height:2" coordorigin="4561,10159" coordsize="660,0" path="m4561,10159l5221,10159e" filled="f" stroked="t" strokeweight=".949282pt" strokecolor="#909090">
                <v:path arrowok="t"/>
              </v:shape>
            </v:group>
            <v:group style="position:absolute;left:5107;top:10159;width:574;height:2" coordorigin="5107,10159" coordsize="574,2">
              <v:shape style="position:absolute;left:5107;top:10159;width:574;height:2" coordorigin="5107,10159" coordsize="574,0" path="m5107,10159l5681,10159e" filled="f" stroked="t" strokeweight=".474641pt" strokecolor="#747474">
                <v:path arrowok="t"/>
              </v:shape>
            </v:group>
            <v:group style="position:absolute;left:5624;top:10162;width:1201;height:2" coordorigin="5624,10162" coordsize="1201,2">
              <v:shape style="position:absolute;left:5624;top:10162;width:1201;height:2" coordorigin="5624,10162" coordsize="1201,0" path="m5624,10162l6825,10162e" filled="f" stroked="t" strokeweight=".711962pt" strokecolor="#8C8C8C">
                <v:path arrowok="t"/>
              </v:shape>
            </v:group>
            <v:group style="position:absolute;left:6768;top:10162;width:655;height:2" coordorigin="6768,10162" coordsize="655,2">
              <v:shape style="position:absolute;left:6768;top:10162;width:655;height:2" coordorigin="6768,10162" coordsize="655,0" path="m6768,10162l7423,10162e" filled="f" stroked="t" strokeweight=".474641pt" strokecolor="#747474">
                <v:path arrowok="t"/>
              </v:shape>
            </v:group>
            <v:group style="position:absolute;left:7343;top:10162;width:532;height:2" coordorigin="7343,10162" coordsize="532,2">
              <v:shape style="position:absolute;left:7343;top:10162;width:532;height:2" coordorigin="7343,10162" coordsize="532,0" path="m7343,10162l7874,10162e" filled="f" stroked="t" strokeweight=".949282pt" strokecolor="#8C8C8C">
                <v:path arrowok="t"/>
              </v:shape>
            </v:group>
            <v:group style="position:absolute;left:7817;top:10159;width:536;height:2" coordorigin="7817,10159" coordsize="536,2">
              <v:shape style="position:absolute;left:7817;top:10159;width:536;height:2" coordorigin="7817,10159" coordsize="536,0" path="m7817,10159l8354,10159e" filled="f" stroked="t" strokeweight=".474641pt" strokecolor="#707070">
                <v:path arrowok="t"/>
              </v:shape>
            </v:group>
            <v:group style="position:absolute;left:8297;top:10162;width:3322;height:2" coordorigin="8297,10162" coordsize="3322,2">
              <v:shape style="position:absolute;left:8297;top:10162;width:3322;height:2" coordorigin="8297,10162" coordsize="3322,0" path="m8297,10162l11619,10162e" filled="f" stroked="t" strokeweight=".711962pt" strokecolor="#8C8C8C">
                <v:path arrowok="t"/>
              </v:shape>
            </v:group>
            <v:group style="position:absolute;left:380;top:3366;width:2;height:13115" coordorigin="380,3366" coordsize="2,13115">
              <v:shape style="position:absolute;left:380;top:3366;width:2;height:13115" coordorigin="380,3366" coordsize="0,13115" path="m380,16480l380,3366e" filled="f" stroked="t" strokeweight=".711962pt" strokecolor="#4F4F4F">
                <v:path arrowok="t"/>
              </v:shape>
            </v:group>
            <v:group style="position:absolute;left:11607;top:9548;width:2;height:869" coordorigin="11607,9548" coordsize="2,869">
              <v:shape style="position:absolute;left:11607;top:9548;width:2;height:869" coordorigin="11607,9548" coordsize="0,869" path="m11607,10417l11607,9548e" filled="f" stroked="t" strokeweight=".949282pt" strokecolor="#606060">
                <v:path arrowok="t"/>
              </v:shape>
            </v:group>
            <v:group style="position:absolute;left:888;top:10639;width:6987;height:2" coordorigin="888,10639" coordsize="6987,2">
              <v:shape style="position:absolute;left:888;top:10639;width:6987;height:2" coordorigin="888,10639" coordsize="6987,0" path="m888,10639l7874,10639e" filled="f" stroked="t" strokeweight=".711962pt" strokecolor="#4B4B4B">
                <v:path arrowok="t"/>
              </v:shape>
            </v:group>
            <v:group style="position:absolute;left:380;top:10360;width:2;height:306" coordorigin="380,10360" coordsize="2,306">
              <v:shape style="position:absolute;left:380;top:10360;width:2;height:306" coordorigin="380,10360" coordsize="0,306" path="m380,10665l380,10360e" filled="f" stroked="t" strokeweight=".474641pt" strokecolor="#343434">
                <v:path arrowok="t"/>
              </v:shape>
            </v:group>
            <v:group style="position:absolute;left:7817;top:10639;width:536;height:2" coordorigin="7817,10639" coordsize="536,2">
              <v:shape style="position:absolute;left:7817;top:10639;width:536;height:2" coordorigin="7817,10639" coordsize="536,0" path="m7817,10639l8354,10639e" filled="f" stroked="t" strokeweight=".711962pt" strokecolor="#343434">
                <v:path arrowok="t"/>
              </v:shape>
            </v:group>
            <v:group style="position:absolute;left:8026;top:10639;width:3588;height:2" coordorigin="8026,10639" coordsize="3588,2">
              <v:shape style="position:absolute;left:8026;top:10639;width:3588;height:2" coordorigin="8026,10639" coordsize="3588,0" path="m8026,10639l11614,10639e" filled="f" stroked="t" strokeweight=".949282pt" strokecolor="#4F4F4F">
                <v:path arrowok="t"/>
              </v:shape>
            </v:group>
            <v:group style="position:absolute;left:11610;top:10360;width:2;height:306" coordorigin="11610,10360" coordsize="2,306">
              <v:shape style="position:absolute;left:11610;top:10360;width:2;height:306" coordorigin="11610,10360" coordsize="0,306" path="m11610,10665l11610,10360e" filled="f" stroked="t" strokeweight=".474641pt" strokecolor="#343434">
                <v:path arrowok="t"/>
              </v:shape>
            </v:group>
            <v:group style="position:absolute;left:370;top:10852;width:650;height:2" coordorigin="370,10852" coordsize="650,2">
              <v:shape style="position:absolute;left:370;top:10852;width:650;height:2" coordorigin="370,10852" coordsize="650,0" path="m370,10852l1020,10852e" filled="f" stroked="t" strokeweight=".949282pt" strokecolor="#545454">
                <v:path arrowok="t"/>
              </v:shape>
            </v:group>
            <v:group style="position:absolute;left:377;top:10599;width:2;height:296" coordorigin="377,10599" coordsize="2,296">
              <v:shape style="position:absolute;left:377;top:10599;width:2;height:296" coordorigin="377,10599" coordsize="0,296" path="m377,10895l377,10599e" filled="f" stroked="t" strokeweight=".711962pt" strokecolor="#4B4B4B">
                <v:path arrowok="t"/>
              </v:shape>
            </v:group>
            <v:group style="position:absolute;left:854;top:10852;width:774;height:2" coordorigin="854,10852" coordsize="774,2">
              <v:shape style="position:absolute;left:854;top:10852;width:774;height:2" coordorigin="854,10852" coordsize="774,0" path="m854,10852l1628,10852e" filled="f" stroked="t" strokeweight=".474641pt" strokecolor="#343434">
                <v:path arrowok="t"/>
              </v:shape>
            </v:group>
            <v:group style="position:absolute;left:1457;top:10854;width:3797;height:2" coordorigin="1457,10854" coordsize="3797,2">
              <v:shape style="position:absolute;left:1457;top:10854;width:3797;height:2" coordorigin="1457,10854" coordsize="3797,0" path="m1457,10854l5254,10854e" filled="f" stroked="t" strokeweight=".949282pt" strokecolor="#4B4B4B">
                <v:path arrowok="t"/>
              </v:shape>
            </v:group>
            <v:group style="position:absolute;left:5107;top:10854;width:574;height:2" coordorigin="5107,10854" coordsize="574,2">
              <v:shape style="position:absolute;left:5107;top:10854;width:574;height:2" coordorigin="5107,10854" coordsize="574,0" path="m5107,10854l5681,10854e" filled="f" stroked="t" strokeweight=".474641pt" strokecolor="#383838">
                <v:path arrowok="t"/>
              </v:shape>
            </v:group>
            <v:group style="position:absolute;left:5582;top:10856;width:6037;height:2" coordorigin="5582,10856" coordsize="6037,2">
              <v:shape style="position:absolute;left:5582;top:10856;width:6037;height:2" coordorigin="5582,10856" coordsize="6037,0" path="m5582,10856l11619,10856e" filled="f" stroked="t" strokeweight=".949282pt" strokecolor="#545454">
                <v:path arrowok="t"/>
              </v:shape>
            </v:group>
            <v:group style="position:absolute;left:7556;top:10859;width:318;height:2" coordorigin="7556,10859" coordsize="318,2">
              <v:shape style="position:absolute;left:7556;top:10859;width:318;height:2" coordorigin="7556,10859" coordsize="318,0" path="m7556,10859l7874,10859e" filled="f" stroked="t" strokeweight=".949282pt" strokecolor="#676767">
                <v:path arrowok="t"/>
              </v:shape>
            </v:group>
            <v:group style="position:absolute;left:11610;top:10594;width:2;height:964" coordorigin="11610,10594" coordsize="2,964">
              <v:shape style="position:absolute;left:11610;top:10594;width:2;height:964" coordorigin="11610,10594" coordsize="0,964" path="m11610,11558l11610,10594e" filled="f" stroked="t" strokeweight=".949282pt" strokecolor="#575757">
                <v:path arrowok="t"/>
              </v:shape>
            </v:group>
            <v:group style="position:absolute;left:370;top:11088;width:826;height:2" coordorigin="370,11088" coordsize="826,2">
              <v:shape style="position:absolute;left:370;top:11088;width:826;height:2" coordorigin="370,11088" coordsize="826,0" path="m370,11088l1196,11088e" filled="f" stroked="t" strokeweight=".711962pt" strokecolor="#3B3B3B">
                <v:path arrowok="t"/>
              </v:shape>
            </v:group>
            <v:group style="position:absolute;left:1168;top:10847;width:2;height:711" coordorigin="1168,10847" coordsize="2,711">
              <v:shape style="position:absolute;left:1168;top:10847;width:2;height:711" coordorigin="1168,10847" coordsize="0,711" path="m1168,11558l1168,10847e" filled="f" stroked="t" strokeweight=".949282pt" strokecolor="#4F4F4F">
                <v:path arrowok="t"/>
              </v:shape>
            </v:group>
            <v:group style="position:absolute;left:1125;top:11090;width:4856;height:2" coordorigin="1125,11090" coordsize="4856,2">
              <v:shape style="position:absolute;left:1125;top:11090;width:4856;height:2" coordorigin="1125,11090" coordsize="4856,0" path="m1125,11090l5980,11090e" filled="f" stroked="t" strokeweight=".949282pt" strokecolor="#4F4F4F">
                <v:path arrowok="t"/>
              </v:shape>
            </v:group>
            <v:group style="position:absolute;left:1600;top:10852;width:2;height:678" coordorigin="1600,10852" coordsize="2,678">
              <v:shape style="position:absolute;left:1600;top:10852;width:2;height:678" coordorigin="1600,10852" coordsize="0,678" path="m1600,11530l1600,10852e" filled="f" stroked="t" strokeweight=".237321pt" strokecolor="#4B4B4B">
                <v:path arrowok="t"/>
              </v:shape>
            </v:group>
            <v:group style="position:absolute;left:2416;top:10823;width:2;height:296" coordorigin="2416,10823" coordsize="2,296">
              <v:shape style="position:absolute;left:2416;top:10823;width:2;height:296" coordorigin="2416,10823" coordsize="0,296" path="m2416,11119l2416,10823e" filled="f" stroked="t" strokeweight=".711962pt" strokecolor="#343434">
                <v:path arrowok="t"/>
              </v:shape>
            </v:group>
            <v:group style="position:absolute;left:5867;top:11093;width:959;height:2" coordorigin="5867,11093" coordsize="959,2">
              <v:shape style="position:absolute;left:5867;top:11093;width:959;height:2" coordorigin="5867,11093" coordsize="959,0" path="m5867,11093l6825,11093e" filled="f" stroked="t" strokeweight=".711962pt" strokecolor="#3B3B3B">
                <v:path arrowok="t"/>
              </v:shape>
            </v:group>
            <v:group style="position:absolute;left:6726;top:11093;width:945;height:2" coordorigin="6726,11093" coordsize="945,2">
              <v:shape style="position:absolute;left:6726;top:11093;width:945;height:2" coordorigin="6726,11093" coordsize="945,0" path="m6726,11093l7670,11093e" filled="f" stroked="t" strokeweight=".949282pt" strokecolor="#545454">
                <v:path arrowok="t"/>
              </v:shape>
            </v:group>
            <v:group style="position:absolute;left:7400;top:10847;width:2;height:272" coordorigin="7400,10847" coordsize="2,272">
              <v:shape style="position:absolute;left:7400;top:10847;width:2;height:272" coordorigin="7400,10847" coordsize="0,272" path="m7400,11119l7400,10847e" filled="f" stroked="t" strokeweight=".474641pt" strokecolor="#343434">
                <v:path arrowok="t"/>
              </v:shape>
            </v:group>
            <v:group style="position:absolute;left:7556;top:11093;width:318;height:2" coordorigin="7556,11093" coordsize="318,2">
              <v:shape style="position:absolute;left:7556;top:11093;width:318;height:2" coordorigin="7556,11093" coordsize="318,0" path="m7556,11093l7874,11093e" filled="f" stroked="t" strokeweight=".474641pt" strokecolor="#343434">
                <v:path arrowok="t"/>
              </v:shape>
            </v:group>
            <v:group style="position:absolute;left:7817;top:11095;width:3802;height:2" coordorigin="7817,11095" coordsize="3802,2">
              <v:shape style="position:absolute;left:7817;top:11095;width:3802;height:2" coordorigin="7817,11095" coordsize="3802,0" path="m7817,11095l11619,11095e" filled="f" stroked="t" strokeweight=".711962pt" strokecolor="#545454">
                <v:path arrowok="t"/>
              </v:shape>
            </v:group>
            <v:group style="position:absolute;left:2416;top:11047;width:2;height:511" coordorigin="2416,11047" coordsize="2,511">
              <v:shape style="position:absolute;left:2416;top:11047;width:2;height:511" coordorigin="2416,11047" coordsize="0,511" path="m2416,11558l2416,11047e" filled="f" stroked="t" strokeweight=".711962pt" strokecolor="#484848">
                <v:path arrowok="t"/>
              </v:shape>
            </v:group>
            <v:group style="position:absolute;left:7402;top:11047;width:2;height:1871" coordorigin="7402,11047" coordsize="2,1871">
              <v:shape style="position:absolute;left:7402;top:11047;width:2;height:1871" coordorigin="7402,11047" coordsize="0,1871" path="m7402,12919l7402,11047e" filled="f" stroked="t" strokeweight=".711962pt" strokecolor="#545454">
                <v:path arrowok="t"/>
              </v:shape>
            </v:group>
            <v:group style="position:absolute;left:380;top:11501;width:2;height:267" coordorigin="380,11501" coordsize="2,267">
              <v:shape style="position:absolute;left:380;top:11501;width:2;height:267" coordorigin="380,11501" coordsize="0,267" path="m380,11768l380,11501e" filled="f" stroked="t" strokeweight=".474641pt" strokecolor="#232323">
                <v:path arrowok="t"/>
              </v:shape>
            </v:group>
            <v:group style="position:absolute;left:1168;top:11501;width:2;height:267" coordorigin="1168,11501" coordsize="2,267">
              <v:shape style="position:absolute;left:1168;top:11501;width:2;height:267" coordorigin="1168,11501" coordsize="0,267" path="m1168,11768l1168,11501e" filled="f" stroked="t" strokeweight=".474641pt" strokecolor="#181818">
                <v:path arrowok="t"/>
              </v:shape>
            </v:group>
            <v:group style="position:absolute;left:1600;top:11530;width:2;height:1537" coordorigin="1600,11530" coordsize="2,1537">
              <v:shape style="position:absolute;left:1600;top:11530;width:2;height:1537" coordorigin="1600,11530" coordsize="0,1537" path="m1600,13067l1600,11530e" filled="f" stroked="t" strokeweight=".237321pt" strokecolor="#000000">
                <v:path arrowok="t"/>
              </v:shape>
            </v:group>
            <v:group style="position:absolute;left:11610;top:11501;width:2;height:482" coordorigin="11610,11501" coordsize="2,482">
              <v:shape style="position:absolute;left:11610;top:11501;width:2;height:482" coordorigin="11610,11501" coordsize="0,482" path="m11610,11983l11610,11501e" filled="f" stroked="t" strokeweight=".474641pt" strokecolor="#3F3F3F">
                <v:path arrowok="t"/>
              </v:shape>
            </v:group>
            <v:group style="position:absolute;left:380;top:11711;width:2;height:272" coordorigin="380,11711" coordsize="2,272">
              <v:shape style="position:absolute;left:380;top:11711;width:2;height:272" coordorigin="380,11711" coordsize="0,272" path="m380,11983l380,11711e" filled="f" stroked="t" strokeweight=".474641pt" strokecolor="#3B3B3B">
                <v:path arrowok="t"/>
              </v:shape>
            </v:group>
            <v:group style="position:absolute;left:1168;top:11711;width:2;height:272" coordorigin="1168,11711" coordsize="2,272">
              <v:shape style="position:absolute;left:1168;top:11711;width:2;height:272" coordorigin="1168,11711" coordsize="0,272" path="m1168,11983l1168,11711e" filled="f" stroked="t" strokeweight=".474641pt" strokecolor="#343434">
                <v:path arrowok="t"/>
              </v:shape>
            </v:group>
            <v:group style="position:absolute;left:377;top:11897;width:2;height:745" coordorigin="377,11897" coordsize="2,745">
              <v:shape style="position:absolute;left:377;top:11897;width:2;height:745" coordorigin="377,11897" coordsize="0,745" path="m377,12642l377,11897e" filled="f" stroked="t" strokeweight=".711962pt" strokecolor="#545454">
                <v:path arrowok="t"/>
              </v:shape>
            </v:group>
            <v:group style="position:absolute;left:2414;top:11396;width:2;height:802" coordorigin="2414,11396" coordsize="2,802">
              <v:shape style="position:absolute;left:2414;top:11396;width:2;height:802" coordorigin="2414,11396" coordsize="0,802" path="m2414,12198l2414,11396e" filled="f" stroked="t" strokeweight=".949282pt" strokecolor="#5B5B5B">
                <v:path arrowok="t"/>
              </v:shape>
            </v:group>
            <v:group style="position:absolute;left:11612;top:11897;width:2;height:1022" coordorigin="11612,11897" coordsize="2,1022">
              <v:shape style="position:absolute;left:11612;top:11897;width:2;height:1022" coordorigin="11612,11897" coordsize="0,1022" path="m11612,12919l11612,11897e" filled="f" stroked="t" strokeweight=".711962pt" strokecolor="#5B5B5B">
                <v:path arrowok="t"/>
              </v:shape>
            </v:group>
            <v:group style="position:absolute;left:1168;top:11916;width:2;height:740" coordorigin="1168,11916" coordsize="2,740">
              <v:shape style="position:absolute;left:1168;top:11916;width:2;height:740" coordorigin="1168,11916" coordsize="0,740" path="m1168,12656l1168,11916e" filled="f" stroked="t" strokeweight=".949282pt" strokecolor="#4F4F4F">
                <v:path arrowok="t"/>
              </v:shape>
            </v:group>
            <v:group style="position:absolute;left:2416;top:12141;width:2;height:363" coordorigin="2416,12141" coordsize="2,363">
              <v:shape style="position:absolute;left:2416;top:12141;width:2;height:363" coordorigin="2416,12141" coordsize="0,363" path="m2416,12503l2416,12141e" filled="f" stroked="t" strokeweight=".474641pt" strokecolor="#232323">
                <v:path arrowok="t"/>
              </v:shape>
            </v:group>
            <v:group style="position:absolute;left:2416;top:12446;width:2;height:754" coordorigin="2416,12446" coordsize="2,754">
              <v:shape style="position:absolute;left:2416;top:12446;width:2;height:754" coordorigin="2416,12446" coordsize="0,754" path="m2416,13200l2416,12446e" filled="f" stroked="t" strokeweight=".949282pt" strokecolor="#4F4F4F">
                <v:path arrowok="t"/>
              </v:shape>
            </v:group>
            <v:group style="position:absolute;left:380;top:12599;width:2;height:497" coordorigin="380,12599" coordsize="2,497">
              <v:shape style="position:absolute;left:380;top:12599;width:2;height:497" coordorigin="380,12599" coordsize="0,497" path="m380,13095l380,12599e" filled="f" stroked="t" strokeweight=".474641pt" strokecolor="#282828">
                <v:path arrowok="t"/>
              </v:shape>
            </v:group>
            <v:group style="position:absolute;left:1168;top:12599;width:2;height:497" coordorigin="1168,12599" coordsize="2,497">
              <v:shape style="position:absolute;left:1168;top:12599;width:2;height:497" coordorigin="1168,12599" coordsize="0,497" path="m1168,13095l1168,12599e" filled="f" stroked="t" strokeweight=".474641pt" strokecolor="#282828">
                <v:path arrowok="t"/>
              </v:shape>
            </v:group>
            <v:group style="position:absolute;left:7404;top:12861;width:2;height:329" coordorigin="7404,12861" coordsize="2,329">
              <v:shape style="position:absolute;left:7404;top:12861;width:2;height:329" coordorigin="7404,12861" coordsize="0,329" path="m7404,13191l7404,12861e" filled="f" stroked="t" strokeweight=".474641pt" strokecolor="#2F2F2F">
                <v:path arrowok="t"/>
              </v:shape>
            </v:group>
            <v:group style="position:absolute;left:11612;top:12847;width:2;height:267" coordorigin="11612,12847" coordsize="2,267">
              <v:shape style="position:absolute;left:11612;top:12847;width:2;height:267" coordorigin="11612,12847" coordsize="0,267" path="m11612,13115l11612,12847e" filled="f" stroked="t" strokeweight=".711962pt" strokecolor="#484848">
                <v:path arrowok="t"/>
              </v:shape>
            </v:group>
            <v:group style="position:absolute;left:370;top:13174;width:2050;height:2" coordorigin="370,13174" coordsize="2050,2">
              <v:shape style="position:absolute;left:370;top:13174;width:2050;height:2" coordorigin="370,13174" coordsize="2050,0" path="m370,13174l2421,13174e" filled="f" stroked="t" strokeweight=".949282pt" strokecolor="#545454">
                <v:path arrowok="t"/>
              </v:shape>
            </v:group>
            <v:group style="position:absolute;left:377;top:13038;width:2;height:162" coordorigin="377,13038" coordsize="2,162">
              <v:shape style="position:absolute;left:377;top:13038;width:2;height:162" coordorigin="377,13038" coordsize="0,162" path="m377,13200l377,13038e" filled="f" stroked="t" strokeweight=".711962pt" strokecolor="#3F3F3F">
                <v:path arrowok="t"/>
              </v:shape>
            </v:group>
            <v:group style="position:absolute;left:1170;top:13038;width:2;height:831" coordorigin="1170,13038" coordsize="2,831">
              <v:shape style="position:absolute;left:1170;top:13038;width:2;height:831" coordorigin="1170,13038" coordsize="0,831" path="m1170,13869l1170,13038e" filled="f" stroked="t" strokeweight=".949282pt" strokecolor="#4F4F4F">
                <v:path arrowok="t"/>
              </v:shape>
            </v:group>
            <v:group style="position:absolute;left:1600;top:13067;width:2;height:277" coordorigin="1600,13067" coordsize="2,277">
              <v:shape style="position:absolute;left:1600;top:13067;width:2;height:277" coordorigin="1600,13067" coordsize="0,277" path="m1600,13344l1600,13067e" filled="f" stroked="t" strokeweight=".237321pt" strokecolor="#4F4F4F">
                <v:path arrowok="t"/>
              </v:shape>
            </v:group>
            <v:group style="position:absolute;left:2414;top:13129;width:2;height:243" coordorigin="2414,13129" coordsize="2,243">
              <v:shape style="position:absolute;left:2414;top:13129;width:2;height:243" coordorigin="2414,13129" coordsize="0,243" path="m2414,13372l2414,13129e" filled="f" stroked="t" strokeweight=".711962pt" strokecolor="#383838">
                <v:path arrowok="t"/>
              </v:shape>
            </v:group>
            <v:group style="position:absolute;left:7407;top:13134;width:2;height:1599" coordorigin="7407,13134" coordsize="2,1599">
              <v:shape style="position:absolute;left:7407;top:13134;width:2;height:1599" coordorigin="7407,13134" coordsize="0,1599" path="m7407,14733l7407,13134e" filled="f" stroked="t" strokeweight=".949282pt" strokecolor="#575757">
                <v:path arrowok="t"/>
              </v:shape>
            </v:group>
            <v:group style="position:absolute;left:1600;top:13344;width:2;height:2282" coordorigin="1600,13344" coordsize="2,2282">
              <v:shape style="position:absolute;left:1600;top:13344;width:2;height:2282" coordorigin="1600,13344" coordsize="0,2282" path="m1600,15626l1600,13344e" filled="f" stroked="t" strokeweight=".237321pt" strokecolor="#000000">
                <v:path arrowok="t"/>
              </v:shape>
            </v:group>
            <v:group style="position:absolute;left:2416;top:13315;width:2;height:391" coordorigin="2416,13315" coordsize="2,391">
              <v:shape style="position:absolute;left:2416;top:13315;width:2;height:391" coordorigin="2416,13315" coordsize="0,391" path="m2416,13707l2416,13315e" filled="f" stroked="t" strokeweight=".474641pt" strokecolor="#232323">
                <v:path arrowok="t"/>
              </v:shape>
            </v:group>
            <v:group style="position:absolute;left:11612;top:13000;width:2;height:539" coordorigin="11612,13000" coordsize="2,539">
              <v:shape style="position:absolute;left:11612;top:13000;width:2;height:539" coordorigin="11612,13000" coordsize="0,539" path="m11612,13539l11612,13000e" filled="f" stroked="t" strokeweight=".949282pt" strokecolor="#606060">
                <v:path arrowok="t"/>
              </v:shape>
            </v:group>
            <v:group style="position:absolute;left:11614;top:13463;width:2;height:243" coordorigin="11614,13463" coordsize="2,243">
              <v:shape style="position:absolute;left:11614;top:13463;width:2;height:243" coordorigin="11614,13463" coordsize="0,243" path="m11614,13707l11614,13463e" filled="f" stroked="t" strokeweight=".474641pt" strokecolor="#383838">
                <v:path arrowok="t"/>
              </v:shape>
            </v:group>
            <v:group style="position:absolute;left:2397;top:14174;width:2212;height:2" coordorigin="2397,14174" coordsize="2212,2">
              <v:shape style="position:absolute;left:2397;top:14174;width:2212;height:2" coordorigin="2397,14174" coordsize="2212,0" path="m2397,14174l4609,14174e" filled="f" stroked="t" strokeweight=".237321pt" strokecolor="#4B5793">
                <v:path arrowok="t"/>
              </v:shape>
            </v:group>
            <v:group style="position:absolute;left:2416;top:13649;width:2;height:912" coordorigin="2416,13649" coordsize="2,912">
              <v:shape style="position:absolute;left:2416;top:13649;width:2;height:912" coordorigin="2416,13649" coordsize="0,912" path="m2416,14561l2416,13649e" filled="f" stroked="t" strokeweight=".711962pt" strokecolor="#484848">
                <v:path arrowok="t"/>
              </v:shape>
            </v:group>
            <v:group style="position:absolute;left:1168;top:13812;width:2;height:391" coordorigin="1168,13812" coordsize="2,391">
              <v:shape style="position:absolute;left:1168;top:13812;width:2;height:391" coordorigin="1168,13812" coordsize="0,391" path="m1168,14203l1168,13812e" filled="f" stroked="t" strokeweight=".474641pt" strokecolor="#232323">
                <v:path arrowok="t"/>
              </v:shape>
            </v:group>
            <v:group style="position:absolute;left:380;top:14003;width:2;height:201" coordorigin="380,14003" coordsize="2,201">
              <v:shape style="position:absolute;left:380;top:14003;width:2;height:201" coordorigin="380,14003" coordsize="0,201" path="m380,14203l380,14003e" filled="f" stroked="t" strokeweight=".474641pt" strokecolor="#131313">
                <v:path arrowok="t"/>
              </v:shape>
            </v:group>
            <v:group style="position:absolute;left:4609;top:14174;width:527;height:2" coordorigin="4609,14174" coordsize="527,2">
              <v:shape style="position:absolute;left:4609;top:14174;width:527;height:2" coordorigin="4609,14174" coordsize="527,0" path="m4609,14174l5136,14174e" filled="f" stroked="t" strokeweight=".237321pt" strokecolor="#000000">
                <v:path arrowok="t"/>
              </v:shape>
            </v:group>
            <v:group style="position:absolute;left:1170;top:14146;width:2;height:2330" coordorigin="1170,14146" coordsize="2,2330">
              <v:shape style="position:absolute;left:1170;top:14146;width:2;height:2330" coordorigin="1170,14146" coordsize="0,2330" path="m1170,16476l1170,14146e" filled="f" stroked="t" strokeweight=".949282pt" strokecolor="#545454">
                <v:path arrowok="t"/>
              </v:shape>
            </v:group>
            <v:group style="position:absolute;left:2416;top:14504;width:2;height:372" coordorigin="2416,14504" coordsize="2,372">
              <v:shape style="position:absolute;left:2416;top:14504;width:2;height:372" coordorigin="2416,14504" coordsize="0,372" path="m2416,14876l2416,14504e" filled="f" stroked="t" strokeweight=".474641pt" strokecolor="#232323">
                <v:path arrowok="t"/>
              </v:shape>
            </v:group>
            <v:group style="position:absolute;left:11612;top:13649;width:2;height:2831" coordorigin="11612,13649" coordsize="2,2831">
              <v:shape style="position:absolute;left:11612;top:13649;width:2;height:2831" coordorigin="11612,13649" coordsize="0,2831" path="m11612,16480l11612,13649e" filled="f" stroked="t" strokeweight=".711962pt" strokecolor="#5B5B5B">
                <v:path arrowok="t"/>
              </v:shape>
            </v:group>
            <v:group style="position:absolute;left:7409;top:14676;width:2;height:201" coordorigin="7409,14676" coordsize="2,201">
              <v:shape style="position:absolute;left:7409;top:14676;width:2;height:201" coordorigin="7409,14676" coordsize="0,201" path="m7409,14876l7409,14676e" filled="f" stroked="t" strokeweight=".474641pt" strokecolor="#343434">
                <v:path arrowok="t"/>
              </v:shape>
            </v:group>
            <v:group style="position:absolute;left:2416;top:14819;width:2;height:1666" coordorigin="2416,14819" coordsize="2,1666">
              <v:shape style="position:absolute;left:2416;top:14819;width:2;height:1666" coordorigin="2416,14819" coordsize="0,1666" path="m2416,16485l2416,14819e" filled="f" stroked="t" strokeweight=".711962pt" strokecolor="#4F4F4F">
                <v:path arrowok="t"/>
              </v:shape>
            </v:group>
            <v:group style="position:absolute;left:7409;top:14819;width:2;height:1657" coordorigin="7409,14819" coordsize="2,1657">
              <v:shape style="position:absolute;left:7409;top:14819;width:2;height:1657" coordorigin="7409,14819" coordsize="0,1657" path="m7409,16476l7409,14819e" filled="f" stroked="t" strokeweight=".711962pt" strokecolor="#4F4F4F">
                <v:path arrowok="t"/>
              </v:shape>
            </v:group>
            <v:group style="position:absolute;left:377;top:15454;width:2;height:201" coordorigin="377,15454" coordsize="2,201">
              <v:shape style="position:absolute;left:377;top:15454;width:2;height:201" coordorigin="377,15454" coordsize="0,201" path="m377,15654l377,15454e" filled="f" stroked="t" strokeweight=".474641pt" strokecolor="#444444">
                <v:path arrowok="t"/>
              </v:shape>
            </v:group>
            <v:group style="position:absolute;left:375;top:16471;width:11244;height:2" coordorigin="375,16471" coordsize="11244,2">
              <v:shape style="position:absolute;left:375;top:16471;width:11244;height:2" coordorigin="375,16471" coordsize="11244,0" path="m375,16471l11619,16471e" filled="f" stroked="t" strokeweight=".949282pt" strokecolor="#575757">
                <v:path arrowok="t"/>
              </v:shape>
            </v:group>
            <v:group style="position:absolute;left:1600;top:15626;width:2;height:840" coordorigin="1600,15626" coordsize="2,840">
              <v:shape style="position:absolute;left:1600;top:15626;width:2;height:840" coordorigin="1600,15626" coordsize="0,840" path="m1600,16466l1600,15626e" filled="f" stroked="t" strokeweight=".237321pt" strokecolor="#5B5B5B">
                <v:path arrowok="t"/>
              </v:shape>
            </v:group>
            <v:group style="position:absolute;left:4357;top:16468;width:622;height:2" coordorigin="4357,16468" coordsize="622,2">
              <v:shape style="position:absolute;left:4357;top:16468;width:622;height:2" coordorigin="4357,16468" coordsize="622,0" path="m4357,16468l4979,16468e" filled="f" stroked="t" strokeweight=".474641pt" strokecolor="#444444">
                <v:path arrowok="t"/>
              </v:shape>
            </v:group>
            <v:group style="position:absolute;left:9336;top:16473;width:983;height:2" coordorigin="9336,16473" coordsize="983,2">
              <v:shape style="position:absolute;left:9336;top:16473;width:983;height:2" coordorigin="9336,16473" coordsize="983,0" path="m9336,16473l10319,16473e" filled="f" stroked="t" strokeweight=".474641pt" strokecolor="#3F3F3F">
                <v:path arrowok="t"/>
              </v:shape>
            </v:group>
            <v:group style="position:absolute;left:5989;top:3962;width:2;height:242" coordorigin="5989,3962" coordsize="2,242">
              <v:shape style="position:absolute;left:5989;top:3962;width:2;height:242" coordorigin="5989,3962" coordsize="0,242" path="m5989,4204l5989,3962e" filled="f" stroked="t" strokeweight="1.86823pt" strokecolor="#EB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50"/>
          <w:szCs w:val="50"/>
          <w:color w:val="343B80"/>
          <w:spacing w:val="0"/>
          <w:w w:val="66"/>
          <w:b/>
          <w:bCs/>
        </w:rPr>
        <w:t>cn\G</w:t>
      </w:r>
      <w:r>
        <w:rPr>
          <w:rFonts w:ascii="Times New Roman" w:hAnsi="Times New Roman" w:cs="Times New Roman" w:eastAsia="Times New Roman"/>
          <w:sz w:val="50"/>
          <w:szCs w:val="50"/>
          <w:color w:val="000000"/>
          <w:spacing w:val="0"/>
          <w:w w:val="100"/>
        </w:rPr>
      </w:r>
    </w:p>
    <w:p>
      <w:pPr>
        <w:spacing w:before="0" w:after="0" w:line="898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64646"/>
          <w:w w:val="79"/>
          <w:position w:val="-6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93"/>
          <w:szCs w:val="93"/>
          <w:color w:val="343B80"/>
          <w:spacing w:val="-118"/>
          <w:w w:val="150"/>
          <w:position w:val="-3"/>
        </w:rPr>
        <w:t>t</w:t>
      </w:r>
      <w:r>
        <w:rPr>
          <w:rFonts w:ascii="Times New Roman" w:hAnsi="Times New Roman" w:cs="Times New Roman" w:eastAsia="Times New Roman"/>
          <w:sz w:val="93"/>
          <w:szCs w:val="93"/>
          <w:color w:val="343B80"/>
          <w:spacing w:val="-533"/>
          <w:w w:val="151"/>
          <w:position w:val="-3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"/>
          <w:w w:val="101"/>
          <w:position w:val="-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2"/>
          <w:position w:val="-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6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7C7C7C"/>
          <w:spacing w:val="0"/>
          <w:w w:val="262"/>
          <w:position w:val="-6"/>
        </w:rPr>
        <w:t>'</w:t>
      </w:r>
      <w:r>
        <w:rPr>
          <w:rFonts w:ascii="Arial" w:hAnsi="Arial" w:cs="Arial" w:eastAsia="Arial"/>
          <w:sz w:val="18"/>
          <w:szCs w:val="18"/>
          <w:color w:val="7C7C7C"/>
          <w:spacing w:val="-29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4"/>
          <w:position w:val="-6"/>
        </w:rPr>
        <w:t>AN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left="8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Daimi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1"/>
        </w:rPr>
        <w:t>İşçi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1"/>
          <w:position w:val="1"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60" w:right="220"/>
          <w:cols w:num="2" w:equalWidth="0">
            <w:col w:w="3243" w:space="2240"/>
            <w:col w:w="5957"/>
          </w:cols>
        </w:sectPr>
      </w:pPr>
      <w:rPr/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3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1.681244pt;margin-top:-3.109991pt;width:63.756003pt;height:72pt;mso-position-horizontal-relative:page;mso-position-vertical-relative:paragraph;z-index:-10144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F3F3F"/>
                      <w:spacing w:val="0"/>
                      <w:w w:val="253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838" w:right="-20"/>
        <w:jc w:val="left"/>
        <w:tabs>
          <w:tab w:pos="3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042664pt;margin-top:-26.086868pt;width:11.595403pt;height:44pt;mso-position-horizontal-relative:page;mso-position-vertical-relative:paragraph;z-index:-10143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Times New Roman" w:hAnsi="Times New Roman" w:cs="Times New Roman" w:eastAsia="Times New Roman"/>
                      <w:sz w:val="88"/>
                      <w:szCs w:val="8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2A2A2A"/>
                      <w:spacing w:val="-607"/>
                      <w:w w:val="139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17"/>
          <w:position w:val="-11"/>
        </w:rPr>
        <w:t>IZMIR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3"/>
          <w:position w:val="0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3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83" w:lineRule="atLeast"/>
        <w:ind w:left="619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11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820" w:bottom="280" w:left="400" w:right="280"/>
        </w:sectPr>
      </w:pPr>
      <w:rPr/>
    </w:p>
    <w:p>
      <w:pPr>
        <w:spacing w:before="0" w:after="0" w:line="143" w:lineRule="atLeast"/>
        <w:ind w:left="576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05"/>
          <w:b/>
          <w:bCs/>
        </w:rPr>
        <w:t>BÜYÜKŞEHIR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39" w:lineRule="atLeas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10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3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400" w:right="280"/>
          <w:cols w:num="2" w:equalWidth="0">
            <w:col w:w="1557" w:space="1608"/>
            <w:col w:w="8075"/>
          </w:cols>
        </w:sectPr>
      </w:pPr>
      <w:rPr/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400" w:right="280"/>
        </w:sectPr>
      </w:pPr>
      <w:rPr/>
    </w:p>
    <w:p>
      <w:pPr>
        <w:spacing w:before="80" w:after="0" w:line="240" w:lineRule="auto"/>
        <w:ind w:left="12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3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9" w:after="0" w:line="240" w:lineRule="auto"/>
        <w:ind w:right="-68"/>
        <w:jc w:val="left"/>
        <w:tabs>
          <w:tab w:pos="1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30/05/2017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</w:rPr>
        <w:t>09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82" w:lineRule="exact"/>
        <w:ind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277"/>
          <w:position w:val="-1"/>
        </w:rPr>
        <w:t>I</w:t>
      </w:r>
      <w:r>
        <w:rPr>
          <w:rFonts w:ascii="Arial" w:hAnsi="Arial" w:cs="Arial" w:eastAsia="Arial"/>
          <w:sz w:val="18"/>
          <w:szCs w:val="18"/>
          <w:color w:val="2A2A2A"/>
          <w:spacing w:val="-101"/>
          <w:w w:val="27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6:44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0"/>
          <w:position w:val="-1"/>
        </w:rPr>
        <w:t>t</w:t>
      </w:r>
      <w:r>
        <w:rPr>
          <w:rFonts w:ascii="Arial" w:hAnsi="Arial" w:cs="Arial" w:eastAsia="Arial"/>
          <w:sz w:val="25"/>
          <w:szCs w:val="25"/>
          <w:color w:val="2A2A2A"/>
          <w:spacing w:val="10"/>
          <w:w w:val="8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  <w:position w:val="-1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0"/>
          <w:w w:val="125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-17"/>
          <w:w w:val="12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5"/>
          <w:position w:val="-1"/>
        </w:rPr>
        <w:t>2938952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400" w:right="280"/>
          <w:cols w:num="3" w:equalWidth="0">
            <w:col w:w="991" w:space="589"/>
            <w:col w:w="3061" w:space="700"/>
            <w:col w:w="5899"/>
          </w:cols>
        </w:sectPr>
      </w:pPr>
      <w:rPr/>
    </w:p>
    <w:p>
      <w:pPr>
        <w:spacing w:before="0" w:after="0" w:line="212" w:lineRule="exact"/>
        <w:ind w:left="128" w:right="-68"/>
        <w:jc w:val="left"/>
        <w:tabs>
          <w:tab w:pos="1580" w:val="left"/>
          <w:tab w:pos="3060" w:val="left"/>
          <w:tab w:pos="4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30/05/2017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0"/>
          <w:w w:val="122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D6D6D"/>
          <w:spacing w:val="-12"/>
          <w:w w:val="12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2"/>
          <w:position w:val="-1"/>
        </w:rPr>
        <w:t>3614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Şenol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5"/>
          <w:position w:val="-1"/>
        </w:rPr>
        <w:t>KAYMAK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400" w:right="280"/>
          <w:cols w:num="2" w:equalWidth="0">
            <w:col w:w="4836" w:space="504"/>
            <w:col w:w="5900"/>
          </w:cols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6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Seyre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İlkögretinı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Okul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</w:rPr>
        <w:t>SEVREKIMENEMEN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128" w:right="-20"/>
        <w:jc w:val="left"/>
        <w:tabs>
          <w:tab w:pos="1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85.Yıl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Cumhuriyet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Mah.Kavaklı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</w:rPr>
        <w:t>SEVREKIMENEMEN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0" w:lineRule="auto"/>
        <w:ind w:left="124" w:right="-20"/>
        <w:jc w:val="left"/>
        <w:tabs>
          <w:tab w:pos="1420" w:val="left"/>
          <w:tab w:pos="3140" w:val="left"/>
          <w:tab w:pos="4520" w:val="left"/>
          <w:tab w:pos="6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  <w:t>u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  <w:t>ı</w:t>
      </w:r>
      <w:r>
        <w:rPr>
          <w:rFonts w:ascii="Arial" w:hAnsi="Arial" w:cs="Arial" w:eastAsia="Arial"/>
          <w:sz w:val="18"/>
          <w:szCs w:val="18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8"/>
        </w:rPr>
        <w:t>Yan_gı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6"/>
        </w:rPr>
        <w:t>ateş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00" w:lineRule="exact"/>
        <w:ind w:left="124" w:right="-20"/>
        <w:jc w:val="left"/>
        <w:tabs>
          <w:tab w:pos="3480" w:val="left"/>
          <w:tab w:pos="6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6"/>
          <w:position w:val="-1"/>
        </w:rPr>
        <w:t>İse: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9"/>
          <w:position w:val="-1"/>
        </w:rPr>
        <w:t>!Yapını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8"/>
          <w:position w:val="-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3508" w:right="-20"/>
        <w:jc w:val="left"/>
        <w:tabs>
          <w:tab w:pos="644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4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4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4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4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4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4"/>
        </w:rPr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271"/>
          <w:position w:val="-4"/>
        </w:rPr>
        <w:t>1------------</w:t>
      </w:r>
      <w:r>
        <w:rPr>
          <w:rFonts w:ascii="Arial" w:hAnsi="Arial" w:cs="Arial" w:eastAsia="Arial"/>
          <w:sz w:val="21"/>
          <w:szCs w:val="21"/>
          <w:color w:val="2A2A2A"/>
          <w:spacing w:val="-122"/>
          <w:w w:val="271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030303"/>
          <w:spacing w:val="0"/>
          <w:w w:val="360"/>
          <w:position w:val="-4"/>
        </w:rPr>
        <w:t>--</w:t>
      </w:r>
      <w:r>
        <w:rPr>
          <w:rFonts w:ascii="Arial" w:hAnsi="Arial" w:cs="Arial" w:eastAsia="Arial"/>
          <w:sz w:val="21"/>
          <w:szCs w:val="21"/>
          <w:color w:val="030303"/>
          <w:spacing w:val="24"/>
          <w:w w:val="100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218"/>
          <w:position w:val="-4"/>
        </w:rPr>
        <w:t>----------ı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3493" w:right="-20"/>
        <w:jc w:val="left"/>
        <w:tabs>
          <w:tab w:pos="578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6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4"/>
          <w:szCs w:val="14"/>
          <w:color w:val="3F3F3F"/>
          <w:spacing w:val="-61"/>
          <w:w w:val="65"/>
          <w:position w:val="5"/>
        </w:rPr>
        <w:t>1</w:t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112"/>
          <w:position w:val="-6"/>
        </w:rPr>
        <w:t>ı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347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64"/>
        </w:rPr>
        <w:t>F'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6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64"/>
        </w:rPr>
        <w:t>-....,1,.---'1---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6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384"/>
        </w:rPr>
        <w:t>--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469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-86"/>
          <w:w w:val="46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75"/>
        </w:rPr>
        <w:t>--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1"/>
          <w:w w:val="75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75"/>
        </w:rPr>
        <w:t>ıVy"angını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7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3"/>
        </w:rPr>
        <w:t>:17:00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4" w:right="-20"/>
        <w:jc w:val="left"/>
        <w:tabs>
          <w:tab w:pos="2060" w:val="left"/>
          <w:tab w:pos="5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IKiracı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  <w:position w:val="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1" w:after="0" w:line="203" w:lineRule="exact"/>
        <w:ind w:left="206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:Nazmi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5"/>
          <w:position w:val="-1"/>
        </w:rPr>
        <w:t>SARI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400" w:right="280"/>
        </w:sectPr>
      </w:pPr>
      <w:rPr/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1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6"/>
        </w:rPr>
        <w:t>:1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03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-1"/>
        </w:rPr>
        <w:t>089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39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3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9"/>
          <w:w w:val="13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16:45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16:55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400" w:right="280"/>
          <w:cols w:num="3" w:equalWidth="0">
            <w:col w:w="572" w:space="1493"/>
            <w:col w:w="1842" w:space="658"/>
            <w:col w:w="6675"/>
          </w:cols>
        </w:sectPr>
      </w:pPr>
      <w:rPr/>
    </w:p>
    <w:p>
      <w:pPr>
        <w:spacing w:before="10" w:after="0" w:line="240" w:lineRule="auto"/>
        <w:ind w:left="124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1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4505" w:right="460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w w:val="9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66" w:lineRule="auto"/>
        <w:ind w:left="2075" w:right="4232" w:firstLine="2451"/>
        <w:jc w:val="left"/>
        <w:tabs>
          <w:tab w:pos="3480" w:val="left"/>
          <w:tab w:pos="4520" w:val="left"/>
          <w:tab w:pos="6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"/>
          <w:w w:val="10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400" w:right="280"/>
        </w:sectPr>
      </w:pPr>
      <w:rPr/>
    </w:p>
    <w:p>
      <w:pPr>
        <w:spacing w:before="0" w:after="0" w:line="255" w:lineRule="auto"/>
        <w:ind w:left="2075" w:right="1059" w:firstLine="-195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l;ıkı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40" w:lineRule="auto"/>
        <w:ind w:left="206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03" w:lineRule="exact"/>
        <w:ind w:left="207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20"/>
        <w:jc w:val="left"/>
        <w:tabs>
          <w:tab w:pos="2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400" w:right="280"/>
          <w:cols w:num="2" w:equalWidth="0">
            <w:col w:w="4156" w:space="365"/>
            <w:col w:w="6719"/>
          </w:cols>
        </w:sectPr>
      </w:pPr>
      <w:rPr/>
    </w:p>
    <w:p>
      <w:pPr>
        <w:spacing w:before="31" w:after="0" w:line="240" w:lineRule="auto"/>
        <w:ind w:left="124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2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5"/>
        </w:rPr>
        <w:t>varıldığında,yol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olları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yanınakla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3" w:lineRule="exact"/>
        <w:ind w:left="227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400" w:right="280"/>
          <w:cols w:num="2" w:equalWidth="0">
            <w:col w:w="1496" w:space="760"/>
            <w:col w:w="8984"/>
          </w:cols>
        </w:sectPr>
      </w:pPr>
      <w:rPr/>
    </w:p>
    <w:p>
      <w:pPr>
        <w:spacing w:before="16" w:after="0" w:line="109" w:lineRule="exact"/>
        <w:ind w:left="124" w:right="-20"/>
        <w:jc w:val="left"/>
        <w:tabs>
          <w:tab w:pos="4520" w:val="left"/>
          <w:tab w:pos="6340" w:val="left"/>
          <w:tab w:pos="7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8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8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9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9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9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9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9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5"/>
          <w:position w:val="-9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07" w:lineRule="exact"/>
        <w:ind w:left="2066" w:right="-20"/>
        <w:jc w:val="left"/>
        <w:tabs>
          <w:tab w:pos="4520" w:val="left"/>
          <w:tab w:pos="6340" w:val="left"/>
          <w:tab w:pos="782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79"/>
        </w:rPr>
        <w:t>Su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100"/>
        </w:rPr>
      </w:r>
      <w:r>
        <w:rPr>
          <w:rFonts w:ascii="Courier New" w:hAnsi="Courier New" w:cs="Courier New" w:eastAsia="Courier New"/>
          <w:sz w:val="22"/>
          <w:szCs w:val="22"/>
          <w:color w:val="2A2A2A"/>
          <w:spacing w:val="0"/>
          <w:w w:val="100"/>
          <w:position w:val="-1"/>
        </w:rPr>
        <w:t>2</w:t>
      </w:r>
      <w:r>
        <w:rPr>
          <w:rFonts w:ascii="Courier New" w:hAnsi="Courier New" w:cs="Courier New" w:eastAsia="Courier New"/>
          <w:sz w:val="22"/>
          <w:szCs w:val="22"/>
          <w:color w:val="2A2A2A"/>
          <w:spacing w:val="0"/>
          <w:w w:val="100"/>
          <w:position w:val="-1"/>
        </w:rPr>
        <w:tab/>
      </w:r>
      <w:r>
        <w:rPr>
          <w:rFonts w:ascii="Courier New" w:hAnsi="Courier New" w:cs="Courier New" w:eastAsia="Courier New"/>
          <w:sz w:val="22"/>
          <w:szCs w:val="22"/>
          <w:color w:val="2A2A2A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2A2A2A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2A2A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2A2A2A"/>
          <w:spacing w:val="0"/>
          <w:w w:val="118"/>
          <w:position w:val="-4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400" w:right="280"/>
        </w:sectPr>
      </w:pPr>
      <w:rPr/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58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left="10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Ifla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4" w:lineRule="exact"/>
        <w:ind w:left="14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söndürüle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5"/>
        </w:rPr>
        <w:t>oluşmamıştır.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5" w:lineRule="auto"/>
        <w:ind w:right="162" w:firstLine="248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başlangıcının;yol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</w:rPr>
        <w:t>görülmüş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plu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,yapıla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2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utuşturması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1100" w:bottom="0" w:left="400" w:right="280"/>
          <w:cols w:num="2" w:equalWidth="0">
            <w:col w:w="1758" w:space="307"/>
            <w:col w:w="9175"/>
          </w:cols>
        </w:sectPr>
      </w:pPr>
      <w:rPr/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24" w:right="-20"/>
        <w:jc w:val="left"/>
        <w:tabs>
          <w:tab w:pos="2060" w:val="left"/>
          <w:tab w:pos="6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:şirketi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!Bedel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255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76"/>
          <w:w w:val="25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50"/>
          <w:i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8"/>
          <w:w w:val="15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61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2"/>
          <w:w w:val="16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8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ııgı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5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left="124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freslim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5"/>
        </w:rPr>
        <w:t>Edilmedi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124" w:right="-20"/>
        <w:jc w:val="left"/>
        <w:tabs>
          <w:tab w:pos="2060" w:val="left"/>
          <w:tab w:pos="5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!Tarih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6"/>
          <w:w w:val="1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6"/>
        </w:rPr>
        <w:t>30.05.2017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2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4"/>
          <w:w w:val="1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4"/>
        </w:rPr>
        <w:t>17:10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219" w:right="-20"/>
        <w:jc w:val="left"/>
        <w:tabs>
          <w:tab w:pos="980" w:val="left"/>
          <w:tab w:pos="8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12"/>
        </w:rPr>
        <w:t>PiDE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6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Seyre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213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4855" w:right="-20"/>
        <w:jc w:val="left"/>
        <w:tabs>
          <w:tab w:pos="8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w w:val="106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w w:val="107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pict>
          <v:shape style="width:58.560001pt;height:20.16pt;mso-position-horizontal-relative:char;mso-position-vertical-relative:line" type="#_x0000_t75">
            <v:imagedata r:id="rId17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659" w:right="548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7.494934pt;margin-top:4.077657pt;width:40.619342pt;height:53.5pt;mso-position-horizontal-relative:page;mso-position-vertical-relative:paragraph;z-index:-10142" type="#_x0000_t202" filled="f" stroked="f">
            <v:textbox inset="0,0,0,0">
              <w:txbxContent>
                <w:p>
                  <w:pPr>
                    <w:spacing w:before="0" w:after="0" w:line="1070" w:lineRule="exact"/>
                    <w:ind w:right="-200"/>
                    <w:jc w:val="left"/>
                    <w:rPr>
                      <w:rFonts w:ascii="Times New Roman" w:hAnsi="Times New Roman" w:cs="Times New Roman" w:eastAsia="Times New Roman"/>
                      <w:sz w:val="107"/>
                      <w:szCs w:val="10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7"/>
                      <w:szCs w:val="107"/>
                      <w:color w:val="3F3F3F"/>
                      <w:spacing w:val="0"/>
                      <w:w w:val="56"/>
                      <w:position w:val="-1"/>
                    </w:rPr>
                    <w:t>tJff</w:t>
                  </w:r>
                  <w:r>
                    <w:rPr>
                      <w:rFonts w:ascii="Times New Roman" w:hAnsi="Times New Roman" w:cs="Times New Roman" w:eastAsia="Times New Roman"/>
                      <w:sz w:val="107"/>
                      <w:szCs w:val="10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Nazmi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</w:rPr>
        <w:t>SARI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400" w:right="280"/>
        </w:sectPr>
      </w:pPr>
      <w:rPr/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/>
        <w:pict>
          <v:group style="position:absolute;margin-left:24.27445pt;margin-top:47.094078pt;width:552.685542pt;height:767.212676pt;mso-position-horizontal-relative:page;mso-position-vertical-relative:page;z-index:-10145" coordorigin="485,942" coordsize="11054,15344">
            <v:shape style="position:absolute;left:8314;top:12845;width:3226;height:2170" type="#_x0000_t75">
              <v:imagedata r:id="rId18" o:title=""/>
            </v:shape>
            <v:group style="position:absolute;left:505;top:978;width:10914;height:2" coordorigin="505,978" coordsize="10914,2">
              <v:shape style="position:absolute;left:505;top:978;width:10914;height:2" coordorigin="505,978" coordsize="10914,0" path="m505,978l11419,978e" filled="f" stroked="t" strokeweight=".713954pt" strokecolor="#444444">
                <v:path arrowok="t"/>
              </v:shape>
            </v:group>
            <v:group style="position:absolute;left:509;top:951;width:2;height:5168" coordorigin="509,951" coordsize="2,5168">
              <v:shape style="position:absolute;left:509;top:951;width:2;height:5168" coordorigin="509,951" coordsize="0,5168" path="m509,6120l509,951e" filled="f" stroked="t" strokeweight=".951939pt" strokecolor="#4B4B4B">
                <v:path arrowok="t"/>
              </v:shape>
            </v:group>
            <v:group style="position:absolute;left:2461;top:961;width:2;height:1453" coordorigin="2461,961" coordsize="2,1453">
              <v:shape style="position:absolute;left:2461;top:961;width:2;height:1453" coordorigin="2461,961" coordsize="0,1453" path="m2461,2414l2461,961e" filled="f" stroked="t" strokeweight=".713954pt" strokecolor="#3B3B3B">
                <v:path arrowok="t"/>
              </v:shape>
            </v:group>
            <v:group style="position:absolute;left:8943;top:971;width:2;height:1453" coordorigin="8943,971" coordsize="2,1453">
              <v:shape style="position:absolute;left:8943;top:971;width:2;height:1453" coordorigin="8943,971" coordsize="0,1453" path="m8943,2424l8943,971e" filled="f" stroked="t" strokeweight=".951939pt" strokecolor="#484848">
                <v:path arrowok="t"/>
              </v:shape>
            </v:group>
            <v:group style="position:absolute;left:11428;top:975;width:2;height:15294" coordorigin="11428,975" coordsize="2,15294">
              <v:shape style="position:absolute;left:11428;top:975;width:2;height:15294" coordorigin="11428,975" coordsize="0,15294" path="m11428,16269l11428,975e" filled="f" stroked="t" strokeweight=".713954pt" strokecolor="#4F4F4F">
                <v:path arrowok="t"/>
              </v:shape>
            </v:group>
            <v:group style="position:absolute;left:505;top:2412;width:10919;height:2" coordorigin="505,2412" coordsize="10919,2">
              <v:shape style="position:absolute;left:505;top:2412;width:10919;height:2" coordorigin="505,2412" coordsize="10919,0" path="m505,2412l11423,2412e" filled="f" stroked="t" strokeweight=".713954pt" strokecolor="#444444">
                <v:path arrowok="t"/>
              </v:shape>
            </v:group>
            <v:group style="position:absolute;left:3451;top:2400;width:2;height:698" coordorigin="3451,2400" coordsize="2,698">
              <v:shape style="position:absolute;left:3451;top:2400;width:2;height:698" coordorigin="3451,2400" coordsize="0,698" path="m3451,3098l3451,2400e" filled="f" stroked="t" strokeweight=".713954pt" strokecolor="#383838">
                <v:path arrowok="t"/>
              </v:shape>
            </v:group>
            <v:group style="position:absolute;left:5733;top:2405;width:2;height:698" coordorigin="5733,2405" coordsize="2,698">
              <v:shape style="position:absolute;left:5733;top:2405;width:2;height:698" coordorigin="5733,2405" coordsize="0,698" path="m5733,3103l5733,2405e" filled="f" stroked="t" strokeweight=".713954pt" strokecolor="#3F3F3F">
                <v:path arrowok="t"/>
              </v:shape>
            </v:group>
            <v:group style="position:absolute;left:505;top:2641;width:10919;height:2" coordorigin="505,2641" coordsize="10919,2">
              <v:shape style="position:absolute;left:505;top:2641;width:10919;height:2" coordorigin="505,2641" coordsize="10919,0" path="m505,2641l11423,2641e" filled="f" stroked="t" strokeweight=".713954pt" strokecolor="#484848">
                <v:path arrowok="t"/>
              </v:shape>
            </v:group>
            <v:group style="position:absolute;left:500;top:3091;width:10924;height:2" coordorigin="500,3091" coordsize="10924,2">
              <v:shape style="position:absolute;left:500;top:3091;width:10924;height:2" coordorigin="500,3091" coordsize="10924,0" path="m500,3091l11423,3091e" filled="f" stroked="t" strokeweight=".951939pt" strokecolor="#484848">
                <v:path arrowok="t"/>
              </v:shape>
            </v:group>
            <v:group style="position:absolute;left:500;top:3323;width:10928;height:2" coordorigin="500,3323" coordsize="10928,2">
              <v:shape style="position:absolute;left:500;top:3323;width:10928;height:2" coordorigin="500,3323" coordsize="10928,0" path="m500,3323l11428,3323e" filled="f" stroked="t" strokeweight=".713954pt" strokecolor="#484848">
                <v:path arrowok="t"/>
              </v:shape>
            </v:group>
            <v:group style="position:absolute;left:500;top:3555;width:10928;height:2" coordorigin="500,3555" coordsize="10928,2">
              <v:shape style="position:absolute;left:500;top:3555;width:10928;height:2" coordorigin="500,3555" coordsize="10928,0" path="m500,3555l11428,3555e" filled="f" stroked="t" strokeweight=".951939pt" strokecolor="#484848">
                <v:path arrowok="t"/>
              </v:shape>
            </v:group>
            <v:group style="position:absolute;left:505;top:3786;width:10924;height:2" coordorigin="505,3786" coordsize="10924,2">
              <v:shape style="position:absolute;left:505;top:3786;width:10924;height:2" coordorigin="505,3786" coordsize="10924,0" path="m505,3786l11428,3786e" filled="f" stroked="t" strokeweight=".713954pt" strokecolor="#484848">
                <v:path arrowok="t"/>
              </v:shape>
            </v:group>
            <v:group style="position:absolute;left:500;top:4762;width:10928;height:2" coordorigin="500,4762" coordsize="10928,2">
              <v:shape style="position:absolute;left:500;top:4762;width:10928;height:2" coordorigin="500,4762" coordsize="10928,0" path="m500,4762l11428,4762e" filled="f" stroked="t" strokeweight=".713954pt" strokecolor="#444444">
                <v:path arrowok="t"/>
              </v:shape>
            </v:group>
            <v:group style="position:absolute;left:2463;top:4747;width:2;height:11527" coordorigin="2463,4747" coordsize="2,11527">
              <v:shape style="position:absolute;left:2463;top:4747;width:2;height:11527" coordorigin="2463,4747" coordsize="0,11527" path="m2463,16274l2463,4747e" filled="f" stroked="t" strokeweight=".713954pt" strokecolor="#3F3F3F">
                <v:path arrowok="t"/>
              </v:shape>
            </v:group>
            <v:group style="position:absolute;left:500;top:5027;width:10928;height:2" coordorigin="500,5027" coordsize="10928,2">
              <v:shape style="position:absolute;left:500;top:5027;width:10928;height:2" coordorigin="500,5027" coordsize="10928,0" path="m500,5027l11428,5027e" filled="f" stroked="t" strokeweight=".951939pt" strokecolor="#4F4F4F">
                <v:path arrowok="t"/>
              </v:shape>
            </v:group>
            <v:group style="position:absolute;left:2446;top:5259;width:8982;height:2" coordorigin="2446,5259" coordsize="8982,2">
              <v:shape style="position:absolute;left:2446;top:5259;width:8982;height:2" coordorigin="2446,5259" coordsize="8982,0" path="m2446,5259l11428,5259e" filled="f" stroked="t" strokeweight=".713954pt" strokecolor="#484848">
                <v:path arrowok="t"/>
              </v:shape>
            </v:group>
            <v:group style="position:absolute;left:4907;top:5249;width:2;height:2084" coordorigin="4907,5249" coordsize="2,2084">
              <v:shape style="position:absolute;left:4907;top:5249;width:2;height:2084" coordorigin="4907,5249" coordsize="0,2084" path="m4907,7334l4907,5249e" filled="f" stroked="t" strokeweight=".713954pt" strokecolor="#3F3F3F">
                <v:path arrowok="t"/>
              </v:shape>
            </v:group>
            <v:group style="position:absolute;left:4902;top:5723;width:6521;height:2" coordorigin="4902,5723" coordsize="6521,2">
              <v:shape style="position:absolute;left:4902;top:5723;width:6521;height:2" coordorigin="4902,5723" coordsize="6521,0" path="m4902,5723l11423,5723e" filled="f" stroked="t" strokeweight=".713954pt" strokecolor="#484848">
                <v:path arrowok="t"/>
              </v:shape>
            </v:group>
            <v:group style="position:absolute;left:4902;top:5952;width:6526;height:2" coordorigin="4902,5952" coordsize="6526,2">
              <v:shape style="position:absolute;left:4902;top:5952;width:6526;height:2" coordorigin="4902,5952" coordsize="6526,0" path="m4902,5952l11428,5952e" filled="f" stroked="t" strokeweight=".713954pt" strokecolor="#484848">
                <v:path arrowok="t"/>
              </v:shape>
            </v:group>
            <v:group style="position:absolute;left:4898;top:6182;width:6535;height:2" coordorigin="4898,6182" coordsize="6535,2">
              <v:shape style="position:absolute;left:4898;top:6182;width:6535;height:2" coordorigin="4898,6182" coordsize="6535,0" path="m4898,6182l11433,6182e" filled="f" stroked="t" strokeweight=".713954pt" strokecolor="#4B4B4B">
                <v:path arrowok="t"/>
              </v:shape>
            </v:group>
            <v:group style="position:absolute;left:509;top:6201;width:2;height:10073" coordorigin="509,6201" coordsize="2,10073">
              <v:shape style="position:absolute;left:509;top:6201;width:2;height:10073" coordorigin="509,6201" coordsize="0,10073" path="m509,16274l509,6201e" filled="f" stroked="t" strokeweight=".951939pt" strokecolor="#3B3B3B">
                <v:path arrowok="t"/>
              </v:shape>
            </v:group>
            <v:group style="position:absolute;left:2451;top:6411;width:8977;height:2" coordorigin="2451,6411" coordsize="8977,2">
              <v:shape style="position:absolute;left:2451;top:6411;width:8977;height:2" coordorigin="2451,6411" coordsize="8977,0" path="m2451,6411l11428,6411e" filled="f" stroked="t" strokeweight=".713954pt" strokecolor="#484848">
                <v:path arrowok="t"/>
              </v:shape>
            </v:group>
            <v:group style="position:absolute;left:500;top:6641;width:10928;height:2" coordorigin="500,6641" coordsize="10928,2">
              <v:shape style="position:absolute;left:500;top:6641;width:10928;height:2" coordorigin="500,6641" coordsize="10928,0" path="m500,6641l11428,6641e" filled="f" stroked="t" strokeweight=".713954pt" strokecolor="#484848">
                <v:path arrowok="t"/>
              </v:shape>
            </v:group>
            <v:group style="position:absolute;left:7687;top:6631;width:2;height:703" coordorigin="7687,6631" coordsize="2,703">
              <v:shape style="position:absolute;left:7687;top:6631;width:2;height:703" coordorigin="7687,6631" coordsize="0,703" path="m7687,7334l7687,6631e" filled="f" stroked="t" strokeweight=".951939pt" strokecolor="#4B4B4B">
                <v:path arrowok="t"/>
              </v:shape>
            </v:group>
            <v:group style="position:absolute;left:2446;top:7095;width:8986;height:2" coordorigin="2446,7095" coordsize="8986,2">
              <v:shape style="position:absolute;left:2446;top:7095;width:8986;height:2" coordorigin="2446,7095" coordsize="8986,0" path="m2446,7095l11433,7095e" filled="f" stroked="t" strokeweight=".951939pt" strokecolor="#4B4B4B">
                <v:path arrowok="t"/>
              </v:shape>
            </v:group>
            <v:group style="position:absolute;left:2446;top:7329;width:8986;height:2" coordorigin="2446,7329" coordsize="8986,2">
              <v:shape style="position:absolute;left:2446;top:7329;width:8986;height:2" coordorigin="2446,7329" coordsize="8986,0" path="m2446,7329l11433,7329e" filled="f" stroked="t" strokeweight=".713954pt" strokecolor="#484848">
                <v:path arrowok="t"/>
              </v:shape>
            </v:group>
            <v:group style="position:absolute;left:500;top:7559;width:10933;height:2" coordorigin="500,7559" coordsize="10933,2">
              <v:shape style="position:absolute;left:500;top:7559;width:10933;height:2" coordorigin="500,7559" coordsize="10933,0" path="m500,7559l11433,7559e" filled="f" stroked="t" strokeweight=".713954pt" strokecolor="#4B4B4B">
                <v:path arrowok="t"/>
              </v:shape>
            </v:group>
            <v:group style="position:absolute;left:500;top:8013;width:10933;height:2" coordorigin="500,8013" coordsize="10933,2">
              <v:shape style="position:absolute;left:500;top:8013;width:10933;height:2" coordorigin="500,8013" coordsize="10933,0" path="m500,8013l11433,8013e" filled="f" stroked="t" strokeweight=".713954pt" strokecolor="#4B4B4B">
                <v:path arrowok="t"/>
              </v:shape>
            </v:group>
            <v:group style="position:absolute;left:4912;top:8003;width:2;height:736" coordorigin="4912,8003" coordsize="2,736">
              <v:shape style="position:absolute;left:4912;top:8003;width:2;height:736" coordorigin="4912,8003" coordsize="0,736" path="m4912,8740l4912,8003e" filled="f" stroked="t" strokeweight=".47597pt" strokecolor="#2F2F2F">
                <v:path arrowok="t"/>
              </v:shape>
            </v:group>
            <v:group style="position:absolute;left:4907;top:8242;width:6530;height:2" coordorigin="4907,8242" coordsize="6530,2">
              <v:shape style="position:absolute;left:4907;top:8242;width:6530;height:2" coordorigin="4907,8242" coordsize="6530,0" path="m4907,8242l11438,8242e" filled="f" stroked="t" strokeweight=".713954pt" strokecolor="#4B4B4B">
                <v:path arrowok="t"/>
              </v:shape>
            </v:group>
            <v:group style="position:absolute;left:4907;top:8472;width:6530;height:2" coordorigin="4907,8472" coordsize="6530,2">
              <v:shape style="position:absolute;left:4907;top:8472;width:6530;height:2" coordorigin="4907,8472" coordsize="6530,0" path="m4907,8472l11438,8472e" filled="f" stroked="t" strokeweight=".713954pt" strokecolor="#484848">
                <v:path arrowok="t"/>
              </v:shape>
            </v:group>
            <v:group style="position:absolute;left:495;top:8728;width:10943;height:2" coordorigin="495,8728" coordsize="10943,2">
              <v:shape style="position:absolute;left:495;top:8728;width:10943;height:2" coordorigin="495,8728" coordsize="10943,0" path="m495,8728l11438,8728e" filled="f" stroked="t" strokeweight=".951939pt" strokecolor="#484848">
                <v:path arrowok="t"/>
              </v:shape>
            </v:group>
            <v:group style="position:absolute;left:500;top:9500;width:10933;height:2" coordorigin="500,9500" coordsize="10933,2">
              <v:shape style="position:absolute;left:500;top:9500;width:10933;height:2" coordorigin="500,9500" coordsize="10933,0" path="m500,9500l11433,9500e" filled="f" stroked="t" strokeweight=".713954pt" strokecolor="#484848">
                <v:path arrowok="t"/>
              </v:shape>
            </v:group>
            <v:group style="position:absolute;left:505;top:10308;width:10933;height:2" coordorigin="505,10308" coordsize="10933,2">
              <v:shape style="position:absolute;left:505;top:10308;width:10933;height:2" coordorigin="505,10308" coordsize="10933,0" path="m505,10308l11438,10308e" filled="f" stroked="t" strokeweight=".713954pt" strokecolor="#4B4B4B">
                <v:path arrowok="t"/>
              </v:shape>
            </v:group>
            <v:group style="position:absolute;left:505;top:10540;width:10928;height:2" coordorigin="505,10540" coordsize="10928,2">
              <v:shape style="position:absolute;left:505;top:10540;width:10928;height:2" coordorigin="505,10540" coordsize="10928,0" path="m505,10540l11433,10540e" filled="f" stroked="t" strokeweight=".951939pt" strokecolor="#4B4B4B">
                <v:path arrowok="t"/>
              </v:shape>
            </v:group>
            <v:group style="position:absolute;left:519;top:10795;width:2;height:5479" coordorigin="519,10795" coordsize="2,5479">
              <v:shape style="position:absolute;left:519;top:10795;width:2;height:5479" coordorigin="519,10795" coordsize="0,5479" path="m519,16274l519,10795e" filled="f" stroked="t" strokeweight=".713954pt" strokecolor="#3B3B3B">
                <v:path arrowok="t"/>
              </v:shape>
            </v:group>
            <v:group style="position:absolute;left:500;top:11226;width:10943;height:2" coordorigin="500,11226" coordsize="10943,2">
              <v:shape style="position:absolute;left:500;top:11226;width:10943;height:2" coordorigin="500,11226" coordsize="10943,0" path="m500,11226l11442,11226e" filled="f" stroked="t" strokeweight=".713954pt" strokecolor="#4B4B4B">
                <v:path arrowok="t"/>
              </v:shape>
            </v:group>
            <v:group style="position:absolute;left:500;top:11457;width:10938;height:2" coordorigin="500,11457" coordsize="10938,2">
              <v:shape style="position:absolute;left:500;top:11457;width:10938;height:2" coordorigin="500,11457" coordsize="10938,0" path="m500,11457l11438,11457e" filled="f" stroked="t" strokeweight=".951939pt" strokecolor="#4B4B4B">
                <v:path arrowok="t"/>
              </v:shape>
            </v:group>
            <v:group style="position:absolute;left:1276;top:11326;width:2;height:4953" coordorigin="1276,11326" coordsize="2,4953">
              <v:shape style="position:absolute;left:1276;top:11326;width:2;height:4953" coordorigin="1276,11326" coordsize="0,4953" path="m1276,16279l1276,11326e" filled="f" stroked="t" strokeweight=".713954pt" strokecolor="#3F3F3F">
                <v:path arrowok="t"/>
              </v:shape>
            </v:group>
            <v:group style="position:absolute;left:1828;top:11445;width:2;height:4824" coordorigin="1828,11445" coordsize="2,4824">
              <v:shape style="position:absolute;left:1828;top:11445;width:2;height:4824" coordorigin="1828,11445" coordsize="0,4824" path="m1828,16269l1828,11445e" filled="f" stroked="t" strokeweight=".713954pt" strokecolor="#3F3F3F">
                <v:path arrowok="t"/>
              </v:shape>
              <v:shape style="position:absolute;left:4915;top:14880;width:2362;height:1056" type="#_x0000_t75">
                <v:imagedata r:id="rId19" o:title=""/>
              </v:shape>
            </v:group>
            <v:group style="position:absolute;left:7268;top:11450;width:2;height:4814" coordorigin="7268,11450" coordsize="2,4814">
              <v:shape style="position:absolute;left:7268;top:11450;width:2;height:4814" coordorigin="7268,11450" coordsize="0,4814" path="m7268,16265l7268,11450e" filled="f" stroked="t" strokeweight=".713954pt" strokecolor="#484848">
                <v:path arrowok="t"/>
              </v:shape>
            </v:group>
            <v:group style="position:absolute;left:505;top:11687;width:10938;height:2" coordorigin="505,11687" coordsize="10938,2">
              <v:shape style="position:absolute;left:505;top:11687;width:10938;height:2" coordorigin="505,11687" coordsize="10938,0" path="m505,11687l11442,11687e" filled="f" stroked="t" strokeweight=".951939pt" strokecolor="#4B4B4B">
                <v:path arrowok="t"/>
              </v:shape>
            </v:group>
            <v:group style="position:absolute;left:505;top:13685;width:1971;height:2" coordorigin="505,13685" coordsize="1971,2">
              <v:shape style="position:absolute;left:505;top:13685;width:1971;height:2" coordorigin="505,13685" coordsize="1971,0" path="m505,13685l2475,13685e" filled="f" stroked="t" strokeweight=".951939pt" strokecolor="#4F4F4F">
                <v:path arrowok="t"/>
              </v:shape>
            </v:group>
            <v:group style="position:absolute;left:519;top:16262;width:10928;height:2" coordorigin="519,16262" coordsize="10928,2">
              <v:shape style="position:absolute;left:519;top:16262;width:10928;height:2" coordorigin="519,16262" coordsize="10928,0" path="m519,16262l11447,16262e" filled="f" stroked="t" strokeweight=".951939pt" strokecolor="#4F4F4F">
                <v:path arrowok="t"/>
              </v:shape>
            </v:group>
            <w10:wrap type="none"/>
          </v:group>
        </w:pict>
      </w:r>
      <w:r>
        <w:rPr>
          <w:sz w:val="22"/>
          <w:szCs w:val="22"/>
        </w:rPr>
      </w:r>
    </w:p>
    <w:p>
      <w:pPr>
        <w:spacing w:before="0" w:after="0" w:line="240" w:lineRule="auto"/>
        <w:ind w:left="18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44"/>
        </w:rPr>
        <w:t>alk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0" w:after="0" w:line="240" w:lineRule="auto"/>
        <w:ind w:left="21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6D6D6D"/>
          <w:spacing w:val="-89"/>
          <w:w w:val="199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3F3F3F"/>
          <w:spacing w:val="0"/>
          <w:w w:val="107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spacing w:before="0" w:after="0" w:line="210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565656"/>
          <w:w w:val="50"/>
        </w:rPr>
        <w:t>ı.</w:t>
      </w:r>
      <w:r>
        <w:rPr>
          <w:rFonts w:ascii="Arial" w:hAnsi="Arial" w:cs="Arial" w:eastAsia="Arial"/>
          <w:sz w:val="19"/>
          <w:szCs w:val="19"/>
          <w:color w:val="565656"/>
          <w:w w:val="51"/>
        </w:rPr>
        <w:t>J</w:t>
      </w:r>
      <w:r>
        <w:rPr>
          <w:rFonts w:ascii="Arial" w:hAnsi="Arial" w:cs="Arial" w:eastAsia="Arial"/>
          <w:sz w:val="19"/>
          <w:szCs w:val="19"/>
          <w:color w:val="565656"/>
          <w:spacing w:val="-3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67"/>
        </w:rPr>
        <w:t>&lt;ı!vr-ı</w:t>
      </w:r>
      <w:r>
        <w:rPr>
          <w:rFonts w:ascii="Arial" w:hAnsi="Arial" w:cs="Arial" w:eastAsia="Arial"/>
          <w:sz w:val="19"/>
          <w:szCs w:val="19"/>
          <w:color w:val="2A2A2A"/>
          <w:spacing w:val="8"/>
          <w:w w:val="67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  <w:t>!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  <w:t>(uzey</w:t>
      </w:r>
      <w:r>
        <w:rPr>
          <w:rFonts w:ascii="Arial" w:hAnsi="Arial" w:cs="Arial" w:eastAsia="Arial"/>
          <w:sz w:val="18"/>
          <w:szCs w:val="18"/>
          <w:color w:val="2A2A2A"/>
          <w:spacing w:val="-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Bölg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2A2A2A"/>
          <w:spacing w:val="-1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b/>
          <w:bCs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400" w:right="280"/>
          <w:cols w:num="2" w:equalWidth="0">
            <w:col w:w="508" w:space="1810"/>
            <w:col w:w="8922"/>
          </w:cols>
        </w:sectPr>
      </w:pPr>
      <w:rPr/>
    </w:p>
    <w:p>
      <w:pPr>
        <w:spacing w:before="88" w:after="0" w:line="213" w:lineRule="auto"/>
        <w:ind w:left="617" w:right="-152" w:firstLine="2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8"/>
          <w:szCs w:val="88"/>
          <w:color w:val="313131"/>
          <w:spacing w:val="-395"/>
          <w:w w:val="176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5"/>
          <w:szCs w:val="15"/>
          <w:color w:val="313131"/>
          <w:spacing w:val="5"/>
          <w:w w:val="115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5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5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4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4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8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3" w:lineRule="auto"/>
        <w:ind w:left="-15" w:right="497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9"/>
        </w:rPr>
        <w:t>BAŞKANLTÖI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1" w:lineRule="exact"/>
        <w:ind w:left="31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192" w:lineRule="exact"/>
        <w:ind w:left="586" w:right="565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00" w:bottom="280" w:left="180" w:right="480"/>
          <w:cols w:num="2" w:equalWidth="0">
            <w:col w:w="1658" w:space="1796"/>
            <w:col w:w="7806"/>
          </w:cols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80" w:right="480"/>
        </w:sectPr>
      </w:pPr>
      <w:rPr/>
    </w:p>
    <w:p>
      <w:pPr>
        <w:spacing w:before="38" w:after="0" w:line="240" w:lineRule="auto"/>
        <w:ind w:left="137" w:right="-20"/>
        <w:jc w:val="left"/>
        <w:tabs>
          <w:tab w:pos="1360" w:val="left"/>
          <w:tab w:pos="3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1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30/05/2017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Bildi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46" w:right="-20"/>
        <w:jc w:val="left"/>
        <w:tabs>
          <w:tab w:pos="1360" w:val="left"/>
          <w:tab w:pos="3220" w:val="left"/>
          <w:tab w:pos="44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:30/05/2017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9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79"/>
        </w:rPr>
        <w:t>ıt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7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2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8"/>
        </w:rPr>
        <w:t>3613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4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Bildirilell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8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Bomova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Naldöke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Batıçim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Fabrikası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2"/>
        </w:rPr>
        <w:t>içerisi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left="151" w:right="-20"/>
        <w:jc w:val="left"/>
        <w:tabs>
          <w:tab w:pos="1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5"/>
          <w:w w:val="10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:Bornova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Naldöke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Batıçim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Fabrikası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7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9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6"/>
          <w:w w:val="10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71" w:lineRule="auto"/>
        <w:ind w:left="146" w:right="-49" w:firstLine="-10"/>
        <w:jc w:val="left"/>
        <w:tabs>
          <w:tab w:pos="1360" w:val="left"/>
          <w:tab w:pos="3680" w:val="left"/>
          <w:tab w:pos="39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3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Pan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8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8"/>
          <w:w w:val="85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3"/>
        </w:rPr>
        <w:t>apı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7" w:after="0" w:line="240" w:lineRule="auto"/>
        <w:ind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15:50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10"/>
        </w:rPr>
        <w:t>fe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9"/>
          <w:w w:val="11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w w:val="95"/>
        </w:rPr>
        <w:t>!Bildi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Alan: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76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Yanguı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:Elektri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192" w:lineRule="exact"/>
        <w:ind w:left="12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Kullıınını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54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80" w:right="480"/>
          <w:cols w:num="2" w:equalWidth="0">
            <w:col w:w="5148" w:space="451"/>
            <w:col w:w="5661"/>
          </w:cols>
        </w:sectPr>
      </w:pPr>
      <w:rPr/>
    </w:p>
    <w:p>
      <w:pPr>
        <w:spacing w:before="0" w:after="0" w:line="188" w:lineRule="exact"/>
        <w:ind w:left="3698" w:right="-67"/>
        <w:jc w:val="left"/>
        <w:tabs>
          <w:tab w:pos="6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4.720001pt;margin-top:4.610119pt;width:33.231590pt;height:24pt;mso-position-horizontal-relative:page;mso-position-vertical-relative:paragraph;z-index:-10132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525454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25454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25454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24242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np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3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25454"/>
          <w:spacing w:val="0"/>
          <w:w w:val="100"/>
        </w:rPr>
        <w:t>ÇeJ</w:t>
      </w:r>
      <w:r>
        <w:rPr>
          <w:rFonts w:ascii="Arial" w:hAnsi="Arial" w:cs="Arial" w:eastAsia="Arial"/>
          <w:sz w:val="18"/>
          <w:szCs w:val="18"/>
          <w:color w:val="525454"/>
          <w:spacing w:val="-18"/>
          <w:w w:val="100"/>
        </w:rPr>
        <w:t>i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k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3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w w:val="97"/>
        </w:rPr>
        <w:t>Yan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0"/>
          <w:w w:val="98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91"/>
        </w:rPr>
        <w:t>n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69"/>
        </w:rPr>
        <w:t>ı</w:t>
      </w:r>
      <w:r>
        <w:rPr>
          <w:rFonts w:ascii="Arial" w:hAnsi="Arial" w:cs="Arial" w:eastAsia="Arial"/>
          <w:sz w:val="16"/>
          <w:szCs w:val="16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80" w:right="480"/>
          <w:cols w:num="2" w:equalWidth="0">
            <w:col w:w="6640" w:space="178"/>
            <w:col w:w="4442"/>
          </w:cols>
        </w:sectPr>
      </w:pPr>
      <w:rPr/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46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tabs>
          <w:tab w:pos="3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18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Batıçim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BFBFC1"/>
          <w:spacing w:val="0"/>
          <w:w w:val="22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BFBFC1"/>
          <w:spacing w:val="5"/>
          <w:w w:val="22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iracı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8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29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5"/>
          <w:w w:val="12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Birka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  <w:position w:val="-1"/>
        </w:rPr>
        <w:t>ARDA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80" w:right="480"/>
          <w:cols w:num="2" w:equalWidth="0">
            <w:col w:w="1099" w:space="1093"/>
            <w:col w:w="9068"/>
          </w:cols>
        </w:sectPr>
      </w:pPr>
      <w:rPr/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auto"/>
        <w:ind w:left="146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35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35"/>
          <w:b/>
          <w:bCs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424242"/>
          <w:spacing w:val="0"/>
          <w:w w:val="100"/>
        </w:rPr>
        <w:t>Ara</w:t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2424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812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\:ı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0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15:51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85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8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6"/>
          <w:w w:val="8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1"/>
        </w:rPr>
        <w:t>15:56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6"/>
          <w:w w:val="9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74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ktri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40" w:lineRule="auto"/>
        <w:ind w:left="2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192" w:lineRule="exact"/>
        <w:ind w:left="1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>Enmiyc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t-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>andıırına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54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80" w:right="480"/>
          <w:cols w:num="3" w:equalWidth="0">
            <w:col w:w="609" w:space="1582"/>
            <w:col w:w="1733" w:space="821"/>
            <w:col w:w="6515"/>
          </w:cols>
        </w:sectPr>
      </w:pPr>
      <w:rPr/>
    </w:p>
    <w:p>
      <w:pPr>
        <w:spacing w:before="24" w:after="0" w:line="240" w:lineRule="auto"/>
        <w:ind w:left="2201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Doğ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6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11"/>
        </w:rPr>
        <w:t>gaz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5" w:after="0" w:line="240" w:lineRule="auto"/>
        <w:ind w:left="137" w:right="-20"/>
        <w:jc w:val="left"/>
        <w:tabs>
          <w:tab w:pos="2160" w:val="left"/>
          <w:tab w:pos="4740" w:val="left"/>
          <w:tab w:pos="7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,Araç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7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7"/>
          <w:w w:val="95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8"/>
        </w:rPr>
        <w:t>erson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"/>
          <w:w w:val="10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40" w:lineRule="auto"/>
        <w:ind w:left="217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'Dönüş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219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Yiırdıma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>A.</w:t>
      </w:r>
      <w:r>
        <w:rPr>
          <w:rFonts w:ascii="Arial" w:hAnsi="Arial" w:cs="Arial" w:eastAsia="Arial"/>
          <w:sz w:val="17"/>
          <w:szCs w:val="17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left="220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5"/>
          <w:w w:val="10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Soya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192" w:lineRule="exact"/>
        <w:ind w:left="118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49"/>
          <w:position w:val="-1"/>
        </w:rPr>
        <w:t>la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49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6"/>
          <w:w w:val="14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8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5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kendileri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tarafında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  <w:position w:val="-1"/>
        </w:rPr>
        <w:t>söndüıülmü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-1"/>
        </w:rPr>
        <w:t>görüldü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04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-1"/>
        </w:rPr>
        <w:t>Tarafımızda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işlem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yapılmadı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  <w:position w:val="-1"/>
        </w:rPr>
        <w:t>yapıldı.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80" w:right="480"/>
        </w:sectPr>
      </w:pPr>
      <w:rPr/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7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left="253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25454"/>
          <w:w w:val="122"/>
        </w:rPr>
        <w:t>öıı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w w:val="123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lirn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ede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ind w:left="2486" w:right="-70"/>
        <w:jc w:val="left"/>
        <w:tabs>
          <w:tab w:pos="4420" w:val="left"/>
          <w:tab w:pos="6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0"/>
          <w:szCs w:val="20"/>
          <w:color w:val="525454"/>
          <w:spacing w:val="0"/>
          <w:w w:val="79"/>
          <w:position w:val="-2"/>
        </w:rPr>
        <w:t>S</w:t>
      </w:r>
      <w:r>
        <w:rPr>
          <w:rFonts w:ascii="Arial" w:hAnsi="Arial" w:cs="Arial" w:eastAsia="Arial"/>
          <w:sz w:val="20"/>
          <w:szCs w:val="20"/>
          <w:color w:val="525454"/>
          <w:spacing w:val="0"/>
          <w:w w:val="79"/>
          <w:position w:val="-2"/>
        </w:rPr>
        <w:t>u</w:t>
      </w:r>
      <w:r>
        <w:rPr>
          <w:rFonts w:ascii="Arial" w:hAnsi="Arial" w:cs="Arial" w:eastAsia="Arial"/>
          <w:sz w:val="20"/>
          <w:szCs w:val="20"/>
          <w:color w:val="525454"/>
          <w:spacing w:val="7"/>
          <w:w w:val="79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IKöpük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3"/>
          <w:position w:val="-2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3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7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left="4426" w:right="-20"/>
        <w:jc w:val="left"/>
        <w:tabs>
          <w:tab w:pos="60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31"/>
          <w:szCs w:val="31"/>
          <w:color w:val="313131"/>
          <w:spacing w:val="0"/>
          <w:w w:val="54"/>
        </w:rPr>
        <w:t>ı</w:t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54"/>
        </w:rPr>
        <w:t>ı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71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pan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nol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sayaç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görmüştü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1"/>
          <w:w w:val="10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102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25454"/>
          <w:spacing w:val="0"/>
          <w:w w:val="204"/>
        </w:rPr>
        <w:t>02</w:t>
      </w:r>
      <w:r>
        <w:rPr>
          <w:rFonts w:ascii="Arial" w:hAnsi="Arial" w:cs="Arial" w:eastAsia="Arial"/>
          <w:sz w:val="18"/>
          <w:szCs w:val="18"/>
          <w:color w:val="525454"/>
          <w:spacing w:val="-47"/>
          <w:w w:val="204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89"/>
        </w:rPr>
        <w:t>K</w:t>
      </w:r>
      <w:r>
        <w:rPr>
          <w:rFonts w:ascii="Arial" w:hAnsi="Arial" w:cs="Arial" w:eastAsia="Arial"/>
          <w:sz w:val="18"/>
          <w:szCs w:val="18"/>
          <w:color w:val="313131"/>
          <w:spacing w:val="-3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25454"/>
          <w:spacing w:val="-13"/>
          <w:w w:val="100"/>
        </w:rPr>
        <w:t>g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13131"/>
          <w:spacing w:val="0"/>
          <w:w w:val="54"/>
        </w:rPr>
        <w:t>ı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80" w:right="480"/>
          <w:cols w:num="3" w:equalWidth="0">
            <w:col w:w="1245" w:space="1013"/>
            <w:col w:w="6818" w:space="776"/>
            <w:col w:w="1408"/>
          </w:cols>
        </w:sectPr>
      </w:pPr>
      <w:rPr/>
    </w:p>
    <w:p>
      <w:pPr>
        <w:spacing w:before="7" w:after="0" w:line="253" w:lineRule="auto"/>
        <w:ind w:left="127" w:right="738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l'alımini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Zarar:25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8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80" w:right="480"/>
        </w:sectPr>
      </w:pPr>
      <w:rPr/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7" w:right="-4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66" w:lineRule="auto"/>
        <w:ind w:left="118" w:right="-5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Tesliıiı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53" w:lineRule="auto"/>
        <w:ind w:right="66" w:firstLine="1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6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.katında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karşı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tarafta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bulunan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6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2"/>
        </w:rPr>
        <w:t>ektri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panosunda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soruşturınada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pan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sayacı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sebepten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5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9"/>
          <w:w w:val="18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4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ısnma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7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Yüklenme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2"/>
        </w:rPr>
        <w:t>,yıpranma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2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neticesi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w w:val="95"/>
        </w:rPr>
        <w:t>!kanaa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5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ine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7" w:after="0" w:line="240" w:lineRule="auto"/>
        <w:ind w:right="-20"/>
        <w:jc w:val="left"/>
        <w:tabs>
          <w:tab w:pos="2880" w:val="left"/>
          <w:tab w:pos="46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525454"/>
          <w:spacing w:val="0"/>
          <w:w w:val="600"/>
        </w:rPr>
        <w:t>i</w:t>
      </w:r>
      <w:r>
        <w:rPr>
          <w:rFonts w:ascii="Arial" w:hAnsi="Arial" w:cs="Arial" w:eastAsia="Arial"/>
          <w:sz w:val="17"/>
          <w:szCs w:val="17"/>
          <w:color w:val="525454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525454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>r</w:t>
      </w:r>
      <w:r>
        <w:rPr>
          <w:rFonts w:ascii="Arial" w:hAnsi="Arial" w:cs="Arial" w:eastAsia="Arial"/>
          <w:sz w:val="17"/>
          <w:szCs w:val="17"/>
          <w:color w:val="313131"/>
          <w:spacing w:val="8"/>
          <w:w w:val="100"/>
        </w:rPr>
        <w:t>k</w:t>
      </w:r>
      <w:r>
        <w:rPr>
          <w:rFonts w:ascii="Arial" w:hAnsi="Arial" w:cs="Arial" w:eastAsia="Arial"/>
          <w:sz w:val="17"/>
          <w:szCs w:val="17"/>
          <w:color w:val="525454"/>
          <w:spacing w:val="1"/>
          <w:w w:val="89"/>
        </w:rPr>
        <w:t>e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77"/>
        </w:rPr>
        <w:t>t</w:t>
      </w:r>
      <w:r>
        <w:rPr>
          <w:rFonts w:ascii="Arial" w:hAnsi="Arial" w:cs="Arial" w:eastAsia="Arial"/>
          <w:sz w:val="17"/>
          <w:szCs w:val="17"/>
          <w:color w:val="313131"/>
          <w:spacing w:val="-3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100"/>
        </w:rPr>
        <w:t>in</w:t>
      </w:r>
      <w:r>
        <w:rPr>
          <w:rFonts w:ascii="Arial" w:hAnsi="Arial" w:cs="Arial" w:eastAsia="Arial"/>
          <w:sz w:val="17"/>
          <w:szCs w:val="17"/>
          <w:color w:val="42424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6"/>
        </w:rPr>
        <w:t>IBed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"/>
          <w:w w:val="96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113"/>
        </w:rPr>
        <w:t>i: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9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!'a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8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7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6"/>
        </w:rPr>
        <w:t>çalışanları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80" w:right="480"/>
          <w:cols w:num="2" w:equalWidth="0">
            <w:col w:w="1644" w:space="528"/>
            <w:col w:w="9088"/>
          </w:cols>
        </w:sectPr>
      </w:pPr>
      <w:rPr/>
    </w:p>
    <w:p>
      <w:pPr>
        <w:spacing w:before="62" w:after="0" w:line="240" w:lineRule="auto"/>
        <w:ind w:left="220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32.639999pt;margin-top:12.715533pt;width:36pt;height:.1pt;mso-position-horizontal-relative:page;mso-position-vertical-relative:paragraph;z-index:-10137" coordorigin="653,254" coordsize="720,2">
            <v:shape style="position:absolute;left:653;top:254;width:720;height:2" coordorigin="653,254" coordsize="720,0" path="m653,254l1373,254e" filled="f" stroked="t" strokeweight=".4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525454"/>
          <w:w w:val="241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w w:val="24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100"/>
        </w:rPr>
        <w:t>DönUşU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0" w:after="0" w:line="192" w:lineRule="exact"/>
        <w:ind w:left="204" w:right="-66"/>
        <w:jc w:val="left"/>
        <w:tabs>
          <w:tab w:pos="1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228"/>
          <w:position w:val="-1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3"/>
          <w:position w:val="-1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7" w:after="0" w:line="240" w:lineRule="auto"/>
        <w:ind w:left="63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rrarilı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-16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8"/>
        </w:rPr>
        <w:t>30.05.2017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right="-66"/>
        <w:jc w:val="left"/>
        <w:tabs>
          <w:tab w:pos="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Yaralı</w:t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29"/>
        </w:rPr>
        <w:t>iDE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2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8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35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2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25454"/>
          <w:w w:val="86"/>
        </w:rPr>
        <w:t>ISn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0"/>
          <w:w w:val="8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16.30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3"/>
          <w:w w:val="10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80" w:right="480"/>
          <w:cols w:num="4" w:equalWidth="0">
            <w:col w:w="1286" w:space="253"/>
            <w:col w:w="2985" w:space="1594"/>
            <w:col w:w="920" w:space="1797"/>
            <w:col w:w="2425"/>
          </w:cols>
        </w:sectPr>
      </w:pPr>
      <w:rPr/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152" w:lineRule="exact"/>
        <w:ind w:left="2316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3.119995pt;margin-top:6.891165pt;width:56.627526pt;height:14pt;mso-position-horizontal-relative:page;mso-position-vertical-relative:paragraph;z-index:-10131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tabs>
                      <w:tab w:pos="760" w:val="left"/>
                    </w:tabs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313131"/>
                      <w:spacing w:val="0"/>
                      <w:w w:val="46"/>
                      <w:b/>
                      <w:bCs/>
                    </w:rPr>
                    <w:t>O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313131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313131"/>
                      <w:spacing w:val="0"/>
                      <w:w w:val="57"/>
                      <w:b/>
                      <w:bCs/>
                    </w:rPr>
                    <w:t>2017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4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4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4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4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4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  <w:position w:val="-4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4812" w:right="-20"/>
        <w:jc w:val="left"/>
        <w:tabs>
          <w:tab w:pos="9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0"/>
          <w:position w:val="-1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63"/>
          <w:position w:val="3"/>
        </w:rPr>
        <w:t>2</w:t>
      </w:r>
      <w:r>
        <w:rPr>
          <w:rFonts w:ascii="Arial" w:hAnsi="Arial" w:cs="Arial" w:eastAsia="Arial"/>
          <w:sz w:val="27"/>
          <w:szCs w:val="27"/>
          <w:color w:val="313131"/>
          <w:spacing w:val="41"/>
          <w:w w:val="63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3"/>
          <w:position w:val="3"/>
        </w:rPr>
        <w:t>Haziran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1451"/>
        <w:jc w:val="right"/>
        <w:rPr>
          <w:rFonts w:ascii="Arial" w:hAnsi="Arial" w:cs="Arial" w:eastAsia="Arial"/>
          <w:sz w:val="17"/>
          <w:szCs w:val="17"/>
        </w:rPr>
      </w:pPr>
      <w:rPr/>
      <w:r>
        <w:rPr/>
        <w:pict>
          <v:shape style="position:absolute;margin-left:433.920013pt;margin-top:20.472908pt;width:121.919998pt;height:86.400002pt;mso-position-horizontal-relative:page;mso-position-vertical-relative:paragraph;z-index:-10141" type="#_x0000_t75">
            <v:imagedata r:id="rId20" o:title=""/>
          </v:shape>
        </w:pic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i/>
        </w:rPr>
        <w:t>1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36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98"/>
          <w:i/>
        </w:rPr>
        <w:t>12017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1" w:lineRule="exact"/>
        <w:ind w:left="3026" w:right="-20"/>
        <w:jc w:val="left"/>
        <w:tabs>
          <w:tab w:pos="3560" w:val="left"/>
          <w:tab w:pos="4360" w:val="left"/>
          <w:tab w:pos="588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179.8965pt;margin-top:20.636093pt;width:2.101325pt;height:30.034431pt;mso-position-horizontal-relative:page;mso-position-vertical-relative:paragraph;z-index:-10136" coordorigin="3598,413" coordsize="42,601">
            <v:group style="position:absolute;left:3623;top:423;width:2;height:372" coordorigin="3623,423" coordsize="2,372">
              <v:shape style="position:absolute;left:3623;top:423;width:2;height:372" coordorigin="3623,423" coordsize="0,372" path="m3623,795l3623,423e" filled="f" stroked="t" strokeweight="1.000250pt" strokecolor="#C8C6F4">
                <v:path arrowok="t"/>
              </v:shape>
            </v:group>
            <v:group style="position:absolute;left:3619;top:760;width:2;height:232" coordorigin="3619,760" coordsize="2,232">
              <v:shape style="position:absolute;left:3619;top:760;width:2;height:232" coordorigin="3619,760" coordsize="0,232" path="m3619,992l3619,760e" filled="f" stroked="t" strokeweight="2.101325pt" strokecolor="#DAD6F6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424242"/>
          <w:spacing w:val="5"/>
          <w:w w:val="137"/>
          <w:position w:val="-4"/>
        </w:rPr>
        <w:t>•</w:t>
      </w:r>
      <w:r>
        <w:rPr>
          <w:rFonts w:ascii="Arial" w:hAnsi="Arial" w:cs="Arial" w:eastAsia="Arial"/>
          <w:sz w:val="18"/>
          <w:szCs w:val="18"/>
          <w:color w:val="44496B"/>
          <w:spacing w:val="0"/>
          <w:w w:val="137"/>
          <w:position w:val="-4"/>
        </w:rPr>
        <w:t>.&lt;</w:t>
      </w:r>
      <w:r>
        <w:rPr>
          <w:rFonts w:ascii="Arial" w:hAnsi="Arial" w:cs="Arial" w:eastAsia="Arial"/>
          <w:sz w:val="18"/>
          <w:szCs w:val="18"/>
          <w:color w:val="44496B"/>
          <w:spacing w:val="-67"/>
          <w:w w:val="137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44496B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44496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50"/>
          <w:szCs w:val="50"/>
          <w:color w:val="7E809E"/>
          <w:spacing w:val="0"/>
          <w:w w:val="15"/>
          <w:position w:val="-4"/>
        </w:rPr>
        <w:t>1</w:t>
      </w:r>
      <w:r>
        <w:rPr>
          <w:rFonts w:ascii="Times New Roman" w:hAnsi="Times New Roman" w:cs="Times New Roman" w:eastAsia="Times New Roman"/>
          <w:sz w:val="50"/>
          <w:szCs w:val="50"/>
          <w:color w:val="7E809E"/>
          <w:spacing w:val="0"/>
          <w:w w:val="15"/>
          <w:position w:val="-4"/>
        </w:rPr>
        <w:t>    </w:t>
      </w:r>
      <w:r>
        <w:rPr>
          <w:rFonts w:ascii="Times New Roman" w:hAnsi="Times New Roman" w:cs="Times New Roman" w:eastAsia="Times New Roman"/>
          <w:sz w:val="50"/>
          <w:szCs w:val="50"/>
          <w:color w:val="7E809E"/>
          <w:spacing w:val="3"/>
          <w:w w:val="15"/>
          <w:position w:val="-4"/>
        </w:rPr>
        <w:t> </w:t>
      </w:r>
      <w:r>
        <w:rPr>
          <w:rFonts w:ascii="Times New Roman" w:hAnsi="Times New Roman" w:cs="Times New Roman" w:eastAsia="Times New Roman"/>
          <w:sz w:val="50"/>
          <w:szCs w:val="50"/>
          <w:color w:val="59528C"/>
          <w:spacing w:val="0"/>
          <w:w w:val="219"/>
          <w:position w:val="-4"/>
        </w:rPr>
        <w:t>/</w:t>
      </w:r>
      <w:r>
        <w:rPr>
          <w:rFonts w:ascii="Times New Roman" w:hAnsi="Times New Roman" w:cs="Times New Roman" w:eastAsia="Times New Roman"/>
          <w:sz w:val="50"/>
          <w:szCs w:val="50"/>
          <w:color w:val="59528C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50"/>
          <w:szCs w:val="50"/>
          <w:color w:val="59528C"/>
          <w:spacing w:val="0"/>
          <w:w w:val="100"/>
          <w:position w:val="-4"/>
        </w:rPr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-4"/>
        </w:rPr>
        <w:t>A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-4"/>
        </w:rPr>
      </w:r>
      <w:r>
        <w:rPr>
          <w:rFonts w:ascii="Arial" w:hAnsi="Arial" w:cs="Arial" w:eastAsia="Arial"/>
          <w:sz w:val="17"/>
          <w:szCs w:val="17"/>
          <w:color w:val="3F4891"/>
          <w:spacing w:val="0"/>
          <w:w w:val="600"/>
          <w:position w:val="-4"/>
        </w:rPr>
        <w:t>-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2594" w:right="-20"/>
        <w:jc w:val="left"/>
        <w:tabs>
          <w:tab w:pos="3660" w:val="left"/>
          <w:tab w:pos="4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6"/>
          <w:szCs w:val="26"/>
          <w:color w:val="424242"/>
          <w:spacing w:val="0"/>
          <w:w w:val="134"/>
          <w:b/>
          <w:bCs/>
          <w:position w:val="1"/>
        </w:rPr>
        <w:t>Hanı</w:t>
      </w:r>
      <w:r>
        <w:rPr>
          <w:rFonts w:ascii="Arial" w:hAnsi="Arial" w:cs="Arial" w:eastAsia="Arial"/>
          <w:sz w:val="26"/>
          <w:szCs w:val="26"/>
          <w:color w:val="424242"/>
          <w:spacing w:val="-28"/>
          <w:w w:val="134"/>
          <w:b/>
          <w:bCs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C3BAFB"/>
          <w:spacing w:val="0"/>
          <w:w w:val="24"/>
          <w:b/>
          <w:bCs/>
          <w:position w:val="1"/>
        </w:rPr>
        <w:t>,</w:t>
      </w:r>
      <w:r>
        <w:rPr>
          <w:rFonts w:ascii="Arial" w:hAnsi="Arial" w:cs="Arial" w:eastAsia="Arial"/>
          <w:sz w:val="26"/>
          <w:szCs w:val="26"/>
          <w:color w:val="C3BAFB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C3BAFB"/>
          <w:spacing w:val="0"/>
          <w:w w:val="99"/>
          <w:b/>
          <w:bCs/>
          <w:position w:val="1"/>
        </w:rPr>
      </w:r>
      <w:r>
        <w:rPr>
          <w:rFonts w:ascii="Arial" w:hAnsi="Arial" w:cs="Arial" w:eastAsia="Arial"/>
          <w:sz w:val="26"/>
          <w:szCs w:val="26"/>
          <w:color w:val="C3BAFB"/>
          <w:spacing w:val="0"/>
          <w:w w:val="99"/>
          <w:b/>
          <w:bCs/>
          <w:u w:val="single" w:color="0000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C3BAFB"/>
          <w:spacing w:val="0"/>
          <w:w w:val="100"/>
          <w:b/>
          <w:bCs/>
          <w:u w:val="single" w:color="0000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C3BAFB"/>
          <w:spacing w:val="-5"/>
          <w:w w:val="100"/>
          <w:b/>
          <w:bCs/>
          <w:u w:val="single" w:color="0000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C3BAFB"/>
          <w:spacing w:val="-5"/>
          <w:w w:val="100"/>
          <w:b/>
          <w:bCs/>
          <w:u w:val="single" w:color="000000"/>
          <w:position w:val="1"/>
        </w:rPr>
      </w:r>
      <w:r>
        <w:rPr>
          <w:rFonts w:ascii="Arial" w:hAnsi="Arial" w:cs="Arial" w:eastAsia="Arial"/>
          <w:sz w:val="26"/>
          <w:szCs w:val="26"/>
          <w:color w:val="C3BAFB"/>
          <w:spacing w:val="-5"/>
          <w:w w:val="100"/>
          <w:b/>
          <w:bCs/>
          <w:position w:val="1"/>
        </w:rPr>
      </w:r>
      <w:r>
        <w:rPr>
          <w:rFonts w:ascii="Arial" w:hAnsi="Arial" w:cs="Arial" w:eastAsia="Arial"/>
          <w:sz w:val="26"/>
          <w:szCs w:val="26"/>
          <w:color w:val="C3BAFB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C3BAFB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1"/>
        </w:rPr>
        <w:t>itf.</w:t>
      </w:r>
      <w:r>
        <w:rPr>
          <w:rFonts w:ascii="Arial" w:hAnsi="Arial" w:cs="Arial" w:eastAsia="Arial"/>
          <w:sz w:val="21"/>
          <w:szCs w:val="21"/>
          <w:color w:val="313131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  <w:position w:val="1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5" w:after="0" w:line="192" w:lineRule="exact"/>
        <w:ind w:left="2374" w:right="-20"/>
        <w:jc w:val="left"/>
        <w:tabs>
          <w:tab w:pos="342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452.572998pt;margin-top:36.064796pt;width:19.0265pt;height:11.74584pt;mso-position-horizontal-relative:page;mso-position-vertical-relative:paragraph;z-index:-10135" coordorigin="9051,721" coordsize="381,235">
            <v:group style="position:absolute;left:9075;top:745;width:2;height:188" coordorigin="9075,745" coordsize="2,188">
              <v:shape style="position:absolute;left:9075;top:745;width:2;height:188" coordorigin="9075,745" coordsize="0,188" path="m9075,933l9075,745e" filled="f" stroked="t" strokeweight="2.322500pt" strokecolor="#EBEBEB">
                <v:path arrowok="t"/>
              </v:shape>
            </v:group>
            <v:group style="position:absolute;left:9135;top:742;width:297;height:194" coordorigin="9135,742" coordsize="297,194">
              <v:shape style="position:absolute;left:9135;top:742;width:297;height:194" coordorigin="9135,742" coordsize="297,194" path="m9135,742l9432,742,9432,936,9135,936,9135,742e" filled="t" fillcolor="#EBEBEB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80.896088pt;margin-top:37.226048pt;width:.1pt;height:9.42334pt;mso-position-horizontal-relative:page;mso-position-vertical-relative:paragraph;z-index:-10134" coordorigin="9618,745" coordsize="2,188">
            <v:shape style="position:absolute;left:9618;top:745;width:2;height:188" coordorigin="9618,745" coordsize="0,188" path="m9618,933l9618,745e" filled="f" stroked="t" strokeweight="1.84216pt" strokecolor="#EBEBEB">
              <v:path arrowok="t"/>
            </v:shape>
          </v:group>
          <w10:wrap type="none"/>
        </w:pict>
      </w:r>
      <w:r>
        <w:rPr/>
        <w:pict>
          <v:group style="position:absolute;margin-left:490.897003pt;margin-top:37.226048pt;width:5.1485pt;height:9.42334pt;mso-position-horizontal-relative:page;mso-position-vertical-relative:paragraph;z-index:-10133" coordorigin="9818,745" coordsize="103,188">
            <v:shape style="position:absolute;left:9818;top:745;width:103;height:188" coordorigin="9818,745" coordsize="103,188" path="m9818,745l9921,745,9921,933,9818,933,9818,745e" filled="t" fillcolor="#EBEBEB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-1"/>
        </w:rPr>
        <w:t>2</w:t>
      </w:r>
      <w:r>
        <w:rPr>
          <w:rFonts w:ascii="Arial" w:hAnsi="Arial" w:cs="Arial" w:eastAsia="Arial"/>
          <w:sz w:val="17"/>
          <w:szCs w:val="17"/>
          <w:color w:val="313131"/>
          <w:spacing w:val="-6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-1"/>
        </w:rPr>
        <w:t>Post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C3BAFB"/>
          <w:spacing w:val="-39"/>
          <w:w w:val="84"/>
          <w:position w:val="-1"/>
        </w:rPr>
        <w:t>.</w:t>
      </w:r>
      <w:r>
        <w:rPr>
          <w:rFonts w:ascii="Arial" w:hAnsi="Arial" w:cs="Arial" w:eastAsia="Arial"/>
          <w:sz w:val="17"/>
          <w:szCs w:val="17"/>
          <w:color w:val="44496B"/>
          <w:spacing w:val="0"/>
          <w:w w:val="600"/>
          <w:position w:val="-1"/>
        </w:rPr>
        <w:t>p</w:t>
      </w:r>
      <w:r>
        <w:rPr>
          <w:rFonts w:ascii="Arial" w:hAnsi="Arial" w:cs="Arial" w:eastAsia="Arial"/>
          <w:sz w:val="17"/>
          <w:szCs w:val="17"/>
          <w:color w:val="44496B"/>
          <w:spacing w:val="-9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1"/>
          <w:position w:val="-1"/>
        </w:rPr>
        <w:t>Amir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80" w:right="480"/>
        </w:sectPr>
      </w:pPr>
      <w:rPr/>
    </w:p>
    <w:p>
      <w:pPr>
        <w:spacing w:before="52" w:after="0" w:line="240" w:lineRule="auto"/>
        <w:ind w:left="2364" w:right="-20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pict>
          <v:group style="position:absolute;margin-left:23.280001pt;margin-top:25.440001pt;width:559.680012pt;height:76.320pt;mso-position-horizontal-relative:page;mso-position-vertical-relative:page;z-index:-10140" coordorigin="466,509" coordsize="11194,1526">
            <v:group style="position:absolute;left:470;top:533;width:11174;height:2" coordorigin="470,533" coordsize="11174,2">
              <v:shape style="position:absolute;left:470;top:533;width:11174;height:2" coordorigin="470,533" coordsize="11174,0" path="m470,533l11645,533e" filled="f" stroked="t" strokeweight=".48pt" strokecolor="#3B3B3B">
                <v:path arrowok="t"/>
              </v:shape>
            </v:group>
            <v:group style="position:absolute;left:2362;top:518;width:2;height:1507" coordorigin="2362,518" coordsize="2,1507">
              <v:shape style="position:absolute;left:2362;top:518;width:2;height:1507" coordorigin="2362,518" coordsize="0,1507" path="m2362,2026l2362,518e" filled="f" stroked="t" strokeweight=".96pt" strokecolor="#4B4B4B">
                <v:path arrowok="t"/>
              </v:shape>
            </v:group>
            <v:group style="position:absolute;left:9163;top:528;width:2;height:1498" coordorigin="9163,528" coordsize="2,1498">
              <v:shape style="position:absolute;left:9163;top:528;width:2;height:1498" coordorigin="9163,528" coordsize="0,1498" path="m9163,2026l9163,528e" filled="f" stroked="t" strokeweight=".48pt" strokecolor="#444444">
                <v:path arrowok="t"/>
              </v:shape>
            </v:group>
            <v:group style="position:absolute;left:547;top:2021;width:11107;height:2" coordorigin="547,2021" coordsize="11107,2">
              <v:shape style="position:absolute;left:547;top:2021;width:11107;height:2" coordorigin="547,2021" coordsize="11107,0" path="m547,2021l11654,2021e" filled="f" stroked="t" strokeweight=".48pt" strokecolor="#383838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3.44pt;margin-top:25.560001pt;width:570.720012pt;height:744.360002pt;mso-position-horizontal-relative:page;mso-position-vertical-relative:page;z-index:-10139" coordorigin="269,511" coordsize="11414,14887">
            <v:group style="position:absolute;left:298;top:518;width:2;height:14870" coordorigin="298,518" coordsize="2,14870">
              <v:shape style="position:absolute;left:298;top:518;width:2;height:14870" coordorigin="298,518" coordsize="0,14870" path="m298,15389l298,518e" filled="f" stroked="t" strokeweight=".72pt" strokecolor="#4B4B4B">
                <v:path arrowok="t"/>
              </v:shape>
            </v:group>
            <v:group style="position:absolute;left:307;top:2237;width:11357;height:2" coordorigin="307,2237" coordsize="11357,2">
              <v:shape style="position:absolute;left:307;top:2237;width:11357;height:2" coordorigin="307,2237" coordsize="11357,0" path="m307,2237l11664,2237e" filled="f" stroked="t" strokeweight=".72pt" strokecolor="#545454">
                <v:path arrowok="t"/>
              </v:shape>
            </v:group>
            <v:group style="position:absolute;left:298;top:2669;width:11357;height:2" coordorigin="298,2669" coordsize="11357,2">
              <v:shape style="position:absolute;left:298;top:2669;width:11357;height:2" coordorigin="298,2669" coordsize="11357,0" path="m298,2669l11654,2669e" filled="f" stroked="t" strokeweight=".72pt" strokecolor="#484848">
                <v:path arrowok="t"/>
              </v:shape>
            </v:group>
            <v:group style="position:absolute;left:298;top:2890;width:11362;height:2" coordorigin="298,2890" coordsize="11362,2">
              <v:shape style="position:absolute;left:298;top:2890;width:11362;height:2" coordorigin="298,2890" coordsize="11362,0" path="m298,2890l11659,2890e" filled="f" stroked="t" strokeweight=".72pt" strokecolor="#5B5B5B">
                <v:path arrowok="t"/>
              </v:shape>
            </v:group>
            <v:group style="position:absolute;left:3859;top:3101;width:2;height:749" coordorigin="3859,3101" coordsize="2,749">
              <v:shape style="position:absolute;left:3859;top:3101;width:2;height:749" coordorigin="3859,3101" coordsize="0,749" path="m3859,3850l3859,3101e" filled="f" stroked="t" strokeweight=".96pt" strokecolor="#484848">
                <v:path arrowok="t"/>
              </v:shape>
            </v:group>
            <v:group style="position:absolute;left:298;top:3110;width:11362;height:2" coordorigin="298,3110" coordsize="11362,2">
              <v:shape style="position:absolute;left:298;top:3110;width:11362;height:2" coordorigin="298,3110" coordsize="11362,0" path="m298,3110l11659,3110e" filled="f" stroked="t" strokeweight=".72pt" strokecolor="#575757">
                <v:path arrowok="t"/>
              </v:shape>
            </v:group>
            <v:group style="position:absolute;left:6984;top:3101;width:2;height:758" coordorigin="6984,3101" coordsize="2,758">
              <v:shape style="position:absolute;left:6984;top:3101;width:2;height:758" coordorigin="6984,3101" coordsize="0,758" path="m6984,3859l6984,3101e" filled="f" stroked="t" strokeweight=".48pt" strokecolor="#2B2B2B">
                <v:path arrowok="t"/>
              </v:shape>
            </v:group>
            <v:group style="position:absolute;left:2362;top:3830;width:2;height:1930" coordorigin="2362,3830" coordsize="2,1930">
              <v:shape style="position:absolute;left:2362;top:3830;width:2;height:1930" coordorigin="2362,3830" coordsize="0,1930" path="m2362,5760l2362,3830e" filled="f" stroked="t" strokeweight=".96pt" strokecolor="#4F4F4F">
                <v:path arrowok="t"/>
              </v:shape>
            </v:group>
            <v:group style="position:absolute;left:845;top:3845;width:10810;height:2" coordorigin="845,3845" coordsize="10810,2">
              <v:shape style="position:absolute;left:845;top:3845;width:10810;height:2" coordorigin="845,3845" coordsize="10810,0" path="m845,3845l11654,3845e" filled="f" stroked="t" strokeweight=".48pt" strokecolor="#3B3B3B">
                <v:path arrowok="t"/>
              </v:shape>
            </v:group>
            <v:group style="position:absolute;left:298;top:4118;width:11366;height:2" coordorigin="298,4118" coordsize="11366,2">
              <v:shape style="position:absolute;left:298;top:4118;width:11366;height:2" coordorigin="298,4118" coordsize="11366,0" path="m298,4118l11664,4118e" filled="f" stroked="t" strokeweight=".72pt" strokecolor="#3F3F3F">
                <v:path arrowok="t"/>
              </v:shape>
            </v:group>
            <v:group style="position:absolute;left:2352;top:4339;width:9312;height:2" coordorigin="2352,4339" coordsize="9312,2">
              <v:shape style="position:absolute;left:2352;top:4339;width:9312;height:2" coordorigin="2352,4339" coordsize="9312,0" path="m2352,4339l11664,4339e" filled="f" stroked="t" strokeweight=".72pt" strokecolor="#545454">
                <v:path arrowok="t"/>
              </v:shape>
            </v:group>
            <v:group style="position:absolute;left:4920;top:4330;width:2;height:2083" coordorigin="4920,4330" coordsize="2,2083">
              <v:shape style="position:absolute;left:4920;top:4330;width:2;height:2083" coordorigin="4920,4330" coordsize="0,2083" path="m4920,6413l4920,4330e" filled="f" stroked="t" strokeweight=".48pt" strokecolor="#282828">
                <v:path arrowok="t"/>
              </v:shape>
            </v:group>
            <v:group style="position:absolute;left:4906;top:4824;width:6758;height:2" coordorigin="4906,4824" coordsize="6758,2">
              <v:shape style="position:absolute;left:4906;top:4824;width:6758;height:2" coordorigin="4906,4824" coordsize="6758,0" path="m4906,4824l11664,4824e" filled="f" stroked="t" strokeweight=".48pt" strokecolor="#575757">
                <v:path arrowok="t"/>
              </v:shape>
            </v:group>
            <v:group style="position:absolute;left:4915;top:5069;width:6749;height:2" coordorigin="4915,5069" coordsize="6749,2">
              <v:shape style="position:absolute;left:4915;top:5069;width:6749;height:2" coordorigin="4915,5069" coordsize="6749,0" path="m4915,5069l11664,5069e" filled="f" stroked="t" strokeweight=".72pt" strokecolor="#606060">
                <v:path arrowok="t"/>
              </v:shape>
            </v:group>
            <v:group style="position:absolute;left:4915;top:5309;width:6758;height:2" coordorigin="4915,5309" coordsize="6758,2">
              <v:shape style="position:absolute;left:4915;top:5309;width:6758;height:2" coordorigin="4915,5309" coordsize="6758,0" path="m4915,5309l11674,5309e" filled="f" stroked="t" strokeweight=".72pt" strokecolor="#575757">
                <v:path arrowok="t"/>
              </v:shape>
            </v:group>
            <v:group style="position:absolute;left:2352;top:5525;width:9312;height:2" coordorigin="2352,5525" coordsize="9312,2">
              <v:shape style="position:absolute;left:2352;top:5525;width:9312;height:2" coordorigin="2352,5525" coordsize="9312,0" path="m2352,5525l11664,5525e" filled="f" stroked="t" strokeweight=".48pt" strokecolor="#3F3F3F">
                <v:path arrowok="t"/>
              </v:shape>
            </v:group>
            <v:group style="position:absolute;left:288;top:5750;width:3475;height:2" coordorigin="288,5750" coordsize="3475,2">
              <v:shape style="position:absolute;left:288;top:5750;width:3475;height:2" coordorigin="288,5750" coordsize="3475,0" path="m288,5750l3763,5750e" filled="f" stroked="t" strokeweight=".72pt" strokecolor="#575757">
                <v:path arrowok="t"/>
              </v:shape>
            </v:group>
            <v:group style="position:absolute;left:7848;top:5750;width:2;height:662" coordorigin="7848,5750" coordsize="2,662">
              <v:shape style="position:absolute;left:7848;top:5750;width:2;height:662" coordorigin="7848,5750" coordsize="0,662" path="m7848,6413l7848,5750e" filled="f" stroked="t" strokeweight=".48pt" strokecolor="#282828">
                <v:path arrowok="t"/>
              </v:shape>
            </v:group>
            <v:group style="position:absolute;left:2352;top:6182;width:9322;height:2" coordorigin="2352,6182" coordsize="9322,2">
              <v:shape style="position:absolute;left:2352;top:6182;width:9322;height:2" coordorigin="2352,6182" coordsize="9322,0" path="m2352,6182l11674,6182e" filled="f" stroked="t" strokeweight=".72pt" strokecolor="#545454">
                <v:path arrowok="t"/>
              </v:shape>
            </v:group>
            <v:group style="position:absolute;left:2352;top:6398;width:9322;height:2" coordorigin="2352,6398" coordsize="9322,2">
              <v:shape style="position:absolute;left:2352;top:6398;width:9322;height:2" coordorigin="2352,6398" coordsize="9322,0" path="m2352,6398l11674,6398e" filled="f" stroked="t" strokeweight=".48pt" strokecolor="#444444">
                <v:path arrowok="t"/>
              </v:shape>
            </v:group>
            <v:group style="position:absolute;left:2352;top:6605;width:2;height:8784" coordorigin="2352,6605" coordsize="2,8784">
              <v:shape style="position:absolute;left:2352;top:6605;width:2;height:8784" coordorigin="2352,6605" coordsize="0,8784" path="m2352,15389l2352,6605e" filled="f" stroked="t" strokeweight=".96pt" strokecolor="#4F4F4F">
                <v:path arrowok="t"/>
              </v:shape>
            </v:group>
            <v:group style="position:absolute;left:288;top:6614;width:11386;height:2" coordorigin="288,6614" coordsize="11386,2">
              <v:shape style="position:absolute;left:288;top:6614;width:11386;height:2" coordorigin="288,6614" coordsize="11386,0" path="m288,6614l11674,6614e" filled="f" stroked="t" strokeweight=".72pt" strokecolor="#4F4F4F">
                <v:path arrowok="t"/>
              </v:shape>
            </v:group>
            <v:group style="position:absolute;left:1315;top:7042;width:10358;height:2" coordorigin="1315,7042" coordsize="10358,2">
              <v:shape style="position:absolute;left:1315;top:7042;width:10358;height:2" coordorigin="1315,7042" coordsize="10358,0" path="m1315,7042l11674,7042e" filled="f" stroked="t" strokeweight=".48pt" strokecolor="#444444">
                <v:path arrowok="t"/>
              </v:shape>
            </v:group>
            <v:group style="position:absolute;left:4920;top:7037;width:2;height:672" coordorigin="4920,7037" coordsize="2,672">
              <v:shape style="position:absolute;left:4920;top:7037;width:2;height:672" coordorigin="4920,7037" coordsize="0,672" path="m4920,7709l4920,7037e" filled="f" stroked="t" strokeweight=".48pt" strokecolor="#282828">
                <v:path arrowok="t"/>
              </v:shape>
            </v:group>
            <v:group style="position:absolute;left:4915;top:7253;width:6758;height:2" coordorigin="4915,7253" coordsize="6758,2">
              <v:shape style="position:absolute;left:4915;top:7253;width:6758;height:2" coordorigin="4915,7253" coordsize="6758,0" path="m4915,7253l11674,7253e" filled="f" stroked="t" strokeweight=".72pt" strokecolor="#2B2B2B">
                <v:path arrowok="t"/>
              </v:shape>
            </v:group>
            <v:group style="position:absolute;left:4915;top:7483;width:6758;height:2" coordorigin="4915,7483" coordsize="6758,2">
              <v:shape style="position:absolute;left:4915;top:7483;width:6758;height:2" coordorigin="4915,7483" coordsize="6758,0" path="m4915,7483l11674,7483e" filled="f" stroked="t" strokeweight=".48pt" strokecolor="#2F2F2F">
                <v:path arrowok="t"/>
              </v:shape>
            </v:group>
            <v:group style="position:absolute;left:394;top:7699;width:11280;height:2" coordorigin="394,7699" coordsize="11280,2">
              <v:shape style="position:absolute;left:394;top:7699;width:11280;height:2" coordorigin="394,7699" coordsize="11280,0" path="m394,7699l11674,7699e" filled="f" stroked="t" strokeweight=".72pt" strokecolor="#5B5B5B">
                <v:path arrowok="t"/>
              </v:shape>
            </v:group>
            <v:group style="position:absolute;left:278;top:8515;width:11395;height:2" coordorigin="278,8515" coordsize="11395,2">
              <v:shape style="position:absolute;left:278;top:8515;width:11395;height:2" coordorigin="278,8515" coordsize="11395,0" path="m278,8515l11674,8515e" filled="f" stroked="t" strokeweight=".72pt" strokecolor="#5B5B5B">
                <v:path arrowok="t"/>
              </v:shape>
            </v:group>
            <v:group style="position:absolute;left:278;top:9398;width:11395;height:2" coordorigin="278,9398" coordsize="11395,2">
              <v:shape style="position:absolute;left:278;top:9398;width:11395;height:2" coordorigin="278,9398" coordsize="11395,0" path="m278,9398l11674,9398e" filled="f" stroked="t" strokeweight=".72pt" strokecolor="#575757">
                <v:path arrowok="t"/>
              </v:shape>
            </v:group>
            <v:group style="position:absolute;left:278;top:9734;width:11395;height:2" coordorigin="278,9734" coordsize="11395,2">
              <v:shape style="position:absolute;left:278;top:9734;width:11395;height:2" coordorigin="278,9734" coordsize="11395,0" path="m278,9734l11674,9734e" filled="f" stroked="t" strokeweight=".72pt" strokecolor="#4F4F4F">
                <v:path arrowok="t"/>
              </v:shape>
            </v:group>
            <v:group style="position:absolute;left:278;top:9974;width:11395;height:2" coordorigin="278,9974" coordsize="11395,2">
              <v:shape style="position:absolute;left:278;top:9974;width:11395;height:2" coordorigin="278,9974" coordsize="11395,0" path="m278,9974l11674,9974e" filled="f" stroked="t" strokeweight=".72pt" strokecolor="#575757">
                <v:path arrowok="t"/>
              </v:shape>
            </v:group>
            <v:group style="position:absolute;left:278;top:10454;width:11395;height:2" coordorigin="278,10454" coordsize="11395,2">
              <v:shape style="position:absolute;left:278;top:10454;width:11395;height:2" coordorigin="278,10454" coordsize="11395,0" path="m278,10454l11674,10454e" filled="f" stroked="t" strokeweight=".72pt" strokecolor="#545454">
                <v:path arrowok="t"/>
              </v:shape>
            </v:group>
            <v:group style="position:absolute;left:1670;top:10656;width:2;height:4733" coordorigin="1670,10656" coordsize="2,4733">
              <v:shape style="position:absolute;left:1670;top:10656;width:2;height:4733" coordorigin="1670,10656" coordsize="0,4733" path="m1670,15389l1670,10656e" filled="f" stroked="t" strokeweight=".96pt" strokecolor="#4F4F4F">
                <v:path arrowok="t"/>
              </v:shape>
            </v:group>
            <v:group style="position:absolute;left:278;top:15379;width:11395;height:2" coordorigin="278,15379" coordsize="11395,2">
              <v:shape style="position:absolute;left:278;top:15379;width:11395;height:2" coordorigin="278,15379" coordsize="11395,0" path="m278,15379l11674,15379e" filled="f" stroked="t" strokeweight=".96pt" strokecolor="#7C7C7C">
                <v:path arrowok="t"/>
              </v:shape>
            </v:group>
            <v:group style="position:absolute;left:1085;top:10762;width:2;height:4627" coordorigin="1085,10762" coordsize="2,4627">
              <v:shape style="position:absolute;left:1085;top:10762;width:2;height:4627" coordorigin="1085,10762" coordsize="0,4627" path="m1085,15389l1085,10762e" filled="f" stroked="t" strokeweight=".96pt" strokecolor="#4B4B4B">
                <v:path arrowok="t"/>
              </v:shape>
            </v:group>
            <v:group style="position:absolute;left:278;top:12989;width:2083;height:2" coordorigin="278,12989" coordsize="2083,2">
              <v:shape style="position:absolute;left:278;top:12989;width:2083;height:2" coordorigin="278,12989" coordsize="2083,0" path="m278,12989l2362,12989e" filled="f" stroked="t" strokeweight=".96pt" strokecolor="#646464">
                <v:path arrowok="t"/>
              </v:shape>
            </v:group>
            <v:group style="position:absolute;left:7402;top:10666;width:2;height:4723" coordorigin="7402,10666" coordsize="2,4723">
              <v:shape style="position:absolute;left:7402;top:10666;width:2;height:4723" coordorigin="7402,10666" coordsize="0,4723" path="m7402,15389l7402,10666e" filled="f" stroked="t" strokeweight=".72pt" strokecolor="#484848">
                <v:path arrowok="t"/>
              </v:shape>
            </v:group>
            <v:group style="position:absolute;left:5970;top:3836;width:2;height:229" coordorigin="5970,3836" coordsize="2,229">
              <v:shape style="position:absolute;left:5970;top:3836;width:2;height:229" coordorigin="5970,3836" coordsize="0,229" path="m5970,4065l5970,3836e" filled="f" stroked="t" strokeweight="1.9097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7.84pt;margin-top:122.639999pt;width:554.880011pt;height:.1pt;mso-position-horizontal-relative:page;mso-position-vertical-relative:page;z-index:-10138" coordorigin="557,2453" coordsize="11098,2">
            <v:shape style="position:absolute;left:557;top:2453;width:11098;height:2" coordorigin="557,2453" coordsize="11098,0" path="m557,2453l11654,2453e" filled="f" stroked="t" strokeweight=".48pt" strokecolor="#444444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color w:val="525454"/>
          <w:w w:val="91"/>
        </w:rPr>
        <w:t>Ab</w:t>
      </w:r>
      <w:r>
        <w:rPr>
          <w:rFonts w:ascii="Arial" w:hAnsi="Arial" w:cs="Arial" w:eastAsia="Arial"/>
          <w:sz w:val="24"/>
          <w:szCs w:val="24"/>
          <w:color w:val="525454"/>
          <w:spacing w:val="-24"/>
          <w:w w:val="92"/>
        </w:rPr>
        <w:t>a</w:t>
      </w:r>
      <w:r>
        <w:rPr>
          <w:rFonts w:ascii="Arial" w:hAnsi="Arial" w:cs="Arial" w:eastAsia="Arial"/>
          <w:sz w:val="24"/>
          <w:szCs w:val="24"/>
          <w:color w:val="525454"/>
          <w:spacing w:val="0"/>
          <w:w w:val="176"/>
        </w:rPr>
        <w:t>..</w:t>
      </w:r>
      <w:r>
        <w:rPr>
          <w:rFonts w:ascii="Arial" w:hAnsi="Arial" w:cs="Arial" w:eastAsia="Arial"/>
          <w:sz w:val="24"/>
          <w:szCs w:val="24"/>
          <w:color w:val="525454"/>
          <w:spacing w:val="-15"/>
          <w:w w:val="176"/>
        </w:rPr>
        <w:t>.</w:t>
      </w:r>
      <w:r>
        <w:rPr>
          <w:rFonts w:ascii="Arial" w:hAnsi="Arial" w:cs="Arial" w:eastAsia="Arial"/>
          <w:sz w:val="24"/>
          <w:szCs w:val="24"/>
          <w:color w:val="7E8080"/>
          <w:spacing w:val="0"/>
          <w:w w:val="398"/>
        </w:rPr>
        <w:t>.</w:t>
      </w:r>
      <w:r>
        <w:rPr>
          <w:rFonts w:ascii="Arial" w:hAnsi="Arial" w:cs="Arial" w:eastAsia="Arial"/>
          <w:sz w:val="24"/>
          <w:szCs w:val="24"/>
          <w:color w:val="7E808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44496B"/>
          <w:spacing w:val="0"/>
          <w:w w:val="282"/>
        </w:rPr>
        <w:t>r</w:t>
      </w:r>
      <w:r>
        <w:rPr>
          <w:rFonts w:ascii="Times New Roman" w:hAnsi="Times New Roman" w:cs="Times New Roman" w:eastAsia="Times New Roman"/>
          <w:sz w:val="34"/>
          <w:szCs w:val="34"/>
          <w:color w:val="44496B"/>
          <w:spacing w:val="-6"/>
          <w:w w:val="282"/>
        </w:rPr>
        <w:t>o</w:t>
      </w:r>
      <w:r>
        <w:rPr>
          <w:rFonts w:ascii="Times New Roman" w:hAnsi="Times New Roman" w:cs="Times New Roman" w:eastAsia="Times New Roman"/>
          <w:sz w:val="34"/>
          <w:szCs w:val="34"/>
          <w:color w:val="424242"/>
          <w:spacing w:val="0"/>
          <w:w w:val="90"/>
        </w:rPr>
        <w:t>Pçl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</w:rPr>
      </w:r>
    </w:p>
    <w:p>
      <w:pPr>
        <w:spacing w:before="8" w:after="0" w:line="240" w:lineRule="auto"/>
        <w:ind w:left="2364" w:right="-73"/>
        <w:jc w:val="left"/>
        <w:tabs>
          <w:tab w:pos="4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1"/>
          <w:szCs w:val="21"/>
          <w:color w:val="525454"/>
          <w:spacing w:val="0"/>
          <w:w w:val="79"/>
          <w:b/>
          <w:bCs/>
        </w:rPr>
        <w:t>l</w:t>
      </w:r>
      <w:r>
        <w:rPr>
          <w:rFonts w:ascii="Arial" w:hAnsi="Arial" w:cs="Arial" w:eastAsia="Arial"/>
          <w:sz w:val="21"/>
          <w:szCs w:val="21"/>
          <w:color w:val="525454"/>
          <w:spacing w:val="6"/>
          <w:w w:val="79"/>
          <w:b/>
          <w:bCs/>
        </w:rPr>
        <w:t>t</w:t>
      </w:r>
      <w:r>
        <w:rPr>
          <w:rFonts w:ascii="Arial" w:hAnsi="Arial" w:cs="Arial" w:eastAsia="Arial"/>
          <w:sz w:val="21"/>
          <w:szCs w:val="21"/>
          <w:color w:val="313131"/>
          <w:spacing w:val="2"/>
          <w:w w:val="79"/>
          <w:b/>
          <w:bCs/>
        </w:rPr>
        <w:t>f</w:t>
      </w:r>
      <w:r>
        <w:rPr>
          <w:rFonts w:ascii="Arial" w:hAnsi="Arial" w:cs="Arial" w:eastAsia="Arial"/>
          <w:sz w:val="21"/>
          <w:szCs w:val="21"/>
          <w:color w:val="525454"/>
          <w:spacing w:val="-9"/>
          <w:w w:val="79"/>
          <w:b/>
          <w:bCs/>
        </w:rPr>
        <w:t>a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79"/>
          <w:b/>
          <w:bCs/>
        </w:rPr>
        <w:t>i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79"/>
          <w:b/>
          <w:bCs/>
        </w:rPr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79"/>
          <w:b/>
          <w:bCs/>
          <w:u w:val="thick" w:color="000000"/>
        </w:rPr>
        <w:t>y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79"/>
          <w:b/>
          <w:bCs/>
          <w:u w:val="thick" w:color="000000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29"/>
          <w:w w:val="79"/>
          <w:b/>
          <w:bCs/>
          <w:u w:val="thick" w:color="000000"/>
        </w:rPr>
        <w:t> </w:t>
      </w:r>
      <w:r>
        <w:rPr>
          <w:rFonts w:ascii="Arial" w:hAnsi="Arial" w:cs="Arial" w:eastAsia="Arial"/>
          <w:sz w:val="21"/>
          <w:szCs w:val="21"/>
          <w:color w:val="424242"/>
          <w:spacing w:val="0"/>
          <w:w w:val="191"/>
          <w:b/>
          <w:bCs/>
          <w:u w:val="thick" w:color="000000"/>
        </w:rPr>
        <w:t>lg</w:t>
      </w:r>
      <w:r>
        <w:rPr>
          <w:rFonts w:ascii="Arial" w:hAnsi="Arial" w:cs="Arial" w:eastAsia="Arial"/>
          <w:sz w:val="21"/>
          <w:szCs w:val="21"/>
          <w:color w:val="424242"/>
          <w:spacing w:val="0"/>
          <w:w w:val="191"/>
          <w:b/>
          <w:bCs/>
          <w:u w:val="thick" w:color="000000"/>
        </w:rPr>
      </w:r>
      <w:r>
        <w:rPr>
          <w:rFonts w:ascii="Arial" w:hAnsi="Arial" w:cs="Arial" w:eastAsia="Arial"/>
          <w:sz w:val="21"/>
          <w:szCs w:val="21"/>
          <w:color w:val="424242"/>
          <w:spacing w:val="0"/>
          <w:w w:val="191"/>
          <w:b/>
          <w:bCs/>
          <w:u w:val="thick" w:color="000000"/>
        </w:rPr>
        <w:t>t</w:t>
      </w:r>
      <w:r>
        <w:rPr>
          <w:rFonts w:ascii="Arial" w:hAnsi="Arial" w:cs="Arial" w:eastAsia="Arial"/>
          <w:sz w:val="21"/>
          <w:szCs w:val="21"/>
          <w:color w:val="424242"/>
          <w:spacing w:val="-75"/>
          <w:w w:val="191"/>
          <w:b/>
          <w:bCs/>
          <w:u w:val="thick" w:color="000000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  <w:u w:val="thick" w:color="000000"/>
        </w:rPr>
        <w:t>Aml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  <w:u w:val="thick" w:color="000000"/>
        </w:rPr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313131"/>
          <w:spacing w:val="5"/>
          <w:w w:val="100"/>
        </w:rPr>
        <w:t>r</w:t>
      </w:r>
      <w:r>
        <w:rPr>
          <w:rFonts w:ascii="Arial" w:hAnsi="Arial" w:cs="Arial" w:eastAsia="Arial"/>
          <w:sz w:val="22"/>
          <w:szCs w:val="22"/>
          <w:color w:val="525454"/>
          <w:spacing w:val="0"/>
          <w:w w:val="100"/>
        </w:rPr>
        <w:t>oıncr</w:t>
      </w:r>
      <w:r>
        <w:rPr>
          <w:rFonts w:ascii="Arial" w:hAnsi="Arial" w:cs="Arial" w:eastAsia="Arial"/>
          <w:sz w:val="22"/>
          <w:szCs w:val="22"/>
          <w:color w:val="525454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52545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ARİFOGULLARI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right="772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>İtf.</w:t>
      </w:r>
      <w:r>
        <w:rPr>
          <w:rFonts w:ascii="Arial" w:hAnsi="Arial" w:cs="Arial" w:eastAsia="Arial"/>
          <w:sz w:val="17"/>
          <w:szCs w:val="17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7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2" w:after="0" w:line="240" w:lineRule="auto"/>
        <w:ind w:left="384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A7A8AA"/>
          <w:w w:val="127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7A8A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E8080"/>
          <w:spacing w:val="-19"/>
          <w:w w:val="106"/>
          <w:b/>
          <w:bCs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A7A8AA"/>
          <w:spacing w:val="0"/>
          <w:w w:val="70"/>
          <w:b/>
          <w:bCs/>
        </w:rPr>
        <w:t>··-..;ı</w:t>
      </w:r>
      <w:r>
        <w:rPr>
          <w:rFonts w:ascii="Times New Roman" w:hAnsi="Times New Roman" w:cs="Times New Roman" w:eastAsia="Times New Roman"/>
          <w:sz w:val="14"/>
          <w:szCs w:val="14"/>
          <w:color w:val="A7A8AA"/>
          <w:spacing w:val="0"/>
          <w:w w:val="71"/>
          <w:b/>
          <w:bCs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7A8AA"/>
          <w:spacing w:val="-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7A8AA"/>
          <w:spacing w:val="0"/>
          <w:w w:val="47"/>
          <w:b/>
          <w:bCs/>
        </w:rPr>
        <w:t>...</w:t>
      </w:r>
      <w:r>
        <w:rPr>
          <w:rFonts w:ascii="Times New Roman" w:hAnsi="Times New Roman" w:cs="Times New Roman" w:eastAsia="Times New Roman"/>
          <w:sz w:val="14"/>
          <w:szCs w:val="14"/>
          <w:color w:val="A7A8AA"/>
          <w:spacing w:val="0"/>
          <w:w w:val="47"/>
          <w:b/>
          <w:bCs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A7A8AA"/>
          <w:spacing w:val="15"/>
          <w:w w:val="47"/>
          <w:b/>
          <w:bCs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FBFC1"/>
          <w:spacing w:val="1"/>
          <w:w w:val="346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A7A8AA"/>
          <w:spacing w:val="0"/>
          <w:w w:val="61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A7A8A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FBFC1"/>
          <w:spacing w:val="0"/>
          <w:w w:val="100"/>
        </w:rPr>
        <w:t>'"'</w:t>
      </w:r>
      <w:r>
        <w:rPr>
          <w:rFonts w:ascii="Times New Roman" w:hAnsi="Times New Roman" w:cs="Times New Roman" w:eastAsia="Times New Roman"/>
          <w:sz w:val="14"/>
          <w:szCs w:val="14"/>
          <w:color w:val="BFBFC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7A8A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FBFC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180" w:right="480"/>
          <w:cols w:num="2" w:equalWidth="0">
            <w:col w:w="6229" w:space="2269"/>
            <w:col w:w="2762"/>
          </w:cols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05" w:right="4163" w:firstLine="-11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7.77739pt;margin-top:-13.718299pt;width:20.475841pt;height:44pt;mso-position-horizontal-relative:page;mso-position-vertical-relative:paragraph;z-index:-10116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33333"/>
                      <w:spacing w:val="0"/>
                      <w:w w:val="167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1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1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4" w:lineRule="exact"/>
        <w:ind w:left="856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20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5" w:lineRule="exact"/>
        <w:ind w:left="588" w:right="-20"/>
        <w:jc w:val="left"/>
        <w:tabs>
          <w:tab w:pos="3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333333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6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6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636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-1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1" w:right="-20"/>
        <w:jc w:val="left"/>
        <w:tabs>
          <w:tab w:pos="1480" w:val="left"/>
          <w:tab w:pos="2860" w:val="left"/>
          <w:tab w:pos="524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1"/>
        </w:rPr>
        <w:t>!Ola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30.05.2017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lBildirim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07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ı5:34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0"/>
        </w:rPr>
        <w:t>tTel: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  <w:position w:val="0"/>
        </w:rPr>
        <w:t>05376425164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57" w:lineRule="auto"/>
        <w:ind w:left="125" w:right="3087"/>
        <w:jc w:val="left"/>
        <w:tabs>
          <w:tab w:pos="1480" w:val="left"/>
          <w:tab w:pos="2860" w:val="left"/>
          <w:tab w:pos="4220" w:val="left"/>
          <w:tab w:pos="4580" w:val="left"/>
          <w:tab w:pos="5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88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30.05.2017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84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7"/>
          <w:w w:val="117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3612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0"/>
        </w:rPr>
        <w:t>!Bildi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7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ey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ul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1"/>
        </w:rPr>
        <w:t>TUFAN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5"/>
          <w:position w:val="0"/>
        </w:rPr>
        <w:t>zi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aşa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no:71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4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1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25" w:right="-20"/>
        <w:jc w:val="left"/>
        <w:tabs>
          <w:tab w:pos="1720" w:val="left"/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Gazi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no:71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Dikili-tZMiR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5" w:right="-20"/>
        <w:jc w:val="left"/>
        <w:tabs>
          <w:tab w:pos="1660" w:val="left"/>
          <w:tab w:pos="424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52" w:lineRule="exact"/>
        <w:ind w:left="125" w:right="-20"/>
        <w:jc w:val="left"/>
        <w:tabs>
          <w:tab w:pos="3320" w:val="left"/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"/>
          <w:w w:val="1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  <w:position w:val="2"/>
        </w:rPr>
        <w:t>[Yapını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-6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94"/>
          <w:position w:val="-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8"/>
          <w:position w:val="-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6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3313" w:right="4665"/>
        <w:jc w:val="center"/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3.163757pt;margin-top:3.437226pt;width:32.584557pt;height:24pt;mso-position-horizontal-relative:page;mso-position-vertical-relative:paragraph;z-index:-10115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F4F4F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F4F4F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F4F4F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33333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tonar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-14"/>
          <w:w w:val="94"/>
          <w:position w:val="-1"/>
        </w:rPr>
        <w:t>D</w:t>
      </w:r>
      <w:r>
        <w:rPr>
          <w:rFonts w:ascii="Arial" w:hAnsi="Arial" w:cs="Arial" w:eastAsia="Arial"/>
          <w:sz w:val="25"/>
          <w:szCs w:val="25"/>
          <w:color w:val="4F4F4F"/>
          <w:spacing w:val="0"/>
          <w:w w:val="188"/>
          <w:position w:val="-1"/>
        </w:rPr>
        <w:t>iE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33" w:lineRule="exact"/>
        <w:ind w:left="3696" w:right="-20"/>
        <w:jc w:val="left"/>
        <w:tabs>
          <w:tab w:pos="5260" w:val="left"/>
          <w:tab w:pos="5720" w:val="left"/>
          <w:tab w:pos="6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01.661591pt;margin-top:1.401509pt;width:87.346914pt;height:.1pt;mso-position-horizontal-relative:page;mso-position-vertical-relative:paragraph;z-index:-10127" coordorigin="4033,28" coordsize="1747,2">
            <v:shape style="position:absolute;left:4033;top:28;width:1747;height:2" coordorigin="4033,28" coordsize="1747,0" path="m4033,28l5780,28e" filled="f" stroked="t" strokeweight=".238653pt" strokecolor="#48484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100"/>
          <w:position w:val="-1"/>
        </w:rPr>
        <w:t>X</w:t>
      </w:r>
      <w:r>
        <w:rPr>
          <w:rFonts w:ascii="Arial" w:hAnsi="Arial" w:cs="Arial" w:eastAsia="Arial"/>
          <w:sz w:val="16"/>
          <w:szCs w:val="16"/>
          <w:color w:val="333333"/>
          <w:spacing w:val="-36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9C9C9E"/>
          <w:spacing w:val="0"/>
          <w:w w:val="56"/>
          <w:position w:val="-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9C9C9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9C9C9E"/>
          <w:spacing w:val="0"/>
          <w:w w:val="100"/>
          <w:position w:val="-1"/>
        </w:rPr>
      </w:r>
      <w:r>
        <w:rPr>
          <w:rFonts w:ascii="Arial" w:hAnsi="Arial" w:cs="Arial" w:eastAsia="Arial"/>
          <w:sz w:val="24"/>
          <w:szCs w:val="24"/>
          <w:color w:val="1F1F1F"/>
          <w:spacing w:val="0"/>
          <w:w w:val="56"/>
          <w:position w:val="-1"/>
        </w:rPr>
        <w:t>j</w:t>
      </w:r>
      <w:r>
        <w:rPr>
          <w:rFonts w:ascii="Arial" w:hAnsi="Arial" w:cs="Arial" w:eastAsia="Arial"/>
          <w:sz w:val="24"/>
          <w:szCs w:val="24"/>
          <w:color w:val="1F1F1F"/>
          <w:spacing w:val="-35"/>
          <w:w w:val="56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1F1F1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4"/>
          <w:szCs w:val="24"/>
          <w:color w:val="1F1F1F"/>
          <w:spacing w:val="0"/>
          <w:w w:val="100"/>
          <w:position w:val="-1"/>
        </w:rPr>
      </w:r>
      <w:r>
        <w:rPr>
          <w:rFonts w:ascii="Arial" w:hAnsi="Arial" w:cs="Arial" w:eastAsia="Arial"/>
          <w:sz w:val="30"/>
          <w:szCs w:val="30"/>
          <w:color w:val="4F4F4F"/>
          <w:spacing w:val="0"/>
          <w:w w:val="55"/>
          <w:position w:val="5"/>
        </w:rPr>
        <w:t>l</w:t>
      </w:r>
      <w:r>
        <w:rPr>
          <w:rFonts w:ascii="Arial" w:hAnsi="Arial" w:cs="Arial" w:eastAsia="Arial"/>
          <w:sz w:val="30"/>
          <w:szCs w:val="30"/>
          <w:color w:val="4F4F4F"/>
          <w:spacing w:val="4"/>
          <w:w w:val="55"/>
          <w:position w:val="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5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120" w:right="-20"/>
        <w:jc w:val="left"/>
        <w:tabs>
          <w:tab w:pos="210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3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2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PARMAK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</w:rPr>
        <w:t>IKiı-acı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:Aca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ALTlPARMAK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40" w:lineRule="auto"/>
        <w:ind w:left="20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Beyrolla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TUFAN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2" w:lineRule="auto"/>
        <w:ind w:left="101" w:right="2355" w:firstLine="1947"/>
        <w:jc w:val="left"/>
        <w:tabs>
          <w:tab w:pos="2040" w:val="left"/>
          <w:tab w:pos="446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15:35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15:40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FN102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8" w:lineRule="exact"/>
        <w:ind w:left="125" w:right="-20"/>
        <w:jc w:val="left"/>
        <w:tabs>
          <w:tab w:pos="4400" w:val="left"/>
          <w:tab w:pos="6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440" w:right="-20"/>
        <w:jc w:val="left"/>
        <w:tabs>
          <w:tab w:pos="6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4421" w:right="-20"/>
        <w:jc w:val="left"/>
        <w:tabs>
          <w:tab w:pos="6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7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068" w:right="-20"/>
        <w:jc w:val="left"/>
        <w:tabs>
          <w:tab w:pos="3540" w:val="left"/>
          <w:tab w:pos="442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34" w:lineRule="exact"/>
        <w:ind w:left="2073" w:right="2566" w:firstLine="-1971"/>
        <w:jc w:val="left"/>
        <w:tabs>
          <w:tab w:pos="440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333333"/>
          <w:w w:val="69"/>
        </w:rPr>
        <w:t>IV</w:t>
      </w:r>
      <w:r>
        <w:rPr>
          <w:rFonts w:ascii="Arial" w:hAnsi="Arial" w:cs="Arial" w:eastAsia="Arial"/>
          <w:sz w:val="22"/>
          <w:szCs w:val="22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ardımcı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0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199" w:lineRule="exact"/>
        <w:ind w:left="20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2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4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4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1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33333"/>
          <w:w w:val="61"/>
          <w:position w:val="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13"/>
          <w:w w:val="61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layınGörüldüğüdurum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  <w:position w:val="1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fımızca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20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!ed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382" w:right="396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94" w:lineRule="exact"/>
        <w:ind w:left="120" w:right="-20"/>
        <w:jc w:val="left"/>
        <w:tabs>
          <w:tab w:pos="4400" w:val="left"/>
          <w:tab w:pos="6320" w:val="left"/>
          <w:tab w:pos="7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6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  <w:position w:val="-3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3"/>
        </w:rPr>
        <w:t>IK.K.T.K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4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4" w:lineRule="exact"/>
        <w:ind w:left="6330" w:right="-20"/>
        <w:jc w:val="left"/>
        <w:tabs>
          <w:tab w:pos="7880" w:val="left"/>
        </w:tabs>
        <w:rPr>
          <w:rFonts w:ascii="Arial" w:hAnsi="Arial" w:cs="Arial" w:eastAsia="Arial"/>
          <w:sz w:val="39"/>
          <w:szCs w:val="39"/>
        </w:rPr>
      </w:pPr>
      <w:rPr/>
      <w:r>
        <w:rPr>
          <w:rFonts w:ascii="Arial" w:hAnsi="Arial" w:cs="Arial" w:eastAsia="Arial"/>
          <w:sz w:val="39"/>
          <w:szCs w:val="39"/>
          <w:color w:val="333333"/>
          <w:spacing w:val="0"/>
          <w:w w:val="41"/>
        </w:rPr>
        <w:t>ı</w:t>
      </w:r>
      <w:r>
        <w:rPr>
          <w:rFonts w:ascii="Arial" w:hAnsi="Arial" w:cs="Arial" w:eastAsia="Arial"/>
          <w:sz w:val="39"/>
          <w:szCs w:val="39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39"/>
          <w:szCs w:val="39"/>
          <w:color w:val="333333"/>
          <w:spacing w:val="0"/>
          <w:w w:val="100"/>
        </w:rPr>
      </w:r>
      <w:r>
        <w:rPr>
          <w:rFonts w:ascii="Arial" w:hAnsi="Arial" w:cs="Arial" w:eastAsia="Arial"/>
          <w:sz w:val="39"/>
          <w:szCs w:val="39"/>
          <w:color w:val="4F4F4F"/>
          <w:spacing w:val="0"/>
          <w:w w:val="69"/>
        </w:rPr>
        <w:t>ı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</w:rPr>
      </w:r>
    </w:p>
    <w:p>
      <w:pPr>
        <w:spacing w:before="0" w:after="0" w:line="184" w:lineRule="exact"/>
        <w:ind w:left="2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Verile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zemin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betonan-me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3.katını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dairesini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20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karşı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tarafta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oca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üstünde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unutula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tencere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biberonunu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yanarak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0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5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erimi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zemin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2" w:lineRule="auto"/>
        <w:ind w:left="2068" w:right="51" w:firstLine="-1938"/>
        <w:jc w:val="left"/>
        <w:tabs>
          <w:tab w:pos="206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katını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dairesini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karşı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tarafta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oca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üstünde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unutula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tencere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biberonunu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eriyerek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63" w:lineRule="auto"/>
        <w:ind w:left="120" w:right="4056"/>
        <w:jc w:val="left"/>
        <w:tabs>
          <w:tab w:pos="2060" w:val="left"/>
          <w:tab w:pos="6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dild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4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345" w:right="-20"/>
        <w:jc w:val="left"/>
        <w:tabs>
          <w:tab w:pos="206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ntışü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rr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:30.05.2017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!S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15:55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6" w:lineRule="auto"/>
        <w:ind w:left="1080" w:right="1519" w:firstLine="-864"/>
        <w:jc w:val="left"/>
        <w:tabs>
          <w:tab w:pos="1440" w:val="left"/>
          <w:tab w:pos="8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EKİP:2.ci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380" w:bottom="280" w:left="50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60" w:lineRule="exact"/>
        <w:ind w:left="149" w:right="-74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0"/>
          <w:w w:val="102"/>
          <w:position w:val="-1"/>
        </w:rPr>
        <w:t>itfaiyeci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right="-73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right="33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4"/>
          <w:szCs w:val="24"/>
          <w:color w:val="4F4F4F"/>
          <w:spacing w:val="0"/>
          <w:w w:val="173"/>
          <w:b/>
          <w:bCs/>
        </w:rPr>
        <w:t>l</w:t>
      </w:r>
      <w:r>
        <w:rPr>
          <w:rFonts w:ascii="Arial" w:hAnsi="Arial" w:cs="Arial" w:eastAsia="Arial"/>
          <w:sz w:val="24"/>
          <w:szCs w:val="24"/>
          <w:color w:val="4F4F4F"/>
          <w:spacing w:val="22"/>
          <w:w w:val="173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83"/>
          <w:i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11"/>
          <w:w w:val="83"/>
          <w:i/>
        </w:rPr>
        <w:t> </w:t>
      </w:r>
      <w:r>
        <w:rPr>
          <w:rFonts w:ascii="Arial" w:hAnsi="Arial" w:cs="Arial" w:eastAsia="Arial"/>
          <w:sz w:val="37"/>
          <w:szCs w:val="37"/>
          <w:color w:val="4F4F4F"/>
          <w:spacing w:val="0"/>
          <w:w w:val="97"/>
        </w:rPr>
        <w:t>fff</w:t>
      </w:r>
      <w:r>
        <w:rPr>
          <w:rFonts w:ascii="Arial" w:hAnsi="Arial" w:cs="Arial" w:eastAsia="Arial"/>
          <w:sz w:val="37"/>
          <w:szCs w:val="37"/>
          <w:color w:val="4F4F4F"/>
          <w:spacing w:val="-7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F4F4F"/>
          <w:spacing w:val="0"/>
          <w:w w:val="59"/>
          <w:b/>
          <w:bCs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500" w:right="200"/>
          <w:cols w:num="3" w:equalWidth="0">
            <w:col w:w="924" w:space="1296"/>
            <w:col w:w="4014" w:space="2449"/>
            <w:col w:w="2537"/>
          </w:cols>
        </w:sectPr>
      </w:pPr>
      <w:rPr/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35" w:after="0" w:line="214" w:lineRule="exact"/>
        <w:ind w:right="131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102"/>
          <w:position w:val="-1"/>
        </w:rPr>
        <w:t>itfai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84"/>
          <w:position w:val="-1"/>
        </w:rPr>
        <w:t>Bjı:i_m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2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88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8"/>
          <w:w w:val="178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  <w:position w:val="-1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500" w:right="200"/>
        </w:sectPr>
      </w:pPr>
      <w:rPr/>
    </w:p>
    <w:p>
      <w:pPr>
        <w:spacing w:before="74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102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Çavuş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97" w:lineRule="exact"/>
        <w:ind w:right="-195"/>
        <w:jc w:val="left"/>
        <w:rPr>
          <w:rFonts w:ascii="Times New Roman" w:hAnsi="Times New Roman" w:cs="Times New Roman" w:eastAsia="Times New Roman"/>
          <w:sz w:val="103"/>
          <w:szCs w:val="10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3"/>
          <w:szCs w:val="103"/>
          <w:color w:val="6E6E6E"/>
          <w:w w:val="13"/>
          <w:position w:val="-41"/>
        </w:rPr>
        <w:t>.</w:t>
      </w:r>
      <w:r>
        <w:rPr>
          <w:rFonts w:ascii="Times New Roman" w:hAnsi="Times New Roman" w:cs="Times New Roman" w:eastAsia="Times New Roman"/>
          <w:sz w:val="103"/>
          <w:szCs w:val="103"/>
          <w:color w:val="6E6E6E"/>
          <w:spacing w:val="46"/>
          <w:w w:val="13"/>
          <w:position w:val="-41"/>
        </w:rPr>
        <w:t>.</w:t>
      </w:r>
      <w:r>
        <w:rPr>
          <w:rFonts w:ascii="Times New Roman" w:hAnsi="Times New Roman" w:cs="Times New Roman" w:eastAsia="Times New Roman"/>
          <w:sz w:val="103"/>
          <w:szCs w:val="103"/>
          <w:color w:val="4F4F4F"/>
          <w:spacing w:val="-128"/>
          <w:w w:val="63"/>
          <w:position w:val="-41"/>
        </w:rPr>
        <w:t>ö</w:t>
      </w:r>
      <w:r>
        <w:rPr>
          <w:rFonts w:ascii="Times New Roman" w:hAnsi="Times New Roman" w:cs="Times New Roman" w:eastAsia="Times New Roman"/>
          <w:sz w:val="29"/>
          <w:szCs w:val="29"/>
          <w:color w:val="858587"/>
          <w:spacing w:val="0"/>
          <w:w w:val="117"/>
          <w:position w:val="-6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858587"/>
          <w:spacing w:val="0"/>
          <w:w w:val="100"/>
          <w:position w:val="-6"/>
        </w:rPr>
        <w:t> 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72"/>
          <w:position w:val="-19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72"/>
          <w:position w:val="-19"/>
        </w:rPr>
        <w:t>  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72"/>
          <w:position w:val="-19"/>
        </w:rPr>
        <w:t> </w:t>
      </w:r>
      <w:r>
        <w:rPr>
          <w:rFonts w:ascii="Times New Roman" w:hAnsi="Times New Roman" w:cs="Times New Roman" w:eastAsia="Times New Roman"/>
          <w:sz w:val="103"/>
          <w:szCs w:val="103"/>
          <w:color w:val="4F4F4F"/>
          <w:spacing w:val="0"/>
          <w:w w:val="72"/>
          <w:position w:val="-41"/>
        </w:rPr>
        <w:t>r</w:t>
      </w:r>
      <w:r>
        <w:rPr>
          <w:rFonts w:ascii="Times New Roman" w:hAnsi="Times New Roman" w:cs="Times New Roman" w:eastAsia="Times New Roman"/>
          <w:sz w:val="103"/>
          <w:szCs w:val="103"/>
          <w:color w:val="000000"/>
          <w:spacing w:val="0"/>
          <w:w w:val="100"/>
          <w:position w:val="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329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23"/>
          <w:szCs w:val="23"/>
          <w:color w:val="4F4F4F"/>
          <w:w w:val="165"/>
          <w:position w:val="-14"/>
        </w:rPr>
        <w:t>1</w:t>
      </w:r>
      <w:r>
        <w:rPr>
          <w:rFonts w:ascii="Arial" w:hAnsi="Arial" w:cs="Arial" w:eastAsia="Arial"/>
          <w:sz w:val="23"/>
          <w:szCs w:val="23"/>
          <w:color w:val="4F4F4F"/>
          <w:w w:val="164"/>
          <w:position w:val="-14"/>
        </w:rPr>
        <w:t>\j</w:t>
      </w:r>
      <w:r>
        <w:rPr>
          <w:rFonts w:ascii="Arial" w:hAnsi="Arial" w:cs="Arial" w:eastAsia="Arial"/>
          <w:sz w:val="23"/>
          <w:szCs w:val="23"/>
          <w:color w:val="4F4F4F"/>
          <w:spacing w:val="15"/>
          <w:w w:val="164"/>
          <w:position w:val="-14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858587"/>
          <w:spacing w:val="11"/>
          <w:w w:val="83"/>
          <w:position w:val="-1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505099"/>
          <w:spacing w:val="0"/>
          <w:w w:val="106"/>
          <w:position w:val="-1"/>
        </w:rPr>
        <w:t>"'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500" w:right="200"/>
          <w:cols w:num="3" w:equalWidth="0">
            <w:col w:w="5108" w:space="3003"/>
            <w:col w:w="979" w:space="515"/>
            <w:col w:w="1615"/>
          </w:cols>
        </w:sectPr>
      </w:pPr>
      <w:rPr/>
    </w:p>
    <w:p>
      <w:pPr>
        <w:spacing w:before="0" w:after="0" w:line="226" w:lineRule="exact"/>
        <w:ind w:left="2691" w:right="-20"/>
        <w:jc w:val="left"/>
        <w:tabs>
          <w:tab w:pos="8000" w:val="left"/>
          <w:tab w:pos="8540" w:val="left"/>
          <w:tab w:pos="9640" w:val="left"/>
        </w:tabs>
        <w:rPr>
          <w:rFonts w:ascii="Arial" w:hAnsi="Arial" w:cs="Arial" w:eastAsia="Arial"/>
          <w:sz w:val="36"/>
          <w:szCs w:val="3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7.019165pt;margin-top:10.226316pt;width:4.649964pt;height:16.147266pt;mso-position-horizontal-relative:page;mso-position-vertical-relative:paragraph;z-index:-10130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7" w:right="-41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AFB1B1"/>
                      <w:spacing w:val="0"/>
                      <w:w w:val="11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068146pt;margin-top:13.71041pt;width:5.306417pt;height:18.408424pt;mso-position-horizontal-relative:page;mso-position-vertical-relative:paragraph;z-index:-10129" type="#_x0000_t202" filled="f" stroked="f">
            <v:textbox inset="0,0,0,0">
              <w:txbxContent>
                <w:p>
                  <w:pPr>
                    <w:spacing w:before="0" w:after="0" w:line="235" w:lineRule="exact"/>
                    <w:ind w:left="8" w:right="-63"/>
                    <w:jc w:val="left"/>
                    <w:rPr>
                      <w:rFonts w:ascii="Times New Roman" w:hAnsi="Times New Roman" w:cs="Times New Roman" w:eastAsia="Times New Roman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858587"/>
                      <w:spacing w:val="-17"/>
                      <w:w w:val="76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4F4F4F"/>
                      <w:spacing w:val="0"/>
                      <w:w w:val="48"/>
                    </w:rPr>
                    <w:t>.,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35.421997pt;margin-top:-14.019069pt;width:144.862233pt;height:47.874901pt;mso-position-horizontal-relative:page;mso-position-vertical-relative:paragraph;z-index:-10126" coordorigin="8708,-280" coordsize="2897,957">
            <v:group style="position:absolute;left:8716;top:-91;width:258;height:2" coordorigin="8716,-91" coordsize="258,2">
              <v:shape style="position:absolute;left:8716;top:-91;width:258;height:2" coordorigin="8716,-91" coordsize="258,0" path="m8716,-91l8973,-91e" filled="f" stroked="t" strokeweight=".715958pt" strokecolor="#4F5454">
                <v:path arrowok="t"/>
              </v:shape>
            </v:group>
            <v:group style="position:absolute;left:8959;top:-268;width:2;height:187" coordorigin="8959,-268" coordsize="2,187">
              <v:shape style="position:absolute;left:8959;top:-268;width:2;height:187" coordorigin="8959,-268" coordsize="0,187" path="m8959,-82l8959,-268e" filled="f" stroked="t" strokeweight="1.193264pt" strokecolor="#54575B">
                <v:path arrowok="t"/>
              </v:shape>
            </v:group>
            <v:group style="position:absolute;left:8949;top:-91;width:2635;height:2" coordorigin="8949,-91" coordsize="2635,2">
              <v:shape style="position:absolute;left:8949;top:-91;width:2635;height:2" coordorigin="8949,-91" coordsize="2635,0" path="m8949,-91l11584,-91e" filled="f" stroked="t" strokeweight="2.147875pt" strokecolor="#3F4B87">
                <v:path arrowok="t"/>
              </v:shape>
            </v:group>
            <v:group style="position:absolute;left:11579;top:-268;width:2;height:943" coordorigin="11579,-268" coordsize="2,943">
              <v:shape style="position:absolute;left:11579;top:-268;width:2;height:943" coordorigin="11579,-268" coordsize="0,943" path="m11579,675l11579,-268e" filled="f" stroked="t" strokeweight=".238653pt" strokecolor="#000000">
                <v:path arrowok="t"/>
              </v:shape>
            </v:group>
            <v:group style="position:absolute;left:8959;top:-110;width:2;height:182" coordorigin="8959,-110" coordsize="2,182">
              <v:shape style="position:absolute;left:8959;top:-110;width:2;height:182" coordorigin="8959,-110" coordsize="0,182" path="m8959,71l8959,-110e" filled="f" stroked="t" strokeweight="1.193264pt" strokecolor="#383F67">
                <v:path arrowok="t"/>
              </v:shape>
            </v:group>
            <v:group style="position:absolute;left:9097;top:-67;width:2;height:139" coordorigin="9097,-67" coordsize="2,139">
              <v:shape style="position:absolute;left:9097;top:-67;width:2;height:139" coordorigin="9097,-67" coordsize="0,139" path="m9097,71l9097,-67e" filled="f" stroked="t" strokeweight="3.102486pt" strokecolor="#444F7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1.068146pt;margin-top:7.308484pt;width:10.600978pt;height:24.810351pt;mso-position-horizontal-relative:page;mso-position-vertical-relative:paragraph;z-index:-10124" coordorigin="9021,146" coordsize="212,496">
            <v:group style="position:absolute;left:9185;top:169;width:2;height:72" coordorigin="9185,169" coordsize="2,72">
              <v:shape style="position:absolute;left:9185;top:169;width:2;height:72" coordorigin="9185,169" coordsize="0,72" path="m9185,241l9185,169e" filled="f" stroked="t" strokeweight="2.3125pt" strokecolor="#EBEBEB">
                <v:path arrowok="t"/>
              </v:shape>
            </v:group>
            <v:group style="position:absolute;left:9140;top:241;width:93;height:286" coordorigin="9140,241" coordsize="93,286">
              <v:shape style="position:absolute;left:9140;top:241;width:93;height:286" coordorigin="9140,241" coordsize="93,286" path="m9140,241l9233,241,9233,527,9140,527,9140,241e" filled="t" fillcolor="#EBEBEB" stroked="f">
                <v:path arrowok="t"/>
                <v:fill/>
              </v:shape>
            </v:group>
            <v:group style="position:absolute;left:9021;top:365;width:106;height:278" coordorigin="9021,365" coordsize="106,278">
              <v:shape style="position:absolute;left:9021;top:365;width:106;height:278" coordorigin="9021,365" coordsize="106,278" path="m9021,365l9127,365,9127,642,9021,642,9021,365e" filled="t" fillcolor="#EBEBEB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48"/>
          <w:szCs w:val="48"/>
          <w:color w:val="2F3877"/>
          <w:spacing w:val="0"/>
          <w:w w:val="411"/>
          <w:position w:val="-22"/>
        </w:rPr>
        <w:t>-</w:t>
      </w:r>
      <w:r>
        <w:rPr>
          <w:rFonts w:ascii="Arial" w:hAnsi="Arial" w:cs="Arial" w:eastAsia="Arial"/>
          <w:sz w:val="48"/>
          <w:szCs w:val="48"/>
          <w:color w:val="2F3877"/>
          <w:spacing w:val="0"/>
          <w:w w:val="100"/>
          <w:position w:val="-22"/>
        </w:rPr>
        <w:tab/>
      </w:r>
      <w:r>
        <w:rPr>
          <w:rFonts w:ascii="Arial" w:hAnsi="Arial" w:cs="Arial" w:eastAsia="Arial"/>
          <w:sz w:val="48"/>
          <w:szCs w:val="48"/>
          <w:color w:val="2F3877"/>
          <w:spacing w:val="0"/>
          <w:w w:val="100"/>
          <w:position w:val="-22"/>
        </w:rPr>
      </w:r>
      <w:r>
        <w:rPr>
          <w:rFonts w:ascii="Times New Roman" w:hAnsi="Times New Roman" w:cs="Times New Roman" w:eastAsia="Times New Roman"/>
          <w:sz w:val="15"/>
          <w:szCs w:val="15"/>
          <w:color w:val="858587"/>
          <w:spacing w:val="-41"/>
          <w:w w:val="233"/>
          <w:position w:val="-14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858587"/>
          <w:spacing w:val="0"/>
          <w:w w:val="174"/>
          <w:position w:val="-14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858587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858587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0"/>
          <w:w w:val="68"/>
          <w:position w:val="-14"/>
        </w:rPr>
        <w:t>la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0"/>
          <w:w w:val="68"/>
          <w:position w:val="-14"/>
        </w:rPr>
        <w:t>    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2"/>
          <w:w w:val="68"/>
          <w:position w:val="-1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C9C9E"/>
          <w:spacing w:val="0"/>
          <w:w w:val="68"/>
          <w:position w:val="-1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C9C9E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9C9C9E"/>
          <w:spacing w:val="0"/>
          <w:w w:val="100"/>
          <w:position w:val="-14"/>
        </w:rPr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91"/>
          <w:position w:val="-14"/>
        </w:rPr>
        <w:t>dilrü</w:t>
      </w:r>
      <w:r>
        <w:rPr>
          <w:rFonts w:ascii="Arial" w:hAnsi="Arial" w:cs="Arial" w:eastAsia="Arial"/>
          <w:sz w:val="18"/>
          <w:szCs w:val="18"/>
          <w:color w:val="4F4F4F"/>
          <w:spacing w:val="-6"/>
          <w:w w:val="91"/>
          <w:position w:val="-14"/>
        </w:rPr>
        <w:t> </w:t>
      </w:r>
      <w:r>
        <w:rPr>
          <w:rFonts w:ascii="Arial" w:hAnsi="Arial" w:cs="Arial" w:eastAsia="Arial"/>
          <w:sz w:val="36"/>
          <w:szCs w:val="36"/>
          <w:color w:val="858587"/>
          <w:spacing w:val="-43"/>
          <w:w w:val="67"/>
          <w:b/>
          <w:bCs/>
          <w:position w:val="-11"/>
        </w:rPr>
        <w:t>.</w:t>
      </w:r>
      <w:r>
        <w:rPr>
          <w:rFonts w:ascii="Arial" w:hAnsi="Arial" w:cs="Arial" w:eastAsia="Arial"/>
          <w:sz w:val="36"/>
          <w:szCs w:val="36"/>
          <w:color w:val="4F4F4F"/>
          <w:spacing w:val="0"/>
          <w:w w:val="76"/>
          <w:b/>
          <w:bCs/>
          <w:position w:val="-11"/>
        </w:rPr>
        <w:t>1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500" w:right="200"/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62" w:lineRule="exact"/>
        <w:ind w:left="2774" w:right="-85"/>
        <w:jc w:val="left"/>
        <w:tabs>
          <w:tab w:pos="4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62.880524pt;margin-top:.480465pt;width:2.147875pt;height:12.923886pt;mso-position-horizontal-relative:page;mso-position-vertical-relative:paragraph;z-index:-10125" coordorigin="3258,10" coordsize="43,258">
            <v:group style="position:absolute;left:3289;top:22;width:2;height:101" coordorigin="3289,22" coordsize="2,101">
              <v:shape style="position:absolute;left:3289;top:22;width:2;height:101" coordorigin="3289,22" coordsize="0,101" path="m3289,122l3289,22e" filled="f" stroked="t" strokeweight="1.193264pt" strokecolor="#384490">
                <v:path arrowok="t"/>
              </v:shape>
            </v:group>
            <v:group style="position:absolute;left:3265;top:127;width:2;height:134" coordorigin="3265,127" coordsize="2,134">
              <v:shape style="position:absolute;left:3265;top:127;width:2;height:134" coordorigin="3265,127" coordsize="0,134" path="m3265,261l3265,127e" filled="f" stroked="t" strokeweight=".715958pt" strokecolor="#6060A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0.895142pt;margin-top:.694775pt;width:.1pt;height:14.324708pt;mso-position-horizontal-relative:page;mso-position-vertical-relative:paragraph;z-index:-10123" coordorigin="9818,14" coordsize="2,286">
            <v:shape style="position:absolute;left:9818;top:14;width:2;height:286" coordorigin="9818,14" coordsize="0,286" path="m9818,300l9818,14e" filled="f" stroked="t" strokeweight="3.41569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100"/>
          <w:position w:val="-23"/>
        </w:rPr>
        <w:t>KÖSE</w:t>
        <w:tab/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100"/>
          <w:position w:val="-23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3"/>
        </w:rPr>
        <w:t>Nihat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23"/>
        </w:rPr>
        <w:t>ZENCİRCl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right="-98"/>
        <w:jc w:val="left"/>
        <w:tabs>
          <w:tab w:pos="80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9C9C9E"/>
          <w:spacing w:val="-20"/>
          <w:w w:val="113"/>
          <w:position w:val="-21"/>
        </w:rPr>
        <w:t>.</w:t>
      </w:r>
      <w:r>
        <w:rPr>
          <w:rFonts w:ascii="Arial" w:hAnsi="Arial" w:cs="Arial" w:eastAsia="Arial"/>
          <w:sz w:val="28"/>
          <w:szCs w:val="28"/>
          <w:color w:val="858587"/>
          <w:spacing w:val="0"/>
          <w:w w:val="67"/>
          <w:position w:val="-9"/>
        </w:rPr>
        <w:t>.</w:t>
      </w:r>
      <w:r>
        <w:rPr>
          <w:rFonts w:ascii="Arial" w:hAnsi="Arial" w:cs="Arial" w:eastAsia="Arial"/>
          <w:sz w:val="28"/>
          <w:szCs w:val="28"/>
          <w:color w:val="858587"/>
          <w:spacing w:val="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E6E6E"/>
          <w:spacing w:val="0"/>
          <w:w w:val="174"/>
          <w:position w:val="-9"/>
        </w:rPr>
        <w:t>;</w:t>
      </w:r>
      <w:r>
        <w:rPr>
          <w:rFonts w:ascii="Times New Roman" w:hAnsi="Times New Roman" w:cs="Times New Roman" w:eastAsia="Times New Roman"/>
          <w:sz w:val="23"/>
          <w:szCs w:val="23"/>
          <w:color w:val="858587"/>
          <w:spacing w:val="0"/>
          <w:w w:val="76"/>
          <w:position w:val="-9"/>
        </w:rPr>
        <w:t>;</w:t>
      </w:r>
      <w:r>
        <w:rPr>
          <w:rFonts w:ascii="Times New Roman" w:hAnsi="Times New Roman" w:cs="Times New Roman" w:eastAsia="Times New Roman"/>
          <w:sz w:val="23"/>
          <w:szCs w:val="23"/>
          <w:color w:val="858587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58587"/>
          <w:spacing w:val="-2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F4F4F"/>
          <w:spacing w:val="5"/>
          <w:w w:val="55"/>
          <w:position w:val="-9"/>
        </w:rPr>
        <w:t>.</w:t>
      </w:r>
      <w:r>
        <w:rPr>
          <w:rFonts w:ascii="Arial" w:hAnsi="Arial" w:cs="Arial" w:eastAsia="Arial"/>
          <w:sz w:val="21"/>
          <w:szCs w:val="21"/>
          <w:color w:val="AFB1B1"/>
          <w:spacing w:val="0"/>
          <w:w w:val="55"/>
          <w:position w:val="-9"/>
        </w:rPr>
        <w:t>...</w:t>
      </w:r>
      <w:r>
        <w:rPr>
          <w:rFonts w:ascii="Arial" w:hAnsi="Arial" w:cs="Arial" w:eastAsia="Arial"/>
          <w:sz w:val="21"/>
          <w:szCs w:val="21"/>
          <w:color w:val="AFB1B1"/>
          <w:spacing w:val="-32"/>
          <w:w w:val="55"/>
          <w:position w:val="-9"/>
        </w:rPr>
        <w:t> </w:t>
      </w:r>
      <w:r>
        <w:rPr>
          <w:rFonts w:ascii="Arial" w:hAnsi="Arial" w:cs="Arial" w:eastAsia="Arial"/>
          <w:sz w:val="21"/>
          <w:szCs w:val="21"/>
          <w:color w:val="AFB1B1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1"/>
          <w:szCs w:val="21"/>
          <w:color w:val="AFB1B1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9"/>
          <w:szCs w:val="29"/>
          <w:color w:val="6E6E6E"/>
          <w:spacing w:val="0"/>
          <w:w w:val="139"/>
          <w:i/>
          <w:position w:val="-9"/>
        </w:rPr>
        <w:t>';.</w:t>
      </w:r>
      <w:r>
        <w:rPr>
          <w:rFonts w:ascii="Times New Roman" w:hAnsi="Times New Roman" w:cs="Times New Roman" w:eastAsia="Times New Roman"/>
          <w:sz w:val="29"/>
          <w:szCs w:val="29"/>
          <w:color w:val="858587"/>
          <w:spacing w:val="-55"/>
          <w:w w:val="76"/>
          <w:i/>
          <w:position w:val="-9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4F4F4F"/>
          <w:spacing w:val="0"/>
          <w:w w:val="95"/>
          <w:i/>
          <w:position w:val="-9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4F4F4F"/>
          <w:spacing w:val="10"/>
          <w:w w:val="95"/>
          <w:i/>
          <w:position w:val="-9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858587"/>
          <w:spacing w:val="-18"/>
          <w:w w:val="90"/>
          <w:position w:val="-21"/>
        </w:rPr>
        <w:t>(</w:t>
      </w:r>
      <w:r>
        <w:rPr>
          <w:rFonts w:ascii="Times New Roman" w:hAnsi="Times New Roman" w:cs="Times New Roman" w:eastAsia="Times New Roman"/>
          <w:sz w:val="15"/>
          <w:szCs w:val="15"/>
          <w:color w:val="AFB1B1"/>
          <w:spacing w:val="0"/>
          <w:w w:val="214"/>
          <w:position w:val="-21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56" w:after="0" w:line="12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0"/>
          <w:position w:val="-8"/>
        </w:rPr>
        <w:t>..,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500" w:right="200"/>
          <w:cols w:num="3" w:equalWidth="0">
            <w:col w:w="5635" w:space="2551"/>
            <w:col w:w="1446" w:space="134"/>
            <w:col w:w="1454"/>
          </w:cols>
        </w:sectPr>
      </w:pPr>
      <w:rPr/>
    </w:p>
    <w:p>
      <w:pPr>
        <w:spacing w:before="0" w:after="0" w:line="177" w:lineRule="exact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500.863312pt;margin-top:.711671pt;width:5.34465pt;height:10.096436pt;mso-position-horizontal-relative:page;mso-position-vertical-relative:paragraph;z-index:-10122" coordorigin="10017,14" coordsize="107,202">
            <v:shape style="position:absolute;left:10017;top:14;width:107;height:202" coordorigin="10017,14" coordsize="107,202" path="m10017,14l10124,14,10124,216,10017,216,10017,14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41.64325pt;margin-top:4.897596pt;width:5.28516pt;height:12.278321pt;mso-position-horizontal-relative:page;mso-position-vertical-relative:paragraph;z-index:-10121" coordorigin="8833,98" coordsize="106,246">
            <v:shape style="position:absolute;left:8833;top:98;width:106;height:246" coordorigin="8833,98" coordsize="106,246" path="m8833,98l8939,98,8939,344,8833,344,8833,98e" filled="t" fillcolor="#EBEBEB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837067pt;margin-top:6.960727pt;width:3.96387pt;height:9.0pt;mso-position-horizontal-relative:page;mso-position-vertical-relative:paragraph;z-index:-10114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AFB1B1"/>
                      <w:spacing w:val="0"/>
                      <w:w w:val="158"/>
                    </w:rPr>
                    <w:t>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6E6E6E"/>
          <w:w w:val="144"/>
          <w:i/>
          <w:position w:val="-3"/>
        </w:rPr>
        <w:t>t</w:t>
      </w:r>
      <w:r>
        <w:rPr>
          <w:rFonts w:ascii="Arial" w:hAnsi="Arial" w:cs="Arial" w:eastAsia="Arial"/>
          <w:sz w:val="21"/>
          <w:szCs w:val="21"/>
          <w:color w:val="6E6E6E"/>
          <w:spacing w:val="-23"/>
          <w:w w:val="144"/>
          <w:i/>
          <w:position w:val="-3"/>
        </w:rPr>
        <w:t>:</w:t>
      </w:r>
      <w:r>
        <w:rPr>
          <w:rFonts w:ascii="Arial" w:hAnsi="Arial" w:cs="Arial" w:eastAsia="Arial"/>
          <w:sz w:val="21"/>
          <w:szCs w:val="21"/>
          <w:color w:val="AFB1B1"/>
          <w:spacing w:val="-9"/>
          <w:w w:val="65"/>
          <w:i/>
          <w:position w:val="-3"/>
        </w:rPr>
        <w:t>"</w:t>
      </w:r>
      <w:r>
        <w:rPr>
          <w:rFonts w:ascii="Arial" w:hAnsi="Arial" w:cs="Arial" w:eastAsia="Arial"/>
          <w:sz w:val="21"/>
          <w:szCs w:val="21"/>
          <w:color w:val="858587"/>
          <w:spacing w:val="-60"/>
          <w:w w:val="113"/>
          <w:position w:val="-3"/>
        </w:rPr>
        <w:t>;</w:t>
      </w:r>
      <w:r>
        <w:rPr>
          <w:rFonts w:ascii="Arial" w:hAnsi="Arial" w:cs="Arial" w:eastAsia="Arial"/>
          <w:sz w:val="21"/>
          <w:szCs w:val="21"/>
          <w:color w:val="AFB1B1"/>
          <w:spacing w:val="0"/>
          <w:w w:val="66"/>
          <w:i/>
          <w:position w:val="-3"/>
        </w:rPr>
        <w:t>•</w:t>
      </w:r>
      <w:r>
        <w:rPr>
          <w:rFonts w:ascii="Arial" w:hAnsi="Arial" w:cs="Arial" w:eastAsia="Arial"/>
          <w:sz w:val="21"/>
          <w:szCs w:val="21"/>
          <w:color w:val="AFB1B1"/>
          <w:spacing w:val="-43"/>
          <w:w w:val="100"/>
          <w:i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858587"/>
          <w:spacing w:val="0"/>
          <w:w w:val="100"/>
          <w:position w:val="-3"/>
        </w:rPr>
        <w:t>-</w:t>
      </w:r>
      <w:r>
        <w:rPr>
          <w:rFonts w:ascii="Arial" w:hAnsi="Arial" w:cs="Arial" w:eastAsia="Arial"/>
          <w:sz w:val="21"/>
          <w:szCs w:val="21"/>
          <w:color w:val="858587"/>
          <w:spacing w:val="45"/>
          <w:w w:val="100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858587"/>
          <w:spacing w:val="-18"/>
          <w:w w:val="85"/>
          <w:position w:val="-3"/>
        </w:rPr>
        <w:t>,</w:t>
      </w:r>
      <w:r>
        <w:rPr>
          <w:rFonts w:ascii="Arial" w:hAnsi="Arial" w:cs="Arial" w:eastAsia="Arial"/>
          <w:sz w:val="21"/>
          <w:szCs w:val="21"/>
          <w:color w:val="AFB1B1"/>
          <w:spacing w:val="0"/>
          <w:w w:val="113"/>
          <w:position w:val="-3"/>
        </w:rPr>
        <w:t>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4" w:lineRule="exact"/>
        <w:ind w:right="51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AFB1B1"/>
          <w:spacing w:val="0"/>
          <w:w w:val="211"/>
          <w:position w:val="-10"/>
        </w:rPr>
        <w:t>.</w:t>
      </w:r>
      <w:r>
        <w:rPr>
          <w:rFonts w:ascii="Arial" w:hAnsi="Arial" w:cs="Arial" w:eastAsia="Arial"/>
          <w:sz w:val="18"/>
          <w:szCs w:val="18"/>
          <w:color w:val="AFB1B1"/>
          <w:spacing w:val="13"/>
          <w:w w:val="211"/>
          <w:position w:val="-10"/>
        </w:rPr>
        <w:t> </w:t>
      </w:r>
      <w:r>
        <w:rPr>
          <w:rFonts w:ascii="Arial" w:hAnsi="Arial" w:cs="Arial" w:eastAsia="Arial"/>
          <w:sz w:val="18"/>
          <w:szCs w:val="18"/>
          <w:color w:val="858587"/>
          <w:spacing w:val="0"/>
          <w:w w:val="70"/>
          <w:position w:val="-10"/>
        </w:rPr>
        <w:t>•</w:t>
      </w:r>
      <w:r>
        <w:rPr>
          <w:rFonts w:ascii="Arial" w:hAnsi="Arial" w:cs="Arial" w:eastAsia="Arial"/>
          <w:sz w:val="18"/>
          <w:szCs w:val="18"/>
          <w:color w:val="858587"/>
          <w:spacing w:val="0"/>
          <w:w w:val="70"/>
          <w:position w:val="-10"/>
        </w:rPr>
        <w:t>.</w:t>
      </w:r>
      <w:r>
        <w:rPr>
          <w:rFonts w:ascii="Arial" w:hAnsi="Arial" w:cs="Arial" w:eastAsia="Arial"/>
          <w:sz w:val="18"/>
          <w:szCs w:val="18"/>
          <w:color w:val="858587"/>
          <w:spacing w:val="0"/>
          <w:w w:val="70"/>
          <w:position w:val="-10"/>
        </w:rPr>
        <w:t> </w:t>
      </w:r>
      <w:r>
        <w:rPr>
          <w:rFonts w:ascii="Arial" w:hAnsi="Arial" w:cs="Arial" w:eastAsia="Arial"/>
          <w:sz w:val="18"/>
          <w:szCs w:val="18"/>
          <w:color w:val="858587"/>
          <w:spacing w:val="7"/>
          <w:w w:val="70"/>
          <w:position w:val="-10"/>
        </w:rPr>
        <w:t> </w:t>
      </w:r>
      <w:r>
        <w:rPr>
          <w:rFonts w:ascii="Arial" w:hAnsi="Arial" w:cs="Arial" w:eastAsia="Arial"/>
          <w:sz w:val="18"/>
          <w:szCs w:val="18"/>
          <w:color w:val="6E6E6E"/>
          <w:spacing w:val="0"/>
          <w:w w:val="116"/>
          <w:i/>
          <w:position w:val="-10"/>
        </w:rPr>
        <w:t>u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5" w:after="0" w:line="146" w:lineRule="exact"/>
        <w:ind w:right="-8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AFB1B1"/>
          <w:spacing w:val="-4"/>
          <w:w w:val="193"/>
          <w:i/>
          <w:position w:val="-13"/>
        </w:rPr>
        <w:t>-</w:t>
      </w:r>
      <w:r>
        <w:rPr>
          <w:rFonts w:ascii="Arial" w:hAnsi="Arial" w:cs="Arial" w:eastAsia="Arial"/>
          <w:sz w:val="18"/>
          <w:szCs w:val="18"/>
          <w:color w:val="6E6E6E"/>
          <w:spacing w:val="6"/>
          <w:w w:val="109"/>
          <w:i/>
          <w:position w:val="-13"/>
        </w:rPr>
        <w:t>·</w:t>
      </w:r>
      <w:r>
        <w:rPr>
          <w:rFonts w:ascii="Arial" w:hAnsi="Arial" w:cs="Arial" w:eastAsia="Arial"/>
          <w:sz w:val="18"/>
          <w:szCs w:val="18"/>
          <w:color w:val="9C9C9E"/>
          <w:spacing w:val="-14"/>
          <w:w w:val="175"/>
          <w:i/>
          <w:position w:val="-13"/>
        </w:rPr>
        <w:t>·</w:t>
      </w:r>
      <w:r>
        <w:rPr>
          <w:rFonts w:ascii="Arial" w:hAnsi="Arial" w:cs="Arial" w:eastAsia="Arial"/>
          <w:sz w:val="18"/>
          <w:szCs w:val="18"/>
          <w:color w:val="9C9C9E"/>
          <w:spacing w:val="0"/>
          <w:w w:val="152"/>
          <w:i/>
          <w:position w:val="-13"/>
        </w:rPr>
        <w:t>.</w:t>
      </w:r>
      <w:r>
        <w:rPr>
          <w:rFonts w:ascii="Arial" w:hAnsi="Arial" w:cs="Arial" w:eastAsia="Arial"/>
          <w:sz w:val="18"/>
          <w:szCs w:val="18"/>
          <w:color w:val="9C9C9E"/>
          <w:spacing w:val="0"/>
          <w:w w:val="100"/>
          <w:i/>
          <w:position w:val="-1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9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858587"/>
          <w:spacing w:val="0"/>
          <w:w w:val="100"/>
          <w:position w:val="-2"/>
        </w:rPr>
        <w:t>?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8" w:lineRule="exact"/>
        <w:ind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4F4F4F"/>
          <w:spacing w:val="0"/>
          <w:w w:val="74"/>
          <w:position w:val="-11"/>
        </w:rPr>
        <w:t>'{&gt;</w:t>
      </w:r>
      <w:r>
        <w:rPr>
          <w:rFonts w:ascii="Times New Roman" w:hAnsi="Times New Roman" w:cs="Times New Roman" w:eastAsia="Times New Roman"/>
          <w:sz w:val="12"/>
          <w:szCs w:val="12"/>
          <w:color w:val="4F4F4F"/>
          <w:spacing w:val="0"/>
          <w:w w:val="74"/>
          <w:position w:val="-11"/>
        </w:rPr>
        <w:t>      </w:t>
      </w:r>
      <w:r>
        <w:rPr>
          <w:rFonts w:ascii="Times New Roman" w:hAnsi="Times New Roman" w:cs="Times New Roman" w:eastAsia="Times New Roman"/>
          <w:sz w:val="12"/>
          <w:szCs w:val="12"/>
          <w:color w:val="4F4F4F"/>
          <w:spacing w:val="17"/>
          <w:w w:val="74"/>
          <w:position w:val="-1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FB1B1"/>
          <w:spacing w:val="0"/>
          <w:w w:val="179"/>
          <w:position w:val="-11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500" w:right="200"/>
          <w:cols w:num="3" w:equalWidth="0">
            <w:col w:w="8918" w:space="100"/>
            <w:col w:w="482" w:space="143"/>
            <w:col w:w="1577"/>
          </w:cols>
        </w:sectPr>
      </w:pPr>
      <w:rPr/>
    </w:p>
    <w:p>
      <w:pPr>
        <w:spacing w:before="0" w:after="0" w:line="219" w:lineRule="exact"/>
        <w:ind w:left="2650" w:right="-20"/>
        <w:jc w:val="left"/>
        <w:tabs>
          <w:tab w:pos="4500" w:val="left"/>
          <w:tab w:pos="8300" w:val="left"/>
          <w:tab w:pos="95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29.115639pt;margin-top:24.538113pt;width:552.600492pt;height:738.62137pt;mso-position-horizontal-relative:page;mso-position-vertical-relative:page;z-index:-10128" coordorigin="582,491" coordsize="11052,14772">
            <v:group style="position:absolute;left:597;top:507;width:1332;height:2" coordorigin="597,507" coordsize="1332,2">
              <v:shape style="position:absolute;left:597;top:507;width:1332;height:2" coordorigin="597,507" coordsize="1332,0" path="m597,507l1928,507e" filled="f" stroked="t" strokeweight=".477306pt" strokecolor="#444444">
                <v:path arrowok="t"/>
              </v:shape>
            </v:group>
            <v:group style="position:absolute;left:601;top:498;width:2;height:5630" coordorigin="601,498" coordsize="2,5630">
              <v:shape style="position:absolute;left:601;top:498;width:2;height:5630" coordorigin="601,498" coordsize="0,5630" path="m601,6128l601,498e" filled="f" stroked="t" strokeweight=".715958pt" strokecolor="#5B5B5B">
                <v:path arrowok="t"/>
              </v:shape>
            </v:group>
            <v:group style="position:absolute;left:1842;top:512;width:9737;height:2" coordorigin="1842,512" coordsize="9737,2">
              <v:shape style="position:absolute;left:1842;top:512;width:9737;height:2" coordorigin="1842,512" coordsize="9737,0" path="m1842,512l11579,512e" filled="f" stroked="t" strokeweight=".715958pt" strokecolor="#545454">
                <v:path arrowok="t"/>
              </v:shape>
            </v:group>
            <v:group style="position:absolute;left:2549;top:498;width:2;height:857" coordorigin="2549,498" coordsize="2,857">
              <v:shape style="position:absolute;left:2549;top:498;width:2;height:857" coordorigin="2549,498" coordsize="0,857" path="m2549,1355l2549,498e" filled="f" stroked="t" strokeweight=".477306pt" strokecolor="#606060">
                <v:path arrowok="t"/>
              </v:shape>
            </v:group>
            <v:group style="position:absolute;left:9112;top:503;width:2;height:728" coordorigin="9112,503" coordsize="2,728">
              <v:shape style="position:absolute;left:9112;top:503;width:2;height:728" coordorigin="9112,503" coordsize="0,728" path="m9112,1230l9112,503e" filled="f" stroked="t" strokeweight=".954611pt" strokecolor="#575757">
                <v:path arrowok="t"/>
              </v:shape>
            </v:group>
            <v:group style="position:absolute;left:11579;top:503;width:2;height:3490" coordorigin="11579,503" coordsize="2,3490">
              <v:shape style="position:absolute;left:11579;top:503;width:2;height:3490" coordorigin="11579,503" coordsize="0,3490" path="m11579,3993l11579,503e" filled="f" stroked="t" strokeweight=".954611pt" strokecolor="#575757">
                <v:path arrowok="t"/>
              </v:shape>
            </v:group>
            <v:group style="position:absolute;left:601;top:986;width:2;height:584" coordorigin="601,986" coordsize="2,584">
              <v:shape style="position:absolute;left:601;top:986;width:2;height:584" coordorigin="601,986" coordsize="0,584" path="m601,1570l601,986e" filled="f" stroked="t" strokeweight=".477306pt" strokecolor="#575757">
                <v:path arrowok="t"/>
              </v:shape>
            </v:group>
            <v:group style="position:absolute;left:9117;top:1173;width:2;height:397" coordorigin="9117,1173" coordsize="2,397">
              <v:shape style="position:absolute;left:9117;top:1173;width:2;height:397" coordorigin="9117,1173" coordsize="0,397" path="m9117,1570l9117,1173e" filled="f" stroked="t" strokeweight=".477306pt" strokecolor="#2F2F2F">
                <v:path arrowok="t"/>
              </v:shape>
            </v:group>
            <v:group style="position:absolute;left:2554;top:1297;width:2;height:273" coordorigin="2554,1297" coordsize="2,273">
              <v:shape style="position:absolute;left:2554;top:1297;width:2;height:273" coordorigin="2554,1297" coordsize="0,273" path="m2554,1570l2554,1297e" filled="f" stroked="t" strokeweight=".715958pt" strokecolor="#777777">
                <v:path arrowok="t"/>
              </v:shape>
            </v:group>
            <v:group style="position:absolute;left:592;top:2008;width:2702;height:2" coordorigin="592,2008" coordsize="2702,2">
              <v:shape style="position:absolute;left:592;top:2008;width:2702;height:2" coordorigin="592,2008" coordsize="2702,0" path="m592,2008l3293,2008e" filled="f" stroked="t" strokeweight=".954611pt" strokecolor="#575757">
                <v:path arrowok="t"/>
              </v:shape>
            </v:group>
            <v:group style="position:absolute;left:601;top:498;width:2;height:1542" coordorigin="601,498" coordsize="2,1542">
              <v:shape style="position:absolute;left:601;top:498;width:2;height:1542" coordorigin="601,498" coordsize="0,1542" path="m601,2040l601,498e" filled="f" stroked="t" strokeweight=".715958pt" strokecolor="#707070">
                <v:path arrowok="t"/>
              </v:shape>
            </v:group>
            <v:group style="position:absolute;left:2551;top:1388;width:2;height:632" coordorigin="2551,1388" coordsize="2,632">
              <v:shape style="position:absolute;left:2551;top:1388;width:2;height:632" coordorigin="2551,1388" coordsize="0,632" path="m2551,2020l2551,1388e" filled="f" stroked="t" strokeweight=".715958pt" strokecolor="#646464">
                <v:path arrowok="t"/>
              </v:shape>
            </v:group>
            <v:group style="position:absolute;left:3236;top:2011;width:950;height:2" coordorigin="3236,2011" coordsize="950,2">
              <v:shape style="position:absolute;left:3236;top:2011;width:950;height:2" coordorigin="3236,2011" coordsize="950,0" path="m3236,2011l4186,2011e" filled="f" stroked="t" strokeweight=".477306pt" strokecolor="#2F2F2F">
                <v:path arrowok="t"/>
              </v:shape>
            </v:group>
            <v:group style="position:absolute;left:4129;top:2013;width:2969;height:2" coordorigin="4129,2013" coordsize="2969,2">
              <v:shape style="position:absolute;left:4129;top:2013;width:2969;height:2" coordorigin="4129,2013" coordsize="2969,0" path="m4129,2013l7098,2013e" filled="f" stroked="t" strokeweight=".954611pt" strokecolor="#575757">
                <v:path arrowok="t"/>
              </v:shape>
            </v:group>
            <v:group style="position:absolute;left:7040;top:2016;width:348;height:2" coordorigin="7040,2016" coordsize="348,2">
              <v:shape style="position:absolute;left:7040;top:2016;width:348;height:2" coordorigin="7040,2016" coordsize="348,0" path="m7040,2016l7389,2016e" filled="f" stroked="t" strokeweight=".477306pt" strokecolor="#343434">
                <v:path arrowok="t"/>
              </v:shape>
            </v:group>
            <v:group style="position:absolute;left:7331;top:2013;width:1833;height:2" coordorigin="7331,2013" coordsize="1833,2">
              <v:shape style="position:absolute;left:7331;top:2013;width:1833;height:2" coordorigin="7331,2013" coordsize="1833,0" path="m7331,2013l9164,2013e" filled="f" stroked="t" strokeweight=".954611pt" strokecolor="#575757">
                <v:path arrowok="t"/>
              </v:shape>
            </v:group>
            <v:group style="position:absolute;left:9119;top:1513;width:2;height:507" coordorigin="9119,1513" coordsize="2,507">
              <v:shape style="position:absolute;left:9119;top:1513;width:2;height:507" coordorigin="9119,1513" coordsize="0,507" path="m9119,2020l9119,1513e" filled="f" stroked="t" strokeweight=".715958pt" strokecolor="#4B4B4B">
                <v:path arrowok="t"/>
              </v:shape>
            </v:group>
            <v:group style="position:absolute;left:9064;top:2016;width:683;height:2" coordorigin="9064,2016" coordsize="683,2">
              <v:shape style="position:absolute;left:9064;top:2016;width:683;height:2" coordorigin="9064,2016" coordsize="683,0" path="m9064,2016l9747,2016e" filled="f" stroked="t" strokeweight=".477306pt" strokecolor="#444444">
                <v:path arrowok="t"/>
              </v:shape>
            </v:group>
            <v:group style="position:absolute;left:9689;top:2016;width:1895;height:2" coordorigin="9689,2016" coordsize="1895,2">
              <v:shape style="position:absolute;left:9689;top:2016;width:1895;height:2" coordorigin="9689,2016" coordsize="1895,0" path="m9689,2016l11584,2016e" filled="f" stroked="t" strokeweight=".954611pt" strokecolor="#606060">
                <v:path arrowok="t"/>
              </v:shape>
            </v:group>
            <v:group style="position:absolute;left:592;top:2250;width:10997;height:2" coordorigin="592,2250" coordsize="10997,2">
              <v:shape style="position:absolute;left:592;top:2250;width:10997;height:2" coordorigin="592,2250" coordsize="10997,0" path="m592,2250l11589,2250e" filled="f" stroked="t" strokeweight=".715958pt" strokecolor="#545454">
                <v:path arrowok="t"/>
              </v:shape>
            </v:group>
            <v:group style="position:absolute;left:592;top:2487;width:6506;height:2" coordorigin="592,2487" coordsize="6506,2">
              <v:shape style="position:absolute;left:592;top:2487;width:6506;height:2" coordorigin="592,2487" coordsize="6506,0" path="m592,2487l7098,2487e" filled="f" stroked="t" strokeweight=".715958pt" strokecolor="#606060">
                <v:path arrowok="t"/>
              </v:shape>
            </v:group>
            <v:group style="position:absolute;left:7040;top:2490;width:2086;height:2" coordorigin="7040,2490" coordsize="2086,2">
              <v:shape style="position:absolute;left:7040;top:2490;width:2086;height:2" coordorigin="7040,2490" coordsize="2086,0" path="m7040,2490l9126,2490e" filled="f" stroked="t" strokeweight=".477306pt" strokecolor="#4F4F4F">
                <v:path arrowok="t"/>
              </v:shape>
            </v:group>
            <v:group style="position:absolute;left:9069;top:2490;width:2520;height:2" coordorigin="9069,2490" coordsize="2520,2">
              <v:shape style="position:absolute;left:9069;top:2490;width:2520;height:2" coordorigin="9069,2490" coordsize="2520,0" path="m9069,2490l11589,2490e" filled="f" stroked="t" strokeweight=".715958pt" strokecolor="#646464">
                <v:path arrowok="t"/>
              </v:shape>
            </v:group>
            <v:group style="position:absolute;left:597;top:2727;width:10992;height:2" coordorigin="597,2727" coordsize="10992,2">
              <v:shape style="position:absolute;left:597;top:2727;width:10992;height:2" coordorigin="597,2727" coordsize="10992,0" path="m597,2727l11589,2727e" filled="f" stroked="t" strokeweight=".715958pt" strokecolor="#5B5B5B">
                <v:path arrowok="t"/>
              </v:shape>
            </v:group>
            <v:group style="position:absolute;left:606;top:2442;width:2;height:551" coordorigin="606,2442" coordsize="2,551">
              <v:shape style="position:absolute;left:606;top:2442;width:2;height:551" coordorigin="606,2442" coordsize="0,551" path="m606,2992l606,2442e" filled="f" stroked="t" strokeweight=".477306pt" strokecolor="#3B3B3B">
                <v:path arrowok="t"/>
              </v:shape>
            </v:group>
            <v:group style="position:absolute;left:8124;top:2729;width:1002;height:2" coordorigin="8124,2729" coordsize="1002,2">
              <v:shape style="position:absolute;left:8124;top:2729;width:1002;height:2" coordorigin="8124,2729" coordsize="1002,0" path="m8124,2729l9126,2729e" filled="f" stroked="t" strokeweight=".477306pt" strokecolor="#3B3B3B">
                <v:path arrowok="t"/>
              </v:shape>
            </v:group>
            <v:group style="position:absolute;left:597;top:2968;width:1332;height:2" coordorigin="597,2968" coordsize="1332,2">
              <v:shape style="position:absolute;left:597;top:2968;width:1332;height:2" coordorigin="597,2968" coordsize="1332,0" path="m597,2968l1928,2968e" filled="f" stroked="t" strokeweight=".477306pt" strokecolor="#3B3B3B">
                <v:path arrowok="t"/>
              </v:shape>
            </v:group>
            <v:group style="position:absolute;left:625;top:2971;width:10964;height:2" coordorigin="625,2971" coordsize="10964,2">
              <v:shape style="position:absolute;left:625;top:2971;width:10964;height:2" coordorigin="625,2971" coordsize="10964,0" path="m625,2971l11589,2971e" filled="f" stroked="t" strokeweight=".715958pt" strokecolor="#4F4F4F">
                <v:path arrowok="t"/>
              </v:shape>
            </v:group>
            <v:group style="position:absolute;left:3470;top:2971;width:1456;height:2" coordorigin="3470,2971" coordsize="1456,2">
              <v:shape style="position:absolute;left:3470;top:2971;width:1456;height:2" coordorigin="3470,2971" coordsize="1456,0" path="m3470,2971l4926,2971e" filled="f" stroked="t" strokeweight=".477306pt" strokecolor="#3B3B3B">
                <v:path arrowok="t"/>
              </v:shape>
            </v:group>
            <v:group style="position:absolute;left:6720;top:2973;width:377;height:2" coordorigin="6720,2973" coordsize="377,2">
              <v:shape style="position:absolute;left:6720;top:2973;width:377;height:2" coordorigin="6720,2973" coordsize="377,0" path="m6720,2973l7098,2973e" filled="f" stroked="t" strokeweight=".477306pt" strokecolor="#3F3F3F">
                <v:path arrowok="t"/>
              </v:shape>
            </v:group>
            <v:group style="position:absolute;left:7040;top:2973;width:348;height:2" coordorigin="7040,2973" coordsize="348,2">
              <v:shape style="position:absolute;left:7040;top:2973;width:348;height:2" coordorigin="7040,2973" coordsize="348,0" path="m7040,2973l7389,2973e" filled="f" stroked="t" strokeweight=".477306pt" strokecolor="#2B2B2B">
                <v:path arrowok="t"/>
              </v:shape>
            </v:group>
            <v:group style="position:absolute;left:9484;top:2973;width:263;height:2" coordorigin="9484,2973" coordsize="263,2">
              <v:shape style="position:absolute;left:9484;top:2973;width:263;height:2" coordorigin="9484,2973" coordsize="263,0" path="m9484,2973l9747,2973e" filled="f" stroked="t" strokeweight=".477306pt" strokecolor="#282828">
                <v:path arrowok="t"/>
              </v:shape>
            </v:group>
            <v:group style="position:absolute;left:11584;top:2700;width:2;height:292" coordorigin="11584,2700" coordsize="2,292">
              <v:shape style="position:absolute;left:11584;top:2700;width:2;height:292" coordorigin="11584,2700" coordsize="0,292" path="m11584,2992l11584,2700e" filled="f" stroked="t" strokeweight=".477306pt" strokecolor="#3B3B3B">
                <v:path arrowok="t"/>
              </v:shape>
            </v:group>
            <v:group style="position:absolute;left:597;top:3210;width:3890;height:2" coordorigin="597,3210" coordsize="3890,2">
              <v:shape style="position:absolute;left:597;top:3210;width:3890;height:2" coordorigin="597,3210" coordsize="3890,0" path="m597,3210l4487,3210e" filled="f" stroked="t" strokeweight=".954611pt" strokecolor="#545454">
                <v:path arrowok="t"/>
              </v:shape>
            </v:group>
            <v:group style="position:absolute;left:4129;top:3210;width:635;height:2" coordorigin="4129,3210" coordsize="635,2">
              <v:shape style="position:absolute;left:4129;top:3210;width:635;height:2" coordorigin="4129,3210" coordsize="635,0" path="m4129,3210l4764,3210e" filled="f" stroked="t" strokeweight=".715958pt" strokecolor="#3F3F3F">
                <v:path arrowok="t"/>
              </v:shape>
            </v:group>
            <v:group style="position:absolute;left:4706;top:3210;width:2072;height:2" coordorigin="4706,3210" coordsize="2072,2">
              <v:shape style="position:absolute;left:4706;top:3210;width:2072;height:2" coordorigin="4706,3210" coordsize="2072,0" path="m4706,3210l6778,3210e" filled="f" stroked="t" strokeweight=".715958pt" strokecolor="#575757">
                <v:path arrowok="t"/>
              </v:shape>
            </v:group>
            <v:group style="position:absolute;left:6720;top:3213;width:377;height:2" coordorigin="6720,3213" coordsize="377,2">
              <v:shape style="position:absolute;left:6720;top:3213;width:377;height:2" coordorigin="6720,3213" coordsize="377,0" path="m6720,3213l7098,3213e" filled="f" stroked="t" strokeweight=".477306pt" strokecolor="#3B3B3B">
                <v:path arrowok="t"/>
              </v:shape>
            </v:group>
            <v:group style="position:absolute;left:7040;top:3213;width:348;height:2" coordorigin="7040,3213" coordsize="348,2">
              <v:shape style="position:absolute;left:7040;top:3213;width:348;height:2" coordorigin="7040,3213" coordsize="348,0" path="m7040,3213l7389,3213e" filled="f" stroked="t" strokeweight=".477306pt" strokecolor="#232323">
                <v:path arrowok="t"/>
              </v:shape>
            </v:group>
            <v:group style="position:absolute;left:7331;top:3210;width:4262;height:2" coordorigin="7331,3210" coordsize="4262,2">
              <v:shape style="position:absolute;left:7331;top:3210;width:4262;height:2" coordorigin="7331,3210" coordsize="4262,0" path="m7331,3210l11594,3210e" filled="f" stroked="t" strokeweight=".715958pt" strokecolor="#4F4F4F">
                <v:path arrowok="t"/>
              </v:shape>
            </v:group>
            <v:group style="position:absolute;left:3833;top:3203;width:2;height:776" coordorigin="3833,3203" coordsize="2,776">
              <v:shape style="position:absolute;left:3833;top:3203;width:2;height:776" coordorigin="3833,3203" coordsize="0,776" path="m3833,3979l3833,3203e" filled="f" stroked="t" strokeweight=".954611pt" strokecolor="#484848">
                <v:path arrowok="t"/>
              </v:shape>
            </v:group>
            <v:group style="position:absolute;left:7069;top:3193;width:2;height:507" coordorigin="7069,3193" coordsize="2,507">
              <v:shape style="position:absolute;left:7069;top:3193;width:2;height:507" coordorigin="7069,3193" coordsize="0,507" path="m7069,3701l7069,3193e" filled="f" stroked="t" strokeweight=".238653pt" strokecolor="#5B5B5B">
                <v:path arrowok="t"/>
              </v:shape>
            </v:group>
            <v:group style="position:absolute;left:7040;top:3579;width:4553;height:2" coordorigin="7040,3579" coordsize="4553,2">
              <v:shape style="position:absolute;left:7040;top:3579;width:4553;height:2" coordorigin="7040,3579" coordsize="4553,0" path="m7040,3579l11594,3579e" filled="f" stroked="t" strokeweight=".954611pt" strokecolor="#575757">
                <v:path arrowok="t"/>
              </v:shape>
            </v:group>
            <v:group style="position:absolute;left:597;top:3971;width:2697;height:2" coordorigin="597,3971" coordsize="2697,2">
              <v:shape style="position:absolute;left:597;top:3971;width:2697;height:2" coordorigin="597,3971" coordsize="2697,0" path="m597,3971l3293,3971e" filled="f" stroked="t" strokeweight=".954611pt" strokecolor="#575757">
                <v:path arrowok="t"/>
              </v:shape>
            </v:group>
            <v:group style="position:absolute;left:3236;top:3974;width:291;height:2" coordorigin="3236,3974" coordsize="291,2">
              <v:shape style="position:absolute;left:3236;top:3974;width:291;height:2" coordorigin="3236,3974" coordsize="291,0" path="m3236,3974l3527,3974e" filled="f" stroked="t" strokeweight=".477306pt" strokecolor="#383838">
                <v:path arrowok="t"/>
              </v:shape>
            </v:group>
            <v:group style="position:absolute;left:3470;top:3969;width:8124;height:2" coordorigin="3470,3969" coordsize="8124,2">
              <v:shape style="position:absolute;left:3470;top:3969;width:8124;height:2" coordorigin="3470,3969" coordsize="8124,0" path="m3470,3969l11594,3969e" filled="f" stroked="t" strokeweight=".954611pt" strokecolor="#4F4F4F">
                <v:path arrowok="t"/>
              </v:shape>
            </v:group>
            <v:group style="position:absolute;left:7069;top:3696;width:2;height:268" coordorigin="7069,3696" coordsize="2,268">
              <v:shape style="position:absolute;left:7069;top:3696;width:2;height:268" coordorigin="7069,3696" coordsize="0,268" path="m7069,3964l7069,3696e" filled="f" stroked="t" strokeweight=".238653pt" strokecolor="#7C7C7C">
                <v:path arrowok="t"/>
              </v:shape>
            </v:group>
            <v:group style="position:absolute;left:597;top:4249;width:10997;height:2" coordorigin="597,4249" coordsize="10997,2">
              <v:shape style="position:absolute;left:597;top:4249;width:10997;height:2" coordorigin="597,4249" coordsize="10997,0" path="m597,4249l11594,4249e" filled="f" stroked="t" strokeweight=".954611pt" strokecolor="#545454">
                <v:path arrowok="t"/>
              </v:shape>
            </v:group>
            <v:group style="position:absolute;left:11589;top:3921;width:2;height:354" coordorigin="11589,3921" coordsize="2,354">
              <v:shape style="position:absolute;left:11589;top:3921;width:2;height:354" coordorigin="11589,3921" coordsize="0,354" path="m11589,4275l11589,3921e" filled="f" stroked="t" strokeweight=".477306pt" strokecolor="#3F3F3F">
                <v:path arrowok="t"/>
              </v:shape>
            </v:group>
            <v:group style="position:absolute;left:2551;top:3964;width:2;height:2964" coordorigin="2551,3964" coordsize="2,2964">
              <v:shape style="position:absolute;left:2551;top:3964;width:2;height:2964" coordorigin="2551,3964" coordsize="0,2964" path="m2551,6928l2551,3964e" filled="f" stroked="t" strokeweight=".954611pt" strokecolor="#575757">
                <v:path arrowok="t"/>
              </v:shape>
            </v:group>
            <v:group style="position:absolute;left:2539;top:4488;width:7002;height:2" coordorigin="2539,4488" coordsize="7002,2">
              <v:shape style="position:absolute;left:2539;top:4488;width:7002;height:2" coordorigin="2539,4488" coordsize="7002,0" path="m2539,4488l9541,4488e" filled="f" stroked="t" strokeweight=".715958pt" strokecolor="#545454">
                <v:path arrowok="t"/>
              </v:shape>
            </v:group>
            <v:group style="position:absolute;left:9484;top:4486;width:263;height:2" coordorigin="9484,4486" coordsize="263,2">
              <v:shape style="position:absolute;left:9484;top:4486;width:263;height:2" coordorigin="9484,4486" coordsize="263,0" path="m9484,4486l9747,4486e" filled="f" stroked="t" strokeweight=".477306pt" strokecolor="#232323">
                <v:path arrowok="t"/>
              </v:shape>
            </v:group>
            <v:group style="position:absolute;left:9689;top:4486;width:1909;height:2" coordorigin="9689,4486" coordsize="1909,2">
              <v:shape style="position:absolute;left:9689;top:4486;width:1909;height:2" coordorigin="9689,4486" coordsize="1909,0" path="m9689,4486l11599,4486e" filled="f" stroked="t" strokeweight=".715958pt" strokecolor="#545454">
                <v:path arrowok="t"/>
              </v:shape>
            </v:group>
            <v:group style="position:absolute;left:11594;top:2006;width:2;height:5626" coordorigin="11594,2006" coordsize="2,5626">
              <v:shape style="position:absolute;left:11594;top:2006;width:2;height:5626" coordorigin="11594,2006" coordsize="0,5626" path="m11594,7632l11594,2006e" filled="f" stroked="t" strokeweight=".715958pt" strokecolor="#575757">
                <v:path arrowok="t"/>
              </v:shape>
            </v:group>
            <v:group style="position:absolute;left:4900;top:4481;width:2;height:2174" coordorigin="4900,4481" coordsize="2,2174">
              <v:shape style="position:absolute;left:4900;top:4481;width:2;height:2174" coordorigin="4900,4481" coordsize="0,2174" path="m4900,6655l4900,4481e" filled="f" stroked="t" strokeweight=".954611pt" strokecolor="#4F4F4F">
                <v:path arrowok="t"/>
              </v:shape>
            </v:group>
            <v:group style="position:absolute;left:4888;top:4970;width:3293;height:2" coordorigin="4888,4970" coordsize="3293,2">
              <v:shape style="position:absolute;left:4888;top:4970;width:3293;height:2" coordorigin="4888,4970" coordsize="3293,0" path="m4888,4970l8181,4970e" filled="f" stroked="t" strokeweight=".715958pt" strokecolor="#4F4F4F">
                <v:path arrowok="t"/>
              </v:shape>
            </v:group>
            <v:group style="position:absolute;left:7713;top:4491;width:2;height:244" coordorigin="7713,4491" coordsize="2,244">
              <v:shape style="position:absolute;left:7713;top:4491;width:2;height:244" coordorigin="7713,4491" coordsize="0,244" path="m7713,4735l7713,4491e" filled="f" stroked="t" strokeweight=".238653pt" strokecolor="#484848">
                <v:path arrowok="t"/>
              </v:shape>
            </v:group>
            <v:group style="position:absolute;left:7713;top:4735;width:2;height:235" coordorigin="7713,4735" coordsize="2,235">
              <v:shape style="position:absolute;left:7713;top:4735;width:2;height:235" coordorigin="7713,4735" coordsize="0,235" path="m7713,4970l7713,4735e" filled="f" stroked="t" strokeweight=".238653pt" strokecolor="#5B5B5B">
                <v:path arrowok="t"/>
              </v:shape>
            </v:group>
            <v:group style="position:absolute;left:8124;top:4970;width:864;height:2" coordorigin="8124,4970" coordsize="864,2">
              <v:shape style="position:absolute;left:8124;top:4970;width:864;height:2" coordorigin="8124,4970" coordsize="864,0" path="m8124,4970l8988,4970e" filled="f" stroked="t" strokeweight=".477306pt" strokecolor="#1F1F1F">
                <v:path arrowok="t"/>
              </v:shape>
            </v:group>
            <v:group style="position:absolute;left:8930;top:4970;width:196;height:2" coordorigin="8930,4970" coordsize="196,2">
              <v:shape style="position:absolute;left:8930;top:4970;width:196;height:2" coordorigin="8930,4970" coordsize="196,0" path="m8930,4970l9126,4970e" filled="f" stroked="t" strokeweight=".477306pt" strokecolor="#3B3B3B">
                <v:path arrowok="t"/>
              </v:shape>
            </v:group>
            <v:group style="position:absolute;left:9069;top:4972;width:2530;height:2" coordorigin="9069,4972" coordsize="2530,2">
              <v:shape style="position:absolute;left:9069;top:4972;width:2530;height:2" coordorigin="9069,4972" coordsize="2530,0" path="m9069,4972l11599,4972e" filled="f" stroked="t" strokeweight=".715958pt" strokecolor="#545454">
                <v:path arrowok="t"/>
              </v:shape>
            </v:group>
            <v:group style="position:absolute;left:606;top:4931;width:2;height:541" coordorigin="606,4931" coordsize="2,541">
              <v:shape style="position:absolute;left:606;top:4931;width:2;height:541" coordorigin="606,4931" coordsize="0,541" path="m606,5472l606,4931e" filled="f" stroked="t" strokeweight=".477306pt" strokecolor="#383838">
                <v:path arrowok="t"/>
              </v:shape>
            </v:group>
            <v:group style="position:absolute;left:4892;top:5209;width:3289;height:2" coordorigin="4892,5209" coordsize="3289,2">
              <v:shape style="position:absolute;left:4892;top:5209;width:3289;height:2" coordorigin="4892,5209" coordsize="3289,0" path="m4892,5209l8181,5209e" filled="f" stroked="t" strokeweight=".715958pt" strokecolor="#575757">
                <v:path arrowok="t"/>
              </v:shape>
            </v:group>
            <v:group style="position:absolute;left:8124;top:5209;width:864;height:2" coordorigin="8124,5209" coordsize="864,2">
              <v:shape style="position:absolute;left:8124;top:5209;width:864;height:2" coordorigin="8124,5209" coordsize="864,0" path="m8124,5209l8988,5209e" filled="f" stroked="t" strokeweight=".477306pt" strokecolor="#232323">
                <v:path arrowok="t"/>
              </v:shape>
            </v:group>
            <v:group style="position:absolute;left:8930;top:5209;width:2668;height:2" coordorigin="8930,5209" coordsize="2668,2">
              <v:shape style="position:absolute;left:8930;top:5209;width:2668;height:2" coordorigin="8930,5209" coordsize="2668,0" path="m8930,5209l11599,5209e" filled="f" stroked="t" strokeweight=".715958pt" strokecolor="#4F4F4F">
                <v:path arrowok="t"/>
              </v:shape>
            </v:group>
            <v:group style="position:absolute;left:4892;top:5453;width:2205;height:2" coordorigin="4892,5453" coordsize="2205,2">
              <v:shape style="position:absolute;left:4892;top:5453;width:2205;height:2" coordorigin="4892,5453" coordsize="2205,0" path="m4892,5453l7098,5453e" filled="f" stroked="t" strokeweight=".715958pt" strokecolor="#4F4F4F">
                <v:path arrowok="t"/>
              </v:shape>
            </v:group>
            <v:group style="position:absolute;left:7040;top:5453;width:348;height:2" coordorigin="7040,5453" coordsize="348,2">
              <v:shape style="position:absolute;left:7040;top:5453;width:348;height:2" coordorigin="7040,5453" coordsize="348,0" path="m7040,5453l7389,5453e" filled="f" stroked="t" strokeweight=".477306pt" strokecolor="#343434">
                <v:path arrowok="t"/>
              </v:shape>
            </v:group>
            <v:group style="position:absolute;left:7331;top:5451;width:1871;height:2" coordorigin="7331,5451" coordsize="1871,2">
              <v:shape style="position:absolute;left:7331;top:5451;width:1871;height:2" coordorigin="7331,5451" coordsize="1871,0" path="m7331,5451l9202,5451e" filled="f" stroked="t" strokeweight=".954611pt" strokecolor="#5B5B5B">
                <v:path arrowok="t"/>
              </v:shape>
            </v:group>
            <v:group style="position:absolute;left:9069;top:5453;width:473;height:2" coordorigin="9069,5453" coordsize="473,2">
              <v:shape style="position:absolute;left:9069;top:5453;width:473;height:2" coordorigin="9069,5453" coordsize="473,0" path="m9069,5453l9541,5453e" filled="f" stroked="t" strokeweight=".477306pt" strokecolor="#484848">
                <v:path arrowok="t"/>
              </v:shape>
            </v:group>
            <v:group style="position:absolute;left:9484;top:5453;width:263;height:2" coordorigin="9484,5453" coordsize="263,2">
              <v:shape style="position:absolute;left:9484;top:5453;width:263;height:2" coordorigin="9484,5453" coordsize="263,0" path="m9484,5453l9747,5453e" filled="f" stroked="t" strokeweight=".477306pt" strokecolor="#2B2B2B">
                <v:path arrowok="t"/>
              </v:shape>
            </v:group>
            <v:group style="position:absolute;left:9689;top:5453;width:1909;height:2" coordorigin="9689,5453" coordsize="1909,2">
              <v:shape style="position:absolute;left:9689;top:5453;width:1909;height:2" coordorigin="9689,5453" coordsize="1909,0" path="m9689,5453l11599,5453e" filled="f" stroked="t" strokeweight=".715958pt" strokecolor="#575757">
                <v:path arrowok="t"/>
              </v:shape>
            </v:group>
            <v:group style="position:absolute;left:604;top:5415;width:2;height:316" coordorigin="604,5415" coordsize="2,316">
              <v:shape style="position:absolute;left:604;top:5415;width:2;height:316" coordorigin="604,5415" coordsize="0,316" path="m604,5731l604,5415e" filled="f" stroked="t" strokeweight=".715958pt" strokecolor="#4B4B4B">
                <v:path arrowok="t"/>
              </v:shape>
            </v:group>
            <v:group style="position:absolute;left:2544;top:5693;width:1733;height:2" coordorigin="2544,5693" coordsize="1733,2">
              <v:shape style="position:absolute;left:2544;top:5693;width:1733;height:2" coordorigin="2544,5693" coordsize="1733,0" path="m2544,5693l4277,5693e" filled="f" stroked="t" strokeweight=".954611pt" strokecolor="#575757">
                <v:path arrowok="t"/>
              </v:shape>
            </v:group>
            <v:group style="position:absolute;left:4129;top:5693;width:635;height:2" coordorigin="4129,5693" coordsize="635,2">
              <v:shape style="position:absolute;left:4129;top:5693;width:635;height:2" coordorigin="4129,5693" coordsize="635,0" path="m4129,5693l4764,5693e" filled="f" stroked="t" strokeweight=".477306pt" strokecolor="#444444">
                <v:path arrowok="t"/>
              </v:shape>
            </v:group>
            <v:group style="position:absolute;left:4706;top:5693;width:229;height:2" coordorigin="4706,5693" coordsize="229,2">
              <v:shape style="position:absolute;left:4706;top:5693;width:229;height:2" coordorigin="4706,5693" coordsize="229,0" path="m4706,5693l4935,5693e" filled="f" stroked="t" strokeweight=".477306pt" strokecolor="#282828">
                <v:path arrowok="t"/>
              </v:shape>
            </v:group>
            <v:group style="position:absolute;left:4864;top:5695;width:2234;height:2" coordorigin="4864,5695" coordsize="2234,2">
              <v:shape style="position:absolute;left:4864;top:5695;width:2234;height:2" coordorigin="4864,5695" coordsize="2234,0" path="m4864,5695l7098,5695e" filled="f" stroked="t" strokeweight=".954611pt" strokecolor="#545454">
                <v:path arrowok="t"/>
              </v:shape>
            </v:group>
            <v:group style="position:absolute;left:7040;top:5693;width:348;height:2" coordorigin="7040,5693" coordsize="348,2">
              <v:shape style="position:absolute;left:7040;top:5693;width:348;height:2" coordorigin="7040,5693" coordsize="348,0" path="m7040,5693l7389,5693e" filled="f" stroked="t" strokeweight=".477306pt" strokecolor="#282828">
                <v:path arrowok="t"/>
              </v:shape>
            </v:group>
            <v:group style="position:absolute;left:7331;top:5693;width:2210;height:2" coordorigin="7331,5693" coordsize="2210,2">
              <v:shape style="position:absolute;left:7331;top:5693;width:2210;height:2" coordorigin="7331,5693" coordsize="2210,0" path="m7331,5693l9541,5693e" filled="f" stroked="t" strokeweight=".715958pt" strokecolor="#545454">
                <v:path arrowok="t"/>
              </v:shape>
            </v:group>
            <v:group style="position:absolute;left:9484;top:5693;width:263;height:2" coordorigin="9484,5693" coordsize="263,2">
              <v:shape style="position:absolute;left:9484;top:5693;width:263;height:2" coordorigin="9484,5693" coordsize="263,0" path="m9484,5693l9747,5693e" filled="f" stroked="t" strokeweight=".477306pt" strokecolor="#383838">
                <v:path arrowok="t"/>
              </v:shape>
            </v:group>
            <v:group style="position:absolute;left:9689;top:5693;width:1909;height:2" coordorigin="9689,5693" coordsize="1909,2">
              <v:shape style="position:absolute;left:9689;top:5693;width:1909;height:2" coordorigin="9689,5693" coordsize="1909,0" path="m9689,5693l11599,5693e" filled="f" stroked="t" strokeweight=".715958pt" strokecolor="#575757">
                <v:path arrowok="t"/>
              </v:shape>
            </v:group>
            <v:group style="position:absolute;left:597;top:5934;width:11007;height:2" coordorigin="597,5934" coordsize="11007,2">
              <v:shape style="position:absolute;left:597;top:5934;width:11007;height:2" coordorigin="597,5934" coordsize="11007,0" path="m597,5934l11603,5934e" filled="f" stroked="t" strokeweight=".954611pt" strokecolor="#545454">
                <v:path arrowok="t"/>
              </v:shape>
            </v:group>
            <v:group style="position:absolute;left:7713;top:5918;width:2;height:723" coordorigin="7713,5918" coordsize="2,723">
              <v:shape style="position:absolute;left:7713;top:5918;width:2;height:723" coordorigin="7713,5918" coordsize="0,723" path="m7713,6641l7713,5918e" filled="f" stroked="t" strokeweight=".238653pt" strokecolor="#383838">
                <v:path arrowok="t"/>
              </v:shape>
            </v:group>
            <v:group style="position:absolute;left:2544;top:6404;width:1308;height:2" coordorigin="2544,6404" coordsize="1308,2">
              <v:shape style="position:absolute;left:2544;top:6404;width:1308;height:2" coordorigin="2544,6404" coordsize="1308,0" path="m2544,6404l3852,6404e" filled="f" stroked="t" strokeweight=".715958pt" strokecolor="#484848">
                <v:path arrowok="t"/>
              </v:shape>
            </v:group>
            <v:group style="position:absolute;left:3480;top:6404;width:1484;height:2" coordorigin="3480,6404" coordsize="1484,2">
              <v:shape style="position:absolute;left:3480;top:6404;width:1484;height:2" coordorigin="3480,6404" coordsize="1484,0" path="m3480,6404l4964,6404e" filled="f" stroked="t" strokeweight=".954611pt" strokecolor="#5B5B5B">
                <v:path arrowok="t"/>
              </v:shape>
            </v:group>
            <v:group style="position:absolute;left:4864;top:6404;width:916;height:2" coordorigin="4864,6404" coordsize="916,2">
              <v:shape style="position:absolute;left:4864;top:6404;width:916;height:2" coordorigin="4864,6404" coordsize="916,0" path="m4864,6404l5780,6404e" filled="f" stroked="t" strokeweight=".715958pt" strokecolor="#484848">
                <v:path arrowok="t"/>
              </v:shape>
            </v:group>
            <v:group style="position:absolute;left:5499;top:6404;width:1890;height:2" coordorigin="5499,6404" coordsize="1890,2">
              <v:shape style="position:absolute;left:5499;top:6404;width:1890;height:2" coordorigin="5499,6404" coordsize="1890,0" path="m5499,6404l7389,6404e" filled="f" stroked="t" strokeweight=".954611pt" strokecolor="#5B5B5B">
                <v:path arrowok="t"/>
              </v:shape>
            </v:group>
            <v:group style="position:absolute;left:7331;top:6401;width:415;height:2" coordorigin="7331,6401" coordsize="415,2">
              <v:shape style="position:absolute;left:7331;top:6401;width:415;height:2" coordorigin="7331,6401" coordsize="415,0" path="m7331,6401l7747,6401e" filled="f" stroked="t" strokeweight=".477306pt" strokecolor="#383838">
                <v:path arrowok="t"/>
              </v:shape>
            </v:group>
            <v:group style="position:absolute;left:7685;top:6404;width:3919;height:2" coordorigin="7685,6404" coordsize="3919,2">
              <v:shape style="position:absolute;left:7685;top:6404;width:3919;height:2" coordorigin="7685,6404" coordsize="3919,0" path="m7685,6404l11603,6404e" filled="f" stroked="t" strokeweight=".715958pt" strokecolor="#5B5B5B">
                <v:path arrowok="t"/>
              </v:shape>
            </v:group>
            <v:group style="position:absolute;left:2544;top:6645;width:3131;height:2" coordorigin="2544,6645" coordsize="3131,2">
              <v:shape style="position:absolute;left:2544;top:6645;width:3131;height:2" coordorigin="2544,6645" coordsize="3131,0" path="m2544,6645l5675,6645e" filled="f" stroked="t" strokeweight=".715958pt" strokecolor="#4F4F4F">
                <v:path arrowok="t"/>
              </v:shape>
            </v:group>
            <v:group style="position:absolute;left:5618;top:6645;width:1160;height:2" coordorigin="5618,6645" coordsize="1160,2">
              <v:shape style="position:absolute;left:5618;top:6645;width:1160;height:2" coordorigin="5618,6645" coordsize="1160,0" path="m5618,6645l6778,6645e" filled="f" stroked="t" strokeweight=".477306pt" strokecolor="#343434">
                <v:path arrowok="t"/>
              </v:shape>
            </v:group>
            <v:group style="position:absolute;left:6530;top:6643;width:5074;height:2" coordorigin="6530,6643" coordsize="5074,2">
              <v:shape style="position:absolute;left:6530;top:6643;width:5074;height:2" coordorigin="6530,6643" coordsize="5074,0" path="m6530,6643l11603,6643e" filled="f" stroked="t" strokeweight=".715958pt" strokecolor="#5B5B5B">
                <v:path arrowok="t"/>
              </v:shape>
            </v:group>
            <v:group style="position:absolute;left:601;top:6885;width:969;height:2" coordorigin="601,6885" coordsize="969,2">
              <v:shape style="position:absolute;left:601;top:6885;width:969;height:2" coordorigin="601,6885" coordsize="969,0" path="m601,6885l1570,6885e" filled="f" stroked="t" strokeweight=".477306pt" strokecolor="#3B3B3B">
                <v:path arrowok="t"/>
              </v:shape>
            </v:group>
            <v:group style="position:absolute;left:604;top:6387;width:2;height:541" coordorigin="604,6387" coordsize="2,541">
              <v:shape style="position:absolute;left:604;top:6387;width:2;height:541" coordorigin="604,6387" coordsize="0,541" path="m604,6928l604,6387e" filled="f" stroked="t" strokeweight=".954611pt" strokecolor="#676767">
                <v:path arrowok="t"/>
              </v:shape>
            </v:group>
            <v:group style="position:absolute;left:1513;top:6885;width:415;height:2" coordorigin="1513,6885" coordsize="415,2">
              <v:shape style="position:absolute;left:1513;top:6885;width:415;height:2" coordorigin="1513,6885" coordsize="415,0" path="m1513,6885l1928,6885e" filled="f" stroked="t" strokeweight=".477306pt" strokecolor="#4F4F4F">
                <v:path arrowok="t"/>
              </v:shape>
            </v:group>
            <v:group style="position:absolute;left:1795;top:6885;width:3880;height:2" coordorigin="1795,6885" coordsize="3880,2">
              <v:shape style="position:absolute;left:1795;top:6885;width:3880;height:2" coordorigin="1795,6885" coordsize="3880,0" path="m1795,6885l5675,6885e" filled="f" stroked="t" strokeweight=".715958pt" strokecolor="#5B5B5B">
                <v:path arrowok="t"/>
              </v:shape>
            </v:group>
            <v:group style="position:absolute;left:5618;top:6885;width:1160;height:2" coordorigin="5618,6885" coordsize="1160,2">
              <v:shape style="position:absolute;left:5618;top:6885;width:1160;height:2" coordorigin="5618,6885" coordsize="1160,0" path="m5618,6885l6778,6885e" filled="f" stroked="t" strokeweight=".477306pt" strokecolor="#2B2B2B">
                <v:path arrowok="t"/>
              </v:shape>
            </v:group>
            <v:group style="position:absolute;left:6720;top:6885;width:1236;height:2" coordorigin="6720,6885" coordsize="1236,2">
              <v:shape style="position:absolute;left:6720;top:6885;width:1236;height:2" coordorigin="6720,6885" coordsize="1236,0" path="m6720,6885l7957,6885e" filled="f" stroked="t" strokeweight=".954611pt" strokecolor="#5B5B5B">
                <v:path arrowok="t"/>
              </v:shape>
            </v:group>
            <v:group style="position:absolute;left:7685;top:6882;width:496;height:2" coordorigin="7685,6882" coordsize="496,2">
              <v:shape style="position:absolute;left:7685;top:6882;width:496;height:2" coordorigin="7685,6882" coordsize="496,0" path="m7685,6882l8181,6882e" filled="f" stroked="t" strokeweight=".715958pt" strokecolor="#484848">
                <v:path arrowok="t"/>
              </v:shape>
            </v:group>
            <v:group style="position:absolute;left:8124;top:6885;width:1002;height:2" coordorigin="8124,6885" coordsize="1002,2">
              <v:shape style="position:absolute;left:8124;top:6885;width:1002;height:2" coordorigin="8124,6885" coordsize="1002,0" path="m8124,6885l9126,6885e" filled="f" stroked="t" strokeweight=".477306pt" strokecolor="#2B2B2B">
                <v:path arrowok="t"/>
              </v:shape>
            </v:group>
            <v:group style="position:absolute;left:9069;top:6885;width:2534;height:2" coordorigin="9069,6885" coordsize="2534,2">
              <v:shape style="position:absolute;left:9069;top:6885;width:2534;height:2" coordorigin="9069,6885" coordsize="2534,0" path="m9069,6885l11603,6885e" filled="f" stroked="t" strokeweight=".715958pt" strokecolor="#545454">
                <v:path arrowok="t"/>
              </v:shape>
            </v:group>
            <v:group style="position:absolute;left:606;top:6856;width:2;height:766" coordorigin="606,6856" coordsize="2,766">
              <v:shape style="position:absolute;left:606;top:6856;width:2;height:766" coordorigin="606,6856" coordsize="0,766" path="m606,7622l606,6856e" filled="f" stroked="t" strokeweight=".477306pt" strokecolor="#2F2F2F">
                <v:path arrowok="t"/>
              </v:shape>
            </v:group>
            <v:group style="position:absolute;left:2554;top:6856;width:2;height:551" coordorigin="2554,6856" coordsize="2,551">
              <v:shape style="position:absolute;left:2554;top:6856;width:2;height:551" coordorigin="2554,6856" coordsize="0,551" path="m2554,7407l2554,6856e" filled="f" stroked="t" strokeweight=".477306pt" strokecolor="#2F2F2F">
                <v:path arrowok="t"/>
              </v:shape>
            </v:group>
            <v:group style="position:absolute;left:601;top:7361;width:4162;height:2" coordorigin="601,7361" coordsize="4162,2">
              <v:shape style="position:absolute;left:601;top:7361;width:4162;height:2" coordorigin="601,7361" coordsize="4162,0" path="m601,7361l4764,7361e" filled="f" stroked="t" strokeweight=".715958pt" strokecolor="#575757">
                <v:path arrowok="t"/>
              </v:shape>
            </v:group>
            <v:group style="position:absolute;left:4706;top:7359;width:220;height:2" coordorigin="4706,7359" coordsize="220,2">
              <v:shape style="position:absolute;left:4706;top:7359;width:220;height:2" coordorigin="4706,7359" coordsize="220,0" path="m4706,7359l4926,7359e" filled="f" stroked="t" strokeweight=".477306pt" strokecolor="#2F2F2F">
                <v:path arrowok="t"/>
              </v:shape>
            </v:group>
            <v:group style="position:absolute;left:4869;top:7359;width:807;height:2" coordorigin="4869,7359" coordsize="807,2">
              <v:shape style="position:absolute;left:4869;top:7359;width:807;height:2" coordorigin="4869,7359" coordsize="807,0" path="m4869,7359l5675,7359e" filled="f" stroked="t" strokeweight=".477306pt" strokecolor="#484848">
                <v:path arrowok="t"/>
              </v:shape>
            </v:group>
            <v:group style="position:absolute;left:5460;top:7361;width:1637;height:2" coordorigin="5460,7361" coordsize="1637,2">
              <v:shape style="position:absolute;left:5460;top:7361;width:1637;height:2" coordorigin="5460,7361" coordsize="1637,0" path="m5460,7361l7098,7361e" filled="f" stroked="t" strokeweight=".954611pt" strokecolor="#5B5B5B">
                <v:path arrowok="t"/>
              </v:shape>
            </v:group>
            <v:group style="position:absolute;left:7040;top:7359;width:702;height:2" coordorigin="7040,7359" coordsize="702,2">
              <v:shape style="position:absolute;left:7040;top:7359;width:702;height:2" coordorigin="7040,7359" coordsize="702,0" path="m7040,7359l7742,7359e" filled="f" stroked="t" strokeweight=".477306pt" strokecolor="#343434">
                <v:path arrowok="t"/>
              </v:shape>
            </v:group>
            <v:group style="position:absolute;left:7608;top:7356;width:1556;height:2" coordorigin="7608,7356" coordsize="1556,2">
              <v:shape style="position:absolute;left:7608;top:7356;width:1556;height:2" coordorigin="7608,7356" coordsize="1556,0" path="m7608,7356l9164,7356e" filled="f" stroked="t" strokeweight=".954611pt" strokecolor="#5B5B5B">
                <v:path arrowok="t"/>
              </v:shape>
            </v:group>
            <v:group style="position:absolute;left:9069;top:7359;width:678;height:2" coordorigin="9069,7359" coordsize="678,2">
              <v:shape style="position:absolute;left:9069;top:7359;width:678;height:2" coordorigin="9069,7359" coordsize="678,0" path="m9069,7359l9747,7359e" filled="f" stroked="t" strokeweight=".477306pt" strokecolor="#343434">
                <v:path arrowok="t"/>
              </v:shape>
            </v:group>
            <v:group style="position:absolute;left:9689;top:7359;width:1919;height:2" coordorigin="9689,7359" coordsize="1919,2">
              <v:shape style="position:absolute;left:9689;top:7359;width:1919;height:2" coordorigin="9689,7359" coordsize="1919,0" path="m9689,7359l11608,7359e" filled="f" stroked="t" strokeweight=".715958pt" strokecolor="#545454">
                <v:path arrowok="t"/>
              </v:shape>
            </v:group>
            <v:group style="position:absolute;left:2558;top:7335;width:2;height:287" coordorigin="2558,7335" coordsize="2,287">
              <v:shape style="position:absolute;left:2558;top:7335;width:2;height:287" coordorigin="2558,7335" coordsize="0,287" path="m2558,7622l2558,7335e" filled="f" stroked="t" strokeweight=".715958pt" strokecolor="#3B3B3B">
                <v:path arrowok="t"/>
              </v:shape>
            </v:group>
            <v:group style="position:absolute;left:4897;top:7600;width:6711;height:2" coordorigin="4897,7600" coordsize="6711,2">
              <v:shape style="position:absolute;left:4897;top:7600;width:6711;height:2" coordorigin="4897,7600" coordsize="6711,0" path="m4897,7600l11608,7600e" filled="f" stroked="t" strokeweight=".715958pt" strokecolor="#545454">
                <v:path arrowok="t"/>
              </v:shape>
            </v:group>
            <v:group style="position:absolute;left:4897;top:7842;width:6711;height:2" coordorigin="4897,7842" coordsize="6711,2">
              <v:shape style="position:absolute;left:4897;top:7842;width:6711;height:2" coordorigin="4897,7842" coordsize="6711,0" path="m4897,7842l11608,7842e" filled="f" stroked="t" strokeweight=".715958pt" strokecolor="#545454">
                <v:path arrowok="t"/>
              </v:shape>
            </v:group>
            <v:group style="position:absolute;left:11603;top:7560;width:2;height:3198" coordorigin="11603,7560" coordsize="2,3198">
              <v:shape style="position:absolute;left:11603;top:7560;width:2;height:3198" coordorigin="11603,7560" coordsize="0,3198" path="m11603,10758l11603,7560e" filled="f" stroked="t" strokeweight=".715958pt" strokecolor="#575757">
                <v:path arrowok="t"/>
              </v:shape>
            </v:group>
            <v:group style="position:absolute;left:597;top:8113;width:730;height:2" coordorigin="597,8113" coordsize="730,2">
              <v:shape style="position:absolute;left:597;top:8113;width:730;height:2" coordorigin="597,8113" coordsize="730,0" path="m597,8113l1327,8113e" filled="f" stroked="t" strokeweight=".715958pt" strokecolor="#5B5B5B">
                <v:path arrowok="t"/>
              </v:shape>
            </v:group>
            <v:group style="position:absolute;left:1270;top:8110;width:301;height:2" coordorigin="1270,8110" coordsize="301,2">
              <v:shape style="position:absolute;left:1270;top:8110;width:301;height:2" coordorigin="1270,8110" coordsize="301,0" path="m1270,8110l1570,8110e" filled="f" stroked="t" strokeweight=".477306pt" strokecolor="#383838">
                <v:path arrowok="t"/>
              </v:shape>
            </v:group>
            <v:group style="position:absolute;left:1475;top:8108;width:3289;height:2" coordorigin="1475,8108" coordsize="3289,2">
              <v:shape style="position:absolute;left:1475;top:8108;width:3289;height:2" coordorigin="1475,8108" coordsize="3289,0" path="m1475,8108l4764,8108e" filled="f" stroked="t" strokeweight=".954611pt" strokecolor="#575757">
                <v:path arrowok="t"/>
              </v:shape>
            </v:group>
            <v:group style="position:absolute;left:2556;top:7521;width:2;height:1101" coordorigin="2556,7521" coordsize="2,1101">
              <v:shape style="position:absolute;left:2556;top:7521;width:2;height:1101" coordorigin="2556,7521" coordsize="0,1101" path="m2556,8623l2556,7521e" filled="f" stroked="t" strokeweight=".954611pt" strokecolor="#5B5B5B">
                <v:path arrowok="t"/>
              </v:shape>
            </v:group>
            <v:group style="position:absolute;left:4706;top:8106;width:229;height:2" coordorigin="4706,8106" coordsize="229,2">
              <v:shape style="position:absolute;left:4706;top:8106;width:229;height:2" coordorigin="4706,8106" coordsize="229,0" path="m4706,8106l4935,8106e" filled="f" stroked="t" strokeweight=".477306pt" strokecolor="#1F1F1F">
                <v:path arrowok="t"/>
              </v:shape>
            </v:group>
            <v:group style="position:absolute;left:4904;top:7354;width:2;height:766" coordorigin="4904,7354" coordsize="2,766">
              <v:shape style="position:absolute;left:4904;top:7354;width:2;height:766" coordorigin="4904,7354" coordsize="0,766" path="m4904,8120l4904,7354e" filled="f" stroked="t" strokeweight=".954611pt" strokecolor="#606060">
                <v:path arrowok="t"/>
              </v:shape>
            </v:group>
            <v:group style="position:absolute;left:4864;top:8108;width:811;height:2" coordorigin="4864,8108" coordsize="811,2">
              <v:shape style="position:absolute;left:4864;top:8108;width:811;height:2" coordorigin="4864,8108" coordsize="811,0" path="m4864,8108l5675,8108e" filled="f" stroked="t" strokeweight=".477306pt" strokecolor="#3F3F3F">
                <v:path arrowok="t"/>
              </v:shape>
            </v:group>
            <v:group style="position:absolute;left:5398;top:8108;width:1699;height:2" coordorigin="5398,8108" coordsize="1699,2">
              <v:shape style="position:absolute;left:5398;top:8108;width:1699;height:2" coordorigin="5398,8108" coordsize="1699,0" path="m5398,8108l7098,8108e" filled="f" stroked="t" strokeweight=".954611pt" strokecolor="#575757">
                <v:path arrowok="t"/>
              </v:shape>
            </v:group>
            <v:group style="position:absolute;left:7040;top:8106;width:702;height:2" coordorigin="7040,8106" coordsize="702,2">
              <v:shape style="position:absolute;left:7040;top:8106;width:702;height:2" coordorigin="7040,8106" coordsize="702,0" path="m7040,8106l7742,8106e" filled="f" stroked="t" strokeweight=".477306pt" strokecolor="#232323">
                <v:path arrowok="t"/>
              </v:shape>
            </v:group>
            <v:group style="position:absolute;left:7685;top:8106;width:1303;height:2" coordorigin="7685,8106" coordsize="1303,2">
              <v:shape style="position:absolute;left:7685;top:8106;width:1303;height:2" coordorigin="7685,8106" coordsize="1303,0" path="m7685,8106l8988,8106e" filled="f" stroked="t" strokeweight=".954611pt" strokecolor="#4F4F4F">
                <v:path arrowok="t"/>
              </v:shape>
            </v:group>
            <v:group style="position:absolute;left:8930;top:8108;width:611;height:2" coordorigin="8930,8108" coordsize="611,2">
              <v:shape style="position:absolute;left:8930;top:8108;width:611;height:2" coordorigin="8930,8108" coordsize="611,0" path="m8930,8108l9541,8108e" filled="f" stroked="t" strokeweight=".954611pt" strokecolor="#646464">
                <v:path arrowok="t"/>
              </v:shape>
            </v:group>
            <v:group style="position:absolute;left:9484;top:8106;width:263;height:2" coordorigin="9484,8106" coordsize="263,2">
              <v:shape style="position:absolute;left:9484;top:8106;width:263;height:2" coordorigin="9484,8106" coordsize="263,0" path="m9484,8106l9747,8106e" filled="f" stroked="t" strokeweight=".477306pt" strokecolor="#232323">
                <v:path arrowok="t"/>
              </v:shape>
            </v:group>
            <v:group style="position:absolute;left:9689;top:8106;width:1919;height:2" coordorigin="9689,8106" coordsize="1919,2">
              <v:shape style="position:absolute;left:9689;top:8106;width:1919;height:2" coordorigin="9689,8106" coordsize="1919,0" path="m9689,8106l11608,8106e" filled="f" stroked="t" strokeweight=".715958pt" strokecolor="#575757">
                <v:path arrowok="t"/>
              </v:shape>
            </v:group>
            <v:group style="position:absolute;left:609;top:7565;width:2;height:1149" coordorigin="609,7565" coordsize="2,1149">
              <v:shape style="position:absolute;left:609;top:7565;width:2;height:1149" coordorigin="609,7565" coordsize="0,1149" path="m609,8714l609,7565e" filled="f" stroked="t" strokeweight=".954611pt" strokecolor="#606060">
                <v:path arrowok="t"/>
              </v:shape>
            </v:group>
            <v:group style="position:absolute;left:611;top:8565;width:2;height:627" coordorigin="611,8565" coordsize="2,627">
              <v:shape style="position:absolute;left:611;top:8565;width:2;height:627" coordorigin="611,8565" coordsize="0,627" path="m611,9192l611,8565e" filled="f" stroked="t" strokeweight=".477306pt" strokecolor="#4B4B4B">
                <v:path arrowok="t"/>
              </v:shape>
            </v:group>
            <v:group style="position:absolute;left:2558;top:8565;width:2;height:627" coordorigin="2558,8565" coordsize="2,627">
              <v:shape style="position:absolute;left:2558;top:8565;width:2;height:627" coordorigin="2558,8565" coordsize="0,627" path="m2558,9192l2558,8565e" filled="f" stroked="t" strokeweight=".477306pt" strokecolor="#343434">
                <v:path arrowok="t"/>
              </v:shape>
            </v:group>
            <v:group style="position:absolute;left:9484;top:8910;width:263;height:2" coordorigin="9484,8910" coordsize="263,2">
              <v:shape style="position:absolute;left:9484;top:8910;width:263;height:2" coordorigin="9484,8910" coordsize="263,0" path="m9484,8910l9747,8910e" filled="f" stroked="t" strokeweight=".477306pt" strokecolor="#343434">
                <v:path arrowok="t"/>
              </v:shape>
            </v:group>
            <v:group style="position:absolute;left:601;top:8910;width:11011;height:2" coordorigin="601,8910" coordsize="11011,2">
              <v:shape style="position:absolute;left:601;top:8910;width:11011;height:2" coordorigin="601,8910" coordsize="11011,0" path="m601,8910l11613,8910e" filled="f" stroked="t" strokeweight=".715958pt" strokecolor="#545454">
                <v:path arrowok="t"/>
              </v:shape>
            </v:group>
            <v:group style="position:absolute;left:611;top:9135;width:2;height:1532" coordorigin="611,9135" coordsize="2,1532">
              <v:shape style="position:absolute;left:611;top:9135;width:2;height:1532" coordorigin="611,9135" coordsize="0,1532" path="m611,10667l611,9135e" filled="f" stroked="t" strokeweight=".715958pt" strokecolor="#5B5B5B">
                <v:path arrowok="t"/>
              </v:shape>
            </v:group>
            <v:group style="position:absolute;left:2561;top:9135;width:2;height:6109" coordorigin="2561,9135" coordsize="2,6109">
              <v:shape style="position:absolute;left:2561;top:9135;width:2;height:6109" coordorigin="2561,9135" coordsize="0,6109" path="m2561,15244l2561,9135e" filled="f" stroked="t" strokeweight=".715958pt" strokecolor="#4B4B4B">
                <v:path arrowok="t"/>
              </v:shape>
            </v:group>
            <v:group style="position:absolute;left:601;top:9755;width:7580;height:2" coordorigin="601,9755" coordsize="7580,2">
              <v:shape style="position:absolute;left:601;top:9755;width:7580;height:2" coordorigin="601,9755" coordsize="7580,0" path="m601,9755l8181,9755e" filled="f" stroked="t" strokeweight=".715958pt" strokecolor="#575757">
                <v:path arrowok="t"/>
              </v:shape>
            </v:group>
            <v:group style="position:absolute;left:8124;top:9748;width:620;height:2" coordorigin="8124,9748" coordsize="620,2">
              <v:shape style="position:absolute;left:8124;top:9748;width:620;height:2" coordorigin="8124,9748" coordsize="620,0" path="m8124,9748l8744,9748e" filled="f" stroked="t" strokeweight=".477306pt" strokecolor="#383838">
                <v:path arrowok="t"/>
              </v:shape>
            </v:group>
            <v:group style="position:absolute;left:8687;top:9748;width:2926;height:2" coordorigin="8687,9748" coordsize="2926,2">
              <v:shape style="position:absolute;left:8687;top:9748;width:2926;height:2" coordorigin="8687,9748" coordsize="2926,0" path="m8687,9748l11613,9748e" filled="f" stroked="t" strokeweight=".715958pt" strokecolor="#545454">
                <v:path arrowok="t"/>
              </v:shape>
            </v:group>
            <v:group style="position:absolute;left:601;top:9997;width:1327;height:2" coordorigin="601,9997" coordsize="1327,2">
              <v:shape style="position:absolute;left:601;top:9997;width:1327;height:2" coordorigin="601,9997" coordsize="1327,0" path="m601,9997l1928,9997e" filled="f" stroked="t" strokeweight=".477306pt" strokecolor="#383838">
                <v:path arrowok="t"/>
              </v:shape>
            </v:group>
            <v:group style="position:absolute;left:1838;top:9994;width:4940;height:2" coordorigin="1838,9994" coordsize="4940,2">
              <v:shape style="position:absolute;left:1838;top:9994;width:4940;height:2" coordorigin="1838,9994" coordsize="4940,0" path="m1838,9994l6778,9994e" filled="f" stroked="t" strokeweight=".954611pt" strokecolor="#5B5B5B">
                <v:path arrowok="t"/>
              </v:shape>
            </v:group>
            <v:group style="position:absolute;left:6720;top:9992;width:1021;height:2" coordorigin="6720,9992" coordsize="1021,2">
              <v:shape style="position:absolute;left:6720;top:9992;width:1021;height:2" coordorigin="6720,9992" coordsize="1021,0" path="m6720,9992l7742,9992e" filled="f" stroked="t" strokeweight=".477306pt" strokecolor="#3B3B3B">
                <v:path arrowok="t"/>
              </v:shape>
            </v:group>
            <v:group style="position:absolute;left:7666;top:9990;width:1527;height:2" coordorigin="7666,9990" coordsize="1527,2">
              <v:shape style="position:absolute;left:7666;top:9990;width:1527;height:2" coordorigin="7666,9990" coordsize="1527,0" path="m7666,9990l9193,9990e" filled="f" stroked="t" strokeweight=".954611pt" strokecolor="#606060">
                <v:path arrowok="t"/>
              </v:shape>
            </v:group>
            <v:group style="position:absolute;left:9069;top:9992;width:473;height:2" coordorigin="9069,9992" coordsize="473,2">
              <v:shape style="position:absolute;left:9069;top:9992;width:473;height:2" coordorigin="9069,9992" coordsize="473,0" path="m9069,9992l9541,9992e" filled="f" stroked="t" strokeweight=".477306pt" strokecolor="#4F4F4F">
                <v:path arrowok="t"/>
              </v:shape>
            </v:group>
            <v:group style="position:absolute;left:9484;top:9992;width:263;height:2" coordorigin="9484,9992" coordsize="263,2">
              <v:shape style="position:absolute;left:9484;top:9992;width:263;height:2" coordorigin="9484,9992" coordsize="263,0" path="m9484,9992l9747,9992e" filled="f" stroked="t" strokeweight=".477306pt" strokecolor="#2B2B2B">
                <v:path arrowok="t"/>
              </v:shape>
            </v:group>
            <v:group style="position:absolute;left:9689;top:9992;width:1924;height:2" coordorigin="9689,9992" coordsize="1924,2">
              <v:shape style="position:absolute;left:9689;top:9992;width:1924;height:2" coordorigin="9689,9992" coordsize="1924,0" path="m9689,9992l11613,9992e" filled="f" stroked="t" strokeweight=".715958pt" strokecolor="#545454">
                <v:path arrowok="t"/>
              </v:shape>
            </v:group>
            <v:group style="position:absolute;left:601;top:10236;width:2692;height:2" coordorigin="601,10236" coordsize="2692,2">
              <v:shape style="position:absolute;left:601;top:10236;width:2692;height:2" coordorigin="601,10236" coordsize="2692,0" path="m601,10236l3293,10236e" filled="f" stroked="t" strokeweight=".715958pt" strokecolor="#484848">
                <v:path arrowok="t"/>
              </v:shape>
            </v:group>
            <v:group style="position:absolute;left:3236;top:10236;width:616;height:2" coordorigin="3236,10236" coordsize="616,2">
              <v:shape style="position:absolute;left:3236;top:10236;width:616;height:2" coordorigin="3236,10236" coordsize="616,0" path="m3236,10236l3852,10236e" filled="f" stroked="t" strokeweight=".477306pt" strokecolor="#232323">
                <v:path arrowok="t"/>
              </v:shape>
            </v:group>
            <v:group style="position:absolute;left:3795;top:10234;width:3332;height:2" coordorigin="3795,10234" coordsize="3332,2">
              <v:shape style="position:absolute;left:3795;top:10234;width:3332;height:2" coordorigin="3795,10234" coordsize="3332,0" path="m3795,10234l7126,10234e" filled="f" stroked="t" strokeweight=".954611pt" strokecolor="#5B5B5B">
                <v:path arrowok="t"/>
              </v:shape>
            </v:group>
            <v:group style="position:absolute;left:7040;top:10231;width:702;height:2" coordorigin="7040,10231" coordsize="702,2">
              <v:shape style="position:absolute;left:7040;top:10231;width:702;height:2" coordorigin="7040,10231" coordsize="702,0" path="m7040,10231l7742,10231e" filled="f" stroked="t" strokeweight=".477306pt" strokecolor="#383838">
                <v:path arrowok="t"/>
              </v:shape>
            </v:group>
            <v:group style="position:absolute;left:7685;top:10229;width:1480;height:2" coordorigin="7685,10229" coordsize="1480,2">
              <v:shape style="position:absolute;left:7685;top:10229;width:1480;height:2" coordorigin="7685,10229" coordsize="1480,0" path="m7685,10229l9164,10229e" filled="f" stroked="t" strokeweight=".954611pt" strokecolor="#575757">
                <v:path arrowok="t"/>
              </v:shape>
            </v:group>
            <v:group style="position:absolute;left:9069;top:10231;width:473;height:2" coordorigin="9069,10231" coordsize="473,2">
              <v:shape style="position:absolute;left:9069;top:10231;width:473;height:2" coordorigin="9069,10231" coordsize="473,0" path="m9069,10231l9541,10231e" filled="f" stroked="t" strokeweight=".477306pt" strokecolor="#3F3F3F">
                <v:path arrowok="t"/>
              </v:shape>
            </v:group>
            <v:group style="position:absolute;left:9484;top:10231;width:263;height:2" coordorigin="9484,10231" coordsize="263,2">
              <v:shape style="position:absolute;left:9484;top:10231;width:263;height:2" coordorigin="9484,10231" coordsize="263,0" path="m9484,10231l9747,10231e" filled="f" stroked="t" strokeweight=".477306pt" strokecolor="#232323">
                <v:path arrowok="t"/>
              </v:shape>
            </v:group>
            <v:group style="position:absolute;left:9689;top:10231;width:1924;height:2" coordorigin="9689,10231" coordsize="1924,2">
              <v:shape style="position:absolute;left:9689;top:10231;width:1924;height:2" coordorigin="9689,10231" coordsize="1924,0" path="m9689,10231l11613,10231e" filled="f" stroked="t" strokeweight=".715958pt" strokecolor="#575757">
                <v:path arrowok="t"/>
              </v:shape>
            </v:group>
            <v:group style="position:absolute;left:611;top:10447;width:2;height:225" coordorigin="611,10447" coordsize="2,225">
              <v:shape style="position:absolute;left:611;top:10447;width:2;height:225" coordorigin="611,10447" coordsize="0,225" path="m611,10672l611,10447e" filled="f" stroked="t" strokeweight=".477306pt" strokecolor="#3B3B3B">
                <v:path arrowok="t"/>
              </v:shape>
            </v:group>
            <v:group style="position:absolute;left:788;top:10717;width:2506;height:2" coordorigin="788,10717" coordsize="2506,2">
              <v:shape style="position:absolute;left:788;top:10717;width:2506;height:2" coordorigin="788,10717" coordsize="2506,0" path="m788,10717l3293,10717e" filled="f" stroked="t" strokeweight=".954611pt" strokecolor="#575757">
                <v:path arrowok="t"/>
              </v:shape>
            </v:group>
            <v:group style="position:absolute;left:3236;top:10715;width:616;height:2" coordorigin="3236,10715" coordsize="616,2">
              <v:shape style="position:absolute;left:3236;top:10715;width:616;height:2" coordorigin="3236,10715" coordsize="616,0" path="m3236,10715l3852,10715e" filled="f" stroked="t" strokeweight=".477306pt" strokecolor="#2F2F2F">
                <v:path arrowok="t"/>
              </v:shape>
            </v:group>
            <v:group style="position:absolute;left:3775;top:10713;width:3322;height:2" coordorigin="3775,10713" coordsize="3322,2">
              <v:shape style="position:absolute;left:3775;top:10713;width:3322;height:2" coordorigin="3775,10713" coordsize="3322,0" path="m3775,10713l7098,10713e" filled="f" stroked="t" strokeweight=".954611pt" strokecolor="#575757">
                <v:path arrowok="t"/>
              </v:shape>
            </v:group>
            <v:group style="position:absolute;left:7040;top:10710;width:702;height:2" coordorigin="7040,10710" coordsize="702,2">
              <v:shape style="position:absolute;left:7040;top:10710;width:702;height:2" coordorigin="7040,10710" coordsize="702,0" path="m7040,10710l7742,10710e" filled="f" stroked="t" strokeweight=".477306pt" strokecolor="#2B2B2B">
                <v:path arrowok="t"/>
              </v:shape>
            </v:group>
            <v:group style="position:absolute;left:7685;top:10713;width:496;height:2" coordorigin="7685,10713" coordsize="496,2">
              <v:shape style="position:absolute;left:7685;top:10713;width:496;height:2" coordorigin="7685,10713" coordsize="496,0" path="m7685,10713l8181,10713e" filled="f" stroked="t" strokeweight=".477306pt" strokecolor="#444444">
                <v:path arrowok="t"/>
              </v:shape>
            </v:group>
            <v:group style="position:absolute;left:7947;top:10713;width:3666;height:2" coordorigin="7947,10713" coordsize="3666,2">
              <v:shape style="position:absolute;left:7947;top:10713;width:3666;height:2" coordorigin="7947,10713" coordsize="3666,0" path="m7947,10713l11613,10713e" filled="f" stroked="t" strokeweight=".954611pt" strokecolor="#575757">
                <v:path arrowok="t"/>
              </v:shape>
            </v:group>
            <v:group style="position:absolute;left:711;top:10954;width:1217;height:2" coordorigin="711,10954" coordsize="1217,2">
              <v:shape style="position:absolute;left:711;top:10954;width:1217;height:2" coordorigin="711,10954" coordsize="1217,0" path="m711,10954l1928,10954e" filled="f" stroked="t" strokeweight=".477306pt" strokecolor="#545454">
                <v:path arrowok="t"/>
              </v:shape>
            </v:group>
            <v:group style="position:absolute;left:1780;top:10952;width:5608;height:2" coordorigin="1780,10952" coordsize="5608,2">
              <v:shape style="position:absolute;left:1780;top:10952;width:5608;height:2" coordorigin="1780,10952" coordsize="5608,0" path="m1780,10952l7389,10952e" filled="f" stroked="t" strokeweight=".715958pt" strokecolor="#575757">
                <v:path arrowok="t"/>
              </v:shape>
            </v:group>
            <v:group style="position:absolute;left:7331;top:10949;width:410;height:2" coordorigin="7331,10949" coordsize="410,2">
              <v:shape style="position:absolute;left:7331;top:10949;width:410;height:2" coordorigin="7331,10949" coordsize="410,0" path="m7331,10949l7742,10949e" filled="f" stroked="t" strokeweight=".477306pt" strokecolor="#2F2F2F">
                <v:path arrowok="t"/>
              </v:shape>
            </v:group>
            <v:group style="position:absolute;left:7685;top:10949;width:1857;height:2" coordorigin="7685,10949" coordsize="1857,2">
              <v:shape style="position:absolute;left:7685;top:10949;width:1857;height:2" coordorigin="7685,10949" coordsize="1857,0" path="m7685,10949l9541,10949e" filled="f" stroked="t" strokeweight=".715958pt" strokecolor="#575757">
                <v:path arrowok="t"/>
              </v:shape>
            </v:group>
            <v:group style="position:absolute;left:9484;top:10949;width:263;height:2" coordorigin="9484,10949" coordsize="263,2">
              <v:shape style="position:absolute;left:9484;top:10949;width:263;height:2" coordorigin="9484,10949" coordsize="263,0" path="m9484,10949l9747,10949e" filled="f" stroked="t" strokeweight=".477306pt" strokecolor="#232323">
                <v:path arrowok="t"/>
              </v:shape>
            </v:group>
            <v:group style="position:absolute;left:9689;top:10949;width:1924;height:2" coordorigin="9689,10949" coordsize="1924,2">
              <v:shape style="position:absolute;left:9689;top:10949;width:1924;height:2" coordorigin="9689,10949" coordsize="1924,0" path="m9689,10949l11613,10949e" filled="f" stroked="t" strokeweight=".715958pt" strokecolor="#545454">
                <v:path arrowok="t"/>
              </v:shape>
            </v:group>
            <v:group style="position:absolute;left:11608;top:10686;width:2;height:1819" coordorigin="11608,10686" coordsize="2,1819">
              <v:shape style="position:absolute;left:11608;top:10686;width:2;height:1819" coordorigin="11608,10686" coordsize="0,1819" path="m11608,12505l11608,10686e" filled="f" stroked="t" strokeweight=".477306pt" strokecolor="#4F4F4F">
                <v:path arrowok="t"/>
              </v:shape>
            </v:group>
            <v:group style="position:absolute;left:1551;top:10949;width:2;height:991" coordorigin="1551,10949" coordsize="2,991">
              <v:shape style="position:absolute;left:1551;top:10949;width:2;height:991" coordorigin="1551,10949" coordsize="0,991" path="m1551,11941l1551,10949e" filled="f" stroked="t" strokeweight=".954611pt" strokecolor="#575757">
                <v:path arrowok="t"/>
              </v:shape>
            </v:group>
            <v:group style="position:absolute;left:1904;top:10949;width:2;height:282" coordorigin="1904,10949" coordsize="2,282">
              <v:shape style="position:absolute;left:1904;top:10949;width:2;height:282" coordorigin="1904,10949" coordsize="0,282" path="m1904,11232l1904,10949e" filled="f" stroked="t" strokeweight=".954611pt" strokecolor="#484848">
                <v:path arrowok="t"/>
              </v:shape>
            </v:group>
            <v:group style="position:absolute;left:7370;top:10945;width:2;height:507" coordorigin="7370,10945" coordsize="2,507">
              <v:shape style="position:absolute;left:7370;top:10945;width:2;height:507" coordorigin="7370,10945" coordsize="0,507" path="m7370,11452l7370,10945e" filled="f" stroked="t" strokeweight=".477306pt" strokecolor="#3B3B3B">
                <v:path arrowok="t"/>
              </v:shape>
            </v:group>
            <v:group style="position:absolute;left:606;top:11431;width:1594;height:2" coordorigin="606,11431" coordsize="1594,2">
              <v:shape style="position:absolute;left:606;top:11431;width:1594;height:2" coordorigin="606,11431" coordsize="1594,0" path="m606,11431l2200,11431e" filled="f" stroked="t" strokeweight=".715958pt" strokecolor="#5B5B5B">
                <v:path arrowok="t"/>
              </v:shape>
            </v:group>
            <v:group style="position:absolute;left:1909;top:11175;width:2;height:278" coordorigin="1909,11175" coordsize="2,278">
              <v:shape style="position:absolute;left:1909;top:11175;width:2;height:278" coordorigin="1909,11175" coordsize="0,278" path="m1909,11452l1909,11175e" filled="f" stroked="t" strokeweight=".477306pt" strokecolor="#2B2B2B">
                <v:path arrowok="t"/>
              </v:shape>
            </v:group>
            <v:group style="position:absolute;left:2143;top:11428;width:434;height:2" coordorigin="2143,11428" coordsize="434,2">
              <v:shape style="position:absolute;left:2143;top:11428;width:434;height:2" coordorigin="2143,11428" coordsize="434,0" path="m2143,11428l2577,11428e" filled="f" stroked="t" strokeweight=".477306pt" strokecolor="#2B2B2B">
                <v:path arrowok="t"/>
              </v:shape>
            </v:group>
            <v:group style="position:absolute;left:2506;top:11426;width:3250;height:2" coordorigin="2506,11426" coordsize="3250,2">
              <v:shape style="position:absolute;left:2506;top:11426;width:3250;height:2" coordorigin="2506,11426" coordsize="3250,0" path="m2506,11426l5756,11426e" filled="f" stroked="t" strokeweight=".715958pt" strokecolor="#5B5B5B">
                <v:path arrowok="t"/>
              </v:shape>
            </v:group>
            <v:group style="position:absolute;left:5618;top:11423;width:1160;height:2" coordorigin="5618,11423" coordsize="1160,2">
              <v:shape style="position:absolute;left:5618;top:11423;width:1160;height:2" coordorigin="5618,11423" coordsize="1160,0" path="m5618,11423l6778,11423e" filled="f" stroked="t" strokeweight=".477306pt" strokecolor="#484848">
                <v:path arrowok="t"/>
              </v:shape>
            </v:group>
            <v:group style="position:absolute;left:6510;top:11421;width:5102;height:2" coordorigin="6510,11421" coordsize="5102,2">
              <v:shape style="position:absolute;left:6510;top:11421;width:5102;height:2" coordorigin="6510,11421" coordsize="5102,0" path="m6510,11421l11613,11421e" filled="f" stroked="t" strokeweight=".715958pt" strokecolor="#575757">
                <v:path arrowok="t"/>
              </v:shape>
            </v:group>
            <v:group style="position:absolute;left:1909;top:11380;width:2;height:1695" coordorigin="1909,11380" coordsize="2,1695">
              <v:shape style="position:absolute;left:1909;top:11380;width:2;height:1695" coordorigin="1909,11380" coordsize="0,1695" path="m1909,13075l1909,11380e" filled="f" stroked="t" strokeweight=".715958pt" strokecolor="#545454">
                <v:path arrowok="t"/>
              </v:shape>
            </v:group>
            <v:group style="position:absolute;left:7370;top:11380;width:2;height:780" coordorigin="7370,11380" coordsize="2,780">
              <v:shape style="position:absolute;left:7370;top:11380;width:2;height:780" coordorigin="7370,11380" coordsize="0,780" path="m7370,12161l7370,11380e" filled="f" stroked="t" strokeweight=".715958pt" strokecolor="#676767">
                <v:path arrowok="t"/>
              </v:shape>
            </v:group>
            <v:group style="position:absolute;left:611;top:10964;width:2;height:268" coordorigin="611,10964" coordsize="2,268">
              <v:shape style="position:absolute;left:611;top:10964;width:2;height:268" coordorigin="611,10964" coordsize="0,268" path="m611,11232l611,10964e" filled="f" stroked="t" strokeweight=".477306pt" strokecolor="#383838">
                <v:path arrowok="t"/>
              </v:shape>
            </v:group>
            <v:group style="position:absolute;left:616;top:10964;width:2;height:4285" coordorigin="616,10964" coordsize="2,4285">
              <v:shape style="position:absolute;left:616;top:10964;width:2;height:4285" coordorigin="616,10964" coordsize="0,4285" path="m616,15249l616,10964e" filled="f" stroked="t" strokeweight=".715958pt" strokecolor="#575757">
                <v:path arrowok="t"/>
              </v:shape>
            </v:group>
            <v:group style="position:absolute;left:1551;top:11883;width:2;height:622" coordorigin="1551,11883" coordsize="2,622">
              <v:shape style="position:absolute;left:1551;top:11883;width:2;height:622" coordorigin="1551,11883" coordsize="0,622" path="m1551,12505l1551,11883e" filled="f" stroked="t" strokeweight=".477306pt" strokecolor="#232323">
                <v:path arrowok="t"/>
              </v:shape>
            </v:group>
            <v:group style="position:absolute;left:2563;top:11883;width:2;height:278" coordorigin="2563,11883" coordsize="2,278">
              <v:shape style="position:absolute;left:2563;top:11883;width:2;height:278" coordorigin="2563,11883" coordsize="0,278" path="m2563,12161l2563,11883e" filled="f" stroked="t" strokeweight=".477306pt" strokecolor="#232323">
                <v:path arrowok="t"/>
              </v:shape>
            </v:group>
            <v:group style="position:absolute;left:616;top:12103;width:2;height:747" coordorigin="616,12103" coordsize="2,747">
              <v:shape style="position:absolute;left:616;top:12103;width:2;height:747" coordorigin="616,12103" coordsize="0,747" path="m616,12850l616,12103e" filled="f" stroked="t" strokeweight=".477306pt" strokecolor="#282828">
                <v:path arrowok="t"/>
              </v:shape>
            </v:group>
            <v:group style="position:absolute;left:7374;top:12103;width:2;height:402" coordorigin="7374,12103" coordsize="2,402">
              <v:shape style="position:absolute;left:7374;top:12103;width:2;height:402" coordorigin="7374,12103" coordsize="0,402" path="m7374,12505l7374,12103e" filled="f" stroked="t" strokeweight=".477306pt" strokecolor="#383838">
                <v:path arrowok="t"/>
              </v:shape>
            </v:group>
            <v:group style="position:absolute;left:7374;top:12448;width:2;height:402" coordorigin="7374,12448" coordsize="2,402">
              <v:shape style="position:absolute;left:7374;top:12448;width:2;height:402" coordorigin="7374,12448" coordsize="0,402" path="m7374,12850l7374,12448e" filled="f" stroked="t" strokeweight=".477306pt" strokecolor="#4B4B4B">
                <v:path arrowok="t"/>
              </v:shape>
            </v:group>
            <v:group style="position:absolute;left:11610;top:12448;width:2;height:632" coordorigin="11610,12448" coordsize="2,632">
              <v:shape style="position:absolute;left:11610;top:12448;width:2;height:632" coordorigin="11610,12448" coordsize="0,632" path="m11610,13080l11610,12448e" filled="f" stroked="t" strokeweight=".238653pt" strokecolor="#676767">
                <v:path arrowok="t"/>
              </v:shape>
            </v:group>
            <v:group style="position:absolute;left:1554;top:12448;width:2;height:881" coordorigin="1554,12448" coordsize="2,881">
              <v:shape style="position:absolute;left:1554;top:12448;width:2;height:881" coordorigin="1554,12448" coordsize="0,881" path="m1554,13329l1554,12448e" filled="f" stroked="t" strokeweight=".954611pt" strokecolor="#5B5B5B">
                <v:path arrowok="t"/>
              </v:shape>
            </v:group>
            <v:group style="position:absolute;left:2563;top:12266;width:2;height:809" coordorigin="2563,12266" coordsize="2,809">
              <v:shape style="position:absolute;left:2563;top:12266;width:2;height:809" coordorigin="2563,12266" coordsize="0,809" path="m2563,13075l2563,12266e" filled="f" stroked="t" strokeweight=".715958pt" strokecolor="#606060">
                <v:path arrowok="t"/>
              </v:shape>
            </v:group>
            <v:group style="position:absolute;left:7377;top:12745;width:2;height:618" coordorigin="7377,12745" coordsize="2,618">
              <v:shape style="position:absolute;left:7377;top:12745;width:2;height:618" coordorigin="7377,12745" coordsize="0,618" path="m7377,13362l7377,12745e" filled="f" stroked="t" strokeweight=".954611pt" strokecolor="#747474">
                <v:path arrowok="t"/>
              </v:shape>
            </v:group>
            <v:group style="position:absolute;left:1909;top:13018;width:2;height:311" coordorigin="1909,13018" coordsize="2,311">
              <v:shape style="position:absolute;left:1909;top:13018;width:2;height:311" coordorigin="1909,13018" coordsize="0,311" path="m1909,13329l1909,13018e" filled="f" stroked="t" strokeweight=".477306pt" strokecolor="#2F2F2F">
                <v:path arrowok="t"/>
              </v:shape>
            </v:group>
            <v:group style="position:absolute;left:2568;top:13018;width:2;height:756" coordorigin="2568,13018" coordsize="2,756">
              <v:shape style="position:absolute;left:2568;top:13018;width:2;height:756" coordorigin="2568,13018" coordsize="0,756" path="m2568,13774l2568,13018e" filled="f" stroked="t" strokeweight=".477306pt" strokecolor="#2B2B2B">
                <v:path arrowok="t"/>
              </v:shape>
            </v:group>
            <v:group style="position:absolute;left:1556;top:13272;width:2;height:503" coordorigin="1556,13272" coordsize="2,503">
              <v:shape style="position:absolute;left:1556;top:13272;width:2;height:503" coordorigin="1556,13272" coordsize="0,503" path="m1556,13774l1556,13272e" filled="f" stroked="t" strokeweight=".477306pt" strokecolor="#1F1F1F">
                <v:path arrowok="t"/>
              </v:shape>
            </v:group>
            <v:group style="position:absolute;left:7374;top:13272;width:2;height:235" coordorigin="7374,13272" coordsize="2,235">
              <v:shape style="position:absolute;left:7374;top:13272;width:2;height:235" coordorigin="7374,13272" coordsize="0,235" path="m7374,13506l7374,13272e" filled="f" stroked="t" strokeweight=".715958pt" strokecolor="#5B5B5B">
                <v:path arrowok="t"/>
              </v:shape>
            </v:group>
            <v:group style="position:absolute;left:7382;top:11581;width:2;height:3653" coordorigin="7382,11581" coordsize="2,3653">
              <v:shape style="position:absolute;left:7382;top:11581;width:2;height:3653" coordorigin="7382,11581" coordsize="0,3653" path="m7382,15234l7382,11581e" filled="f" stroked="t" strokeweight=".477306pt" strokecolor="#5B5B5B">
                <v:path arrowok="t"/>
              </v:shape>
            </v:group>
            <v:group style="position:absolute;left:620;top:13611;width:2;height:455" coordorigin="620,13611" coordsize="2,455">
              <v:shape style="position:absolute;left:620;top:13611;width:2;height:455" coordorigin="620,13611" coordsize="0,455" path="m620,14066l620,13611e" filled="f" stroked="t" strokeweight=".477306pt" strokecolor="#3B3B3B">
                <v:path arrowok="t"/>
              </v:shape>
            </v:group>
            <v:group style="position:absolute;left:1916;top:13262;width:2;height:1992" coordorigin="1916,13262" coordsize="2,1992">
              <v:shape style="position:absolute;left:1916;top:13262;width:2;height:1992" coordorigin="1916,13262" coordsize="0,1992" path="m1916,15254l1916,13262e" filled="f" stroked="t" strokeweight=".954611pt" strokecolor="#545454">
                <v:path arrowok="t"/>
              </v:shape>
            </v:group>
            <v:group style="position:absolute;left:1558;top:13717;width:2;height:914" coordorigin="1558,13717" coordsize="2,914">
              <v:shape style="position:absolute;left:1558;top:13717;width:2;height:914" coordorigin="1558,13717" coordsize="0,914" path="m1558,14631l1558,13717e" filled="f" stroked="t" strokeweight=".954611pt" strokecolor="#606060">
                <v:path arrowok="t"/>
              </v:shape>
            </v:group>
            <v:group style="position:absolute;left:7379;top:14009;width:2;height:728" coordorigin="7379,14009" coordsize="2,728">
              <v:shape style="position:absolute;left:7379;top:14009;width:2;height:728" coordorigin="7379,14009" coordsize="0,728" path="m7379,14737l7379,14009e" filled="f" stroked="t" strokeweight=".954611pt" strokecolor="#707070">
                <v:path arrowok="t"/>
              </v:shape>
            </v:group>
            <v:group style="position:absolute;left:2570;top:14215;width:2;height:417" coordorigin="2570,14215" coordsize="2,417">
              <v:shape style="position:absolute;left:2570;top:14215;width:2;height:417" coordorigin="2570,14215" coordsize="0,417" path="m2570,14631l2570,14215e" filled="f" stroked="t" strokeweight=".477306pt" strokecolor="#2B2B2B">
                <v:path arrowok="t"/>
              </v:shape>
            </v:group>
            <v:group style="position:absolute;left:597;top:15215;width:1947;height:2" coordorigin="597,15215" coordsize="1947,2">
              <v:shape style="position:absolute;left:597;top:15215;width:1947;height:2" coordorigin="597,15215" coordsize="1947,0" path="m597,15215l2544,15215e" filled="f" stroked="t" strokeweight=".715958pt" strokecolor="#6B6B6B">
                <v:path arrowok="t"/>
              </v:shape>
            </v:group>
            <v:group style="position:absolute;left:1561;top:14574;width:2;height:675" coordorigin="1561,14574" coordsize="2,675">
              <v:shape style="position:absolute;left:1561;top:14574;width:2;height:675" coordorigin="1561,14574" coordsize="0,675" path="m1561,15249l1561,14574e" filled="f" stroked="t" strokeweight=".477306pt" strokecolor="#282828">
                <v:path arrowok="t"/>
              </v:shape>
            </v:group>
            <v:group style="position:absolute;left:3236;top:15239;width:8391;height:2" coordorigin="3236,15239" coordsize="8391,2">
              <v:shape style="position:absolute;left:3236;top:15239;width:8391;height:2" coordorigin="3236,15239" coordsize="8391,0" path="m3236,15239l11627,15239e" filled="f" stroked="t" strokeweight=".715958pt" strokecolor="#646464">
                <v:path arrowok="t"/>
              </v:shape>
            </v:group>
            <v:group style="position:absolute;left:3470;top:15234;width:382;height:2" coordorigin="3470,15234" coordsize="382,2">
              <v:shape style="position:absolute;left:3470;top:15234;width:382;height:2" coordorigin="3470,15234" coordsize="382,0" path="m3470,15234l3852,15234e" filled="f" stroked="t" strokeweight=".477306pt" strokecolor="#4B4B4B">
                <v:path arrowok="t"/>
              </v:shape>
            </v:group>
            <v:group style="position:absolute;left:3756;top:15230;width:988;height:2" coordorigin="3756,15230" coordsize="988,2">
              <v:shape style="position:absolute;left:3756;top:15230;width:988;height:2" coordorigin="3756,15230" coordsize="988,0" path="m3756,15230l4744,15230e" filled="f" stroked="t" strokeweight=".954611pt" strokecolor="#7C7C7C">
                <v:path arrowok="t"/>
              </v:shape>
            </v:group>
            <v:group style="position:absolute;left:4706;top:15230;width:969;height:2" coordorigin="4706,15230" coordsize="969,2">
              <v:shape style="position:absolute;left:4706;top:15230;width:969;height:2" coordorigin="4706,15230" coordsize="969,0" path="m4706,15230l5675,15230e" filled="f" stroked="t" strokeweight=".477306pt" strokecolor="#575757">
                <v:path arrowok="t"/>
              </v:shape>
            </v:group>
            <v:group style="position:absolute;left:6720;top:15230;width:678;height:2" coordorigin="6720,15230" coordsize="678,2">
              <v:shape style="position:absolute;left:6720;top:15230;width:678;height:2" coordorigin="6720,15230" coordsize="678,0" path="m6720,15230l7398,15230e" filled="f" stroked="t" strokeweight=".477306pt" strokecolor="#4B4B4B">
                <v:path arrowok="t"/>
              </v:shape>
            </v:group>
            <v:group style="position:absolute;left:2511;top:15230;width:9117;height:2" coordorigin="2511,15230" coordsize="9117,2">
              <v:shape style="position:absolute;left:2511;top:15230;width:9117;height:2" coordorigin="2511,15230" coordsize="9117,0" path="m2511,15230l11627,15230e" filled="f" stroked="t" strokeweight=".715958pt" strokecolor="#676767">
                <v:path arrowok="t"/>
              </v:shape>
            </v:group>
            <v:group style="position:absolute;left:8687;top:15225;width:439;height:2" coordorigin="8687,15225" coordsize="439,2">
              <v:shape style="position:absolute;left:8687;top:15225;width:439;height:2" coordorigin="8687,15225" coordsize="439,0" path="m8687,15225l9126,15225e" filled="f" stroked="t" strokeweight=".477306pt" strokecolor="#3F3F3F">
                <v:path arrowok="t"/>
              </v:shape>
            </v:group>
            <v:group style="position:absolute;left:11610;top:14277;width:2;height:354" coordorigin="11610,14277" coordsize="2,354">
              <v:shape style="position:absolute;left:11610;top:14277;width:2;height:354" coordorigin="11610,14277" coordsize="0,354" path="m11610,14631l11610,14277e" filled="f" stroked="t" strokeweight=".238653pt" strokecolor="#838383">
                <v:path arrowok="t"/>
              </v:shape>
            </v:group>
            <v:group style="position:absolute;left:11579;top:14603;width:2;height:622" coordorigin="11579,14603" coordsize="2,622">
              <v:shape style="position:absolute;left:11579;top:14603;width:2;height:622" coordorigin="11579,14603" coordsize="0,622" path="m11579,15225l11579,14603e" filled="f" stroked="t" strokeweight=".238653pt" strokecolor="#60606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22.767151pt;margin-top:-1.043024pt;width:.1pt;height:8.077149pt;mso-position-horizontal-relative:page;mso-position-vertical-relative:paragraph;z-index:-10120" coordorigin="10455,-21" coordsize="2,162">
            <v:shape style="position:absolute;left:10455;top:-21;width:2;height:162" coordorigin="10455,-21" coordsize="0,162" path="m10455,141l10455,-21e" filled="f" stroked="t" strokeweight="3.859pt" strokecolor="#EBEBEB">
              <v:path arrowok="t"/>
            </v:shape>
          </v:group>
          <w10:wrap type="none"/>
        </w:pict>
      </w:r>
      <w:r>
        <w:rPr/>
        <w:pict>
          <v:group style="position:absolute;margin-left:474.370148pt;margin-top:10.119445pt;width:.1pt;height:13.642579pt;mso-position-horizontal-relative:page;mso-position-vertical-relative:paragraph;z-index:-10118" coordorigin="9487,202" coordsize="2,273">
            <v:shape style="position:absolute;left:9487;top:202;width:2;height:273" coordorigin="9487,202" coordsize="0,273" path="m9487,475l9487,202e" filled="f" stroked="t" strokeweight="2.7315pt" strokecolor="#EBEBEB">
              <v:path arrowok="t"/>
            </v:shape>
          </v:group>
          <w10:wrap type="none"/>
        </w:pict>
      </w:r>
      <w:r>
        <w:rPr/>
        <w:pict>
          <v:group style="position:absolute;margin-left:480.532654pt;margin-top:10.119445pt;width:7.989355pt;height:13.642579pt;mso-position-horizontal-relative:page;mso-position-vertical-relative:paragraph;z-index:-10117" coordorigin="9611,202" coordsize="160,273">
            <v:shape style="position:absolute;left:9611;top:202;width:160;height:273" coordorigin="9611,202" coordsize="160,273" path="m9611,202l9770,202,9770,475,9611,475,9611,202e" filled="t" fillcolor="#EBEBEB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.764236pt;margin-top:6.43739pt;width:448.75915pt;height:13.690573pt;mso-position-horizontal-relative:page;mso-position-vertical-relative:paragraph;z-index:-10113" type="#_x0000_t202" filled="f" stroked="f">
            <v:textbox inset="0,0,0,0">
              <w:txbxContent>
                <w:p>
                  <w:pPr>
                    <w:spacing w:before="0" w:after="0" w:line="274" w:lineRule="exact"/>
                    <w:ind w:right="-81"/>
                    <w:jc w:val="left"/>
                    <w:tabs>
                      <w:tab w:pos="8860" w:val="left"/>
                    </w:tabs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333333"/>
                      <w:spacing w:val="0"/>
                      <w:w w:val="100"/>
                      <w:position w:val="-1"/>
                    </w:rPr>
                    <w:t>halk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333333"/>
                      <w:spacing w:val="-50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33333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333333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4F4F4F"/>
                      <w:spacing w:val="0"/>
                      <w:w w:val="175"/>
                      <w:b/>
                      <w:bCs/>
                      <w:position w:val="14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  <w:position w:val="-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Erı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2"/>
          <w:szCs w:val="12"/>
          <w:color w:val="9C9C9E"/>
          <w:spacing w:val="0"/>
          <w:w w:val="90"/>
          <w:position w:val="-3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9C9C9E"/>
          <w:spacing w:val="-7"/>
          <w:w w:val="90"/>
          <w:position w:val="-3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333333"/>
          <w:spacing w:val="-15"/>
          <w:w w:val="90"/>
          <w:position w:val="-3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858587"/>
          <w:spacing w:val="0"/>
          <w:w w:val="90"/>
          <w:position w:val="-3"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858587"/>
          <w:spacing w:val="3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58587"/>
          <w:spacing w:val="0"/>
          <w:w w:val="270"/>
          <w:position w:val="-3"/>
        </w:rPr>
        <w:t>!;</w:t>
      </w:r>
      <w:r>
        <w:rPr>
          <w:rFonts w:ascii="Times New Roman" w:hAnsi="Times New Roman" w:cs="Times New Roman" w:eastAsia="Times New Roman"/>
          <w:sz w:val="12"/>
          <w:szCs w:val="12"/>
          <w:color w:val="85858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85858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5"/>
          <w:szCs w:val="15"/>
          <w:color w:val="858587"/>
          <w:spacing w:val="0"/>
          <w:w w:val="97"/>
          <w:position w:val="-3"/>
        </w:rPr>
        <w:t>;!</w:t>
      </w:r>
      <w:r>
        <w:rPr>
          <w:rFonts w:ascii="Times New Roman" w:hAnsi="Times New Roman" w:cs="Times New Roman" w:eastAsia="Times New Roman"/>
          <w:sz w:val="15"/>
          <w:szCs w:val="15"/>
          <w:color w:val="858587"/>
          <w:spacing w:val="-18"/>
          <w:w w:val="98"/>
          <w:position w:val="-3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-14"/>
          <w:w w:val="145"/>
          <w:position w:val="-3"/>
        </w:rPr>
        <w:t>!</w:t>
      </w:r>
      <w:r>
        <w:rPr>
          <w:rFonts w:ascii="Times New Roman" w:hAnsi="Times New Roman" w:cs="Times New Roman" w:eastAsia="Times New Roman"/>
          <w:sz w:val="15"/>
          <w:szCs w:val="15"/>
          <w:color w:val="9C9C9E"/>
          <w:spacing w:val="0"/>
          <w:w w:val="62"/>
          <w:position w:val="-3"/>
        </w:rPr>
        <w:t>..</w:t>
      </w:r>
      <w:r>
        <w:rPr>
          <w:rFonts w:ascii="Times New Roman" w:hAnsi="Times New Roman" w:cs="Times New Roman" w:eastAsia="Times New Roman"/>
          <w:sz w:val="15"/>
          <w:szCs w:val="15"/>
          <w:color w:val="9C9C9E"/>
          <w:spacing w:val="-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0"/>
          <w:w w:val="125"/>
          <w:position w:val="-3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2111" w:right="-20"/>
        <w:jc w:val="left"/>
        <w:tabs>
          <w:tab w:pos="840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448.569702pt;margin-top:2.96808pt;width:3.4884pt;height:2.019287pt;mso-position-horizontal-relative:page;mso-position-vertical-relative:paragraph;z-index:-10119" coordorigin="8971,59" coordsize="70,40">
            <v:shape style="position:absolute;left:8971;top:59;width:70;height:40" coordorigin="8971,59" coordsize="70,40" path="m8971,80l9041,80e" filled="f" stroked="t" strokeweight="2.119287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7"/>
          <w:position w:val="1"/>
        </w:rPr>
        <w:t>i</w:t>
      </w:r>
      <w:r>
        <w:rPr>
          <w:rFonts w:ascii="Arial" w:hAnsi="Arial" w:cs="Arial" w:eastAsia="Arial"/>
          <w:sz w:val="18"/>
          <w:szCs w:val="18"/>
          <w:color w:val="4F4F4F"/>
          <w:spacing w:val="7"/>
          <w:w w:val="107"/>
          <w:position w:val="1"/>
        </w:rPr>
        <w:t>t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7"/>
          <w:position w:val="1"/>
        </w:rPr>
        <w:t>faiy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7"/>
          <w:position w:val="1"/>
        </w:rPr>
        <w:t>e</w:t>
      </w:r>
      <w:r>
        <w:rPr>
          <w:rFonts w:ascii="Arial" w:hAnsi="Arial" w:cs="Arial" w:eastAsia="Arial"/>
          <w:sz w:val="18"/>
          <w:szCs w:val="18"/>
          <w:color w:val="333333"/>
          <w:spacing w:val="-10"/>
          <w:w w:val="107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97"/>
          <w:position w:val="1"/>
        </w:rPr>
        <w:t>Kuze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97"/>
          <w:position w:val="1"/>
        </w:rPr>
        <w:t>y</w:t>
      </w:r>
      <w:r>
        <w:rPr>
          <w:rFonts w:ascii="Arial" w:hAnsi="Arial" w:cs="Arial" w:eastAsia="Arial"/>
          <w:sz w:val="18"/>
          <w:szCs w:val="18"/>
          <w:color w:val="333333"/>
          <w:spacing w:val="-11"/>
          <w:w w:val="97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1"/>
        </w:rPr>
        <w:t>Bölg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18"/>
          <w:szCs w:val="18"/>
          <w:color w:val="333333"/>
          <w:spacing w:val="14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1"/>
        </w:rPr>
        <w:t>Amiri</w:t>
      </w:r>
      <w:r>
        <w:rPr>
          <w:rFonts w:ascii="Arial" w:hAnsi="Arial" w:cs="Arial" w:eastAsia="Arial"/>
          <w:sz w:val="18"/>
          <w:szCs w:val="18"/>
          <w:color w:val="333333"/>
          <w:spacing w:val="-21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"/>
          <w:szCs w:val="3"/>
          <w:color w:val="AFB1B1"/>
          <w:spacing w:val="0"/>
          <w:w w:val="570"/>
          <w:position w:val="10"/>
        </w:rPr>
        <w:t>"</w:t>
      </w:r>
      <w:r>
        <w:rPr>
          <w:rFonts w:ascii="Times New Roman" w:hAnsi="Times New Roman" w:cs="Times New Roman" w:eastAsia="Times New Roman"/>
          <w:sz w:val="3"/>
          <w:szCs w:val="3"/>
          <w:color w:val="AFB1B1"/>
          <w:spacing w:val="0"/>
          <w:w w:val="570"/>
          <w:position w:val="10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AFB1B1"/>
          <w:spacing w:val="4"/>
          <w:w w:val="570"/>
          <w:position w:val="10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9C9C9E"/>
          <w:spacing w:val="-16"/>
          <w:w w:val="236"/>
          <w:position w:val="10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9C9C9E"/>
          <w:spacing w:val="-10"/>
          <w:w w:val="236"/>
          <w:position w:val="10"/>
        </w:rPr>
        <w:t>.</w:t>
      </w:r>
      <w:r>
        <w:rPr>
          <w:rFonts w:ascii="Arial" w:hAnsi="Arial" w:cs="Arial" w:eastAsia="Arial"/>
          <w:sz w:val="20"/>
          <w:szCs w:val="20"/>
          <w:color w:val="9C9C9E"/>
          <w:spacing w:val="-40"/>
          <w:w w:val="94"/>
          <w:position w:val="0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9C9C9E"/>
          <w:spacing w:val="0"/>
          <w:w w:val="236"/>
          <w:position w:val="10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9C9C9E"/>
          <w:spacing w:val="0"/>
          <w:w w:val="100"/>
          <w:position w:val="10"/>
        </w:rPr>
        <w:t>            </w:t>
      </w:r>
      <w:r>
        <w:rPr>
          <w:rFonts w:ascii="Times New Roman" w:hAnsi="Times New Roman" w:cs="Times New Roman" w:eastAsia="Times New Roman"/>
          <w:sz w:val="3"/>
          <w:szCs w:val="3"/>
          <w:color w:val="9C9C9E"/>
          <w:spacing w:val="-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858587"/>
          <w:spacing w:val="0"/>
          <w:w w:val="431"/>
          <w:position w:val="10"/>
        </w:rPr>
        <w:t>p</w:t>
      </w:r>
      <w:r>
        <w:rPr>
          <w:rFonts w:ascii="Times New Roman" w:hAnsi="Times New Roman" w:cs="Times New Roman" w:eastAsia="Times New Roman"/>
          <w:sz w:val="3"/>
          <w:szCs w:val="3"/>
          <w:color w:val="858587"/>
          <w:spacing w:val="4"/>
          <w:w w:val="431"/>
          <w:position w:val="10"/>
        </w:rPr>
        <w:t> </w:t>
      </w:r>
      <w:r>
        <w:rPr>
          <w:rFonts w:ascii="Arial" w:hAnsi="Arial" w:cs="Arial" w:eastAsia="Arial"/>
          <w:sz w:val="20"/>
          <w:szCs w:val="20"/>
          <w:color w:val="9C9C9E"/>
          <w:spacing w:val="0"/>
          <w:w w:val="59"/>
          <w:position w:val="0"/>
        </w:rPr>
        <w:t>'*'</w:t>
      </w:r>
      <w:r>
        <w:rPr>
          <w:rFonts w:ascii="Arial" w:hAnsi="Arial" w:cs="Arial" w:eastAsia="Arial"/>
          <w:sz w:val="20"/>
          <w:szCs w:val="20"/>
          <w:color w:val="9C9C9E"/>
          <w:spacing w:val="3"/>
          <w:w w:val="59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AFB1B1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20"/>
          <w:szCs w:val="20"/>
          <w:color w:val="AFB1B1"/>
          <w:spacing w:val="-6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858587"/>
          <w:spacing w:val="-17"/>
          <w:w w:val="118"/>
          <w:position w:val="0"/>
        </w:rPr>
        <w:t>.</w:t>
      </w:r>
      <w:r>
        <w:rPr>
          <w:rFonts w:ascii="Arial" w:hAnsi="Arial" w:cs="Arial" w:eastAsia="Arial"/>
          <w:sz w:val="20"/>
          <w:szCs w:val="20"/>
          <w:color w:val="AFB1B1"/>
          <w:spacing w:val="0"/>
          <w:w w:val="134"/>
          <w:position w:val="0"/>
        </w:rPr>
        <w:t>,</w:t>
      </w:r>
      <w:r>
        <w:rPr>
          <w:rFonts w:ascii="Arial" w:hAnsi="Arial" w:cs="Arial" w:eastAsia="Arial"/>
          <w:sz w:val="20"/>
          <w:szCs w:val="20"/>
          <w:color w:val="AFB1B1"/>
          <w:spacing w:val="-37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AFB1B1"/>
          <w:spacing w:val="0"/>
          <w:w w:val="118"/>
          <w:position w:val="0"/>
        </w:rPr>
        <w:t>.</w:t>
      </w:r>
      <w:r>
        <w:rPr>
          <w:rFonts w:ascii="Arial" w:hAnsi="Arial" w:cs="Arial" w:eastAsia="Arial"/>
          <w:sz w:val="20"/>
          <w:szCs w:val="20"/>
          <w:color w:val="AFB1B1"/>
          <w:spacing w:val="-40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6E6E6E"/>
          <w:spacing w:val="0"/>
          <w:w w:val="35"/>
          <w:position w:val="0"/>
        </w:rPr>
        <w:t>...</w:t>
      </w:r>
      <w:r>
        <w:rPr>
          <w:rFonts w:ascii="Arial" w:hAnsi="Arial" w:cs="Arial" w:eastAsia="Arial"/>
          <w:sz w:val="20"/>
          <w:szCs w:val="20"/>
          <w:color w:val="6E6E6E"/>
          <w:spacing w:val="0"/>
          <w:w w:val="35"/>
          <w:position w:val="0"/>
        </w:rPr>
        <w:t>   </w:t>
      </w:r>
      <w:r>
        <w:rPr>
          <w:rFonts w:ascii="Arial" w:hAnsi="Arial" w:cs="Arial" w:eastAsia="Arial"/>
          <w:sz w:val="20"/>
          <w:szCs w:val="20"/>
          <w:color w:val="6E6E6E"/>
          <w:spacing w:val="2"/>
          <w:w w:val="3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58587"/>
          <w:spacing w:val="-71"/>
          <w:w w:val="106"/>
          <w:b/>
          <w:bCs/>
          <w:i/>
          <w:position w:val="10"/>
        </w:rPr>
        <w:t>V</w:t>
      </w:r>
      <w:r>
        <w:rPr>
          <w:rFonts w:ascii="Arial" w:hAnsi="Arial" w:cs="Arial" w:eastAsia="Arial"/>
          <w:sz w:val="20"/>
          <w:szCs w:val="20"/>
          <w:color w:val="858587"/>
          <w:spacing w:val="0"/>
          <w:w w:val="53"/>
          <w:position w:val="0"/>
        </w:rPr>
        <w:t>--:</w:t>
      </w:r>
      <w:r>
        <w:rPr>
          <w:rFonts w:ascii="Arial" w:hAnsi="Arial" w:cs="Arial" w:eastAsia="Arial"/>
          <w:sz w:val="20"/>
          <w:szCs w:val="20"/>
          <w:color w:val="858587"/>
          <w:spacing w:val="-29"/>
          <w:w w:val="53"/>
          <w:position w:val="0"/>
        </w:rPr>
        <w:t>:</w:t>
      </w:r>
      <w:r>
        <w:rPr>
          <w:rFonts w:ascii="Arial" w:hAnsi="Arial" w:cs="Arial" w:eastAsia="Arial"/>
          <w:sz w:val="20"/>
          <w:szCs w:val="20"/>
          <w:color w:val="AFB1B1"/>
          <w:spacing w:val="-30"/>
          <w:w w:val="119"/>
          <w:position w:val="0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858587"/>
          <w:spacing w:val="0"/>
          <w:w w:val="61"/>
          <w:b/>
          <w:bCs/>
          <w:i/>
          <w:position w:val="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58587"/>
          <w:spacing w:val="8"/>
          <w:w w:val="61"/>
          <w:b/>
          <w:bCs/>
          <w:i/>
          <w:position w:val="10"/>
        </w:rPr>
        <w:t>.</w:t>
      </w:r>
      <w:r>
        <w:rPr>
          <w:rFonts w:ascii="Arial" w:hAnsi="Arial" w:cs="Arial" w:eastAsia="Arial"/>
          <w:sz w:val="20"/>
          <w:szCs w:val="20"/>
          <w:color w:val="858587"/>
          <w:spacing w:val="-46"/>
          <w:w w:val="86"/>
          <w:position w:val="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46"/>
          <w:b/>
          <w:bCs/>
          <w:i/>
          <w:position w:val="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"/>
          <w:w w:val="46"/>
          <w:b/>
          <w:bCs/>
          <w:i/>
          <w:position w:val="10"/>
        </w:rPr>
        <w:t>.</w:t>
      </w:r>
      <w:r>
        <w:rPr>
          <w:rFonts w:ascii="Arial" w:hAnsi="Arial" w:cs="Arial" w:eastAsia="Arial"/>
          <w:sz w:val="20"/>
          <w:szCs w:val="20"/>
          <w:color w:val="858587"/>
          <w:spacing w:val="2"/>
          <w:w w:val="86"/>
          <w:position w:val="0"/>
        </w:rPr>
      </w:r>
      <w:r>
        <w:rPr>
          <w:rFonts w:ascii="Arial" w:hAnsi="Arial" w:cs="Arial" w:eastAsia="Arial"/>
          <w:sz w:val="20"/>
          <w:szCs w:val="20"/>
          <w:color w:val="858587"/>
          <w:spacing w:val="0"/>
          <w:w w:val="86"/>
          <w:emboss/>
          <w:position w:val="0"/>
        </w:rPr>
        <w:t>.</w:t>
      </w:r>
      <w:r>
        <w:rPr>
          <w:rFonts w:ascii="Arial" w:hAnsi="Arial" w:cs="Arial" w:eastAsia="Arial"/>
          <w:sz w:val="20"/>
          <w:szCs w:val="20"/>
          <w:color w:val="858587"/>
          <w:spacing w:val="0"/>
          <w:w w:val="86"/>
          <w:position w:val="0"/>
        </w:rPr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02" w:lineRule="exact"/>
        <w:ind w:right="1767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Arial" w:hAnsi="Arial" w:cs="Arial" w:eastAsia="Arial"/>
          <w:sz w:val="8"/>
          <w:szCs w:val="8"/>
          <w:color w:val="858587"/>
          <w:spacing w:val="0"/>
          <w:w w:val="172"/>
          <w:b/>
          <w:bCs/>
        </w:rPr>
        <w:t>ll</w:t>
      </w:r>
      <w:r>
        <w:rPr>
          <w:rFonts w:ascii="Arial" w:hAnsi="Arial" w:cs="Arial" w:eastAsia="Arial"/>
          <w:sz w:val="8"/>
          <w:szCs w:val="8"/>
          <w:color w:val="858587"/>
          <w:spacing w:val="-5"/>
          <w:w w:val="172"/>
          <w:b/>
          <w:bCs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58587"/>
          <w:spacing w:val="0"/>
          <w:w w:val="62"/>
          <w:b/>
          <w:bCs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858587"/>
          <w:spacing w:val="-9"/>
          <w:w w:val="63"/>
          <w:b/>
          <w:bCs/>
        </w:rPr>
        <w:t>"</w:t>
      </w:r>
      <w:r>
        <w:rPr>
          <w:rFonts w:ascii="Times New Roman" w:hAnsi="Times New Roman" w:cs="Times New Roman" w:eastAsia="Times New Roman"/>
          <w:sz w:val="9"/>
          <w:szCs w:val="9"/>
          <w:color w:val="4F4F4F"/>
          <w:spacing w:val="0"/>
          <w:w w:val="169"/>
          <w:b/>
          <w:bCs/>
        </w:rPr>
        <w:t>i</w:t>
      </w:r>
      <w:r>
        <w:rPr>
          <w:rFonts w:ascii="Times New Roman" w:hAnsi="Times New Roman" w:cs="Times New Roman" w:eastAsia="Times New Roman"/>
          <w:sz w:val="9"/>
          <w:szCs w:val="9"/>
          <w:color w:val="4F4F4F"/>
          <w:spacing w:val="-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4F4F4F"/>
          <w:spacing w:val="0"/>
          <w:w w:val="139"/>
          <w:b/>
          <w:bCs/>
        </w:rPr>
        <w:t>...</w:t>
      </w:r>
      <w:r>
        <w:rPr>
          <w:rFonts w:ascii="Times New Roman" w:hAnsi="Times New Roman" w:cs="Times New Roman" w:eastAsia="Times New Roman"/>
          <w:sz w:val="9"/>
          <w:szCs w:val="9"/>
          <w:color w:val="4F4F4F"/>
          <w:spacing w:val="2"/>
          <w:w w:val="139"/>
          <w:b/>
          <w:bCs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4F4F4F"/>
          <w:spacing w:val="0"/>
          <w:w w:val="85"/>
          <w:b/>
          <w:bCs/>
        </w:rPr>
        <w:t>'k</w:t>
      </w:r>
      <w:r>
        <w:rPr>
          <w:rFonts w:ascii="Times New Roman" w:hAnsi="Times New Roman" w:cs="Times New Roman" w:eastAsia="Times New Roman"/>
          <w:sz w:val="9"/>
          <w:szCs w:val="9"/>
          <w:color w:val="4F4F4F"/>
          <w:spacing w:val="-10"/>
          <w:w w:val="86"/>
          <w:b/>
          <w:bCs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333333"/>
          <w:spacing w:val="0"/>
          <w:w w:val="77"/>
          <w:b/>
          <w:bCs/>
        </w:rPr>
        <w:t>..</w:t>
      </w:r>
      <w:r>
        <w:rPr>
          <w:rFonts w:ascii="Times New Roman" w:hAnsi="Times New Roman" w:cs="Times New Roman" w:eastAsia="Times New Roman"/>
          <w:sz w:val="9"/>
          <w:szCs w:val="9"/>
          <w:color w:val="333333"/>
          <w:spacing w:val="-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6E6E6E"/>
          <w:spacing w:val="0"/>
          <w:w w:val="88"/>
          <w:b/>
          <w:bCs/>
        </w:rPr>
        <w:t>...</w:t>
      </w:r>
      <w:r>
        <w:rPr>
          <w:rFonts w:ascii="Times New Roman" w:hAnsi="Times New Roman" w:cs="Times New Roman" w:eastAsia="Times New Roman"/>
          <w:sz w:val="9"/>
          <w:szCs w:val="9"/>
          <w:color w:val="6E6E6E"/>
          <w:spacing w:val="-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C9C9E"/>
          <w:spacing w:val="0"/>
          <w:w w:val="76"/>
          <w:b/>
          <w:bCs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9C9C9E"/>
          <w:spacing w:val="-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4F4F4F"/>
          <w:spacing w:val="0"/>
          <w:w w:val="119"/>
          <w:b/>
          <w:bCs/>
        </w:rPr>
        <w:t>·""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1100" w:bottom="0" w:left="500" w:right="200"/>
        </w:sectPr>
      </w:pPr>
      <w:rPr/>
    </w:p>
    <w:p>
      <w:pPr>
        <w:spacing w:before="51" w:after="0" w:line="222" w:lineRule="auto"/>
        <w:ind w:left="629" w:right="-148" w:firstLine="113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85"/>
          <w:szCs w:val="85"/>
          <w:color w:val="3A3A3A"/>
          <w:spacing w:val="-346"/>
          <w:w w:val="160"/>
          <w:b/>
          <w:bCs/>
          <w:i/>
          <w:position w:val="14"/>
        </w:rPr>
        <w:t>l</w:t>
      </w:r>
      <w:r>
        <w:rPr>
          <w:rFonts w:ascii="Arial" w:hAnsi="Arial" w:cs="Arial" w:eastAsia="Arial"/>
          <w:sz w:val="14"/>
          <w:szCs w:val="14"/>
          <w:color w:val="3A3A3A"/>
          <w:spacing w:val="5"/>
          <w:w w:val="121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21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2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3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13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4" w:lineRule="auto"/>
        <w:ind w:left="372" w:right="429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96.320007pt;margin-top:-6.917495pt;width:53.759998pt;height:49.919998pt;mso-position-horizontal-relative:page;mso-position-vertical-relative:paragraph;z-index:-10112" type="#_x0000_t75">
            <v:imagedata r:id="rId2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7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7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7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7"/>
        </w:rPr>
        <w:t>BAŞKANLIÖI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1" w:after="0" w:line="226" w:lineRule="exact"/>
        <w:ind w:left="1118" w:right="509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7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60" w:bottom="280" w:left="240" w:right="260"/>
          <w:cols w:num="2" w:equalWidth="0">
            <w:col w:w="1642" w:space="1673"/>
            <w:col w:w="8105"/>
          </w:cols>
        </w:sectPr>
      </w:pPr>
      <w:rPr/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9.205742" w:type="dxa"/>
      </w:tblPr>
      <w:tblGrid/>
      <w:tr>
        <w:trPr>
          <w:trHeight w:val="239" w:hRule="exact"/>
        </w:trPr>
        <w:tc>
          <w:tcPr>
            <w:tcW w:w="1216" w:type="dxa"/>
            <w:tcBorders>
              <w:top w:val="single" w:sz="5.695696" w:space="0" w:color="545454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100"/>
              </w:rPr>
              <w:t>Pla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528" w:type="dxa"/>
            <w:tcBorders>
              <w:top w:val="single" w:sz="5.695696" w:space="0" w:color="545454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20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100"/>
              </w:rPr>
              <w:t>30.05.2017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447" w:type="dxa"/>
            <w:tcBorders>
              <w:top w:val="single" w:sz="5.695696" w:space="0" w:color="545454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33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-5"/>
                <w:w w:val="94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94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12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100"/>
              </w:rPr>
              <w:t>6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714" w:type="dxa"/>
            <w:tcBorders>
              <w:top w:val="single" w:sz="5.695696" w:space="0" w:color="545454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25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93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7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100"/>
              </w:rPr>
              <w:t>15:29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3269" w:type="dxa"/>
            <w:tcBorders>
              <w:top w:val="single" w:sz="5.695696" w:space="0" w:color="545454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7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w w:val="96"/>
              </w:rPr>
              <w:t>h'e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6"/>
                <w:w w:val="96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76767"/>
                <w:spacing w:val="0"/>
                <w:w w:val="13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76767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100"/>
              </w:rPr>
              <w:t>05327753038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216" w:type="dxa"/>
            <w:tcBorders>
              <w:top w:val="single" w:sz="5.695696" w:space="0" w:color="545454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6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93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10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528" w:type="dxa"/>
            <w:tcBorders>
              <w:top w:val="single" w:sz="5.695696" w:space="0" w:color="545454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20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100"/>
              </w:rPr>
              <w:t>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-3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-5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100"/>
              </w:rPr>
              <w:t>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447" w:type="dxa"/>
            <w:tcBorders>
              <w:top w:val="single" w:sz="5.695696" w:space="0" w:color="545454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334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91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19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108"/>
              </w:rPr>
              <w:t>:3611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714" w:type="dxa"/>
            <w:tcBorders>
              <w:top w:val="single" w:sz="5.695696" w:space="0" w:color="545454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25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92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18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A3A3A"/>
                <w:spacing w:val="0"/>
                <w:w w:val="100"/>
              </w:rPr>
              <w:t>S.MANDACI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3269" w:type="dxa"/>
            <w:tcBorders>
              <w:top w:val="single" w:sz="5.695696" w:space="0" w:color="545454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1920" w:h="16840"/>
          <w:pgMar w:top="1100" w:bottom="0" w:left="240" w:right="260"/>
        </w:sectPr>
      </w:pPr>
      <w:rPr/>
    </w:p>
    <w:p>
      <w:pPr>
        <w:spacing w:before="0" w:after="0" w:line="213" w:lineRule="exact"/>
        <w:ind w:left="16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Aşııgıkırıkla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Yolu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73"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3"/>
        </w:rPr>
        <w:t>Dogru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As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"/>
          <w:w w:val="9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ıkırıkla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Malı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Galarga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Tepesi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Mevki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149" w:right="-20"/>
        <w:jc w:val="left"/>
        <w:tabs>
          <w:tab w:pos="1520" w:val="left"/>
          <w:tab w:pos="4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1"/>
        </w:rPr>
        <w:t>tyan_gı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6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Tüıi1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9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ngıııı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09" w:lineRule="exact"/>
        <w:ind w:left="168" w:right="-73"/>
        <w:jc w:val="left"/>
        <w:tabs>
          <w:tab w:pos="3660" w:val="left"/>
          <w:tab w:pos="6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133972pt;margin-top:10.646222pt;width:57.376086pt;height:26pt;mso-position-horizontal-relative:page;mso-position-vertical-relative:paragraph;z-index:-10109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080" w:val="left"/>
                    </w:tabs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A3A3A"/>
                      <w:spacing w:val="0"/>
                      <w:w w:val="4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A3A3A"/>
                      <w:spacing w:val="-56"/>
                      <w:w w:val="45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A3A3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A3A3A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82828"/>
                      <w:spacing w:val="0"/>
                      <w:w w:val="4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8282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8282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878789"/>
                      <w:spacing w:val="-24"/>
                      <w:w w:val="100"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-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13"/>
          <w:w w:val="53"/>
          <w:position w:val="-4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-6"/>
          <w:w w:val="99"/>
          <w:position w:val="-4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90"/>
          <w:position w:val="-4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78"/>
          <w:position w:val="-4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4"/>
          <w:w w:val="78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-4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5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80"/>
          <w:position w:val="-4"/>
        </w:rPr>
        <w:t>Vapını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80"/>
          <w:position w:val="-4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2"/>
          <w:w w:val="8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-4"/>
        </w:rPr>
        <w:t>Kul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92"/>
          <w:position w:val="-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6"/>
          <w:position w:val="-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ııım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8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8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60"/>
          <w:cols w:num="2" w:equalWidth="0">
            <w:col w:w="8071" w:space="366"/>
            <w:col w:w="2983"/>
          </w:cols>
        </w:sectPr>
      </w:pPr>
      <w:rPr/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left="1514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A3A3A"/>
          <w:w w:val="70"/>
        </w:rPr>
        <w:t>!</w:t>
      </w:r>
      <w:r>
        <w:rPr>
          <w:rFonts w:ascii="Arial" w:hAnsi="Arial" w:cs="Arial" w:eastAsia="Arial"/>
          <w:sz w:val="18"/>
          <w:szCs w:val="18"/>
          <w:color w:val="3A3A3A"/>
          <w:spacing w:val="12"/>
          <w:w w:val="71"/>
        </w:rPr>
        <w:t>3</w:t>
      </w:r>
      <w:r>
        <w:rPr>
          <w:rFonts w:ascii="Arial" w:hAnsi="Arial" w:cs="Arial" w:eastAsia="Arial"/>
          <w:sz w:val="18"/>
          <w:szCs w:val="18"/>
          <w:color w:val="595959"/>
          <w:spacing w:val="7"/>
          <w:w w:val="77"/>
        </w:rPr>
        <w:t>e</w:t>
      </w:r>
      <w:r>
        <w:rPr>
          <w:rFonts w:ascii="Arial" w:hAnsi="Arial" w:cs="Arial" w:eastAsia="Arial"/>
          <w:sz w:val="18"/>
          <w:szCs w:val="18"/>
          <w:color w:val="3A3A3A"/>
          <w:spacing w:val="-7"/>
          <w:w w:val="93"/>
        </w:rPr>
        <w:t>t</w:t>
      </w:r>
      <w:r>
        <w:rPr>
          <w:rFonts w:ascii="Arial" w:hAnsi="Arial" w:cs="Arial" w:eastAsia="Arial"/>
          <w:sz w:val="18"/>
          <w:szCs w:val="18"/>
          <w:color w:val="595959"/>
          <w:spacing w:val="-9"/>
          <w:w w:val="98"/>
        </w:rPr>
        <w:t>o</w:t>
      </w:r>
      <w:r>
        <w:rPr>
          <w:rFonts w:ascii="Arial" w:hAnsi="Arial" w:cs="Arial" w:eastAsia="Arial"/>
          <w:sz w:val="18"/>
          <w:szCs w:val="18"/>
          <w:color w:val="3A3A3A"/>
          <w:spacing w:val="-4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595959"/>
          <w:spacing w:val="3"/>
          <w:w w:val="72"/>
        </w:rPr>
        <w:t>a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99"/>
        </w:rPr>
        <w:t>rn</w:t>
      </w:r>
      <w:r>
        <w:rPr>
          <w:rFonts w:ascii="Arial" w:hAnsi="Arial" w:cs="Arial" w:eastAsia="Arial"/>
          <w:sz w:val="18"/>
          <w:szCs w:val="18"/>
          <w:color w:val="3A3A3A"/>
          <w:spacing w:val="-12"/>
          <w:w w:val="98"/>
        </w:rPr>
        <w:t>ı</w:t>
      </w:r>
      <w:r>
        <w:rPr>
          <w:rFonts w:ascii="Arial" w:hAnsi="Arial" w:cs="Arial" w:eastAsia="Arial"/>
          <w:sz w:val="18"/>
          <w:szCs w:val="18"/>
          <w:color w:val="676767"/>
          <w:spacing w:val="0"/>
          <w:w w:val="77"/>
        </w:rPr>
        <w:t>e</w:t>
      </w:r>
      <w:r>
        <w:rPr>
          <w:rFonts w:ascii="Arial" w:hAnsi="Arial" w:cs="Arial" w:eastAsia="Arial"/>
          <w:sz w:val="18"/>
          <w:szCs w:val="18"/>
          <w:color w:val="676767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76767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93"/>
        </w:rPr>
        <w:t>K</w:t>
      </w:r>
      <w:r>
        <w:rPr>
          <w:rFonts w:ascii="Arial" w:hAnsi="Arial" w:cs="Arial" w:eastAsia="Arial"/>
          <w:sz w:val="18"/>
          <w:szCs w:val="18"/>
          <w:color w:val="3A3A3A"/>
          <w:spacing w:val="-3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0"/>
        </w:rPr>
        <w:t>ag</w:t>
      </w:r>
      <w:r>
        <w:rPr>
          <w:rFonts w:ascii="Arial" w:hAnsi="Arial" w:cs="Arial" w:eastAsia="Arial"/>
          <w:sz w:val="18"/>
          <w:szCs w:val="18"/>
          <w:color w:val="595959"/>
          <w:spacing w:val="-12"/>
          <w:w w:val="100"/>
        </w:rPr>
        <w:t>i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color w:val="3A3A3A"/>
          <w:spacing w:val="25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A3A3A"/>
          <w:spacing w:val="10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</w:rPr>
        <w:t>l</w:t>
      </w:r>
      <w:r>
        <w:rPr>
          <w:rFonts w:ascii="Arial" w:hAnsi="Arial" w:cs="Arial" w:eastAsia="Arial"/>
          <w:sz w:val="16"/>
          <w:szCs w:val="16"/>
          <w:color w:val="3A3A3A"/>
          <w:spacing w:val="-11"/>
          <w:w w:val="100"/>
        </w:rPr>
        <w:t>ı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00"/>
        </w:rPr>
        <w:t>şn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</w:rPr>
        <w:t>p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</w:rPr>
        <w:t>  </w:t>
      </w:r>
      <w:r>
        <w:rPr>
          <w:rFonts w:ascii="Arial" w:hAnsi="Arial" w:cs="Arial" w:eastAsia="Arial"/>
          <w:sz w:val="16"/>
          <w:szCs w:val="16"/>
          <w:color w:val="3A3A3A"/>
          <w:spacing w:val="1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0"/>
        </w:rPr>
        <w:t>Ç</w:t>
      </w:r>
      <w:r>
        <w:rPr>
          <w:rFonts w:ascii="Arial" w:hAnsi="Arial" w:cs="Arial" w:eastAsia="Arial"/>
          <w:sz w:val="18"/>
          <w:szCs w:val="18"/>
          <w:color w:val="595959"/>
          <w:spacing w:val="-7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</w:rPr>
        <w:t>lik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color w:val="3A3A3A"/>
          <w:spacing w:val="1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-4"/>
          <w:w w:val="107"/>
        </w:rPr>
        <w:t>D</w:t>
      </w:r>
      <w:r>
        <w:rPr>
          <w:rFonts w:ascii="Arial" w:hAnsi="Arial" w:cs="Arial" w:eastAsia="Arial"/>
          <w:sz w:val="18"/>
          <w:szCs w:val="18"/>
          <w:color w:val="595959"/>
          <w:spacing w:val="7"/>
          <w:w w:val="180"/>
        </w:rPr>
        <w:t>i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65"/>
        </w:rPr>
        <w:t>e</w:t>
      </w:r>
      <w:r>
        <w:rPr>
          <w:rFonts w:ascii="Arial" w:hAnsi="Arial" w:cs="Arial" w:eastAsia="Arial"/>
          <w:sz w:val="18"/>
          <w:szCs w:val="18"/>
          <w:color w:val="595959"/>
          <w:spacing w:val="1"/>
          <w:w w:val="65"/>
        </w:rPr>
        <w:t>r</w:t>
      </w:r>
      <w:r>
        <w:rPr>
          <w:rFonts w:ascii="Arial" w:hAnsi="Arial" w:cs="Arial" w:eastAsia="Arial"/>
          <w:sz w:val="18"/>
          <w:szCs w:val="18"/>
          <w:color w:val="BFC1C1"/>
          <w:spacing w:val="-4"/>
          <w:w w:val="140"/>
        </w:rPr>
        <w:t>_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92"/>
        </w:rPr>
        <w:t>ı</w:t>
      </w:r>
      <w:r>
        <w:rPr>
          <w:rFonts w:ascii="Arial" w:hAnsi="Arial" w:cs="Arial" w:eastAsia="Arial"/>
          <w:sz w:val="18"/>
          <w:szCs w:val="18"/>
          <w:color w:val="595959"/>
          <w:spacing w:val="-10"/>
          <w:w w:val="93"/>
        </w:rPr>
        <w:t>-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422"/>
        </w:rPr>
        <w:t>---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1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450"/>
        </w:rPr>
        <w:t>-</w:t>
      </w:r>
      <w:r>
        <w:rPr>
          <w:rFonts w:ascii="Arial" w:hAnsi="Arial" w:cs="Arial" w:eastAsia="Arial"/>
          <w:sz w:val="18"/>
          <w:szCs w:val="18"/>
          <w:color w:val="595959"/>
          <w:spacing w:val="-52"/>
          <w:w w:val="450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450"/>
        </w:rPr>
        <w:t>----</w:t>
      </w:r>
      <w:r>
        <w:rPr>
          <w:rFonts w:ascii="Arial" w:hAnsi="Arial" w:cs="Arial" w:eastAsia="Arial"/>
          <w:sz w:val="18"/>
          <w:szCs w:val="18"/>
          <w:color w:val="3A3A3A"/>
          <w:spacing w:val="-194"/>
          <w:w w:val="450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450"/>
        </w:rPr>
        <w:t>-</w:t>
      </w:r>
      <w:r>
        <w:rPr>
          <w:rFonts w:ascii="Arial" w:hAnsi="Arial" w:cs="Arial" w:eastAsia="Arial"/>
          <w:sz w:val="18"/>
          <w:szCs w:val="18"/>
          <w:color w:val="595959"/>
          <w:spacing w:val="-52"/>
          <w:w w:val="450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450"/>
        </w:rPr>
        <w:t>----</w:t>
      </w:r>
      <w:r>
        <w:rPr>
          <w:rFonts w:ascii="Arial" w:hAnsi="Arial" w:cs="Arial" w:eastAsia="Arial"/>
          <w:sz w:val="18"/>
          <w:szCs w:val="18"/>
          <w:color w:val="3A3A3A"/>
          <w:spacing w:val="-194"/>
          <w:w w:val="450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485"/>
        </w:rPr>
        <w:t>-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color w:val="595959"/>
          <w:spacing w:val="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422"/>
        </w:rPr>
        <w:t>---</w:t>
      </w:r>
      <w:r>
        <w:rPr>
          <w:rFonts w:ascii="Arial" w:hAnsi="Arial" w:cs="Arial" w:eastAsia="Arial"/>
          <w:sz w:val="18"/>
          <w:szCs w:val="18"/>
          <w:color w:val="3A3A3A"/>
          <w:spacing w:val="-93"/>
          <w:w w:val="422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207"/>
        </w:rPr>
        <w:t>---ı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9" w:after="0" w:line="313" w:lineRule="auto"/>
        <w:ind w:left="59" w:right="1259" w:firstLine="3829"/>
        <w:jc w:val="left"/>
        <w:tabs>
          <w:tab w:pos="3540" w:val="left"/>
          <w:tab w:pos="4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0"/>
          <w:w w:val="54"/>
          <w:b/>
          <w:bCs/>
        </w:rPr>
        <w:t>1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15:46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16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2"/>
          <w:w w:val="1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Kamuya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Alan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</w:rPr>
        <w:t>JKi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8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8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</w:rPr>
        <w:t>cı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5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!Amiri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HOŞGÖR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60"/>
          <w:cols w:num="2" w:equalWidth="0">
            <w:col w:w="1219" w:space="943"/>
            <w:col w:w="9258"/>
          </w:cols>
        </w:sectPr>
      </w:pPr>
      <w:rPr/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7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6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8kibin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32" w:lineRule="exact"/>
        <w:ind w:left="149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A3A3A"/>
          <w:spacing w:val="0"/>
          <w:w w:val="158"/>
          <w:position w:val="-4"/>
        </w:rPr>
        <w:t>r-­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</w:rPr>
        <w:t>!Arııç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1096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0" w:lineRule="auto"/>
        <w:ind w:left="51" w:right="227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29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2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15:30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 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15:45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340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6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ektri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Gell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51" w:lineRule="auto"/>
        <w:ind w:left="5" w:right="3390" w:firstLine="1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A3A3A"/>
          <w:w w:val="67"/>
          <w:b/>
          <w:bCs/>
        </w:rPr>
        <w:t>1</w:t>
      </w:r>
      <w:r>
        <w:rPr>
          <w:rFonts w:ascii="Arial" w:hAnsi="Arial" w:cs="Arial" w:eastAsia="Arial"/>
          <w:sz w:val="18"/>
          <w:szCs w:val="18"/>
          <w:color w:val="3A3A3A"/>
          <w:spacing w:val="-3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GelişSaati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</w:rPr>
        <w:t>mniyet-Jandarma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1100" w:bottom="0" w:left="240" w:right="260"/>
          <w:cols w:num="3" w:equalWidth="0">
            <w:col w:w="685" w:space="1477"/>
            <w:col w:w="1998" w:space="561"/>
            <w:col w:w="6699"/>
          </w:cols>
        </w:sectPr>
      </w:pPr>
      <w:rPr/>
    </w:p>
    <w:p>
      <w:pPr>
        <w:spacing w:before="0" w:after="0" w:line="209" w:lineRule="exact"/>
        <w:ind w:left="168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8"/>
        </w:rPr>
        <w:t>Yt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ıncı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3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3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3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218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218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26" w:lineRule="exact"/>
        <w:ind w:left="219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Adı-So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60"/>
          <w:cols w:num="2" w:equalWidth="0">
            <w:col w:w="4356" w:space="349"/>
            <w:col w:w="6715"/>
          </w:cols>
        </w:sectPr>
      </w:pPr>
      <w:rPr/>
    </w:p>
    <w:p>
      <w:pPr>
        <w:spacing w:before="17" w:after="0" w:line="240" w:lineRule="auto"/>
        <w:ind w:left="149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p!ayı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6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</w:rPr>
        <w:t>dumaı1lı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9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3" w:lineRule="exact"/>
        <w:ind w:left="254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60"/>
          <w:cols w:num="2" w:equalWidth="0">
            <w:col w:w="1580" w:space="601"/>
            <w:col w:w="9239"/>
          </w:cols>
        </w:sectPr>
      </w:pPr>
      <w:rPr/>
    </w:p>
    <w:p>
      <w:pPr>
        <w:spacing w:before="11" w:after="0" w:line="240" w:lineRule="auto"/>
        <w:ind w:left="20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4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İle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5" w:lineRule="exact"/>
        <w:ind w:right="-61"/>
        <w:jc w:val="left"/>
        <w:tabs>
          <w:tab w:pos="1300" w:val="left"/>
          <w:tab w:pos="1660" w:val="left"/>
          <w:tab w:pos="286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52"/>
          <w:position w:val="-1"/>
        </w:rPr>
        <w:t>j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342" w:right="-79"/>
        <w:jc w:val="left"/>
        <w:tabs>
          <w:tab w:pos="1300" w:val="left"/>
          <w:tab w:pos="1620" w:val="left"/>
          <w:tab w:pos="286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2"/>
          <w:w w:val="5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57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Kullanılınadı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52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16" w:after="0" w:line="249" w:lineRule="auto"/>
        <w:ind w:right="1274" w:firstLine="10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K.K.T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Kullanılınadı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60"/>
          <w:cols w:num="4" w:equalWidth="0">
            <w:col w:w="1394" w:space="791"/>
            <w:col w:w="1333" w:space="1799"/>
            <w:col w:w="2915" w:space="820"/>
            <w:col w:w="2368"/>
          </w:cols>
        </w:sectPr>
      </w:pPr>
      <w:rPr/>
    </w:p>
    <w:p>
      <w:pPr>
        <w:spacing w:before="2" w:after="0" w:line="244" w:lineRule="auto"/>
        <w:ind w:left="168" w:right="4578" w:firstLine="32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öndi.lrme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219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</w:rPr>
        <w:t>göıillmi.l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30" w:lineRule="exact"/>
        <w:ind w:left="2181" w:right="63" w:firstLine="-2012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araştırmada;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söndüri.ilınede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sigaranı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60"/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59" w:right="45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6" w:lineRule="auto"/>
        <w:ind w:left="149" w:right="-54" w:firstLine="1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freslim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9" w:lineRule="auto"/>
        <w:ind w:left="43" w:right="248" w:firstLine="-4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9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edilmed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2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2"/>
        </w:rPr>
        <w:t>oc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10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1"/>
          <w:w w:val="11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60"/>
          <w:cols w:num="3" w:equalWidth="0">
            <w:col w:w="1608" w:space="573"/>
            <w:col w:w="1351" w:space="3262"/>
            <w:col w:w="4626"/>
          </w:cols>
        </w:sectPr>
      </w:pPr>
      <w:rPr/>
    </w:p>
    <w:p>
      <w:pPr>
        <w:spacing w:before="0" w:after="0" w:line="172" w:lineRule="exact"/>
        <w:ind w:left="173" w:right="-9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w w:val="101"/>
          <w:position w:val="-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102"/>
          <w:position w:val="-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7"/>
          <w:w w:val="192"/>
          <w:position w:val="-4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96"/>
          <w:position w:val="-4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9E9E9E"/>
          <w:spacing w:val="-20"/>
          <w:w w:val="138"/>
          <w:position w:val="-4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-4"/>
        </w:rPr>
        <w:t>Dön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95"/>
          <w:position w:val="-4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7"/>
          <w:w w:val="101"/>
          <w:position w:val="-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1"/>
          <w:position w:val="-4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left="149" w:right="-20"/>
        <w:jc w:val="left"/>
        <w:tabs>
          <w:tab w:pos="1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.918661pt;margin-top:4.726334pt;width:4.4874pt;height:10pt;mso-position-horizontal-relative:page;mso-position-vertical-relative:paragraph;z-index:-1010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A3A3A"/>
                      <w:spacing w:val="0"/>
                      <w:w w:val="161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11"/>
        </w:rPr>
        <w:t>r-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41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3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ltfaiyeci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660" w:right="-70"/>
        <w:jc w:val="left"/>
        <w:tabs>
          <w:tab w:pos="4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rarilı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5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05.2017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0"/>
        </w:rPr>
        <w:t>!Saat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9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16:35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BERGAM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764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Amiri:</w:t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351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17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GÖR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1188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w w:val="8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tf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3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w w:val="96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w w:val="9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60"/>
          <w:cols w:num="3" w:equalWidth="0">
            <w:col w:w="1335" w:space="224"/>
            <w:col w:w="5499" w:space="1208"/>
            <w:col w:w="3154"/>
          </w:cols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60"/>
        </w:sectPr>
      </w:pPr>
      <w:rPr/>
    </w:p>
    <w:p>
      <w:pPr>
        <w:spacing w:before="34" w:after="0" w:line="240" w:lineRule="auto"/>
        <w:ind w:left="17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25.279999pt;margin-top:-144.775742pt;width:132.479996pt;height:126.720001pt;mso-position-horizontal-relative:page;mso-position-vertical-relative:paragraph;z-index:-10111" type="#_x0000_t75">
            <v:imagedata r:id="rId22" o:title=""/>
          </v:shape>
        </w:pict>
      </w:r>
      <w:r>
        <w:rPr/>
        <w:pict>
          <v:group style="position:absolute;margin-left:18.629665pt;margin-top:32.346794pt;width:559.364605pt;height:784.385019pt;mso-position-horizontal-relative:page;mso-position-vertical-relative:page;z-index:-10110" coordorigin="373,647" coordsize="11187,15688">
            <v:group style="position:absolute;left:384;top:673;width:11135;height:2" coordorigin="384,673" coordsize="11135,2">
              <v:shape style="position:absolute;left:384;top:673;width:11135;height:2" coordorigin="384,673" coordsize="11135,0" path="m384,673l11520,673e" filled="f" stroked="t" strokeweight=".711962pt" strokecolor="#575757">
                <v:path arrowok="t"/>
              </v:shape>
            </v:group>
            <v:group style="position:absolute;left:389;top:654;width:2;height:15664" coordorigin="389,654" coordsize="2,15664">
              <v:shape style="position:absolute;left:389;top:654;width:2;height:15664" coordorigin="389,654" coordsize="0,15664" path="m389,16318l389,654e" filled="f" stroked="t" strokeweight=".711962pt" strokecolor="#4F4F4F">
                <v:path arrowok="t"/>
              </v:shape>
            </v:group>
            <v:group style="position:absolute;left:2402;top:668;width:2;height:1528" coordorigin="2402,668" coordsize="2,1528">
              <v:shape style="position:absolute;left:2402;top:668;width:2;height:1528" coordorigin="2402,668" coordsize="0,1528" path="m2402,2196l2402,668e" filled="f" stroked="t" strokeweight=".711962pt" strokecolor="#4B4B4B">
                <v:path arrowok="t"/>
              </v:shape>
            </v:group>
            <v:group style="position:absolute;left:9151;top:673;width:2;height:1528" coordorigin="9151,673" coordsize="2,1528">
              <v:shape style="position:absolute;left:9151;top:673;width:2;height:1528" coordorigin="9151,673" coordsize="0,1528" path="m9151,2201l9151,673e" filled="f" stroked="t" strokeweight=".711962pt" strokecolor="#606060">
                <v:path arrowok="t"/>
              </v:shape>
            </v:group>
            <v:group style="position:absolute;left:384;top:2907;width:11140;height:2" coordorigin="384,2907" coordsize="11140,2">
              <v:shape style="position:absolute;left:384;top:2907;width:11140;height:2" coordorigin="384,2907" coordsize="11140,0" path="m384,2907l11524,2907e" filled="f" stroked="t" strokeweight=".711962pt" strokecolor="#545454">
                <v:path arrowok="t"/>
              </v:shape>
            </v:group>
            <v:group style="position:absolute;left:384;top:3149;width:11135;height:2" coordorigin="384,3149" coordsize="11135,2">
              <v:shape style="position:absolute;left:384;top:3149;width:11135;height:2" coordorigin="384,3149" coordsize="11135,0" path="m384,3149l11520,3149e" filled="f" stroked="t" strokeweight=".711962pt" strokecolor="#545454">
                <v:path arrowok="t"/>
              </v:shape>
            </v:group>
            <v:group style="position:absolute;left:380;top:3390;width:11149;height:2" coordorigin="380,3390" coordsize="11149,2">
              <v:shape style="position:absolute;left:380;top:3390;width:11149;height:2" coordorigin="380,3390" coordsize="11149,0" path="m380,3390l11529,3390e" filled="f" stroked="t" strokeweight=".711962pt" strokecolor="#575757">
                <v:path arrowok="t"/>
              </v:shape>
            </v:group>
            <v:group style="position:absolute;left:3902;top:3380;width:2;height:750" coordorigin="3902,3380" coordsize="2,750">
              <v:shape style="position:absolute;left:3902;top:3380;width:2;height:750" coordorigin="3902,3380" coordsize="0,750" path="m3902,4130l3902,3380e" filled="f" stroked="t" strokeweight=".711962pt" strokecolor="#575757">
                <v:path arrowok="t"/>
              </v:shape>
            </v:group>
            <v:group style="position:absolute;left:6987;top:3380;width:2;height:750" coordorigin="6987,3380" coordsize="2,750">
              <v:shape style="position:absolute;left:6987;top:3380;width:2;height:750" coordorigin="6987,3380" coordsize="0,750" path="m6987,4130l6987,3380e" filled="f" stroked="t" strokeweight=".949282pt" strokecolor="#606060">
                <v:path arrowok="t"/>
              </v:shape>
            </v:group>
            <v:group style="position:absolute;left:2409;top:4115;width:2;height:12207" coordorigin="2409,4115" coordsize="2,12207">
              <v:shape style="position:absolute;left:2409;top:4115;width:2;height:12207" coordorigin="2409,4115" coordsize="0,12207" path="m2409,16323l2409,4115e" filled="f" stroked="t" strokeweight=".711962pt" strokecolor="#545454">
                <v:path arrowok="t"/>
              </v:shape>
            </v:group>
            <v:group style="position:absolute;left:384;top:4120;width:11145;height:2" coordorigin="384,4120" coordsize="11145,2">
              <v:shape style="position:absolute;left:384;top:4120;width:11145;height:2" coordorigin="384,4120" coordsize="11145,0" path="m384,4120l11529,4120e" filled="f" stroked="t" strokeweight=".711962pt" strokecolor="#646464">
                <v:path arrowok="t"/>
              </v:shape>
            </v:group>
            <v:group style="position:absolute;left:2392;top:4640;width:9137;height:2" coordorigin="2392,4640" coordsize="9137,2">
              <v:shape style="position:absolute;left:2392;top:4640;width:9137;height:2" coordorigin="2392,4640" coordsize="9137,0" path="m2392,4640l11529,4640e" filled="f" stroked="t" strokeweight=".711962pt" strokecolor="#575757">
                <v:path arrowok="t"/>
              </v:shape>
            </v:group>
            <v:group style="position:absolute;left:11529;top:5104;width:2;height:11214" coordorigin="11529,5104" coordsize="2,11214">
              <v:shape style="position:absolute;left:11529;top:5104;width:2;height:11214" coordorigin="11529,5104" coordsize="0,11214" path="m11529,16318l11529,5104e" filled="f" stroked="t" strokeweight=".711962pt" strokecolor="#646464">
                <v:path arrowok="t"/>
              </v:shape>
            </v:group>
            <v:group style="position:absolute;left:4941;top:5118;width:6593;height:2" coordorigin="4941,5118" coordsize="6593,2">
              <v:shape style="position:absolute;left:4941;top:5118;width:6593;height:2" coordorigin="4941,5118" coordsize="6593,0" path="m4941,5118l11534,5118e" filled="f" stroked="t" strokeweight=".711962pt" strokecolor="#606060">
                <v:path arrowok="t"/>
              </v:shape>
            </v:group>
            <v:group style="position:absolute;left:4948;top:4631;width:2;height:2167" coordorigin="4948,4631" coordsize="2,2167">
              <v:shape style="position:absolute;left:4948;top:4631;width:2;height:2167" coordorigin="4948,4631" coordsize="0,2167" path="m4948,6798l4948,4631e" filled="f" stroked="t" strokeweight=".949282pt" strokecolor="#646464">
                <v:path arrowok="t"/>
              </v:shape>
            </v:group>
            <v:group style="position:absolute;left:4941;top:5600;width:6588;height:2" coordorigin="4941,5600" coordsize="6588,2">
              <v:shape style="position:absolute;left:4941;top:5600;width:6588;height:2" coordorigin="4941,5600" coordsize="6588,0" path="m4941,5600l11529,5600e" filled="f" stroked="t" strokeweight=".711962pt" strokecolor="#575757">
                <v:path arrowok="t"/>
              </v:shape>
            </v:group>
            <v:group style="position:absolute;left:384;top:4397;width:11145;height:2" coordorigin="384,4397" coordsize="11145,2">
              <v:shape style="position:absolute;left:384;top:4397;width:11145;height:2" coordorigin="384,4397" coordsize="11145,0" path="m384,4397l11529,4397e" filled="f" stroked="t" strokeweight=".711962pt" strokecolor="#606060">
                <v:path arrowok="t"/>
              </v:shape>
            </v:group>
            <v:group style="position:absolute;left:4941;top:5361;width:6593;height:2" coordorigin="4941,5361" coordsize="6593,2">
              <v:shape style="position:absolute;left:4941;top:5361;width:6593;height:2" coordorigin="4941,5361" coordsize="6593,0" path="m4941,5361l11534,5361e" filled="f" stroked="t" strokeweight=".711962pt" strokecolor="#545454">
                <v:path arrowok="t"/>
              </v:shape>
            </v:group>
            <v:group style="position:absolute;left:2392;top:5844;width:9142;height:2" coordorigin="2392,5844" coordsize="9142,2">
              <v:shape style="position:absolute;left:2392;top:5844;width:9142;height:2" coordorigin="2392,5844" coordsize="9142,0" path="m2392,5844l11534,5844e" filled="f" stroked="t" strokeweight=".711962pt" strokecolor="#5B5B5B">
                <v:path arrowok="t"/>
              </v:shape>
            </v:group>
            <v:group style="position:absolute;left:7841;top:6077;width:2;height:726" coordorigin="7841,6077" coordsize="2,726">
              <v:shape style="position:absolute;left:7841;top:6077;width:2;height:726" coordorigin="7841,6077" coordsize="0,726" path="m7841,6803l7841,6077e" filled="f" stroked="t" strokeweight=".711962pt" strokecolor="#575757">
                <v:path arrowok="t"/>
              </v:shape>
            </v:group>
            <v:group style="position:absolute;left:788;top:6082;width:10746;height:2" coordorigin="788,6082" coordsize="10746,2">
              <v:shape style="position:absolute;left:788;top:6082;width:10746;height:2" coordorigin="788,6082" coordsize="10746,0" path="m788,6082l11534,6082e" filled="f" stroked="t" strokeweight=".711962pt" strokecolor="#575757">
                <v:path arrowok="t"/>
              </v:shape>
            </v:group>
            <v:group style="position:absolute;left:2397;top:6555;width:9137;height:2" coordorigin="2397,6555" coordsize="9137,2">
              <v:shape style="position:absolute;left:2397;top:6555;width:9137;height:2" coordorigin="2397,6555" coordsize="9137,0" path="m2397,6555l11534,6555e" filled="f" stroked="t" strokeweight=".711962pt" strokecolor="#575757">
                <v:path arrowok="t"/>
              </v:shape>
            </v:group>
            <v:group style="position:absolute;left:2397;top:6794;width:9137;height:2" coordorigin="2397,6794" coordsize="9137,2">
              <v:shape style="position:absolute;left:2397;top:6794;width:9137;height:2" coordorigin="2397,6794" coordsize="9137,0" path="m2397,6794l11534,6794e" filled="f" stroked="t" strokeweight=".711962pt" strokecolor="#575757">
                <v:path arrowok="t"/>
              </v:shape>
            </v:group>
            <v:group style="position:absolute;left:380;top:7037;width:11159;height:2" coordorigin="380,7037" coordsize="11159,2">
              <v:shape style="position:absolute;left:380;top:7037;width:11159;height:2" coordorigin="380,7037" coordsize="11159,0" path="m380,7037l11539,7037e" filled="f" stroked="t" strokeweight=".711962pt" strokecolor="#575757">
                <v:path arrowok="t"/>
              </v:shape>
            </v:group>
            <v:group style="position:absolute;left:4951;top:7495;width:2;height:745" coordorigin="4951,7495" coordsize="2,745">
              <v:shape style="position:absolute;left:4951;top:7495;width:2;height:745" coordorigin="4951,7495" coordsize="0,745" path="m4951,8240l4951,7495e" filled="f" stroked="t" strokeweight=".949282pt" strokecolor="#646464">
                <v:path arrowok="t"/>
              </v:shape>
            </v:group>
            <v:group style="position:absolute;left:4941;top:7748;width:6593;height:2" coordorigin="4941,7748" coordsize="6593,2">
              <v:shape style="position:absolute;left:4941;top:7748;width:6593;height:2" coordorigin="4941,7748" coordsize="6593,0" path="m4941,7748l11534,7748e" filled="f" stroked="t" strokeweight=".711962pt" strokecolor="#606060">
                <v:path arrowok="t"/>
              </v:shape>
            </v:group>
            <v:group style="position:absolute;left:380;top:7505;width:11154;height:2" coordorigin="380,7505" coordsize="11154,2">
              <v:shape style="position:absolute;left:380;top:7505;width:11154;height:2" coordorigin="380,7505" coordsize="11154,0" path="m380,7505l11534,7505e" filled="f" stroked="t" strokeweight=".711962pt" strokecolor="#575757">
                <v:path arrowok="t"/>
              </v:shape>
            </v:group>
            <v:group style="position:absolute;left:4946;top:7987;width:6593;height:2" coordorigin="4946,7987" coordsize="6593,2">
              <v:shape style="position:absolute;left:4946;top:7987;width:6593;height:2" coordorigin="4946,7987" coordsize="6593,0" path="m4946,7987l11539,7987e" filled="f" stroked="t" strokeweight=".711962pt" strokecolor="#5B5B5B">
                <v:path arrowok="t"/>
              </v:shape>
            </v:group>
            <v:group style="position:absolute;left:380;top:8231;width:11159;height:2" coordorigin="380,8231" coordsize="11159,2">
              <v:shape style="position:absolute;left:380;top:8231;width:11159;height:2" coordorigin="380,8231" coordsize="11159,0" path="m380,8231l11539,8231e" filled="f" stroked="t" strokeweight=".711962pt" strokecolor="#5B5B5B">
                <v:path arrowok="t"/>
              </v:shape>
            </v:group>
            <v:group style="position:absolute;left:380;top:8703;width:11164;height:2" coordorigin="380,8703" coordsize="11164,2">
              <v:shape style="position:absolute;left:380;top:8703;width:11164;height:2" coordorigin="380,8703" coordsize="11164,0" path="m380,8703l11543,8703e" filled="f" stroked="t" strokeweight=".711962pt" strokecolor="#5B5B5B">
                <v:path arrowok="t"/>
              </v:shape>
            </v:group>
            <v:group style="position:absolute;left:380;top:9539;width:11159;height:2" coordorigin="380,9539" coordsize="11159,2">
              <v:shape style="position:absolute;left:380;top:9539;width:11159;height:2" coordorigin="380,9539" coordsize="11159,0" path="m380,9539l11539,9539e" filled="f" stroked="t" strokeweight=".711962pt" strokecolor="#5B5B5B">
                <v:path arrowok="t"/>
              </v:shape>
            </v:group>
            <v:group style="position:absolute;left:380;top:9777;width:11164;height:2" coordorigin="380,9777" coordsize="11164,2">
              <v:shape style="position:absolute;left:380;top:9777;width:11164;height:2" coordorigin="380,9777" coordsize="11164,0" path="m380,9777l11543,9777e" filled="f" stroked="t" strokeweight=".711962pt" strokecolor="#575757">
                <v:path arrowok="t"/>
              </v:shape>
            </v:group>
            <v:group style="position:absolute;left:380;top:10016;width:11164;height:2" coordorigin="380,10016" coordsize="11164,2">
              <v:shape style="position:absolute;left:380;top:10016;width:11164;height:2" coordorigin="380,10016" coordsize="11164,0" path="m380,10016l11543,10016e" filled="f" stroked="t" strokeweight=".711962pt" strokecolor="#5B5B5B">
                <v:path arrowok="t"/>
              </v:shape>
            </v:group>
            <v:group style="position:absolute;left:384;top:10484;width:11159;height:2" coordorigin="384,10484" coordsize="11159,2">
              <v:shape style="position:absolute;left:384;top:10484;width:11159;height:2" coordorigin="384,10484" coordsize="11159,0" path="m384,10484l11543,10484e" filled="f" stroked="t" strokeweight=".711962pt" strokecolor="#575757">
                <v:path arrowok="t"/>
              </v:shape>
            </v:group>
            <v:group style="position:absolute;left:1747;top:10718;width:2;height:5610" coordorigin="1747,10718" coordsize="2,5610">
              <v:shape style="position:absolute;left:1747;top:10718;width:2;height:5610" coordorigin="1747,10718" coordsize="0,5610" path="m1747,16328l1747,10718e" filled="f" stroked="t" strokeweight=".711962pt" strokecolor="#575757">
                <v:path arrowok="t"/>
              </v:shape>
            </v:group>
            <v:group style="position:absolute;left:7407;top:10713;width:2;height:5610" coordorigin="7407,10713" coordsize="2,5610">
              <v:shape style="position:absolute;left:7407;top:10713;width:2;height:5610" coordorigin="7407,10713" coordsize="0,5610" path="m7407,16323l7407,10713e" filled="f" stroked="t" strokeweight=".711962pt" strokecolor="#5B5B5B">
                <v:path arrowok="t"/>
              </v:shape>
            </v:group>
            <v:group style="position:absolute;left:1509;top:10727;width:10039;height:2" coordorigin="1509,10727" coordsize="10039,2">
              <v:shape style="position:absolute;left:1509;top:10727;width:10039;height:2" coordorigin="1509,10727" coordsize="10039,0" path="m1509,10727l11548,10727e" filled="f" stroked="t" strokeweight=".711962pt" strokecolor="#5B6060">
                <v:path arrowok="t"/>
              </v:shape>
            </v:group>
            <v:group style="position:absolute;left:380;top:10971;width:11164;height:2" coordorigin="380,10971" coordsize="11164,2">
              <v:shape style="position:absolute;left:380;top:10971;width:11164;height:2" coordorigin="380,10971" coordsize="11164,0" path="m380,10971l11543,10971e" filled="f" stroked="t" strokeweight=".711962pt" strokecolor="#575757">
                <v:path arrowok="t"/>
              </v:shape>
            </v:group>
            <v:group style="position:absolute;left:1123;top:10895;width:2;height:5428" coordorigin="1123,10895" coordsize="2,5428">
              <v:shape style="position:absolute;left:1123;top:10895;width:2;height:5428" coordorigin="1123,10895" coordsize="0,5428" path="m1123,16323l1123,10895e" filled="f" stroked="t" strokeweight=".711962pt" strokecolor="#5B5B5B">
                <v:path arrowok="t"/>
              </v:shape>
            </v:group>
            <v:group style="position:absolute;left:384;top:13050;width:2041;height:2" coordorigin="384,13050" coordsize="2041,2">
              <v:shape style="position:absolute;left:384;top:13050;width:2041;height:2" coordorigin="384,13050" coordsize="2041,0" path="m384,13050l2425,13050e" filled="f" stroked="t" strokeweight=".949282pt" strokecolor="#606060">
                <v:path arrowok="t"/>
              </v:shape>
            </v:group>
            <v:group style="position:absolute;left:384;top:16313;width:11168;height:2" coordorigin="384,16313" coordsize="11168,2">
              <v:shape style="position:absolute;left:384;top:16313;width:11168;height:2" coordorigin="384,16313" coordsize="11168,0" path="m384,16313l11553,16313e" filled="f" stroked="t" strokeweight=".711962pt" strokecolor="#606060">
                <v:path arrowok="t"/>
              </v:shape>
            </v:group>
            <v:group style="position:absolute;left:3161;top:14466;width:1177;height:2" coordorigin="3161,14466" coordsize="1177,2">
              <v:shape style="position:absolute;left:3161;top:14466;width:1177;height:2" coordorigin="3161,14466" coordsize="1177,0" path="m3161,14466l4338,14466e" filled="f" stroked="t" strokeweight="1.898565pt" strokecolor="#6464B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1.777992pt;margin-top:13.76277pt;width:13.843808pt;height:11.5pt;mso-position-horizontal-relative:page;mso-position-vertical-relative:paragraph;z-index:-10107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ACAEAF"/>
                      <w:spacing w:val="-26"/>
                      <w:w w:val="15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3A3A3A"/>
                      <w:spacing w:val="0"/>
                      <w:w w:val="51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3A3A3A"/>
                      <w:spacing w:val="22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595959"/>
                      <w:spacing w:val="5"/>
                      <w:w w:val="68"/>
                    </w:rPr>
                    <w:t>·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9E9E9E"/>
                      <w:spacing w:val="0"/>
                      <w:w w:val="101"/>
                    </w:rPr>
                    <w:t>.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BFC1C1"/>
          <w:spacing w:val="-34"/>
          <w:w w:val="87"/>
          <w:b/>
          <w:bCs/>
          <w:i/>
          <w:position w:val="-11"/>
        </w:rPr>
        <w:t>,</w:t>
      </w:r>
      <w:r>
        <w:rPr>
          <w:rFonts w:ascii="Arial" w:hAnsi="Arial" w:cs="Arial" w:eastAsia="Arial"/>
          <w:sz w:val="24"/>
          <w:szCs w:val="24"/>
          <w:color w:val="676767"/>
          <w:spacing w:val="-52"/>
          <w:w w:val="94"/>
          <w:b/>
          <w:bCs/>
          <w:i/>
          <w:position w:val="-11"/>
        </w:rPr>
        <w:t>r</w:t>
      </w:r>
      <w:r>
        <w:rPr>
          <w:rFonts w:ascii="Times New Roman" w:hAnsi="Times New Roman" w:cs="Times New Roman" w:eastAsia="Times New Roman"/>
          <w:sz w:val="13"/>
          <w:szCs w:val="13"/>
          <w:color w:val="ACAEAF"/>
          <w:spacing w:val="0"/>
          <w:w w:val="52"/>
          <w:b/>
          <w:bCs/>
          <w:i/>
          <w:position w:val="0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ACAEAF"/>
          <w:spacing w:val="-15"/>
          <w:w w:val="100"/>
          <w:b/>
          <w:bCs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76767"/>
          <w:spacing w:val="-8"/>
          <w:w w:val="59"/>
          <w:b/>
          <w:bCs/>
          <w:i/>
          <w:position w:val="0"/>
        </w:rPr>
        <w:t>ı</w:t>
      </w:r>
      <w:r>
        <w:rPr>
          <w:rFonts w:ascii="Arial" w:hAnsi="Arial" w:cs="Arial" w:eastAsia="Arial"/>
          <w:sz w:val="24"/>
          <w:szCs w:val="24"/>
          <w:color w:val="878789"/>
          <w:spacing w:val="-47"/>
          <w:w w:val="49"/>
          <w:b/>
          <w:bCs/>
          <w:i/>
          <w:position w:val="-11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676767"/>
          <w:spacing w:val="5"/>
          <w:w w:val="60"/>
          <w:b/>
          <w:bCs/>
          <w:i/>
          <w:position w:val="0"/>
        </w:rPr>
        <w:t>:</w:t>
      </w:r>
      <w:r>
        <w:rPr>
          <w:rFonts w:ascii="Arial" w:hAnsi="Arial" w:cs="Arial" w:eastAsia="Arial"/>
          <w:sz w:val="24"/>
          <w:szCs w:val="24"/>
          <w:color w:val="878789"/>
          <w:spacing w:val="-33"/>
          <w:w w:val="48"/>
          <w:b/>
          <w:bCs/>
          <w:i/>
          <w:position w:val="-1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878789"/>
          <w:spacing w:val="0"/>
          <w:w w:val="107"/>
          <w:b/>
          <w:bCs/>
          <w:i/>
          <w:position w:val="0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left="103" w:right="-49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2"/>
          <w:szCs w:val="12"/>
          <w:color w:val="3A3A3A"/>
          <w:spacing w:val="0"/>
          <w:w w:val="128"/>
          <w:position w:val="-2"/>
        </w:rPr>
        <w:t>•</w:t>
      </w:r>
      <w:r>
        <w:rPr>
          <w:rFonts w:ascii="Arial" w:hAnsi="Arial" w:cs="Arial" w:eastAsia="Arial"/>
          <w:sz w:val="12"/>
          <w:szCs w:val="12"/>
          <w:color w:val="3A3A3A"/>
          <w:spacing w:val="-10"/>
          <w:w w:val="128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676767"/>
          <w:spacing w:val="-1"/>
          <w:w w:val="197"/>
          <w:position w:val="-2"/>
        </w:rPr>
        <w:t>:</w:t>
      </w:r>
      <w:r>
        <w:rPr>
          <w:rFonts w:ascii="Arial" w:hAnsi="Arial" w:cs="Arial" w:eastAsia="Arial"/>
          <w:sz w:val="12"/>
          <w:szCs w:val="12"/>
          <w:color w:val="282828"/>
          <w:spacing w:val="7"/>
          <w:w w:val="157"/>
          <w:position w:val="-2"/>
        </w:rPr>
        <w:t>.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71"/>
          <w:b/>
          <w:bCs/>
          <w:position w:val="-2"/>
        </w:rPr>
        <w:t>r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100"/>
          <w:b/>
          <w:bCs/>
          <w:position w:val="-2"/>
        </w:rPr>
        <w:t>  </w:t>
      </w:r>
      <w:r>
        <w:rPr>
          <w:rFonts w:ascii="Arial" w:hAnsi="Arial" w:cs="Arial" w:eastAsia="Arial"/>
          <w:sz w:val="12"/>
          <w:szCs w:val="12"/>
          <w:color w:val="282828"/>
          <w:spacing w:val="-15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3"/>
          <w:szCs w:val="13"/>
          <w:color w:val="BFC1C1"/>
          <w:spacing w:val="-21"/>
          <w:w w:val="107"/>
          <w:b/>
          <w:bCs/>
          <w:position w:val="-2"/>
        </w:rPr>
        <w:t>:</w:t>
      </w:r>
      <w:r>
        <w:rPr>
          <w:rFonts w:ascii="Arial" w:hAnsi="Arial" w:cs="Arial" w:eastAsia="Arial"/>
          <w:sz w:val="13"/>
          <w:szCs w:val="13"/>
          <w:color w:val="9E9E9E"/>
          <w:spacing w:val="-14"/>
          <w:w w:val="133"/>
          <w:b/>
          <w:bCs/>
          <w:position w:val="-2"/>
        </w:rPr>
        <w:t>·</w:t>
      </w:r>
      <w:r>
        <w:rPr>
          <w:rFonts w:ascii="Arial" w:hAnsi="Arial" w:cs="Arial" w:eastAsia="Arial"/>
          <w:sz w:val="13"/>
          <w:szCs w:val="13"/>
          <w:color w:val="3A3A3A"/>
          <w:spacing w:val="0"/>
          <w:w w:val="28"/>
          <w:b/>
          <w:bCs/>
          <w:position w:val="-2"/>
        </w:rPr>
        <w:t>L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73" w:lineRule="exact"/>
        <w:ind w:left="182" w:right="219"/>
        <w:jc w:val="center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BFC1C1"/>
          <w:spacing w:val="0"/>
          <w:w w:val="157"/>
        </w:rPr>
        <w:t>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left="33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9.056458pt;margin-top:-4.993831pt;width:29.033601pt;height:43pt;mso-position-horizontal-relative:page;mso-position-vertical-relative:paragraph;z-index:-10106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42447C"/>
                      <w:spacing w:val="0"/>
                      <w:w w:val="64"/>
                      <w:i/>
                      <w:position w:val="-1"/>
                    </w:rPr>
                    <w:t>iJ-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595959"/>
          <w:w w:val="41"/>
          <w:b/>
          <w:bCs/>
        </w:rPr>
        <w:t>A</w:t>
      </w:r>
      <w:r>
        <w:rPr>
          <w:rFonts w:ascii="Arial" w:hAnsi="Arial" w:cs="Arial" w:eastAsia="Arial"/>
          <w:sz w:val="26"/>
          <w:szCs w:val="26"/>
          <w:color w:val="595959"/>
          <w:spacing w:val="-50"/>
          <w:w w:val="100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153"/>
          <w:b/>
          <w:bCs/>
        </w:rPr>
        <w:t>---rı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154"/>
          <w:b/>
          <w:bCs/>
        </w:rPr>
        <w:t>m</w:t>
      </w:r>
      <w:r>
        <w:rPr>
          <w:rFonts w:ascii="Arial" w:hAnsi="Arial" w:cs="Arial" w:eastAsia="Arial"/>
          <w:sz w:val="26"/>
          <w:szCs w:val="26"/>
          <w:color w:val="3A3A3A"/>
          <w:spacing w:val="-47"/>
          <w:w w:val="100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100"/>
          <w:b/>
          <w:bCs/>
        </w:rPr>
        <w:t>K!</w:t>
      </w:r>
      <w:r>
        <w:rPr>
          <w:rFonts w:ascii="Arial" w:hAnsi="Arial" w:cs="Arial" w:eastAsia="Arial"/>
          <w:sz w:val="27"/>
          <w:szCs w:val="27"/>
          <w:color w:val="3A3A3A"/>
          <w:spacing w:val="54"/>
          <w:w w:val="100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114"/>
          <w:b/>
          <w:bCs/>
        </w:rPr>
        <w:t>SE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20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1"/>
        </w:rPr>
        <w:t>!tfaiy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3A3A3A"/>
          <w:spacing w:val="-1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87"/>
          <w:position w:val="-1"/>
        </w:rPr>
        <w:t>Kuze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87"/>
          <w:position w:val="-1"/>
        </w:rPr>
        <w:t>y</w:t>
      </w:r>
      <w:r>
        <w:rPr>
          <w:rFonts w:ascii="Arial" w:hAnsi="Arial" w:cs="Arial" w:eastAsia="Arial"/>
          <w:sz w:val="19"/>
          <w:szCs w:val="19"/>
          <w:color w:val="3A3A3A"/>
          <w:spacing w:val="27"/>
          <w:w w:val="87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87"/>
          <w:b/>
          <w:bCs/>
          <w:position w:val="-1"/>
        </w:rPr>
        <w:t>Bölg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87"/>
          <w:b/>
          <w:bCs/>
          <w:position w:val="-1"/>
        </w:rPr>
        <w:t>e</w:t>
      </w:r>
      <w:r>
        <w:rPr>
          <w:rFonts w:ascii="Arial" w:hAnsi="Arial" w:cs="Arial" w:eastAsia="Arial"/>
          <w:sz w:val="20"/>
          <w:szCs w:val="20"/>
          <w:color w:val="3A3A3A"/>
          <w:spacing w:val="-13"/>
          <w:w w:val="87"/>
          <w:b/>
          <w:bCs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b/>
          <w:bCs/>
          <w:position w:val="-1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71"/>
        </w:rPr>
        <w:t>mifiati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10"/>
          <w:w w:val="7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</w:rPr>
        <w:t>SOYLAR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ind w:right="542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w w:val="94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9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</w:rPr>
        <w:t>·şofÖıi1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339" w:lineRule="exact"/>
        <w:ind w:left="484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32"/>
          <w:szCs w:val="32"/>
          <w:color w:val="ACAEAF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32"/>
          <w:szCs w:val="32"/>
          <w:color w:val="ACAEAF"/>
          <w:spacing w:val="-22"/>
          <w:w w:val="100"/>
          <w:position w:val="-3"/>
        </w:rPr>
        <w:t> </w:t>
      </w:r>
      <w:r>
        <w:rPr>
          <w:rFonts w:ascii="Arial" w:hAnsi="Arial" w:cs="Arial" w:eastAsia="Arial"/>
          <w:sz w:val="26"/>
          <w:szCs w:val="26"/>
          <w:color w:val="BFC1C1"/>
          <w:spacing w:val="0"/>
          <w:w w:val="145"/>
          <w:position w:val="-3"/>
        </w:rPr>
        <w:t>'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left="584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9E9E9E"/>
          <w:spacing w:val="0"/>
          <w:w w:val="50"/>
          <w:position w:val="1"/>
        </w:rPr>
        <w:t>•.</w:t>
      </w:r>
      <w:r>
        <w:rPr>
          <w:rFonts w:ascii="Times New Roman" w:hAnsi="Times New Roman" w:cs="Times New Roman" w:eastAsia="Times New Roman"/>
          <w:sz w:val="16"/>
          <w:szCs w:val="16"/>
          <w:color w:val="9E9E9E"/>
          <w:spacing w:val="0"/>
          <w:w w:val="50"/>
          <w:position w:val="1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9E9E9E"/>
          <w:spacing w:val="8"/>
          <w:w w:val="5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FC1C1"/>
          <w:spacing w:val="0"/>
          <w:w w:val="217"/>
          <w:position w:val="1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BFC1C1"/>
          <w:spacing w:val="-55"/>
          <w:w w:val="217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A3A3A"/>
          <w:spacing w:val="-38"/>
          <w:w w:val="115"/>
          <w:position w:val="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ACAEAF"/>
          <w:spacing w:val="-13"/>
          <w:w w:val="110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78789"/>
          <w:spacing w:val="-9"/>
          <w:w w:val="162"/>
          <w:position w:val="1"/>
        </w:rPr>
        <w:t>!</w:t>
      </w:r>
      <w:r>
        <w:rPr>
          <w:rFonts w:ascii="Times New Roman" w:hAnsi="Times New Roman" w:cs="Times New Roman" w:eastAsia="Times New Roman"/>
          <w:sz w:val="16"/>
          <w:szCs w:val="16"/>
          <w:color w:val="9E9E9E"/>
          <w:spacing w:val="-13"/>
          <w:w w:val="165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FC1C1"/>
          <w:spacing w:val="0"/>
          <w:w w:val="91"/>
          <w:position w:val="1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60"/>
          <w:cols w:num="4" w:equalWidth="0">
            <w:col w:w="539" w:space="1219"/>
            <w:col w:w="515" w:space="202"/>
            <w:col w:w="4203" w:space="1588"/>
            <w:col w:w="3154"/>
          </w:cols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ind w:left="3486" w:right="5251" w:firstLine="-9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</w:rPr>
        <w:t>BÜYÜK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5"/>
          <w:w w:val="9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2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</w:rPr>
        <w:t>H1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9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7"/>
        </w:rPr>
        <w:t>İTFAİYE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DAIRES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7"/>
        </w:rPr>
        <w:t>BAŞKA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4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Gl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836" w:right="4130"/>
        <w:jc w:val="center"/>
        <w:tabs>
          <w:tab w:pos="3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243065pt;margin-top:3.409426pt;width:50.433032pt;height:9pt;mso-position-horizontal-relative:page;mso-position-vertical-relative:paragraph;z-index:-10098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2F2F2F"/>
                      <w:spacing w:val="0"/>
                      <w:w w:val="86"/>
                    </w:rPr>
                    <w:t>BÜYÜKŞEHIR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21"/>
          <w:position w:val="10"/>
        </w:rPr>
        <w:t>IZMIR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İtfaiye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8"/>
          <w:position w:val="0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8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648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533016pt;margin-top:-53.605659pt;width:490.015468pt;height:72pt;mso-position-horizontal-relative:page;mso-position-vertical-relative:paragraph;z-index:-10099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68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2F2F2F"/>
                      <w:spacing w:val="0"/>
                      <w:w w:val="154"/>
                      <w:b/>
                      <w:bCs/>
                      <w:i/>
                      <w:position w:val="34"/>
                    </w:rPr>
                    <w:t>l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2F2F2F"/>
                      <w:spacing w:val="-345"/>
                      <w:w w:val="154"/>
                      <w:b/>
                      <w:bCs/>
                      <w:i/>
                      <w:position w:val="34"/>
                    </w:rPr>
                    <w:t> 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2F2F2F"/>
                      <w:spacing w:val="0"/>
                      <w:w w:val="100"/>
                      <w:b/>
                      <w:bCs/>
                      <w:i/>
                      <w:position w:val="34"/>
                    </w:rPr>
                    <w:tab/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2F2F2F"/>
                      <w:spacing w:val="0"/>
                      <w:w w:val="100"/>
                      <w:b/>
                      <w:bCs/>
                      <w:i/>
                      <w:position w:val="34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F2F2F"/>
                      <w:spacing w:val="0"/>
                      <w:w w:val="154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4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6"/>
          <w:position w:val="0"/>
        </w:rPr>
        <w:t>YANGIN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20"/>
        <w:jc w:val="left"/>
        <w:tabs>
          <w:tab w:pos="1460" w:val="left"/>
          <w:tab w:pos="3160" w:val="left"/>
          <w:tab w:pos="5520" w:val="left"/>
          <w:tab w:pos="7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2"/>
          <w:position w:val="1"/>
        </w:rPr>
        <w:t>OlayTarihi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0"/>
        </w:rPr>
        <w:t>30.05.2017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5"/>
          <w:position w:val="2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1"/>
          <w:w w:val="95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i/>
          <w:position w:val="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i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i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3"/>
          <w:position w:val="2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93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14:50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rreı: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  <w:position w:val="0"/>
        </w:rPr>
        <w:t>2938800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135" w:right="-20"/>
        <w:jc w:val="left"/>
        <w:tabs>
          <w:tab w:pos="1480" w:val="left"/>
          <w:tab w:pos="3140" w:val="left"/>
          <w:tab w:pos="4360" w:val="left"/>
          <w:tab w:pos="5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30.05.2017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2"/>
          <w:position w:val="1"/>
        </w:rPr>
        <w:t>!Kayıt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2"/>
        </w:rPr>
        <w:t>:3610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3"/>
          <w:position w:val="1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2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376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Numara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5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130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DoğnıAdres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376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Numara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30" w:right="-20"/>
        <w:jc w:val="left"/>
        <w:tabs>
          <w:tab w:pos="1760" w:val="left"/>
          <w:tab w:pos="3700" w:val="left"/>
          <w:tab w:pos="4900" w:val="left"/>
          <w:tab w:pos="6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4"/>
        </w:rPr>
        <w:t>:AçıkAteş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8" w:lineRule="exact"/>
        <w:ind w:left="130" w:right="-20"/>
        <w:jc w:val="left"/>
        <w:tabs>
          <w:tab w:pos="3620" w:val="left"/>
          <w:tab w:pos="6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7.163635pt;margin-top:2.322992pt;width:2.99437pt;height:23pt;mso-position-horizontal-relative:page;mso-position-vertical-relative:paragraph;z-index:-10097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828282"/>
                      <w:spacing w:val="0"/>
                      <w:w w:val="46"/>
                    </w:rPr>
                    <w:t>ı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7"/>
          <w:position w:val="2"/>
        </w:rPr>
        <w:t>İse: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9"/>
          <w:position w:val="3"/>
        </w:rPr>
        <w:t>!Yapını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9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89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  <w:position w:val="-4"/>
        </w:rPr>
        <w:t>Kullanu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  <w:position w:val="-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5"/>
          <w:w w:val="11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26"/>
          <w:position w:val="-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8"/>
          <w:w w:val="126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6"/>
          <w:position w:val="-4"/>
        </w:rPr>
        <w:t>Mesken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364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Betonarme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2"/>
          <w:position w:val="1"/>
        </w:rPr>
        <w:t>Dil: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3"/>
          <w:position w:val="1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2"/>
          <w:position w:val="1"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left="4389" w:right="5159"/>
        <w:jc w:val="center"/>
        <w:tabs>
          <w:tab w:pos="4980" w:val="left"/>
          <w:tab w:pos="5440" w:val="left"/>
          <w:tab w:pos="6080" w:val="left"/>
        </w:tabs>
        <w:rPr>
          <w:rFonts w:ascii="Arial" w:hAnsi="Arial" w:cs="Arial" w:eastAsia="Arial"/>
          <w:sz w:val="46"/>
          <w:szCs w:val="46"/>
        </w:rPr>
      </w:pPr>
      <w:rPr/>
      <w:r>
        <w:rPr>
          <w:rFonts w:ascii="Arial" w:hAnsi="Arial" w:cs="Arial" w:eastAsia="Arial"/>
          <w:sz w:val="46"/>
          <w:szCs w:val="46"/>
          <w:color w:val="424242"/>
          <w:spacing w:val="0"/>
          <w:w w:val="58"/>
          <w:position w:val="-34"/>
        </w:rPr>
        <w:t>ı</w:t>
      </w:r>
      <w:r>
        <w:rPr>
          <w:rFonts w:ascii="Arial" w:hAnsi="Arial" w:cs="Arial" w:eastAsia="Arial"/>
          <w:sz w:val="46"/>
          <w:szCs w:val="46"/>
          <w:color w:val="424242"/>
          <w:spacing w:val="0"/>
          <w:w w:val="100"/>
          <w:position w:val="-34"/>
        </w:rPr>
        <w:tab/>
      </w:r>
      <w:r>
        <w:rPr>
          <w:rFonts w:ascii="Arial" w:hAnsi="Arial" w:cs="Arial" w:eastAsia="Arial"/>
          <w:sz w:val="46"/>
          <w:szCs w:val="46"/>
          <w:color w:val="424242"/>
          <w:spacing w:val="0"/>
          <w:w w:val="100"/>
          <w:position w:val="-34"/>
        </w:rPr>
      </w:r>
      <w:r>
        <w:rPr>
          <w:rFonts w:ascii="Arial" w:hAnsi="Arial" w:cs="Arial" w:eastAsia="Arial"/>
          <w:sz w:val="46"/>
          <w:szCs w:val="46"/>
          <w:color w:val="181818"/>
          <w:spacing w:val="0"/>
          <w:w w:val="58"/>
          <w:position w:val="-34"/>
        </w:rPr>
        <w:t>ı</w:t>
      </w:r>
      <w:r>
        <w:rPr>
          <w:rFonts w:ascii="Arial" w:hAnsi="Arial" w:cs="Arial" w:eastAsia="Arial"/>
          <w:sz w:val="46"/>
          <w:szCs w:val="46"/>
          <w:color w:val="181818"/>
          <w:spacing w:val="0"/>
          <w:w w:val="100"/>
          <w:position w:val="-34"/>
        </w:rPr>
        <w:tab/>
      </w:r>
      <w:r>
        <w:rPr>
          <w:rFonts w:ascii="Arial" w:hAnsi="Arial" w:cs="Arial" w:eastAsia="Arial"/>
          <w:sz w:val="46"/>
          <w:szCs w:val="46"/>
          <w:color w:val="181818"/>
          <w:spacing w:val="0"/>
          <w:w w:val="100"/>
          <w:position w:val="-34"/>
        </w:rPr>
      </w:r>
      <w:r>
        <w:rPr>
          <w:rFonts w:ascii="Times New Roman" w:hAnsi="Times New Roman" w:cs="Times New Roman" w:eastAsia="Times New Roman"/>
          <w:sz w:val="48"/>
          <w:szCs w:val="48"/>
          <w:color w:val="666767"/>
          <w:spacing w:val="0"/>
          <w:w w:val="58"/>
          <w:position w:val="-34"/>
        </w:rPr>
        <w:t>J</w:t>
      </w:r>
      <w:r>
        <w:rPr>
          <w:rFonts w:ascii="Times New Roman" w:hAnsi="Times New Roman" w:cs="Times New Roman" w:eastAsia="Times New Roman"/>
          <w:sz w:val="48"/>
          <w:szCs w:val="48"/>
          <w:color w:val="666767"/>
          <w:spacing w:val="0"/>
          <w:w w:val="100"/>
          <w:position w:val="-34"/>
        </w:rPr>
        <w:tab/>
      </w:r>
      <w:r>
        <w:rPr>
          <w:rFonts w:ascii="Times New Roman" w:hAnsi="Times New Roman" w:cs="Times New Roman" w:eastAsia="Times New Roman"/>
          <w:sz w:val="48"/>
          <w:szCs w:val="48"/>
          <w:color w:val="666767"/>
          <w:spacing w:val="0"/>
          <w:w w:val="100"/>
          <w:position w:val="-34"/>
        </w:rPr>
      </w:r>
      <w:r>
        <w:rPr>
          <w:rFonts w:ascii="Arial" w:hAnsi="Arial" w:cs="Arial" w:eastAsia="Arial"/>
          <w:sz w:val="46"/>
          <w:szCs w:val="46"/>
          <w:color w:val="828282"/>
          <w:spacing w:val="0"/>
          <w:w w:val="58"/>
          <w:position w:val="-32"/>
        </w:rPr>
        <w:t>ı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3959" w:right="7317"/>
        <w:jc w:val="center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106"/>
        </w:rPr>
        <w:t>X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00" w:lineRule="exact"/>
        <w:ind w:left="671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saati:14:57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00" w:bottom="280" w:left="240" w:right="200"/>
        </w:sectPr>
      </w:pPr>
      <w:rPr/>
    </w:p>
    <w:p>
      <w:pPr>
        <w:spacing w:before="31" w:after="0" w:line="240" w:lineRule="auto"/>
        <w:ind w:left="13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41" w:lineRule="exact"/>
        <w:ind w:right="-20"/>
        <w:jc w:val="left"/>
        <w:tabs>
          <w:tab w:pos="980" w:val="left"/>
          <w:tab w:pos="3560" w:val="left"/>
          <w:tab w:pos="896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9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44"/>
          <w:position w:val="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  <w:position w:val="9"/>
        </w:rPr>
        <w:t>Talat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95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9"/>
        </w:rPr>
        <w:t>KARAKAŞ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87"/>
          <w:position w:val="8"/>
        </w:rPr>
        <w:t>JKiracı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9"/>
          <w:w w:val="87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8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8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3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  <w:position w:val="8"/>
        </w:rPr>
        <w:t>Talat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95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8"/>
        </w:rPr>
        <w:t>KARAKAŞ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8"/>
        </w:rPr>
      </w:r>
      <w:r>
        <w:rPr>
          <w:rFonts w:ascii="Arial" w:hAnsi="Arial" w:cs="Arial" w:eastAsia="Arial"/>
          <w:sz w:val="31"/>
          <w:szCs w:val="31"/>
          <w:color w:val="666767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İlf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Çvş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1"/>
        </w:rPr>
        <w:t>Coşku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SERiFOGLU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223" w:lineRule="exact"/>
        <w:ind w:right="-20"/>
        <w:jc w:val="left"/>
        <w:tabs>
          <w:tab w:pos="2520" w:val="left"/>
          <w:tab w:pos="5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6"/>
          <w:position w:val="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5"/>
          <w:position w:val="0"/>
        </w:rPr>
        <w:t>r-rıkı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5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14:51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-1"/>
        </w:rPr>
        <w:t>14:56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00"/>
          <w:cols w:num="2" w:equalWidth="0">
            <w:col w:w="1164" w:space="978"/>
            <w:col w:w="9338"/>
          </w:cols>
        </w:sectPr>
      </w:pPr>
      <w:rPr/>
    </w:p>
    <w:p>
      <w:pPr>
        <w:spacing w:before="0" w:after="0" w:line="245" w:lineRule="exact"/>
        <w:ind w:left="111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0"/>
          <w:position w:val="-1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4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4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4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4"/>
        </w:rPr>
        <w:t>CFE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1"/>
          <w:position w:val="4"/>
        </w:rPr>
        <w:t>31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35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6"/>
          <w:position w:val="1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6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5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4665" w:right="481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2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20" w:lineRule="exact"/>
        <w:ind w:left="2152" w:right="4457" w:firstLine="2539"/>
        <w:jc w:val="left"/>
        <w:tabs>
          <w:tab w:pos="4680" w:val="left"/>
          <w:tab w:pos="6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7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6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66767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0" w:after="0" w:line="186" w:lineRule="exact"/>
        <w:ind w:left="2147" w:right="2571" w:firstLine="-2017"/>
        <w:jc w:val="left"/>
        <w:tabs>
          <w:tab w:pos="560" w:val="left"/>
          <w:tab w:pos="4660" w:val="left"/>
          <w:tab w:pos="7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i/>
        </w:rPr>
        <w:t>Yı</w:t>
      </w:r>
      <w:r>
        <w:rPr>
          <w:rFonts w:ascii="Arial" w:hAnsi="Arial" w:cs="Arial" w:eastAsia="Arial"/>
          <w:sz w:val="17"/>
          <w:szCs w:val="17"/>
          <w:color w:val="2F2F2F"/>
          <w:spacing w:val="-44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i/>
        </w:rPr>
        <w:tab/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8"/>
          <w:w w:val="5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6"/>
          <w:w w:val="4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4"/>
        </w:rPr>
        <w:t>ncı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0"/>
          <w:w w:val="100"/>
          <w:position w:val="1"/>
        </w:rPr>
        <w:t>vıkı</w:t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9"/>
          <w:position w:val="1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1"/>
          <w:position w:val="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7"/>
          <w:position w:val="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5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214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9"/>
        </w:rPr>
        <w:t>YardJma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214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6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6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0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6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left="111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2"/>
        </w:rPr>
        <w:t>Playı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2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2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6"/>
          <w:w w:val="11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25454"/>
          <w:spacing w:val="0"/>
          <w:w w:val="100"/>
          <w:position w:val="4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525454"/>
          <w:spacing w:val="-3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2545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52545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0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0"/>
        </w:rPr>
        <w:t>kendileri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0"/>
        </w:rPr>
        <w:t>tarafında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0"/>
        </w:rPr>
        <w:t>söndürülmü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0"/>
        </w:rPr>
        <w:t>görüldü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0"/>
        </w:rPr>
        <w:t>Tarafımızda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6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0"/>
        </w:rPr>
        <w:t>işlemi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130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5"/>
          <w:w w:val="10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rçekleştirilınedi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inceleme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yapıldı.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left="4653" w:right="424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3"/>
        </w:rPr>
        <w:t>SöndUrnıede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3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6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3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66" w:right="-20"/>
        <w:jc w:val="left"/>
        <w:tabs>
          <w:tab w:pos="3020" w:val="left"/>
          <w:tab w:pos="4680" w:val="left"/>
          <w:tab w:pos="6580" w:val="left"/>
          <w:tab w:pos="8140" w:val="left"/>
          <w:tab w:pos="9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21"/>
          <w:position w:val="-4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9"/>
          <w:w w:val="121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4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İle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Söndürme</w:t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Sum3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3"/>
          <w:position w:val="-2"/>
        </w:rPr>
        <w:t>IJ&lt;öpü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3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9"/>
          <w:w w:val="83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2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8"/>
          <w:w w:val="102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0"/>
          <w:w w:val="146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0"/>
          <w:w w:val="74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3"/>
          <w:w w:val="74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2"/>
          <w:w w:val="122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89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14"/>
          <w:w w:val="122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6"/>
          <w:position w:val="-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7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6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7"/>
          <w:w w:val="96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46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8"/>
          <w:position w:val="-4"/>
        </w:rPr>
        <w:t>ıco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8"/>
          <w:position w:val="-4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0"/>
          <w:w w:val="118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8"/>
          <w:position w:val="-4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83" w:lineRule="exact"/>
        <w:ind w:left="6528" w:right="-20"/>
        <w:jc w:val="left"/>
        <w:tabs>
          <w:tab w:pos="8140" w:val="left"/>
          <w:tab w:pos="9380" w:val="left"/>
        </w:tabs>
        <w:rPr>
          <w:rFonts w:ascii="Arial" w:hAnsi="Arial" w:cs="Arial" w:eastAsia="Arial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2F2F2F"/>
          <w:spacing w:val="0"/>
          <w:w w:val="100"/>
          <w:position w:val="-1"/>
        </w:rPr>
        <w:t>J</w:t>
      </w:r>
      <w:r>
        <w:rPr>
          <w:rFonts w:ascii="Times New Roman" w:hAnsi="Times New Roman" w:cs="Times New Roman" w:eastAsia="Times New Roman"/>
          <w:sz w:val="37"/>
          <w:szCs w:val="3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2F2F2F"/>
          <w:spacing w:val="0"/>
          <w:w w:val="100"/>
          <w:position w:val="-1"/>
        </w:rPr>
      </w:r>
      <w:r>
        <w:rPr>
          <w:rFonts w:ascii="Arial" w:hAnsi="Arial" w:cs="Arial" w:eastAsia="Arial"/>
          <w:sz w:val="44"/>
          <w:szCs w:val="44"/>
          <w:color w:val="2F2F2F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2F2F2F"/>
          <w:spacing w:val="-59"/>
          <w:w w:val="54"/>
          <w:position w:val="-1"/>
        </w:rPr>
        <w:t> </w:t>
      </w:r>
      <w:r>
        <w:rPr>
          <w:rFonts w:ascii="Arial" w:hAnsi="Arial" w:cs="Arial" w:eastAsia="Arial"/>
          <w:sz w:val="44"/>
          <w:szCs w:val="44"/>
          <w:color w:val="2F2F2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4"/>
          <w:szCs w:val="44"/>
          <w:color w:val="2F2F2F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214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halı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perde,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pencere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pimape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yanmak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bina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ısianma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islenme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121" w:right="-20"/>
        <w:jc w:val="left"/>
        <w:tabs>
          <w:tab w:pos="2200" w:val="left"/>
          <w:tab w:pos="5920" w:val="left"/>
          <w:tab w:pos="7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8"/>
          <w:position w:val="-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8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-1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3"/>
        </w:rPr>
        <w:t>ara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7"/>
          <w:position w:val="3"/>
        </w:rPr>
        <w:t>görmüştür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7"/>
          <w:position w:val="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0"/>
          <w:w w:val="97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7"/>
          <w:position w:val="3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97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Eşyada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2700TL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Binada: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300TL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7"/>
          <w:position w:val="3"/>
        </w:rPr>
        <w:t>Toplam: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97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3000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5" w:after="0" w:line="162" w:lineRule="exact"/>
        <w:ind w:left="13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4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-4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214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w w:val="97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21"/>
          <w:w w:val="96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Talat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KARAKA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kolunda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yaralanmıştı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6676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left="214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!.katında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2'i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mutfağında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olduğt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54" w:lineRule="auto"/>
        <w:ind w:left="2143" w:right="63" w:firstLine="-2017"/>
        <w:jc w:val="left"/>
        <w:tabs>
          <w:tab w:pos="2140" w:val="left"/>
          <w:tab w:pos="8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95"/>
          <w:position w:val="2"/>
        </w:rPr>
        <w:t>görü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ltnll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2"/>
        </w:rPr>
        <w:t>:yapıla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soruşturma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neticesinde;e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Talat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KARAKAŞ'ı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beyanı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doğrultusunda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2"/>
        </w:rPr>
        <w:t>yaşındaki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3"/>
          <w:position w:val="0"/>
        </w:rPr>
        <w:t>AbdUisamet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4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KARAKAŞ'ı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çakmakla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oynaması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mutfakta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koltuğu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6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0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3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  <w:position w:val="0"/>
        </w:rPr>
        <w:t>çıkını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oldujl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67" w:right="-20"/>
        <w:jc w:val="left"/>
        <w:tabs>
          <w:tab w:pos="2140" w:val="left"/>
          <w:tab w:pos="6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4"/>
          <w:position w:val="1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2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3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_[Bedeli: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47" w:lineRule="auto"/>
        <w:ind w:left="130" w:right="796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Ya"'"'t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Talat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KARAKAŞ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E,,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15"/>
          <w:w w:val="160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2"/>
          <w:i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5"/>
          <w:position w:val="0"/>
        </w:rPr>
        <w:t>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30" w:right="-20"/>
        <w:jc w:val="left"/>
        <w:tabs>
          <w:tab w:pos="2140" w:val="left"/>
          <w:tab w:pos="6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2"/>
        </w:rPr>
        <w:t>30.05.2017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22"/>
          <w:position w:val="2"/>
        </w:rPr>
        <w:t>aaıi: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2"/>
          <w:w w:val="122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15:15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211" w:right="-20"/>
        <w:jc w:val="left"/>
        <w:tabs>
          <w:tab w:pos="1020" w:val="left"/>
          <w:tab w:pos="1520" w:val="left"/>
          <w:tab w:pos="8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Ölil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GİDE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Kadifekale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7"/>
          <w:w w:val="103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0"/>
          <w:w w:val="146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454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4"/>
          <w:position w:val="-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9"/>
          <w:w w:val="105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6"/>
          <w:position w:val="-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00"/>
        </w:sectPr>
      </w:pPr>
      <w:rPr/>
    </w:p>
    <w:p>
      <w:pPr>
        <w:spacing w:before="36" w:after="0" w:line="240" w:lineRule="auto"/>
        <w:ind w:left="2276" w:right="-71"/>
        <w:jc w:val="left"/>
        <w:tabs>
          <w:tab w:pos="4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7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7" w:lineRule="exact"/>
        <w:ind w:right="271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2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F2F2F"/>
          <w:spacing w:val="0"/>
          <w:w w:val="44"/>
        </w:rPr>
        <w:t>O</w:t>
      </w:r>
      <w:r>
        <w:rPr>
          <w:rFonts w:ascii="Arial" w:hAnsi="Arial" w:cs="Arial" w:eastAsia="Arial"/>
          <w:sz w:val="28"/>
          <w:szCs w:val="28"/>
          <w:color w:val="2F2F2F"/>
          <w:spacing w:val="30"/>
          <w:w w:val="44"/>
        </w:rPr>
        <w:t> 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59"/>
        </w:rPr>
        <w:t>2</w:t>
      </w:r>
      <w:r>
        <w:rPr>
          <w:rFonts w:ascii="Arial" w:hAnsi="Arial" w:cs="Arial" w:eastAsia="Arial"/>
          <w:sz w:val="28"/>
          <w:szCs w:val="28"/>
          <w:color w:val="2F2F2F"/>
          <w:spacing w:val="42"/>
          <w:w w:val="5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9"/>
        </w:rPr>
        <w:t>Haziran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59"/>
        </w:rPr>
        <w:t> 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59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00"/>
          <w:cols w:num="2" w:equalWidth="0">
            <w:col w:w="5828" w:space="2922"/>
            <w:col w:w="2730"/>
          </w:cols>
        </w:sectPr>
      </w:pPr>
      <w:rPr/>
    </w:p>
    <w:p>
      <w:pPr>
        <w:spacing w:before="64" w:after="0" w:line="228" w:lineRule="exact"/>
        <w:ind w:left="277" w:right="-20"/>
        <w:jc w:val="left"/>
        <w:tabs>
          <w:tab w:pos="8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.003828pt;margin-top:11.302347pt;width:5.15508pt;height:6pt;mso-position-horizontal-relative:page;mso-position-vertical-relative:paragraph;z-index:-10096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2F2F2F"/>
                      <w:spacing w:val="0"/>
                      <w:w w:val="119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i/>
          <w:position w:val="5"/>
        </w:rPr>
        <w:t>'c: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i/>
          <w:position w:val="5"/>
        </w:rPr>
        <w:t>)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i/>
          <w:position w:val="5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i/>
          <w:position w:val="5"/>
        </w:rPr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i/>
          <w:position w:val="-2"/>
        </w:rPr>
        <w:t>1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i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4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6"/>
          <w:position w:val="-2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left="277" w:right="-20"/>
        <w:jc w:val="left"/>
        <w:tabs>
          <w:tab w:pos="4180" w:val="left"/>
        </w:tabs>
        <w:rPr>
          <w:rFonts w:ascii="Arial" w:hAnsi="Arial" w:cs="Arial" w:eastAsia="Arial"/>
          <w:sz w:val="75"/>
          <w:szCs w:val="75"/>
        </w:rPr>
      </w:pPr>
      <w:rPr/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i/>
          <w:position w:val="6"/>
        </w:rPr>
        <w:t>.Q</w:t>
      </w:r>
      <w:r>
        <w:rPr>
          <w:rFonts w:ascii="Arial" w:hAnsi="Arial" w:cs="Arial" w:eastAsia="Arial"/>
          <w:sz w:val="18"/>
          <w:szCs w:val="18"/>
          <w:color w:val="2F2F2F"/>
          <w:spacing w:val="-44"/>
          <w:w w:val="100"/>
          <w:i/>
          <w:position w:val="6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i/>
          <w:position w:val="6"/>
        </w:rPr>
        <w:tab/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i/>
          <w:position w:val="6"/>
        </w:rPr>
      </w:r>
      <w:r>
        <w:rPr>
          <w:rFonts w:ascii="Arial" w:hAnsi="Arial" w:cs="Arial" w:eastAsia="Arial"/>
          <w:sz w:val="75"/>
          <w:szCs w:val="75"/>
          <w:color w:val="3D4D74"/>
          <w:spacing w:val="0"/>
          <w:w w:val="155"/>
          <w:i/>
          <w:position w:val="-37"/>
        </w:rPr>
        <w:t>t##</w:t>
      </w:r>
      <w:r>
        <w:rPr>
          <w:rFonts w:ascii="Arial" w:hAnsi="Arial" w:cs="Arial" w:eastAsia="Arial"/>
          <w:sz w:val="75"/>
          <w:szCs w:val="7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00"/>
        </w:sectPr>
      </w:pPr>
      <w:rPr/>
    </w:p>
    <w:p>
      <w:pPr>
        <w:spacing w:before="0" w:after="0" w:line="204" w:lineRule="exact"/>
        <w:ind w:left="24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79.177032pt;margin-top:9.478979pt;width:.1pt;height:6.206366pt;mso-position-horizontal-relative:page;mso-position-vertical-relative:paragraph;z-index:-10104" coordorigin="3584,190" coordsize="2,124">
            <v:shape style="position:absolute;left:3584;top:190;width:2;height:124" coordorigin="3584,190" coordsize="0,124" path="m3584,314l3584,190e" filled="f" stroked="t" strokeweight=".711962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w w:val="5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2"/>
          <w:w w:val="53"/>
        </w:rPr>
        <w:t>.</w:t>
      </w:r>
      <w:r>
        <w:rPr>
          <w:rFonts w:ascii="Arial" w:hAnsi="Arial" w:cs="Arial" w:eastAsia="Arial"/>
          <w:sz w:val="9"/>
          <w:szCs w:val="9"/>
          <w:color w:val="2F2F2F"/>
          <w:spacing w:val="-58"/>
          <w:w w:val="130"/>
          <w:position w:val="4"/>
        </w:rPr>
        <w:t>+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3"/>
          <w:position w:val="0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4"/>
          <w:w w:val="53"/>
          <w:position w:val="0"/>
        </w:rPr>
        <w:t>.</w:t>
      </w:r>
      <w:r>
        <w:rPr>
          <w:rFonts w:ascii="Arial" w:hAnsi="Arial" w:cs="Arial" w:eastAsia="Arial"/>
          <w:sz w:val="9"/>
          <w:szCs w:val="9"/>
          <w:color w:val="2F2F2F"/>
          <w:spacing w:val="-16"/>
          <w:w w:val="131"/>
          <w:position w:val="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53"/>
          <w:position w:val="0"/>
        </w:rPr>
        <w:t>.</w:t>
      </w:r>
      <w:r>
        <w:rPr>
          <w:rFonts w:ascii="Arial" w:hAnsi="Arial" w:cs="Arial" w:eastAsia="Arial"/>
          <w:sz w:val="9"/>
          <w:szCs w:val="9"/>
          <w:color w:val="2F2F2F"/>
          <w:spacing w:val="-15"/>
          <w:w w:val="130"/>
          <w:position w:val="4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3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34" w:lineRule="exact"/>
        <w:ind w:left="242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7580C3"/>
          <w:spacing w:val="0"/>
          <w:w w:val="104"/>
          <w:position w:val="-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right="-112"/>
        <w:jc w:val="left"/>
        <w:tabs>
          <w:tab w:pos="1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9.177032pt;margin-top:17.969845pt;width:.1pt;height:8.832136pt;mso-position-horizontal-relative:page;mso-position-vertical-relative:paragraph;z-index:-10102" coordorigin="3584,359" coordsize="2,177">
            <v:shape style="position:absolute;left:3584;top:359;width:2;height:177" coordorigin="3584,359" coordsize="0,177" path="m3584,536l3584,359e" filled="f" stroked="t" strokeweight="3.559809pt" strokecolor="#4F609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48"/>
          <w:szCs w:val="48"/>
          <w:color w:val="4D6090"/>
          <w:spacing w:val="0"/>
          <w:w w:val="77"/>
          <w:i/>
          <w:position w:val="-18"/>
        </w:rPr>
        <w:t>1</w:t>
      </w:r>
      <w:r>
        <w:rPr>
          <w:rFonts w:ascii="Times New Roman" w:hAnsi="Times New Roman" w:cs="Times New Roman" w:eastAsia="Times New Roman"/>
          <w:sz w:val="48"/>
          <w:szCs w:val="48"/>
          <w:color w:val="4D6090"/>
          <w:spacing w:val="0"/>
          <w:w w:val="100"/>
          <w:i/>
          <w:position w:val="-18"/>
        </w:rPr>
        <w:tab/>
      </w:r>
      <w:r>
        <w:rPr>
          <w:rFonts w:ascii="Times New Roman" w:hAnsi="Times New Roman" w:cs="Times New Roman" w:eastAsia="Times New Roman"/>
          <w:sz w:val="48"/>
          <w:szCs w:val="48"/>
          <w:color w:val="4D6090"/>
          <w:spacing w:val="0"/>
          <w:w w:val="100"/>
          <w:i/>
          <w:position w:val="-18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7"/>
          <w:position w:val="-18"/>
        </w:rPr>
        <w:t>Coşkom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7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77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8"/>
        </w:rPr>
        <w:t>ŞERIFoGLU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6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8" w:after="0" w:line="85" w:lineRule="exact"/>
        <w:ind w:left="1419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828282"/>
          <w:spacing w:val="-20"/>
          <w:w w:val="249"/>
          <w:position w:val="-1"/>
        </w:rPr>
        <w:t>I</w:t>
      </w:r>
      <w:r>
        <w:rPr>
          <w:rFonts w:ascii="Arial" w:hAnsi="Arial" w:cs="Arial" w:eastAsia="Arial"/>
          <w:sz w:val="8"/>
          <w:szCs w:val="8"/>
          <w:color w:val="9C9C9C"/>
          <w:spacing w:val="0"/>
          <w:w w:val="146"/>
          <w:position w:val="-1"/>
        </w:rPr>
        <w:t>(</w:t>
      </w:r>
      <w:r>
        <w:rPr>
          <w:rFonts w:ascii="Arial" w:hAnsi="Arial" w:cs="Arial" w:eastAsia="Arial"/>
          <w:sz w:val="8"/>
          <w:szCs w:val="8"/>
          <w:color w:val="9C9C9C"/>
          <w:spacing w:val="0"/>
          <w:w w:val="145"/>
          <w:position w:val="-1"/>
        </w:rPr>
        <w:t>Jtl</w:t>
      </w:r>
      <w:r>
        <w:rPr>
          <w:rFonts w:ascii="Arial" w:hAnsi="Arial" w:cs="Arial" w:eastAsia="Arial"/>
          <w:sz w:val="8"/>
          <w:szCs w:val="8"/>
          <w:color w:val="9C9C9C"/>
          <w:spacing w:val="-11"/>
          <w:w w:val="146"/>
          <w:position w:val="-1"/>
        </w:rPr>
        <w:t>l</w:t>
      </w:r>
      <w:r>
        <w:rPr>
          <w:rFonts w:ascii="Arial" w:hAnsi="Arial" w:cs="Arial" w:eastAsia="Arial"/>
          <w:sz w:val="8"/>
          <w:szCs w:val="8"/>
          <w:color w:val="666767"/>
          <w:spacing w:val="0"/>
          <w:w w:val="270"/>
          <w:position w:val="-1"/>
        </w:rPr>
        <w:t>i</w:t>
      </w:r>
      <w:r>
        <w:rPr>
          <w:rFonts w:ascii="Arial" w:hAnsi="Arial" w:cs="Arial" w:eastAsia="Arial"/>
          <w:sz w:val="8"/>
          <w:szCs w:val="8"/>
          <w:color w:val="66676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8"/>
          <w:szCs w:val="8"/>
          <w:color w:val="66676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8"/>
          <w:szCs w:val="8"/>
          <w:color w:val="9C9C9C"/>
          <w:spacing w:val="0"/>
          <w:w w:val="84"/>
          <w:position w:val="-1"/>
        </w:rPr>
        <w:t>o.</w:t>
      </w:r>
      <w:r>
        <w:rPr>
          <w:rFonts w:ascii="Times New Roman" w:hAnsi="Times New Roman" w:cs="Times New Roman" w:eastAsia="Times New Roman"/>
          <w:sz w:val="8"/>
          <w:szCs w:val="8"/>
          <w:color w:val="9C9C9C"/>
          <w:spacing w:val="0"/>
          <w:w w:val="83"/>
          <w:position w:val="-1"/>
        </w:rPr>
        <w:t>\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044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168.141632pt;margin-top:10.579646pt;width:1.898565pt;height:18.614941pt;mso-position-horizontal-relative:page;mso-position-vertical-relative:paragraph;z-index:-10103" coordorigin="3363,212" coordsize="38,372">
            <v:group style="position:absolute;left:3370;top:219;width:2;height:153" coordorigin="3370,219" coordsize="2,153">
              <v:shape style="position:absolute;left:3370;top:219;width:2;height:153" coordorigin="3370,219" coordsize="0,153" path="m3370,371l3370,219e" filled="f" stroked="t" strokeweight=".711962pt" strokecolor="#000000">
                <v:path arrowok="t"/>
              </v:shape>
            </v:group>
            <v:group style="position:absolute;left:3394;top:276;width:2;height:301" coordorigin="3394,276" coordsize="2,301">
              <v:shape style="position:absolute;left:3394;top:276;width:2;height:301" coordorigin="3394,276" coordsize="0,301" path="m3394,577l3394,276e" filled="f" stroked="t" strokeweight=".711962pt" strokecolor="#484B9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192"/>
          <w:i/>
        </w:rPr>
        <w:t>.I'J</w:t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100"/>
          <w:i/>
        </w:rPr>
        <w:tab/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-28"/>
          <w:w w:val="122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828282"/>
          <w:spacing w:val="0"/>
          <w:w w:val="60"/>
        </w:rPr>
        <w:t>"0.</w:t>
      </w:r>
      <w:r>
        <w:rPr>
          <w:rFonts w:ascii="Times New Roman" w:hAnsi="Times New Roman" w:cs="Times New Roman" w:eastAsia="Times New Roman"/>
          <w:sz w:val="16"/>
          <w:szCs w:val="16"/>
          <w:color w:val="828282"/>
          <w:spacing w:val="-5"/>
          <w:w w:val="59"/>
        </w:rPr>
        <w:t>&gt;</w:t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0"/>
          <w:w w:val="300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55" w:lineRule="exact"/>
        <w:ind w:left="859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666767"/>
          <w:spacing w:val="0"/>
          <w:w w:val="189"/>
          <w:i/>
          <w:position w:val="-14"/>
        </w:rPr>
        <w:t>/</w:t>
      </w:r>
      <w:r>
        <w:rPr>
          <w:rFonts w:ascii="Times New Roman" w:hAnsi="Times New Roman" w:cs="Times New Roman" w:eastAsia="Times New Roman"/>
          <w:sz w:val="24"/>
          <w:szCs w:val="24"/>
          <w:color w:val="666767"/>
          <w:spacing w:val="41"/>
          <w:w w:val="189"/>
          <w:i/>
          <w:position w:val="-1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92"/>
          <w:position w:val="-14"/>
        </w:rPr>
        <w:t>""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-28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828282"/>
          <w:spacing w:val="0"/>
          <w:w w:val="127"/>
          <w:position w:val="-14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828282"/>
          <w:spacing w:val="-3"/>
          <w:w w:val="128"/>
          <w:position w:val="-14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525454"/>
          <w:spacing w:val="0"/>
          <w:w w:val="89"/>
          <w:position w:val="-14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color w:val="525454"/>
          <w:spacing w:val="23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828282"/>
          <w:spacing w:val="0"/>
          <w:w w:val="73"/>
          <w:position w:val="-1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828282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828282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72"/>
          <w:position w:val="-14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00"/>
          <w:cols w:num="3" w:equalWidth="0">
            <w:col w:w="435" w:space="2733"/>
            <w:col w:w="2614" w:space="2807"/>
            <w:col w:w="2891"/>
          </w:cols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2" w:lineRule="exact"/>
        <w:ind w:left="2323" w:right="-119"/>
        <w:jc w:val="left"/>
        <w:tabs>
          <w:tab w:pos="3600" w:val="left"/>
        </w:tabs>
        <w:rPr>
          <w:rFonts w:ascii="Arial" w:hAnsi="Arial" w:cs="Arial" w:eastAsia="Arial"/>
          <w:sz w:val="53"/>
          <w:szCs w:val="53"/>
        </w:rPr>
      </w:pPr>
      <w:rPr/>
      <w:r>
        <w:rPr/>
        <w:pict>
          <v:group style="position:absolute;margin-left:169.446899pt;margin-top:29.869522pt;width:.1pt;height:5.490247pt;mso-position-horizontal-relative:page;mso-position-vertical-relative:paragraph;z-index:-10101" coordorigin="3389,597" coordsize="2,110">
            <v:shape style="position:absolute;left:3389;top:597;width:2;height:110" coordorigin="3389,597" coordsize="0,110" path="m3389,707l3389,597e" filled="f" stroked="t" strokeweight=".949282pt" strokecolor="#575BA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600"/>
          <w:position w:val="-44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  <w:position w:val="-4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  <w:position w:val="-44"/>
        </w:rPr>
      </w:r>
      <w:r>
        <w:rPr>
          <w:rFonts w:ascii="Arial" w:hAnsi="Arial" w:cs="Arial" w:eastAsia="Arial"/>
          <w:sz w:val="53"/>
          <w:szCs w:val="53"/>
          <w:color w:val="424242"/>
          <w:spacing w:val="0"/>
          <w:w w:val="100"/>
          <w:position w:val="-44"/>
        </w:rPr>
        <w:t>!</w:t>
      </w:r>
      <w:r>
        <w:rPr>
          <w:rFonts w:ascii="Arial" w:hAnsi="Arial" w:cs="Arial" w:eastAsia="Arial"/>
          <w:sz w:val="53"/>
          <w:szCs w:val="53"/>
          <w:color w:val="424242"/>
          <w:spacing w:val="0"/>
          <w:w w:val="100"/>
          <w:position w:val="-44"/>
        </w:rPr>
        <w:t>r</w:t>
      </w:r>
      <w:r>
        <w:rPr>
          <w:rFonts w:ascii="Arial" w:hAnsi="Arial" w:cs="Arial" w:eastAsia="Arial"/>
          <w:sz w:val="53"/>
          <w:szCs w:val="53"/>
          <w:color w:val="424242"/>
          <w:spacing w:val="-16"/>
          <w:w w:val="100"/>
          <w:position w:val="-44"/>
        </w:rPr>
        <w:t> </w:t>
      </w:r>
      <w:r>
        <w:rPr>
          <w:rFonts w:ascii="Arial" w:hAnsi="Arial" w:cs="Arial" w:eastAsia="Arial"/>
          <w:sz w:val="53"/>
          <w:szCs w:val="53"/>
          <w:color w:val="9C9C9C"/>
          <w:spacing w:val="0"/>
          <w:w w:val="100"/>
          <w:position w:val="-44"/>
        </w:rPr>
        <w:t>;</w:t>
      </w:r>
      <w:r>
        <w:rPr>
          <w:rFonts w:ascii="Arial" w:hAnsi="Arial" w:cs="Arial" w:eastAsia="Arial"/>
          <w:sz w:val="53"/>
          <w:szCs w:val="53"/>
          <w:color w:val="000000"/>
          <w:spacing w:val="0"/>
          <w:w w:val="100"/>
          <w:position w:val="0"/>
        </w:rPr>
      </w:r>
    </w:p>
    <w:p>
      <w:pPr>
        <w:spacing w:before="0" w:after="0" w:line="591" w:lineRule="exact"/>
        <w:ind w:right="-20"/>
        <w:jc w:val="left"/>
        <w:tabs>
          <w:tab w:pos="3340" w:val="left"/>
          <w:tab w:pos="5840" w:val="left"/>
        </w:tabs>
        <w:rPr>
          <w:rFonts w:ascii="Arial" w:hAnsi="Arial" w:cs="Arial" w:eastAsia="Arial"/>
          <w:sz w:val="61"/>
          <w:szCs w:val="6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F2F2F"/>
          <w:w w:val="98"/>
          <w:position w:val="2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w w:val="99"/>
          <w:position w:val="2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0"/>
          <w:position w:val="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9"/>
          <w:position w:val="20"/>
        </w:rPr>
        <w:t>Çvş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0"/>
        </w:rPr>
      </w:r>
      <w:r>
        <w:rPr>
          <w:rFonts w:ascii="Arial" w:hAnsi="Arial" w:cs="Arial" w:eastAsia="Arial"/>
          <w:sz w:val="61"/>
          <w:szCs w:val="61"/>
          <w:color w:val="4D6090"/>
          <w:spacing w:val="0"/>
          <w:w w:val="129"/>
          <w:position w:val="-2"/>
        </w:rPr>
        <w:t>G</w:t>
      </w:r>
      <w:r>
        <w:rPr>
          <w:rFonts w:ascii="Arial" w:hAnsi="Arial" w:cs="Arial" w:eastAsia="Arial"/>
          <w:sz w:val="61"/>
          <w:szCs w:val="61"/>
          <w:color w:val="4D6090"/>
          <w:spacing w:val="0"/>
          <w:w w:val="129"/>
          <w:u w:val="thick" w:color="446083"/>
          <w:position w:val="-2"/>
        </w:rPr>
        <w:t>i;#/</w:t>
      </w:r>
      <w:r>
        <w:rPr>
          <w:rFonts w:ascii="Arial" w:hAnsi="Arial" w:cs="Arial" w:eastAsia="Arial"/>
          <w:sz w:val="61"/>
          <w:szCs w:val="61"/>
          <w:color w:val="4D6090"/>
          <w:spacing w:val="0"/>
          <w:w w:val="129"/>
          <w:u w:val="thick" w:color="446083"/>
          <w:position w:val="-2"/>
        </w:rPr>
      </w:r>
      <w:r>
        <w:rPr>
          <w:rFonts w:ascii="Arial" w:hAnsi="Arial" w:cs="Arial" w:eastAsia="Arial"/>
          <w:sz w:val="61"/>
          <w:szCs w:val="61"/>
          <w:color w:val="4D6090"/>
          <w:spacing w:val="0"/>
          <w:w w:val="129"/>
          <w:u w:val="thick" w:color="446083"/>
          <w:position w:val="-2"/>
        </w:rPr>
      </w:r>
      <w:r>
        <w:rPr>
          <w:rFonts w:ascii="Arial" w:hAnsi="Arial" w:cs="Arial" w:eastAsia="Arial"/>
          <w:sz w:val="61"/>
          <w:szCs w:val="61"/>
          <w:color w:val="828282"/>
          <w:spacing w:val="0"/>
          <w:w w:val="97"/>
          <w:u w:val="thick" w:color="446083"/>
          <w:position w:val="-2"/>
        </w:rPr>
        <w:t>l</w:t>
      </w:r>
      <w:r>
        <w:rPr>
          <w:rFonts w:ascii="Arial" w:hAnsi="Arial" w:cs="Arial" w:eastAsia="Arial"/>
          <w:sz w:val="61"/>
          <w:szCs w:val="61"/>
          <w:color w:val="828282"/>
          <w:spacing w:val="0"/>
          <w:w w:val="97"/>
          <w:u w:val="thick" w:color="446083"/>
          <w:position w:val="-2"/>
        </w:rPr>
      </w:r>
      <w:r>
        <w:rPr>
          <w:rFonts w:ascii="Arial" w:hAnsi="Arial" w:cs="Arial" w:eastAsia="Arial"/>
          <w:sz w:val="61"/>
          <w:szCs w:val="61"/>
          <w:color w:val="828282"/>
          <w:spacing w:val="0"/>
          <w:w w:val="99"/>
          <w:u w:val="thick" w:color="446083"/>
          <w:position w:val="-2"/>
        </w:rPr>
        <w:t> </w:t>
      </w:r>
      <w:r>
        <w:rPr>
          <w:rFonts w:ascii="Arial" w:hAnsi="Arial" w:cs="Arial" w:eastAsia="Arial"/>
          <w:sz w:val="61"/>
          <w:szCs w:val="61"/>
          <w:color w:val="828282"/>
          <w:spacing w:val="0"/>
          <w:w w:val="100"/>
          <w:u w:val="thick" w:color="446083"/>
          <w:position w:val="-2"/>
        </w:rPr>
        <w:tab/>
      </w:r>
      <w:r>
        <w:rPr>
          <w:rFonts w:ascii="Arial" w:hAnsi="Arial" w:cs="Arial" w:eastAsia="Arial"/>
          <w:sz w:val="61"/>
          <w:szCs w:val="61"/>
          <w:color w:val="828282"/>
          <w:spacing w:val="0"/>
          <w:w w:val="100"/>
          <w:u w:val="thick" w:color="446083"/>
          <w:position w:val="-2"/>
        </w:rPr>
      </w:r>
      <w:r>
        <w:rPr>
          <w:rFonts w:ascii="Arial" w:hAnsi="Arial" w:cs="Arial" w:eastAsia="Arial"/>
          <w:sz w:val="61"/>
          <w:szCs w:val="61"/>
          <w:color w:val="828282"/>
          <w:spacing w:val="0"/>
          <w:w w:val="100"/>
          <w:position w:val="-2"/>
        </w:rPr>
      </w:r>
      <w:r>
        <w:rPr>
          <w:rFonts w:ascii="Arial" w:hAnsi="Arial" w:cs="Arial" w:eastAsia="Arial"/>
          <w:sz w:val="61"/>
          <w:szCs w:val="61"/>
          <w:color w:val="000000"/>
          <w:spacing w:val="0"/>
          <w:w w:val="100"/>
          <w:position w:val="0"/>
        </w:rPr>
      </w:r>
    </w:p>
    <w:p>
      <w:pPr>
        <w:spacing w:before="0" w:after="0" w:line="165" w:lineRule="atLeast"/>
        <w:ind w:left="4248" w:right="-20"/>
        <w:jc w:val="left"/>
        <w:tabs>
          <w:tab w:pos="59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11"/>
          <w:szCs w:val="11"/>
          <w:color w:val="666767"/>
          <w:spacing w:val="0"/>
          <w:w w:val="100"/>
          <w:i/>
        </w:rPr>
        <w:t>1..,</w:t>
      </w:r>
      <w:r>
        <w:rPr>
          <w:rFonts w:ascii="Arial" w:hAnsi="Arial" w:cs="Arial" w:eastAsia="Arial"/>
          <w:sz w:val="11"/>
          <w:szCs w:val="11"/>
          <w:color w:val="666767"/>
          <w:spacing w:val="0"/>
          <w:w w:val="100"/>
          <w:i/>
        </w:rPr>
        <w:t>   </w:t>
      </w:r>
      <w:r>
        <w:rPr>
          <w:rFonts w:ascii="Arial" w:hAnsi="Arial" w:cs="Arial" w:eastAsia="Arial"/>
          <w:sz w:val="11"/>
          <w:szCs w:val="11"/>
          <w:color w:val="666767"/>
          <w:spacing w:val="8"/>
          <w:w w:val="100"/>
          <w:i/>
        </w:rPr>
        <w:t> </w:t>
      </w:r>
      <w:r>
        <w:rPr>
          <w:rFonts w:ascii="Arial" w:hAnsi="Arial" w:cs="Arial" w:eastAsia="Arial"/>
          <w:sz w:val="16"/>
          <w:szCs w:val="16"/>
          <w:color w:val="828282"/>
          <w:spacing w:val="0"/>
          <w:w w:val="29"/>
        </w:rPr>
        <w:t>.</w:t>
      </w:r>
      <w:r>
        <w:rPr>
          <w:rFonts w:ascii="Arial" w:hAnsi="Arial" w:cs="Arial" w:eastAsia="Arial"/>
          <w:sz w:val="16"/>
          <w:szCs w:val="16"/>
          <w:color w:val="828282"/>
          <w:spacing w:val="-3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666767"/>
          <w:spacing w:val="0"/>
          <w:w w:val="73"/>
        </w:rPr>
        <w:t>"'f"ot</w:t>
      </w:r>
      <w:r>
        <w:rPr>
          <w:rFonts w:ascii="Arial" w:hAnsi="Arial" w:cs="Arial" w:eastAsia="Arial"/>
          <w:sz w:val="16"/>
          <w:szCs w:val="16"/>
          <w:color w:val="666767"/>
          <w:spacing w:val="0"/>
          <w:w w:val="74"/>
        </w:rPr>
        <w:t>i</w:t>
      </w:r>
      <w:r>
        <w:rPr>
          <w:rFonts w:ascii="Arial" w:hAnsi="Arial" w:cs="Arial" w:eastAsia="Arial"/>
          <w:sz w:val="16"/>
          <w:szCs w:val="16"/>
          <w:color w:val="666767"/>
          <w:spacing w:val="-25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100"/>
        </w:rPr>
        <w:t>tlt</w:t>
      </w:r>
      <w:r>
        <w:rPr>
          <w:rFonts w:ascii="Arial" w:hAnsi="Arial" w:cs="Arial" w:eastAsia="Arial"/>
          <w:sz w:val="16"/>
          <w:szCs w:val="16"/>
          <w:color w:val="424242"/>
          <w:spacing w:val="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100"/>
        </w:rPr>
        <w:t>"i</w:t>
      </w:r>
      <w:r>
        <w:rPr>
          <w:rFonts w:ascii="Arial" w:hAnsi="Arial" w:cs="Arial" w:eastAsia="Arial"/>
          <w:sz w:val="17"/>
          <w:szCs w:val="17"/>
          <w:color w:val="42424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25454"/>
          <w:spacing w:val="0"/>
          <w:w w:val="116"/>
        </w:rPr>
        <w:t>(</w:t>
      </w:r>
      <w:r>
        <w:rPr>
          <w:rFonts w:ascii="Times New Roman" w:hAnsi="Times New Roman" w:cs="Times New Roman" w:eastAsia="Times New Roman"/>
          <w:sz w:val="12"/>
          <w:szCs w:val="12"/>
          <w:color w:val="525454"/>
          <w:spacing w:val="0"/>
          <w:w w:val="116"/>
        </w:rPr>
        <w:t>\.Cil</w:t>
      </w:r>
      <w:r>
        <w:rPr>
          <w:rFonts w:ascii="Times New Roman" w:hAnsi="Times New Roman" w:cs="Times New Roman" w:eastAsia="Times New Roman"/>
          <w:sz w:val="12"/>
          <w:szCs w:val="12"/>
          <w:color w:val="525454"/>
          <w:spacing w:val="-34"/>
          <w:w w:val="11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2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52545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78"/>
          <w:b/>
          <w:bCs/>
        </w:rPr>
        <w:t>Q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33"/>
          <w:w w:val="78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195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-15"/>
          <w:w w:val="19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828282"/>
          <w:spacing w:val="0"/>
          <w:w w:val="40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00"/>
          <w:cols w:num="2" w:equalWidth="0">
            <w:col w:w="4219" w:space="567"/>
            <w:col w:w="6694"/>
          </w:cols>
        </w:sectPr>
      </w:pPr>
      <w:rPr/>
    </w:p>
    <w:p>
      <w:pPr>
        <w:spacing w:before="0" w:after="0" w:line="20" w:lineRule="exact"/>
        <w:ind w:right="-20"/>
        <w:jc w:val="righ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41"/>
          <w:szCs w:val="41"/>
          <w:color w:val="414F93"/>
          <w:w w:val="109"/>
          <w:i/>
          <w:position w:val="7"/>
        </w:rPr>
        <w:t>f</w:t>
      </w:r>
      <w:r>
        <w:rPr>
          <w:rFonts w:ascii="Times New Roman" w:hAnsi="Times New Roman" w:cs="Times New Roman" w:eastAsia="Times New Roman"/>
          <w:sz w:val="41"/>
          <w:szCs w:val="41"/>
          <w:color w:val="414F93"/>
          <w:spacing w:val="-23"/>
          <w:w w:val="110"/>
          <w:i/>
          <w:position w:val="7"/>
        </w:rPr>
        <w:t>o</w:t>
      </w:r>
      <w:r>
        <w:rPr>
          <w:rFonts w:ascii="Times New Roman" w:hAnsi="Times New Roman" w:cs="Times New Roman" w:eastAsia="Times New Roman"/>
          <w:sz w:val="41"/>
          <w:szCs w:val="41"/>
          <w:color w:val="424242"/>
          <w:spacing w:val="15"/>
          <w:w w:val="46"/>
          <w:i/>
          <w:position w:val="7"/>
        </w:rPr>
        <w:t>u</w:t>
      </w:r>
      <w:r>
        <w:rPr>
          <w:rFonts w:ascii="Times New Roman" w:hAnsi="Times New Roman" w:cs="Times New Roman" w:eastAsia="Times New Roman"/>
          <w:sz w:val="41"/>
          <w:szCs w:val="41"/>
          <w:color w:val="666767"/>
          <w:spacing w:val="0"/>
          <w:w w:val="28"/>
          <w:i/>
          <w:position w:val="7"/>
        </w:rPr>
        <w:t>;.</w:t>
      </w:r>
      <w:r>
        <w:rPr>
          <w:rFonts w:ascii="Times New Roman" w:hAnsi="Times New Roman" w:cs="Times New Roman" w:eastAsia="Times New Roman"/>
          <w:sz w:val="41"/>
          <w:szCs w:val="41"/>
          <w:color w:val="666767"/>
          <w:spacing w:val="-7"/>
          <w:w w:val="28"/>
          <w:i/>
          <w:position w:val="7"/>
        </w:rPr>
        <w:t>.</w:t>
      </w:r>
      <w:r>
        <w:rPr>
          <w:rFonts w:ascii="Times New Roman" w:hAnsi="Times New Roman" w:cs="Times New Roman" w:eastAsia="Times New Roman"/>
          <w:sz w:val="41"/>
          <w:szCs w:val="41"/>
          <w:color w:val="424242"/>
          <w:spacing w:val="0"/>
          <w:w w:val="47"/>
          <w:i/>
          <w:position w:val="7"/>
        </w:rPr>
        <w:t>.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3" w:lineRule="atLeast"/>
        <w:ind w:right="-20"/>
        <w:jc w:val="left"/>
        <w:tabs>
          <w:tab w:pos="1140" w:val="left"/>
          <w:tab w:pos="144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9C9C9C"/>
          <w:spacing w:val="0"/>
          <w:w w:val="127"/>
        </w:rPr>
        <w:t>.</w:t>
      </w:r>
      <w:r>
        <w:rPr>
          <w:rFonts w:ascii="Arial" w:hAnsi="Arial" w:cs="Arial" w:eastAsia="Arial"/>
          <w:sz w:val="15"/>
          <w:szCs w:val="15"/>
          <w:color w:val="9C9C9C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9C9C9C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27"/>
        </w:rPr>
        <w:t>-</w:t>
      </w:r>
      <w:r>
        <w:rPr>
          <w:rFonts w:ascii="Arial" w:hAnsi="Arial" w:cs="Arial" w:eastAsia="Arial"/>
          <w:sz w:val="15"/>
          <w:szCs w:val="15"/>
          <w:color w:val="2F2F2F"/>
          <w:spacing w:val="-52"/>
          <w:w w:val="127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208"/>
          <w:b/>
          <w:bCs/>
        </w:rPr>
        <w:t>Q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00"/>
          <w:cols w:num="2" w:equalWidth="0">
            <w:col w:w="8946" w:space="316"/>
            <w:col w:w="2218"/>
          </w:cols>
        </w:sectPr>
      </w:pPr>
      <w:rPr/>
    </w:p>
    <w:p>
      <w:pPr>
        <w:spacing w:before="0" w:after="0" w:line="114" w:lineRule="exact"/>
        <w:ind w:right="355"/>
        <w:jc w:val="righ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66767"/>
          <w:w w:val="76"/>
          <w:position w:val="-6"/>
        </w:rPr>
        <w:t>rlRhRIR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66767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227"/>
          <w:position w:val="-6"/>
        </w:rPr>
        <w:t>....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1100" w:bottom="0" w:left="240" w:right="200"/>
        </w:sectPr>
      </w:pPr>
      <w:rPr/>
    </w:p>
    <w:p>
      <w:pPr>
        <w:spacing w:before="21" w:after="0" w:line="306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77.014374pt;margin-top:1.696967pt;width:.1pt;height:7.399898pt;mso-position-horizontal-relative:page;mso-position-vertical-relative:paragraph;z-index:-10100" coordorigin="9540,34" coordsize="2,148">
            <v:shape style="position:absolute;left:9540;top:34;width:2;height:148" coordorigin="9540,34" coordsize="0,148" path="m9540,182l9540,34e" filled="f" stroked="t" strokeweight=".711962pt" strokecolor="#77777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14"/>
          <w:w w:val="148"/>
          <w:position w:val="6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666767"/>
          <w:spacing w:val="0"/>
          <w:w w:val="58"/>
          <w:position w:val="-3"/>
        </w:rPr>
        <w:t>"",</w:t>
      </w:r>
      <w:r>
        <w:rPr>
          <w:rFonts w:ascii="Times New Roman" w:hAnsi="Times New Roman" w:cs="Times New Roman" w:eastAsia="Times New Roman"/>
          <w:sz w:val="29"/>
          <w:szCs w:val="29"/>
          <w:color w:val="666767"/>
          <w:spacing w:val="-31"/>
          <w:w w:val="58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85"/>
          <w:i/>
          <w:position w:val="6"/>
        </w:rPr>
        <w:t>1'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7" w:lineRule="exact"/>
        <w:ind w:right="-20"/>
        <w:jc w:val="left"/>
        <w:rPr>
          <w:rFonts w:ascii="Arial" w:hAnsi="Arial" w:cs="Arial" w:eastAsia="Arial"/>
          <w:sz w:val="36"/>
          <w:szCs w:val="3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2F2F2F"/>
          <w:w w:val="73"/>
          <w:position w:val="-3"/>
        </w:rPr>
        <w:t>;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12"/>
          <w:w w:val="73"/>
          <w:position w:val="-3"/>
        </w:rPr>
        <w:t>;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18"/>
          <w:w w:val="63"/>
          <w:b/>
          <w:bCs/>
          <w:position w:val="-3"/>
        </w:rPr>
        <w:t>u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67"/>
          <w:b/>
          <w:bCs/>
          <w:position w:val="-3"/>
        </w:rPr>
        <w:t>..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-43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68"/>
          <w:b/>
          <w:bCs/>
          <w:position w:val="-3"/>
        </w:rPr>
        <w:t>\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-16"/>
          <w:w w:val="69"/>
          <w:b/>
          <w:bCs/>
          <w:position w:val="-3"/>
        </w:rPr>
        <w:t>)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103"/>
          <w:b/>
          <w:bCs/>
          <w:position w:val="-3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-34"/>
          <w:w w:val="103"/>
          <w:b/>
          <w:bCs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257"/>
          <w:position w:val="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00"/>
          <w:position w:val="5"/>
        </w:rPr>
        <w:t> </w:t>
      </w:r>
      <w:r>
        <w:rPr>
          <w:rFonts w:ascii="Arial" w:hAnsi="Arial" w:cs="Arial" w:eastAsia="Arial"/>
          <w:sz w:val="36"/>
          <w:szCs w:val="36"/>
          <w:color w:val="2F2F2F"/>
          <w:spacing w:val="0"/>
          <w:w w:val="50"/>
          <w:b/>
          <w:bCs/>
          <w:position w:val="-3"/>
        </w:rPr>
        <w:t>'1!.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00"/>
          <w:cols w:num="2" w:equalWidth="0">
            <w:col w:w="9878" w:space="120"/>
            <w:col w:w="1482"/>
          </w:cols>
        </w:sectPr>
      </w:pPr>
      <w:rPr/>
    </w:p>
    <w:p>
      <w:pPr>
        <w:spacing w:before="0" w:after="0" w:line="93" w:lineRule="exact"/>
        <w:ind w:left="282" w:right="-93"/>
        <w:jc w:val="left"/>
        <w:tabs>
          <w:tab w:pos="176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2"/>
          <w:szCs w:val="22"/>
          <w:color w:val="2F2F2F"/>
          <w:w w:val="51"/>
          <w:position w:val="-18"/>
        </w:rPr>
        <w:t>:</w:t>
      </w:r>
      <w:r>
        <w:rPr>
          <w:rFonts w:ascii="Arial" w:hAnsi="Arial" w:cs="Arial" w:eastAsia="Arial"/>
          <w:sz w:val="22"/>
          <w:szCs w:val="22"/>
          <w:color w:val="2F2F2F"/>
          <w:spacing w:val="-38"/>
          <w:w w:val="51"/>
          <w:position w:val="-18"/>
        </w:rPr>
        <w:t>:</w:t>
      </w:r>
      <w:r>
        <w:rPr>
          <w:rFonts w:ascii="Arial" w:hAnsi="Arial" w:cs="Arial" w:eastAsia="Arial"/>
          <w:sz w:val="31"/>
          <w:szCs w:val="31"/>
          <w:color w:val="2F2F2F"/>
          <w:spacing w:val="-68"/>
          <w:w w:val="70"/>
          <w:position w:val="-18"/>
        </w:rPr>
        <w:t>"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51"/>
          <w:position w:val="-18"/>
        </w:rPr>
        <w:t>ı</w:t>
      </w:r>
      <w:r>
        <w:rPr>
          <w:rFonts w:ascii="Arial" w:hAnsi="Arial" w:cs="Arial" w:eastAsia="Arial"/>
          <w:sz w:val="22"/>
          <w:szCs w:val="22"/>
          <w:color w:val="2F2F2F"/>
          <w:spacing w:val="-16"/>
          <w:w w:val="51"/>
          <w:position w:val="-18"/>
        </w:rPr>
        <w:t>:</w:t>
      </w:r>
      <w:r>
        <w:rPr>
          <w:rFonts w:ascii="Arial" w:hAnsi="Arial" w:cs="Arial" w:eastAsia="Arial"/>
          <w:sz w:val="31"/>
          <w:szCs w:val="31"/>
          <w:color w:val="2F2F2F"/>
          <w:spacing w:val="-40"/>
          <w:w w:val="70"/>
          <w:position w:val="-18"/>
        </w:rPr>
        <w:t>'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51"/>
          <w:position w:val="-18"/>
        </w:rPr>
        <w:t>: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100"/>
          <w:position w:val="-18"/>
        </w:rPr>
        <w:tab/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100"/>
          <w:position w:val="-18"/>
        </w:rPr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309"/>
          <w:position w:val="-23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64" w:after="0" w:line="29" w:lineRule="exact"/>
        <w:ind w:right="-78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2F2F2F"/>
          <w:spacing w:val="-148"/>
          <w:w w:val="108"/>
          <w:position w:val="-21"/>
        </w:rPr>
        <w:t>n</w:t>
      </w:r>
      <w:r>
        <w:rPr>
          <w:rFonts w:ascii="Arial" w:hAnsi="Arial" w:cs="Arial" w:eastAsia="Arial"/>
          <w:sz w:val="25"/>
          <w:szCs w:val="25"/>
          <w:color w:val="666767"/>
          <w:spacing w:val="0"/>
          <w:w w:val="78"/>
          <w:position w:val="-21"/>
        </w:rPr>
        <w:t>A</w:t>
      </w:r>
      <w:r>
        <w:rPr>
          <w:rFonts w:ascii="Arial" w:hAnsi="Arial" w:cs="Arial" w:eastAsia="Arial"/>
          <w:sz w:val="25"/>
          <w:szCs w:val="25"/>
          <w:color w:val="666767"/>
          <w:spacing w:val="-30"/>
          <w:w w:val="100"/>
          <w:position w:val="-21"/>
        </w:rPr>
        <w:t> </w:t>
      </w:r>
      <w:r>
        <w:rPr>
          <w:rFonts w:ascii="Arial" w:hAnsi="Arial" w:cs="Arial" w:eastAsia="Arial"/>
          <w:sz w:val="25"/>
          <w:szCs w:val="25"/>
          <w:color w:val="525454"/>
          <w:spacing w:val="0"/>
          <w:w w:val="81"/>
          <w:position w:val="-21"/>
        </w:rPr>
        <w:t>TO</w:t>
      </w:r>
      <w:r>
        <w:rPr>
          <w:rFonts w:ascii="Arial" w:hAnsi="Arial" w:cs="Arial" w:eastAsia="Arial"/>
          <w:sz w:val="25"/>
          <w:szCs w:val="25"/>
          <w:color w:val="525454"/>
          <w:spacing w:val="-15"/>
          <w:w w:val="81"/>
          <w:position w:val="-21"/>
        </w:rPr>
        <w:t>P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81"/>
          <w:position w:val="-21"/>
        </w:rPr>
        <w:t>Ç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81"/>
          <w:position w:val="-21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27"/>
          <w:w w:val="81"/>
          <w:position w:val="-21"/>
        </w:rPr>
        <w:t> </w:t>
      </w:r>
      <w:r>
        <w:rPr>
          <w:rFonts w:ascii="Arial" w:hAnsi="Arial" w:cs="Arial" w:eastAsia="Arial"/>
          <w:sz w:val="25"/>
          <w:szCs w:val="25"/>
          <w:color w:val="4D6090"/>
          <w:spacing w:val="0"/>
          <w:w w:val="405"/>
          <w:position w:val="-21"/>
        </w:rPr>
        <w:t>-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29" w:after="0" w:line="64" w:lineRule="exact"/>
        <w:ind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9C9C9C"/>
          <w:spacing w:val="2"/>
          <w:w w:val="206"/>
          <w:position w:val="-10"/>
        </w:rPr>
        <w:t>'</w:t>
      </w:r>
      <w:r>
        <w:rPr>
          <w:rFonts w:ascii="Arial" w:hAnsi="Arial" w:cs="Arial" w:eastAsia="Arial"/>
          <w:sz w:val="16"/>
          <w:szCs w:val="16"/>
          <w:color w:val="828282"/>
          <w:spacing w:val="0"/>
          <w:w w:val="72"/>
          <w:position w:val="-10"/>
        </w:rPr>
        <w:t>-ı.</w:t>
      </w:r>
      <w:r>
        <w:rPr>
          <w:rFonts w:ascii="Arial" w:hAnsi="Arial" w:cs="Arial" w:eastAsia="Arial"/>
          <w:sz w:val="16"/>
          <w:szCs w:val="16"/>
          <w:color w:val="828282"/>
          <w:spacing w:val="0"/>
          <w:w w:val="100"/>
          <w:position w:val="-10"/>
        </w:rPr>
        <w:t>  </w:t>
      </w:r>
      <w:r>
        <w:rPr>
          <w:rFonts w:ascii="Arial" w:hAnsi="Arial" w:cs="Arial" w:eastAsia="Arial"/>
          <w:sz w:val="16"/>
          <w:szCs w:val="16"/>
          <w:color w:val="828282"/>
          <w:spacing w:val="3"/>
          <w:w w:val="100"/>
          <w:position w:val="-10"/>
        </w:rPr>
        <w:t> </w:t>
      </w:r>
      <w:r>
        <w:rPr>
          <w:rFonts w:ascii="Arial" w:hAnsi="Arial" w:cs="Arial" w:eastAsia="Arial"/>
          <w:sz w:val="16"/>
          <w:szCs w:val="16"/>
          <w:color w:val="828282"/>
          <w:spacing w:val="0"/>
          <w:w w:val="133"/>
          <w:i/>
          <w:position w:val="-10"/>
        </w:rPr>
        <w:t>b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93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100"/>
          <w:b/>
          <w:bCs/>
          <w:position w:val="-15"/>
        </w:rPr>
        <w:t>a.ıe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100"/>
          <w:b/>
          <w:bCs/>
          <w:position w:val="-15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8"/>
          <w:w w:val="100"/>
          <w:b/>
          <w:bCs/>
          <w:position w:val="-15"/>
        </w:rPr>
        <w:t> 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389"/>
          <w:i/>
          <w:position w:val="-10"/>
        </w:rPr>
        <w:t>·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00"/>
          <w:cols w:num="4" w:equalWidth="0">
            <w:col w:w="1992" w:space="575"/>
            <w:col w:w="1214" w:space="5690"/>
            <w:col w:w="399" w:space="137"/>
            <w:col w:w="1473"/>
          </w:cols>
        </w:sectPr>
      </w:pPr>
      <w:rPr/>
    </w:p>
    <w:p>
      <w:pPr>
        <w:spacing w:before="0" w:after="0" w:line="457" w:lineRule="exact"/>
        <w:ind w:left="2589" w:right="-20"/>
        <w:jc w:val="left"/>
        <w:tabs>
          <w:tab w:pos="3260" w:val="left"/>
          <w:tab w:pos="3760" w:val="left"/>
          <w:tab w:pos="10060" w:val="left"/>
        </w:tabs>
        <w:rPr>
          <w:rFonts w:ascii="Arial" w:hAnsi="Arial" w:cs="Arial" w:eastAsia="Arial"/>
          <w:sz w:val="46"/>
          <w:szCs w:val="46"/>
        </w:rPr>
      </w:pPr>
      <w:rPr/>
      <w:r>
        <w:rPr/>
        <w:pict>
          <v:group style="position:absolute;margin-left:16.49378pt;margin-top:29.95973pt;width:564.941638pt;height:762.901445pt;mso-position-horizontal-relative:page;mso-position-vertical-relative:page;z-index:-10105" coordorigin="330,599" coordsize="11299,15258">
            <v:group style="position:absolute;left:346;top:623;width:11258;height:2" coordorigin="346,623" coordsize="11258,2">
              <v:shape style="position:absolute;left:346;top:623;width:11258;height:2" coordorigin="346,623" coordsize="11258,0" path="m346,623l11605,623e" filled="f" stroked="t" strokeweight=".949282pt" strokecolor="#4B4B4B">
                <v:path arrowok="t"/>
              </v:shape>
            </v:group>
            <v:group style="position:absolute;left:370;top:618;width:821;height:2" coordorigin="370,618" coordsize="821,2">
              <v:shape style="position:absolute;left:370;top:618;width:821;height:2" coordorigin="370,618" coordsize="821,0" path="m370,618l1191,618e" filled="f" stroked="t" strokeweight=".949282pt" strokecolor="#676767">
                <v:path arrowok="t"/>
              </v:shape>
            </v:group>
            <v:group style="position:absolute;left:1562;top:621;width:465;height:2" coordorigin="1562,621" coordsize="465,2">
              <v:shape style="position:absolute;left:1562;top:621;width:465;height:2" coordorigin="1562,621" coordsize="465,0" path="m1562,621l2027,621e" filled="f" stroked="t" strokeweight=".474641pt" strokecolor="#343434">
                <v:path arrowok="t"/>
              </v:shape>
            </v:group>
            <v:group style="position:absolute;left:2380;top:611;width:2;height:1518" coordorigin="2380,611" coordsize="2,1518">
              <v:shape style="position:absolute;left:2380;top:611;width:2;height:1518" coordorigin="2380,611" coordsize="0,1518" path="m2380,2129l2380,611e" filled="f" stroked="t" strokeweight=".949282pt" strokecolor="#575757">
                <v:path arrowok="t"/>
              </v:shape>
            </v:group>
            <v:group style="position:absolute;left:6730;top:623;width:641;height:2" coordorigin="6730,623" coordsize="641,2">
              <v:shape style="position:absolute;left:6730;top:623;width:641;height:2" coordorigin="6730,623" coordsize="641,0" path="m6730,623l7371,623e" filled="f" stroked="t" strokeweight=".711962pt" strokecolor="#383838">
                <v:path arrowok="t"/>
              </v:shape>
            </v:group>
            <v:group style="position:absolute;left:8990;top:611;width:2;height:559" coordorigin="8990,611" coordsize="2,559">
              <v:shape style="position:absolute;left:8990;top:611;width:2;height:559" coordorigin="8990,611" coordsize="0,559" path="m8990,1170l8990,611e" filled="f" stroked="t" strokeweight=".237321pt" strokecolor="#444444">
                <v:path arrowok="t"/>
              </v:shape>
            </v:group>
            <v:group style="position:absolute;left:9512;top:625;width:2093;height:2" coordorigin="9512,625" coordsize="2093,2">
              <v:shape style="position:absolute;left:9512;top:625;width:2093;height:2" coordorigin="9512,625" coordsize="2093,0" path="m9512,625l11605,625e" filled="f" stroked="t" strokeweight=".711962pt" strokecolor="#4B4B4B">
                <v:path arrowok="t"/>
              </v:shape>
            </v:group>
            <v:group style="position:absolute;left:11598;top:616;width:2;height:2444" coordorigin="11598,616" coordsize="2,2444">
              <v:shape style="position:absolute;left:11598;top:616;width:2;height:2444" coordorigin="11598,616" coordsize="0,2444" path="m11598,3060l11598,616e" filled="f" stroked="t" strokeweight=".949282pt" strokecolor="#4F4F4F">
                <v:path arrowok="t"/>
              </v:shape>
            </v:group>
            <v:group style="position:absolute;left:356;top:606;width:2;height:797" coordorigin="356,606" coordsize="2,797">
              <v:shape style="position:absolute;left:356;top:606;width:2;height:797" coordorigin="356,606" coordsize="0,797" path="m356,1404l356,606e" filled="f" stroked="t" strokeweight=".474641pt" strokecolor="#545454">
                <v:path arrowok="t"/>
              </v:shape>
            </v:group>
            <v:group style="position:absolute;left:8990;top:1170;width:2;height:439" coordorigin="8990,1170" coordsize="2,439">
              <v:shape style="position:absolute;left:8990;top:1170;width:2;height:439" coordorigin="8990,1170" coordsize="0,439" path="m8990,1609l8990,1170e" filled="f" stroked="t" strokeweight=".237321pt" strokecolor="#000000">
                <v:path arrowok="t"/>
              </v:shape>
            </v:group>
            <v:group style="position:absolute;left:358;top:1346;width:2;height:291" coordorigin="358,1346" coordsize="2,291">
              <v:shape style="position:absolute;left:358;top:1346;width:2;height:291" coordorigin="358,1346" coordsize="0,291" path="m358,1638l358,1346e" filled="f" stroked="t" strokeweight=".949282pt" strokecolor="#707070">
                <v:path arrowok="t"/>
              </v:shape>
            </v:group>
            <v:group style="position:absolute;left:346;top:2115;width:1609;height:2" coordorigin="346,2115" coordsize="1609,2">
              <v:shape style="position:absolute;left:346;top:2115;width:1609;height:2" coordorigin="346,2115" coordsize="1609,0" path="m346,2115l1956,2115e" filled="f" stroked="t" strokeweight=".711962pt" strokecolor="#484848">
                <v:path arrowok="t"/>
              </v:shape>
            </v:group>
            <v:group style="position:absolute;left:1899;top:2120;width:128;height:2" coordorigin="1899,2120" coordsize="128,2">
              <v:shape style="position:absolute;left:1899;top:2120;width:128;height:2" coordorigin="1899,2120" coordsize="128,0" path="m1899,2120l2027,2120e" filled="f" stroked="t" strokeweight=".474641pt" strokecolor="#1C1C1C">
                <v:path arrowok="t"/>
              </v:shape>
            </v:group>
            <v:group style="position:absolute;left:1970;top:2120;width:835;height:2" coordorigin="1970,2120" coordsize="835,2">
              <v:shape style="position:absolute;left:1970;top:2120;width:835;height:2" coordorigin="1970,2120" coordsize="835,0" path="m1970,2120l2805,2120e" filled="f" stroked="t" strokeweight=".949282pt" strokecolor="#4B4B4B">
                <v:path arrowok="t"/>
              </v:shape>
            </v:group>
            <v:group style="position:absolute;left:2748;top:2120;width:650;height:2" coordorigin="2748,2120" coordsize="650,2">
              <v:shape style="position:absolute;left:2748;top:2120;width:650;height:2" coordorigin="2748,2120" coordsize="650,0" path="m2748,2120l3398,2120e" filled="f" stroked="t" strokeweight=".474641pt" strokecolor="#1F1F1F">
                <v:path arrowok="t"/>
              </v:shape>
            </v:group>
            <v:group style="position:absolute;left:3341;top:2120;width:3090;height:2" coordorigin="3341,2120" coordsize="3090,2">
              <v:shape style="position:absolute;left:3341;top:2120;width:3090;height:2" coordorigin="3341,2120" coordsize="3090,0" path="m3341,2120l6431,2120e" filled="f" stroked="t" strokeweight=".949282pt" strokecolor="#484848">
                <v:path arrowok="t"/>
              </v:shape>
            </v:group>
            <v:group style="position:absolute;left:6270;top:2120;width:517;height:2" coordorigin="6270,2120" coordsize="517,2">
              <v:shape style="position:absolute;left:6270;top:2120;width:517;height:2" coordorigin="6270,2120" coordsize="517,0" path="m6270,2120l6787,2120e" filled="f" stroked="t" strokeweight=".474641pt" strokecolor="#2F2F2F">
                <v:path arrowok="t"/>
              </v:shape>
            </v:group>
            <v:group style="position:absolute;left:6730;top:2120;width:4875;height:2" coordorigin="6730,2120" coordsize="4875,2">
              <v:shape style="position:absolute;left:6730;top:2120;width:4875;height:2" coordorigin="6730,2120" coordsize="4875,0" path="m6730,2120l11605,2120e" filled="f" stroked="t" strokeweight=".949282pt" strokecolor="#484848">
                <v:path arrowok="t"/>
              </v:shape>
            </v:group>
            <v:group style="position:absolute;left:8990;top:1609;width:2;height:511" coordorigin="8990,1609" coordsize="2,511">
              <v:shape style="position:absolute;left:8990;top:1609;width:2;height:511" coordorigin="8990,1609" coordsize="0,511" path="m8990,2120l8990,1609e" filled="f" stroked="t" strokeweight=".237321pt" strokecolor="#282828">
                <v:path arrowok="t"/>
              </v:shape>
            </v:group>
            <v:group style="position:absolute;left:351;top:2358;width:11258;height:2" coordorigin="351,2358" coordsize="11258,2">
              <v:shape style="position:absolute;left:351;top:2358;width:11258;height:2" coordorigin="351,2358" coordsize="11258,0" path="m351,2358l11610,2358e" filled="f" stroked="t" strokeweight=".949282pt" strokecolor="#4B4B4B">
                <v:path arrowok="t"/>
              </v:shape>
            </v:group>
            <v:group style="position:absolute;left:3401;top:2110;width:2;height:291" coordorigin="3401,2110" coordsize="2,291">
              <v:shape style="position:absolute;left:3401;top:2110;width:2;height:291" coordorigin="3401,2110" coordsize="0,291" path="m3401,2401l3401,2110e" filled="f" stroked="t" strokeweight=".711962pt" strokecolor="#2F2F2F">
                <v:path arrowok="t"/>
              </v:shape>
            </v:group>
            <v:group style="position:absolute;left:351;top:2597;width:11258;height:2" coordorigin="351,2597" coordsize="11258,2">
              <v:shape style="position:absolute;left:351;top:2597;width:11258;height:2" coordorigin="351,2597" coordsize="11258,0" path="m351,2597l11610,2597e" filled="f" stroked="t" strokeweight=".949282pt" strokecolor="#484848">
                <v:path arrowok="t"/>
              </v:shape>
            </v:group>
            <v:group style="position:absolute;left:3341;top:2812;width:627;height:2" coordorigin="3341,2812" coordsize="627,2">
              <v:shape style="position:absolute;left:3341;top:2812;width:627;height:2" coordorigin="3341,2812" coordsize="627,0" path="m3341,2812l3968,2812e" filled="f" stroked="t" strokeweight=".474641pt" strokecolor="#2B2B2B">
                <v:path arrowok="t"/>
              </v:shape>
            </v:group>
            <v:group style="position:absolute;left:346;top:2812;width:11263;height:2" coordorigin="346,2812" coordsize="11263,2">
              <v:shape style="position:absolute;left:346;top:2812;width:11263;height:2" coordorigin="346,2812" coordsize="11263,0" path="m346,2812l11610,2812e" filled="f" stroked="t" strokeweight=".711962pt" strokecolor="#4B4B4B">
                <v:path arrowok="t"/>
              </v:shape>
            </v:group>
            <v:group style="position:absolute;left:346;top:3032;width:11258;height:2" coordorigin="346,3032" coordsize="11258,2">
              <v:shape style="position:absolute;left:346;top:3032;width:11258;height:2" coordorigin="346,3032" coordsize="11258,0" path="m346,3032l11605,3032e" filled="f" stroked="t" strokeweight=".949282pt" strokecolor="#484848">
                <v:path arrowok="t"/>
              </v:shape>
            </v:group>
            <v:group style="position:absolute;left:346;top:3244;width:8672;height:2" coordorigin="346,3244" coordsize="8672,2">
              <v:shape style="position:absolute;left:346;top:3244;width:8672;height:2" coordorigin="346,3244" coordsize="8672,0" path="m346,3244l9018,3244e" filled="f" stroked="t" strokeweight=".949282pt" strokecolor="#484848">
                <v:path arrowok="t"/>
              </v:shape>
            </v:group>
            <v:group style="position:absolute;left:8961;top:3246;width:399;height:2" coordorigin="8961,3246" coordsize="399,2">
              <v:shape style="position:absolute;left:8961;top:3246;width:399;height:2" coordorigin="8961,3246" coordsize="399,0" path="m8961,3246l9360,3246e" filled="f" stroked="t" strokeweight=".474641pt" strokecolor="#131313">
                <v:path arrowok="t"/>
              </v:shape>
            </v:group>
            <v:group style="position:absolute;left:9303;top:3246;width:845;height:2" coordorigin="9303,3246" coordsize="845,2">
              <v:shape style="position:absolute;left:9303;top:3246;width:845;height:2" coordorigin="9303,3246" coordsize="845,0" path="m9303,3246l10148,3246e" filled="f" stroked="t" strokeweight=".949282pt" strokecolor="#484848">
                <v:path arrowok="t"/>
              </v:shape>
            </v:group>
            <v:group style="position:absolute;left:10091;top:3246;width:157;height:2" coordorigin="10091,3246" coordsize="157,2">
              <v:shape style="position:absolute;left:10091;top:3246;width:157;height:2" coordorigin="10091,3246" coordsize="157,0" path="m10091,3246l10248,3246e" filled="f" stroked="t" strokeweight=".474641pt" strokecolor="#343434">
                <v:path arrowok="t"/>
              </v:shape>
            </v:group>
            <v:group style="position:absolute;left:10191;top:3246;width:166;height:2" coordorigin="10191,3246" coordsize="166,2">
              <v:shape style="position:absolute;left:10191;top:3246;width:166;height:2" coordorigin="10191,3246" coordsize="166,0" path="m10191,3246l10357,3246e" filled="f" stroked="t" strokeweight=".474641pt" strokecolor="#0F0F0F">
                <v:path arrowok="t"/>
              </v:shape>
            </v:group>
            <v:group style="position:absolute;left:10300;top:3246;width:1305;height:2" coordorigin="10300,3246" coordsize="1305,2">
              <v:shape style="position:absolute;left:10300;top:3246;width:1305;height:2" coordorigin="10300,3246" coordsize="1305,0" path="m10300,3246l11605,3246e" filled="f" stroked="t" strokeweight=".711962pt" strokecolor="#444444">
                <v:path arrowok="t"/>
              </v:shape>
            </v:group>
            <v:group style="position:absolute;left:11600;top:2989;width:2;height:282" coordorigin="11600,2989" coordsize="2,282">
              <v:shape style="position:absolute;left:11600;top:2989;width:2;height:282" coordorigin="11600,2989" coordsize="0,282" path="m11600,3270l11600,2989e" filled="f" stroked="t" strokeweight=".474641pt" strokecolor="#2B2B2B">
                <v:path arrowok="t"/>
              </v:shape>
            </v:group>
            <v:group style="position:absolute;left:6951;top:3232;width:2;height:702" coordorigin="6951,3232" coordsize="2,702">
              <v:shape style="position:absolute;left:6951;top:3232;width:2;height:702" coordorigin="6951,3232" coordsize="0,702" path="m6951,3934l6951,3232e" filled="f" stroked="t" strokeweight=".949282pt" strokecolor="#5B5B5B">
                <v:path arrowok="t"/>
              </v:shape>
            </v:group>
            <v:group style="position:absolute;left:11586;top:3227;width:2;height:449" coordorigin="11586,3227" coordsize="2,449">
              <v:shape style="position:absolute;left:11586;top:3227;width:2;height:449" coordorigin="11586,3227" coordsize="0,449" path="m11586,3676l11586,3227e" filled="f" stroked="t" strokeweight=".711962pt" strokecolor="#5B5B5B">
                <v:path arrowok="t"/>
              </v:shape>
            </v:group>
            <v:group style="position:absolute;left:3854;top:3667;width:2525;height:2" coordorigin="3854,3667" coordsize="2525,2">
              <v:shape style="position:absolute;left:3854;top:3667;width:2525;height:2" coordorigin="3854,3667" coordsize="2525,0" path="m3854,3667l6379,3667e" filled="f" stroked="t" strokeweight=".711962pt" strokecolor="#545454">
                <v:path arrowok="t"/>
              </v:shape>
            </v:group>
            <v:group style="position:absolute;left:6270;top:3664;width:688;height:2" coordorigin="6270,3664" coordsize="688,2">
              <v:shape style="position:absolute;left:6270;top:3664;width:688;height:2" coordorigin="6270,3664" coordsize="688,0" path="m6270,3664l6958,3664e" filled="f" stroked="t" strokeweight=".474641pt" strokecolor="#747474">
                <v:path arrowok="t"/>
              </v:shape>
            </v:group>
            <v:group style="position:absolute;left:6906;top:3655;width:4704;height:2" coordorigin="6906,3655" coordsize="4704,2">
              <v:shape style="position:absolute;left:6906;top:3655;width:4704;height:2" coordorigin="6906,3655" coordsize="4704,0" path="m6906,3655l11610,3655e" filled="f" stroked="t" strokeweight=".711962pt" strokecolor="#9C9C9C">
                <v:path arrowok="t"/>
              </v:shape>
            </v:group>
            <v:group style="position:absolute;left:10039;top:3657;width:318;height:2" coordorigin="10039,3657" coordsize="318,2">
              <v:shape style="position:absolute;left:10039;top:3657;width:318;height:2" coordorigin="10039,3657" coordsize="318,0" path="m10039,3657l10357,3657e" filled="f" stroked="t" strokeweight=".474641pt" strokecolor="#909090">
                <v:path arrowok="t"/>
              </v:shape>
            </v:group>
            <v:group style="position:absolute;left:11600;top:3523;width:2;height:606" coordorigin="11600,3523" coordsize="2,606">
              <v:shape style="position:absolute;left:11600;top:3523;width:2;height:606" coordorigin="11600,3523" coordsize="0,606" path="m11600,4130l11600,3523e" filled="f" stroked="t" strokeweight=".949282pt" strokecolor="#545454">
                <v:path arrowok="t"/>
              </v:shape>
            </v:group>
            <v:group style="position:absolute;left:346;top:4115;width:408;height:2" coordorigin="346,4115" coordsize="408,2">
              <v:shape style="position:absolute;left:346;top:4115;width:408;height:2" coordorigin="346,4115" coordsize="408,0" path="m346,4115l755,4115e" filled="f" stroked="t" strokeweight=".474641pt" strokecolor="#232323">
                <v:path arrowok="t"/>
              </v:shape>
            </v:group>
            <v:group style="position:absolute;left:660;top:4118;width:2758;height:2" coordorigin="660,4118" coordsize="2758,2">
              <v:shape style="position:absolute;left:660;top:4118;width:2758;height:2" coordorigin="660,4118" coordsize="2758,0" path="m660,4118l3417,4118e" filled="f" stroked="t" strokeweight=".949282pt" strokecolor="#4B4B4B">
                <v:path arrowok="t"/>
              </v:shape>
            </v:group>
            <v:group style="position:absolute;left:3341;top:4115;width:551;height:2" coordorigin="3341,4115" coordsize="551,2">
              <v:shape style="position:absolute;left:3341;top:4115;width:551;height:2" coordorigin="3341,4115" coordsize="551,0" path="m3341,4115l3892,4115e" filled="f" stroked="t" strokeweight=".711962pt" strokecolor="#2F2F2F">
                <v:path arrowok="t"/>
              </v:shape>
            </v:group>
            <v:group style="position:absolute;left:3861;top:3237;width:2;height:888" coordorigin="3861,3237" coordsize="2,888">
              <v:shape style="position:absolute;left:3861;top:3237;width:2;height:888" coordorigin="3861,3237" coordsize="0,888" path="m3861,4125l3861,3237e" filled="f" stroked="t" strokeweight=".949282pt" strokecolor="#444444">
                <v:path arrowok="t"/>
              </v:shape>
            </v:group>
            <v:group style="position:absolute;left:5700;top:4106;width:598;height:2" coordorigin="5700,4106" coordsize="598,2">
              <v:shape style="position:absolute;left:5700;top:4106;width:598;height:2" coordorigin="5700,4106" coordsize="598,0" path="m5700,4106l6298,4106e" filled="f" stroked="t" strokeweight="1.186603pt" strokecolor="#5B5B5B">
                <v:path arrowok="t"/>
              </v:shape>
            </v:group>
            <v:group style="position:absolute;left:6298;top:4106;width:460;height:2" coordorigin="6298,4106" coordsize="460,2">
              <v:shape style="position:absolute;left:6298;top:4106;width:460;height:2" coordorigin="6298,4106" coordsize="460,0" path="m6298,4106l6759,4106e" filled="f" stroked="t" strokeweight="1.186603pt" strokecolor="#707070">
                <v:path arrowok="t"/>
              </v:shape>
            </v:group>
            <v:group style="position:absolute;left:3849;top:4106;width:1851;height:2" coordorigin="3849,4106" coordsize="1851,2">
              <v:shape style="position:absolute;left:3849;top:4106;width:1851;height:2" coordorigin="3849,4106" coordsize="1851,0" path="m3849,4106l5700,4106e" filled="f" stroked="t" strokeweight="1.661244pt" strokecolor="#484848">
                <v:path arrowok="t"/>
              </v:shape>
            </v:group>
            <v:group style="position:absolute;left:6759;top:4106;width:190;height:2" coordorigin="6759,4106" coordsize="190,2">
              <v:shape style="position:absolute;left:6759;top:4106;width:190;height:2" coordorigin="6759,4106" coordsize="190,0" path="m6759,4106l6949,4106e" filled="f" stroked="t" strokeweight="1.186603pt" strokecolor="#4F4F4F">
                <v:path arrowok="t"/>
              </v:shape>
            </v:group>
            <v:group style="position:absolute;left:6951;top:3862;width:2;height:267" coordorigin="6951,3862" coordsize="2,267">
              <v:shape style="position:absolute;left:6951;top:3862;width:2;height:267" coordorigin="6951,3862" coordsize="0,267" path="m6951,4130l6951,3862e" filled="f" stroked="t" strokeweight=".711962pt" strokecolor="#484848">
                <v:path arrowok="t"/>
              </v:shape>
            </v:group>
            <v:group style="position:absolute;left:6028;top:4120;width:5582;height:2" coordorigin="6028,4120" coordsize="5582,2">
              <v:shape style="position:absolute;left:6028;top:4120;width:5582;height:2" coordorigin="6028,4120" coordsize="5582,0" path="m6028,4120l11610,4120e" filled="f" stroked="t" strokeweight=".711962pt" strokecolor="#484848">
                <v:path arrowok="t"/>
              </v:shape>
            </v:group>
            <v:group style="position:absolute;left:2373;top:4106;width:2;height:329" coordorigin="2373,4106" coordsize="2,329">
              <v:shape style="position:absolute;left:2373;top:4106;width:2;height:329" coordorigin="2373,4106" coordsize="0,329" path="m2373,4435l2373,4106e" filled="f" stroked="t" strokeweight=".711962pt" strokecolor="#2F2F2F">
                <v:path arrowok="t"/>
              </v:shape>
            </v:group>
            <v:group style="position:absolute;left:346;top:4402;width:1272;height:2" coordorigin="346,4402" coordsize="1272,2">
              <v:shape style="position:absolute;left:346;top:4402;width:1272;height:2" coordorigin="346,4402" coordsize="1272,0" path="m346,4402l1619,4402e" filled="f" stroked="t" strokeweight=".711962pt" strokecolor="#3F3F3F">
                <v:path arrowok="t"/>
              </v:shape>
            </v:group>
            <v:group style="position:absolute;left:1562;top:4402;width:394;height:2" coordorigin="1562,4402" coordsize="394,2">
              <v:shape style="position:absolute;left:1562;top:4402;width:394;height:2" coordorigin="1562,4402" coordsize="394,0" path="m1562,4402l1956,4402e" filled="f" stroked="t" strokeweight=".474641pt" strokecolor="#181818">
                <v:path arrowok="t"/>
              </v:shape>
            </v:group>
            <v:group style="position:absolute;left:1899;top:4404;width:128;height:2" coordorigin="1899,4404" coordsize="128,2">
              <v:shape style="position:absolute;left:1899;top:4404;width:128;height:2" coordorigin="1899,4404" coordsize="128,0" path="m1899,4404l2027,4404e" filled="f" stroked="t" strokeweight=".711962pt" strokecolor="#2B2B2B">
                <v:path arrowok="t"/>
              </v:shape>
            </v:group>
            <v:group style="position:absolute;left:1970;top:4404;width:9645;height:2" coordorigin="1970,4404" coordsize="9645,2">
              <v:shape style="position:absolute;left:1970;top:4404;width:9645;height:2" coordorigin="1970,4404" coordsize="9645,0" path="m1970,4404l11614,4404e" filled="f" stroked="t" strokeweight=".949282pt" strokecolor="#484848">
                <v:path arrowok="t"/>
              </v:shape>
            </v:group>
            <v:group style="position:absolute;left:2378;top:4364;width:2;height:272" coordorigin="2378,4364" coordsize="2,272">
              <v:shape style="position:absolute;left:2378;top:4364;width:2;height:272" coordorigin="2378,4364" coordsize="0,272" path="m2378,4636l2378,4364e" filled="f" stroked="t" strokeweight=".949282pt" strokecolor="#4B4B4B">
                <v:path arrowok="t"/>
              </v:shape>
            </v:group>
            <v:group style="position:absolute;left:2364;top:4619;width:9251;height:2" coordorigin="2364,4619" coordsize="9251,2">
              <v:shape style="position:absolute;left:2364;top:4619;width:9251;height:2" coordorigin="2364,4619" coordsize="9251,0" path="m2364,4619l11614,4619e" filled="f" stroked="t" strokeweight=".949282pt" strokecolor="#484848">
                <v:path arrowok="t"/>
              </v:shape>
            </v:group>
            <v:group style="position:absolute;left:4910;top:4612;width:2;height:2091" coordorigin="4910,4612" coordsize="2,2091">
              <v:shape style="position:absolute;left:4910;top:4612;width:2;height:2091" coordorigin="4910,4612" coordsize="0,2091" path="m4910,6703l4910,4612e" filled="f" stroked="t" strokeweight=".711962pt" strokecolor="#3F3F3F">
                <v:path arrowok="t"/>
              </v:shape>
            </v:group>
            <v:group style="position:absolute;left:7794;top:4607;width:2;height:506" coordorigin="7794,4607" coordsize="2,506">
              <v:shape style="position:absolute;left:7794;top:4607;width:2;height:506" coordorigin="7794,4607" coordsize="0,506" path="m7794,5113l7794,4607e" filled="f" stroked="t" strokeweight=".949282pt" strokecolor="#484848">
                <v:path arrowok="t"/>
              </v:shape>
            </v:group>
            <v:group style="position:absolute;left:11605;top:4397;width:2;height:7462" coordorigin="11605,4397" coordsize="2,7462">
              <v:shape style="position:absolute;left:11605;top:4397;width:2;height:7462" coordorigin="11605,4397" coordsize="0,7462" path="m11605,11859l11605,4397e" filled="f" stroked="t" strokeweight=".949282pt" strokecolor="#545454">
                <v:path arrowok="t"/>
              </v:shape>
            </v:group>
            <v:group style="position:absolute;left:4903;top:5104;width:6707;height:2" coordorigin="4903,5104" coordsize="6707,2">
              <v:shape style="position:absolute;left:4903;top:5104;width:6707;height:2" coordorigin="4903,5104" coordsize="6707,0" path="m4903,5104l11610,5104e" filled="f" stroked="t" strokeweight=".949282pt" strokecolor="#545454">
                <v:path arrowok="t"/>
              </v:shape>
            </v:group>
            <v:group style="position:absolute;left:4913;top:4612;width:2;height:2091" coordorigin="4913,4612" coordsize="2,2091">
              <v:shape style="position:absolute;left:4913;top:4612;width:2;height:2091" coordorigin="4913,4612" coordsize="0,2091" path="m4913,6703l4913,4612e" filled="f" stroked="t" strokeweight=".711962pt" strokecolor="#383838">
                <v:path arrowok="t"/>
              </v:shape>
            </v:group>
            <v:group style="position:absolute;left:4903;top:5345;width:6707;height:2" coordorigin="4903,5345" coordsize="6707,2">
              <v:shape style="position:absolute;left:4903;top:5345;width:6707;height:2" coordorigin="4903,5345" coordsize="6707,0" path="m4903,5345l11610,5345e" filled="f" stroked="t" strokeweight=".949282pt" strokecolor="#484848">
                <v:path arrowok="t"/>
              </v:shape>
            </v:group>
            <v:group style="position:absolute;left:4903;top:5583;width:6711;height:2" coordorigin="4903,5583" coordsize="6711,2">
              <v:shape style="position:absolute;left:4903;top:5583;width:6711;height:2" coordorigin="4903,5583" coordsize="6711,0" path="m4903,5583l11614,5583e" filled="f" stroked="t" strokeweight=".949282pt" strokecolor="#484848">
                <v:path arrowok="t"/>
              </v:shape>
            </v:group>
            <v:group style="position:absolute;left:2376;top:5084;width:2;height:277" coordorigin="2376,5084" coordsize="2,277">
              <v:shape style="position:absolute;left:2376;top:5084;width:2;height:277" coordorigin="2376,5084" coordsize="0,277" path="m2376,5361l2376,5084e" filled="f" stroked="t" strokeweight=".711962pt" strokecolor="#4F4F4F">
                <v:path arrowok="t"/>
              </v:shape>
            </v:group>
            <v:group style="position:absolute;left:2373;top:5304;width:2;height:291" coordorigin="2373,5304" coordsize="2,291">
              <v:shape style="position:absolute;left:2373;top:5304;width:2;height:291" coordorigin="2373,5304" coordsize="0,291" path="m2373,5595l2373,5304e" filled="f" stroked="t" strokeweight=".711962pt" strokecolor="#383838">
                <v:path arrowok="t"/>
              </v:shape>
            </v:group>
            <v:group style="position:absolute;left:2378;top:5500;width:2;height:320" coordorigin="2378,5500" coordsize="2,320">
              <v:shape style="position:absolute;left:2378;top:5500;width:2;height:320" coordorigin="2378,5500" coordsize="0,320" path="m2378,5820l2378,5500e" filled="f" stroked="t" strokeweight=".949282pt" strokecolor="#5B5B5B">
                <v:path arrowok="t"/>
              </v:shape>
            </v:group>
            <v:group style="position:absolute;left:2368;top:5798;width:1049;height:2" coordorigin="2368,5798" coordsize="1049,2">
              <v:shape style="position:absolute;left:2368;top:5798;width:1049;height:2" coordorigin="2368,5798" coordsize="1049,0" path="m2368,5798l3417,5798e" filled="f" stroked="t" strokeweight=".949282pt" strokecolor="#4B4B4B">
                <v:path arrowok="t"/>
              </v:shape>
            </v:group>
            <v:group style="position:absolute;left:3341;top:5798;width:271;height:2" coordorigin="3341,5798" coordsize="271,2">
              <v:shape style="position:absolute;left:3341;top:5798;width:271;height:2" coordorigin="3341,5798" coordsize="271,0" path="m3341,5798l3612,5798e" filled="f" stroked="t" strokeweight=".474641pt" strokecolor="#282828">
                <v:path arrowok="t"/>
              </v:shape>
            </v:group>
            <v:group style="position:absolute;left:3555;top:5796;width:328;height:2" coordorigin="3555,5796" coordsize="328,2">
              <v:shape style="position:absolute;left:3555;top:5796;width:328;height:2" coordorigin="3555,5796" coordsize="328,0" path="m3555,5796l3883,5796e" filled="f" stroked="t" strokeweight=".711962pt" strokecolor="#3B3B3B">
                <v:path arrowok="t"/>
              </v:shape>
            </v:group>
            <v:group style="position:absolute;left:3731;top:5798;width:902;height:2" coordorigin="3731,5798" coordsize="902,2">
              <v:shape style="position:absolute;left:3731;top:5798;width:902;height:2" coordorigin="3731,5798" coordsize="902,0" path="m3731,5798l4632,5798e" filled="f" stroked="t" strokeweight=".949282pt" strokecolor="#4F4F4F">
                <v:path arrowok="t"/>
              </v:shape>
            </v:group>
            <v:group style="position:absolute;left:4357;top:5798;width:593;height:2" coordorigin="4357,5798" coordsize="593,2">
              <v:shape style="position:absolute;left:4357;top:5798;width:593;height:2" coordorigin="4357,5798" coordsize="593,0" path="m4357,5798l4951,5798e" filled="f" stroked="t" strokeweight=".711962pt" strokecolor="#383838">
                <v:path arrowok="t"/>
              </v:shape>
            </v:group>
            <v:group style="position:absolute;left:4860;top:5798;width:6754;height:2" coordorigin="4860,5798" coordsize="6754,2">
              <v:shape style="position:absolute;left:4860;top:5798;width:6754;height:2" coordorigin="4860,5798" coordsize="6754,0" path="m4860,5798l11614,5798e" filled="f" stroked="t" strokeweight=".949282pt" strokecolor="#4B4B4B">
                <v:path arrowok="t"/>
              </v:shape>
            </v:group>
            <v:group style="position:absolute;left:342;top:6032;width:3270;height:2" coordorigin="342,6032" coordsize="3270,2">
              <v:shape style="position:absolute;left:342;top:6032;width:3270;height:2" coordorigin="342,6032" coordsize="3270,0" path="m342,6032l3612,6032e" filled="f" stroked="t" strokeweight=".949282pt" strokecolor="#4B4B4B">
                <v:path arrowok="t"/>
              </v:shape>
            </v:group>
            <v:group style="position:absolute;left:3555;top:6032;width:328;height:2" coordorigin="3555,6032" coordsize="328,2">
              <v:shape style="position:absolute;left:3555;top:6032;width:328;height:2" coordorigin="3555,6032" coordsize="328,0" path="m3555,6032l3883,6032e" filled="f" stroked="t" strokeweight=".474641pt" strokecolor="#282828">
                <v:path arrowok="t"/>
              </v:shape>
            </v:group>
            <v:group style="position:absolute;left:3826;top:6032;width:7789;height:2" coordorigin="3826,6032" coordsize="7789,2">
              <v:shape style="position:absolute;left:3826;top:6032;width:7789;height:2" coordorigin="3826,6032" coordsize="7789,0" path="m3826,6032l11614,6032e" filled="f" stroked="t" strokeweight=".949282pt" strokecolor="#484848">
                <v:path arrowok="t"/>
              </v:shape>
            </v:group>
            <v:group style="position:absolute;left:7798;top:6020;width:2;height:678" coordorigin="7798,6020" coordsize="2,678">
              <v:shape style="position:absolute;left:7798;top:6020;width:2;height:678" coordorigin="7798,6020" coordsize="0,678" path="m7798,6698l7798,6020e" filled="f" stroked="t" strokeweight=".474641pt" strokecolor="#343434">
                <v:path arrowok="t"/>
              </v:shape>
            </v:group>
            <v:group style="position:absolute;left:2371;top:4115;width:2;height:11735" coordorigin="2371,4115" coordsize="2,11735">
              <v:shape style="position:absolute;left:2371;top:4115;width:2;height:11735" coordorigin="2371,4115" coordsize="0,11735" path="m2371,15850l2371,4115e" filled="f" stroked="t" strokeweight=".711962pt" strokecolor="#545454">
                <v:path arrowok="t"/>
              </v:shape>
            </v:group>
            <v:group style="position:absolute;left:2364;top:6455;width:1884;height:2" coordorigin="2364,6455" coordsize="1884,2">
              <v:shape style="position:absolute;left:2364;top:6455;width:1884;height:2" coordorigin="2364,6455" coordsize="1884,0" path="m2364,6455l4248,6455e" filled="f" stroked="t" strokeweight=".711962pt" strokecolor="#484848">
                <v:path arrowok="t"/>
              </v:shape>
            </v:group>
            <v:group style="position:absolute;left:4191;top:6455;width:223;height:2" coordorigin="4191,6455" coordsize="223,2">
              <v:shape style="position:absolute;left:4191;top:6455;width:223;height:2" coordorigin="4191,6455" coordsize="223,0" path="m4191,6455l4414,6455e" filled="f" stroked="t" strokeweight=".474641pt" strokecolor="#181818">
                <v:path arrowok="t"/>
              </v:shape>
            </v:group>
            <v:group style="position:absolute;left:4357;top:6452;width:4661;height:2" coordorigin="4357,6452" coordsize="4661,2">
              <v:shape style="position:absolute;left:4357;top:6452;width:4661;height:2" coordorigin="4357,6452" coordsize="4661,0" path="m4357,6452l9018,6452e" filled="f" stroked="t" strokeweight=".949282pt" strokecolor="#4B4B4B">
                <v:path arrowok="t"/>
              </v:shape>
            </v:group>
            <v:group style="position:absolute;left:8961;top:6455;width:399;height:2" coordorigin="8961,6455" coordsize="399,2">
              <v:shape style="position:absolute;left:8961;top:6455;width:399;height:2" coordorigin="8961,6455" coordsize="399,0" path="m8961,6455l9360,6455e" filled="f" stroked="t" strokeweight=".474641pt" strokecolor="#181818">
                <v:path arrowok="t"/>
              </v:shape>
            </v:group>
            <v:group style="position:absolute;left:9303;top:6457;width:945;height:2" coordorigin="9303,6457" coordsize="945,2">
              <v:shape style="position:absolute;left:9303;top:6457;width:945;height:2" coordorigin="9303,6457" coordsize="945,0" path="m9303,6457l10248,6457e" filled="f" stroked="t" strokeweight=".949282pt" strokecolor="#484848">
                <v:path arrowok="t"/>
              </v:shape>
            </v:group>
            <v:group style="position:absolute;left:10191;top:6455;width:166;height:2" coordorigin="10191,6455" coordsize="166,2">
              <v:shape style="position:absolute;left:10191;top:6455;width:166;height:2" coordorigin="10191,6455" coordsize="166,0" path="m10191,6455l10357,6455e" filled="f" stroked="t" strokeweight=".474641pt" strokecolor="#1C1C1C">
                <v:path arrowok="t"/>
              </v:shape>
            </v:group>
            <v:group style="position:absolute;left:10300;top:6455;width:1315;height:2" coordorigin="10300,6455" coordsize="1315,2">
              <v:shape style="position:absolute;left:10300;top:6455;width:1315;height:2" coordorigin="10300,6455" coordsize="1315,0" path="m10300,6455l11614,6455e" filled="f" stroked="t" strokeweight=".711962pt" strokecolor="#444444">
                <v:path arrowok="t"/>
              </v:shape>
            </v:group>
            <v:group style="position:absolute;left:11605;top:6249;width:2;height:234" coordorigin="11605,6249" coordsize="2,234">
              <v:shape style="position:absolute;left:11605;top:6249;width:2;height:234" coordorigin="11605,6249" coordsize="0,234" path="m11605,6483l11605,6249e" filled="f" stroked="t" strokeweight=".474641pt" strokecolor="#2F2F2F">
                <v:path arrowok="t"/>
              </v:shape>
            </v:group>
            <v:group style="position:absolute;left:351;top:606;width:2;height:15244" coordorigin="351,606" coordsize="2,15244">
              <v:shape style="position:absolute;left:351;top:606;width:2;height:15244" coordorigin="351,606" coordsize="0,15244" path="m351,15850l351,606e" filled="f" stroked="t" strokeweight=".711962pt" strokecolor="#4F4F4F">
                <v:path arrowok="t"/>
              </v:shape>
            </v:group>
            <v:group style="position:absolute;left:2368;top:6691;width:4419;height:2" coordorigin="2368,6691" coordsize="4419,2">
              <v:shape style="position:absolute;left:2368;top:6691;width:4419;height:2" coordorigin="2368,6691" coordsize="4419,0" path="m2368,6691l6787,6691e" filled="f" stroked="t" strokeweight=".949282pt" strokecolor="#4B4B4B">
                <v:path arrowok="t"/>
              </v:shape>
            </v:group>
            <v:group style="position:absolute;left:6730;top:6693;width:237;height:2" coordorigin="6730,6693" coordsize="237,2">
              <v:shape style="position:absolute;left:6730;top:6693;width:237;height:2" coordorigin="6730,6693" coordsize="237,0" path="m6730,6693l6968,6693e" filled="f" stroked="t" strokeweight=".474641pt" strokecolor="#2F2F2F">
                <v:path arrowok="t"/>
              </v:shape>
            </v:group>
            <v:group style="position:absolute;left:7798;top:6445;width:2;height:253" coordorigin="7798,6445" coordsize="2,253">
              <v:shape style="position:absolute;left:7798;top:6445;width:2;height:253" coordorigin="7798,6445" coordsize="0,253" path="m7798,6698l7798,6445e" filled="f" stroked="t" strokeweight=".949282pt" strokecolor="#484848">
                <v:path arrowok="t"/>
              </v:shape>
            </v:group>
            <v:group style="position:absolute;left:6911;top:6691;width:3237;height:2" coordorigin="6911,6691" coordsize="3237,2">
              <v:shape style="position:absolute;left:6911;top:6691;width:3237;height:2" coordorigin="6911,6691" coordsize="3237,0" path="m6911,6691l10148,6691e" filled="f" stroked="t" strokeweight=".949282pt" strokecolor="#4F4F4F">
                <v:path arrowok="t"/>
              </v:shape>
            </v:group>
            <v:group style="position:absolute;left:10091;top:6693;width:266;height:2" coordorigin="10091,6693" coordsize="266,2">
              <v:shape style="position:absolute;left:10091;top:6693;width:266;height:2" coordorigin="10091,6693" coordsize="266,0" path="m10091,6693l10357,6693e" filled="f" stroked="t" strokeweight=".474641pt" strokecolor="#1C1C1C">
                <v:path arrowok="t"/>
              </v:shape>
            </v:group>
            <v:group style="position:absolute;left:10300;top:6693;width:1315;height:2" coordorigin="10300,6693" coordsize="1315,2">
              <v:shape style="position:absolute;left:10300;top:6693;width:1315;height:2" coordorigin="10300,6693" coordsize="1315,0" path="m10300,6693l11614,6693e" filled="f" stroked="t" strokeweight=".711962pt" strokecolor="#444444">
                <v:path arrowok="t"/>
              </v:shape>
            </v:group>
            <v:group style="position:absolute;left:342;top:6908;width:736;height:2" coordorigin="342,6908" coordsize="736,2">
              <v:shape style="position:absolute;left:342;top:6908;width:736;height:2" coordorigin="342,6908" coordsize="736,0" path="m342,6908l1077,6908e" filled="f" stroked="t" strokeweight=".949282pt" strokecolor="#575757">
                <v:path arrowok="t"/>
              </v:shape>
            </v:group>
            <v:group style="position:absolute;left:1020;top:6908;width:598;height:2" coordorigin="1020,6908" coordsize="598,2">
              <v:shape style="position:absolute;left:1020;top:6908;width:598;height:2" coordorigin="1020,6908" coordsize="598,0" path="m1020,6908l1619,6908e" filled="f" stroked="t" strokeweight=".474641pt" strokecolor="#383838">
                <v:path arrowok="t"/>
              </v:shape>
            </v:group>
            <v:group style="position:absolute;left:1448;top:6911;width:954;height:2" coordorigin="1448,6911" coordsize="954,2">
              <v:shape style="position:absolute;left:1448;top:6911;width:954;height:2" coordorigin="1448,6911" coordsize="954,0" path="m1448,6911l2402,6911e" filled="f" stroked="t" strokeweight=".949282pt" strokecolor="#575757">
                <v:path arrowok="t"/>
              </v:shape>
            </v:group>
            <v:group style="position:absolute;left:2373;top:6679;width:2;height:258" coordorigin="2373,6679" coordsize="2,258">
              <v:shape style="position:absolute;left:2373;top:6679;width:2;height:258" coordorigin="2373,6679" coordsize="0,258" path="m2373,6937l2373,6679e" filled="f" stroked="t" strokeweight=".474641pt" strokecolor="#383838">
                <v:path arrowok="t"/>
              </v:shape>
            </v:group>
            <v:group style="position:absolute;left:2330;top:6908;width:2084;height:2" coordorigin="2330,6908" coordsize="2084,2">
              <v:shape style="position:absolute;left:2330;top:6908;width:2084;height:2" coordorigin="2330,6908" coordsize="2084,0" path="m2330,6908l4414,6908e" filled="f" stroked="t" strokeweight=".474641pt" strokecolor="#444444">
                <v:path arrowok="t"/>
              </v:shape>
            </v:group>
            <v:group style="position:absolute;left:4357;top:6908;width:584;height:2" coordorigin="4357,6908" coordsize="584,2">
              <v:shape style="position:absolute;left:4357;top:6908;width:584;height:2" coordorigin="4357,6908" coordsize="584,0" path="m4357,6908l4941,6908e" filled="f" stroked="t" strokeweight=".711962pt" strokecolor="#484848">
                <v:path arrowok="t"/>
              </v:shape>
            </v:group>
            <v:group style="position:absolute;left:4884;top:6908;width:228;height:2" coordorigin="4884,6908" coordsize="228,2">
              <v:shape style="position:absolute;left:4884;top:6908;width:228;height:2" coordorigin="4884,6908" coordsize="228,0" path="m4884,6908l5112,6908e" filled="f" stroked="t" strokeweight=".474641pt" strokecolor="#282828">
                <v:path arrowok="t"/>
              </v:shape>
            </v:group>
            <v:group style="position:absolute;left:5055;top:6908;width:4514;height:2" coordorigin="5055,6908" coordsize="4514,2">
              <v:shape style="position:absolute;left:5055;top:6908;width:4514;height:2" coordorigin="5055,6908" coordsize="4514,0" path="m5055,6908l9569,6908e" filled="f" stroked="t" strokeweight=".949282pt" strokecolor="#484848">
                <v:path arrowok="t"/>
              </v:shape>
            </v:group>
            <v:group style="position:absolute;left:9512;top:6908;width:636;height:2" coordorigin="9512,6908" coordsize="636,2">
              <v:shape style="position:absolute;left:9512;top:6908;width:636;height:2" coordorigin="9512,6908" coordsize="636,0" path="m9512,6908l10148,6908e" filled="f" stroked="t" strokeweight=".474641pt" strokecolor="#232323">
                <v:path arrowok="t"/>
              </v:shape>
            </v:group>
            <v:group style="position:absolute;left:9972;top:6908;width:1642;height:2" coordorigin="9972,6908" coordsize="1642,2">
              <v:shape style="position:absolute;left:9972;top:6908;width:1642;height:2" coordorigin="9972,6908" coordsize="1642,0" path="m9972,6908l11614,6908e" filled="f" stroked="t" strokeweight=".949282pt" strokecolor="#4B4B4B">
                <v:path arrowok="t"/>
              </v:shape>
            </v:group>
            <v:group style="position:absolute;left:342;top:7376;width:736;height:2" coordorigin="342,7376" coordsize="736,2">
              <v:shape style="position:absolute;left:342;top:7376;width:736;height:2" coordorigin="342,7376" coordsize="736,0" path="m342,7376l1077,7376e" filled="f" stroked="t" strokeweight=".949282pt" strokecolor="#5B5B5B">
                <v:path arrowok="t"/>
              </v:shape>
            </v:group>
            <v:group style="position:absolute;left:346;top:7137;width:2;height:286" coordorigin="346,7137" coordsize="2,286">
              <v:shape style="position:absolute;left:346;top:7137;width:2;height:286" coordorigin="346,7137" coordsize="0,286" path="m346,7424l346,7137e" filled="f" stroked="t" strokeweight=".474641pt" strokecolor="#2B2B2B">
                <v:path arrowok="t"/>
              </v:shape>
            </v:group>
            <v:group style="position:absolute;left:1020;top:7378;width:598;height:2" coordorigin="1020,7378" coordsize="598,2">
              <v:shape style="position:absolute;left:1020;top:7378;width:598;height:2" coordorigin="1020,7378" coordsize="598,0" path="m1020,7378l1619,7378e" filled="f" stroked="t" strokeweight=".474641pt" strokecolor="#343434">
                <v:path arrowok="t"/>
              </v:shape>
            </v:group>
            <v:group style="position:absolute;left:1386;top:7378;width:8183;height:2" coordorigin="1386,7378" coordsize="8183,2">
              <v:shape style="position:absolute;left:1386;top:7378;width:8183;height:2" coordorigin="1386,7378" coordsize="8183,0" path="m1386,7378l9569,7378e" filled="f" stroked="t" strokeweight=".949282pt" strokecolor="#4B4B4B">
                <v:path arrowok="t"/>
              </v:shape>
            </v:group>
            <v:group style="position:absolute;left:9512;top:7378;width:636;height:2" coordorigin="9512,7378" coordsize="636,2">
              <v:shape style="position:absolute;left:9512;top:7378;width:636;height:2" coordorigin="9512,7378" coordsize="636,0" path="m9512,7378l10148,7378e" filled="f" stroked="t" strokeweight=".474641pt" strokecolor="#2B2B2B">
                <v:path arrowok="t"/>
              </v:shape>
            </v:group>
            <v:group style="position:absolute;left:9929;top:7376;width:1680;height:2" coordorigin="9929,7376" coordsize="1680,2">
              <v:shape style="position:absolute;left:9929;top:7376;width:1680;height:2" coordorigin="9929,7376" coordsize="1680,0" path="m9929,7376l11610,7376e" filled="f" stroked="t" strokeweight=".711962pt" strokecolor="#444444">
                <v:path arrowok="t"/>
              </v:shape>
            </v:group>
            <v:group style="position:absolute;left:4913;top:7371;width:2;height:764" coordorigin="4913,7371" coordsize="2,764">
              <v:shape style="position:absolute;left:4913;top:7371;width:2;height:764" coordorigin="4913,7371" coordsize="0,764" path="m4913,8135l4913,7371e" filled="f" stroked="t" strokeweight=".949282pt" strokecolor="#444444">
                <v:path arrowok="t"/>
              </v:shape>
            </v:group>
            <v:group style="position:absolute;left:4908;top:7598;width:4110;height:2" coordorigin="4908,7598" coordsize="4110,2">
              <v:shape style="position:absolute;left:4908;top:7598;width:4110;height:2" coordorigin="4908,7598" coordsize="4110,0" path="m4908,7598l9018,7598e" filled="f" stroked="t" strokeweight=".949282pt" strokecolor="#484848">
                <v:path arrowok="t"/>
              </v:shape>
            </v:group>
            <v:group style="position:absolute;left:8961;top:7598;width:399;height:2" coordorigin="8961,7598" coordsize="399,2">
              <v:shape style="position:absolute;left:8961;top:7598;width:399;height:2" coordorigin="8961,7598" coordsize="399,0" path="m8961,7598l9360,7598e" filled="f" stroked="t" strokeweight=".474641pt" strokecolor="#343434">
                <v:path arrowok="t"/>
              </v:shape>
            </v:group>
            <v:group style="position:absolute;left:9251;top:7598;width:897;height:2" coordorigin="9251,7598" coordsize="897,2">
              <v:shape style="position:absolute;left:9251;top:7598;width:897;height:2" coordorigin="9251,7598" coordsize="897,0" path="m9251,7598l10148,7598e" filled="f" stroked="t" strokeweight=".949282pt" strokecolor="#4B4B4B">
                <v:path arrowok="t"/>
              </v:shape>
            </v:group>
            <v:group style="position:absolute;left:10091;top:7600;width:266;height:2" coordorigin="10091,7600" coordsize="266,2">
              <v:shape style="position:absolute;left:10091;top:7600;width:266;height:2" coordorigin="10091,7600" coordsize="266,0" path="m10091,7600l10357,7600e" filled="f" stroked="t" strokeweight=".474641pt" strokecolor="#1C1C1C">
                <v:path arrowok="t"/>
              </v:shape>
            </v:group>
            <v:group style="position:absolute;left:10300;top:7600;width:1315;height:2" coordorigin="10300,7600" coordsize="1315,2">
              <v:shape style="position:absolute;left:10300;top:7600;width:1315;height:2" coordorigin="10300,7600" coordsize="1315,0" path="m10300,7600l11614,7600e" filled="f" stroked="t" strokeweight=".711962pt" strokecolor="#484848">
                <v:path arrowok="t"/>
              </v:shape>
            </v:group>
            <v:group style="position:absolute;left:11605;top:4397;width:2;height:3232" coordorigin="11605,4397" coordsize="2,3232">
              <v:shape style="position:absolute;left:11605;top:4397;width:2;height:3232" coordorigin="11605,4397" coordsize="0,3232" path="m11605,7629l11605,4397e" filled="f" stroked="t" strokeweight=".474641pt" strokecolor="#4B4B4B">
                <v:path arrowok="t"/>
              </v:shape>
            </v:group>
            <v:group style="position:absolute;left:4903;top:7837;width:6711;height:2" coordorigin="4903,7837" coordsize="6711,2">
              <v:shape style="position:absolute;left:4903;top:7837;width:6711;height:2" coordorigin="4903,7837" coordsize="6711,0" path="m4903,7837l11614,7837e" filled="f" stroked="t" strokeweight=".949282pt" strokecolor="#4B4B4B">
                <v:path arrowok="t"/>
              </v:shape>
            </v:group>
            <v:group style="position:absolute;left:2373;top:7825;width:2;height:329" coordorigin="2373,7825" coordsize="2,329">
              <v:shape style="position:absolute;left:2373;top:7825;width:2;height:329" coordorigin="2373,7825" coordsize="0,329" path="m2373,8154l2373,7825e" filled="f" stroked="t" strokeweight=".474641pt" strokecolor="#2F2F2F">
                <v:path arrowok="t"/>
              </v:shape>
            </v:group>
            <v:group style="position:absolute;left:342;top:8126;width:8676;height:2" coordorigin="342,8126" coordsize="8676,2">
              <v:shape style="position:absolute;left:342;top:8126;width:8676;height:2" coordorigin="342,8126" coordsize="8676,0" path="m342,8126l9018,8126e" filled="f" stroked="t" strokeweight=".949282pt" strokecolor="#4B4B4B">
                <v:path arrowok="t"/>
              </v:shape>
            </v:group>
            <v:group style="position:absolute;left:8961;top:8126;width:399;height:2" coordorigin="8961,8126" coordsize="399,2">
              <v:shape style="position:absolute;left:8961;top:8126;width:399;height:2" coordorigin="8961,8126" coordsize="399,0" path="m8961,8126l9360,8126e" filled="f" stroked="t" strokeweight=".474641pt" strokecolor="#0F0F0F">
                <v:path arrowok="t"/>
              </v:shape>
            </v:group>
            <v:group style="position:absolute;left:9303;top:8128;width:2312;height:2" coordorigin="9303,8128" coordsize="2312,2">
              <v:shape style="position:absolute;left:9303;top:8128;width:2312;height:2" coordorigin="9303,8128" coordsize="2312,0" path="m9303,8128l11614,8128e" filled="f" stroked="t" strokeweight=".949282pt" strokecolor="#4B4B4B">
                <v:path arrowok="t"/>
              </v:shape>
            </v:group>
            <v:group style="position:absolute;left:11607;top:8331;width:2;height:291" coordorigin="11607,8331" coordsize="2,291">
              <v:shape style="position:absolute;left:11607;top:8331;width:2;height:291" coordorigin="11607,8331" coordsize="0,291" path="m11607,8622l11607,8331e" filled="f" stroked="t" strokeweight=".711962pt" strokecolor="#3F3F3F">
                <v:path arrowok="t"/>
              </v:shape>
            </v:group>
            <v:group style="position:absolute;left:337;top:8959;width:11277;height:2" coordorigin="337,8959" coordsize="11277,2">
              <v:shape style="position:absolute;left:337;top:8959;width:11277;height:2" coordorigin="337,8959" coordsize="11277,0" path="m337,8959l11614,8959e" filled="f" stroked="t" strokeweight=".711962pt" strokecolor="#484848">
                <v:path arrowok="t"/>
              </v:shape>
            </v:group>
            <v:group style="position:absolute;left:2373;top:8947;width:2;height:530" coordorigin="2373,8947" coordsize="2,530">
              <v:shape style="position:absolute;left:2373;top:8947;width:2;height:530" coordorigin="2373,8947" coordsize="0,530" path="m2373,9477l2373,8947e" filled="f" stroked="t" strokeweight=".711962pt" strokecolor="#383838">
                <v:path arrowok="t"/>
              </v:shape>
            </v:group>
            <v:group style="position:absolute;left:342;top:9868;width:11273;height:2" coordorigin="342,9868" coordsize="11273,2">
              <v:shape style="position:absolute;left:342;top:9868;width:11273;height:2" coordorigin="342,9868" coordsize="11273,0" path="m342,9868l11614,9868e" filled="f" stroked="t" strokeweight=".949282pt" strokecolor="#4B4B4B">
                <v:path arrowok="t"/>
              </v:shape>
            </v:group>
            <v:group style="position:absolute;left:346;top:10209;width:1533;height:2" coordorigin="346,10209" coordsize="1533,2">
              <v:shape style="position:absolute;left:346;top:10209;width:1533;height:2" coordorigin="346,10209" coordsize="1533,0" path="m346,10209l1880,10209e" filled="f" stroked="t" strokeweight=".474641pt" strokecolor="#484848">
                <v:path arrowok="t"/>
              </v:shape>
            </v:group>
            <v:group style="position:absolute;left:1899;top:10209;width:128;height:2" coordorigin="1899,10209" coordsize="128,2">
              <v:shape style="position:absolute;left:1899;top:10209;width:128;height:2" coordorigin="1899,10209" coordsize="128,0" path="m1899,10209l2027,10209e" filled="f" stroked="t" strokeweight=".711962pt" strokecolor="#383838">
                <v:path arrowok="t"/>
              </v:shape>
            </v:group>
            <v:group style="position:absolute;left:1253;top:10207;width:10366;height:2" coordorigin="1253,10207" coordsize="10366,2">
              <v:shape style="position:absolute;left:1253;top:10207;width:10366;height:2" coordorigin="1253,10207" coordsize="10366,0" path="m1253,10207l11619,10207e" filled="f" stroked="t" strokeweight=".949282pt" strokecolor="#4B4B4B">
                <v:path arrowok="t"/>
              </v:shape>
            </v:group>
            <v:group style="position:absolute;left:4884;top:10205;width:384;height:2" coordorigin="4884,10205" coordsize="384,2">
              <v:shape style="position:absolute;left:4884;top:10205;width:384;height:2" coordorigin="4884,10205" coordsize="384,0" path="m4884,10205l5269,10205e" filled="f" stroked="t" strokeweight=".711962pt" strokecolor="#484848">
                <v:path arrowok="t"/>
              </v:shape>
            </v:group>
            <v:group style="position:absolute;left:346;top:10446;width:1609;height:2" coordorigin="346,10446" coordsize="1609,2">
              <v:shape style="position:absolute;left:346;top:10446;width:1609;height:2" coordorigin="346,10446" coordsize="1609,0" path="m346,10446l1956,10446e" filled="f" stroked="t" strokeweight=".474641pt" strokecolor="#444444">
                <v:path arrowok="t"/>
              </v:shape>
            </v:group>
            <v:group style="position:absolute;left:1899;top:10446;width:128;height:2" coordorigin="1899,10446" coordsize="128,2">
              <v:shape style="position:absolute;left:1899;top:10446;width:128;height:2" coordorigin="1899,10446" coordsize="128,0" path="m1899,10446l2027,10446e" filled="f" stroked="t" strokeweight=".474641pt" strokecolor="#2F2F2F">
                <v:path arrowok="t"/>
              </v:shape>
            </v:group>
            <v:group style="position:absolute;left:2373;top:10178;width:2;height:525" coordorigin="2373,10178" coordsize="2,525">
              <v:shape style="position:absolute;left:2373;top:10178;width:2;height:525" coordorigin="2373,10178" coordsize="0,525" path="m2373,10704l2373,10178e" filled="f" stroked="t" strokeweight=".474641pt" strokecolor="#383838">
                <v:path arrowok="t"/>
              </v:shape>
            </v:group>
            <v:group style="position:absolute;left:1970;top:10446;width:835;height:2" coordorigin="1970,10446" coordsize="835,2">
              <v:shape style="position:absolute;left:1970;top:10446;width:835;height:2" coordorigin="1970,10446" coordsize="835,0" path="m1970,10446l2805,10446e" filled="f" stroked="t" strokeweight=".711962pt" strokecolor="#4B4B4B">
                <v:path arrowok="t"/>
              </v:shape>
            </v:group>
            <v:group style="position:absolute;left:2748;top:10446;width:650;height:2" coordorigin="2748,10446" coordsize="650,2">
              <v:shape style="position:absolute;left:2748;top:10446;width:650;height:2" coordorigin="2748,10446" coordsize="650,0" path="m2748,10446l3398,10446e" filled="f" stroked="t" strokeweight=".474641pt" strokecolor="#282828">
                <v:path arrowok="t"/>
              </v:shape>
            </v:group>
            <v:group style="position:absolute;left:3318;top:10448;width:930;height:2" coordorigin="3318,10448" coordsize="930,2">
              <v:shape style="position:absolute;left:3318;top:10448;width:930;height:2" coordorigin="3318,10448" coordsize="930,0" path="m3318,10448l4248,10448e" filled="f" stroked="t" strokeweight=".949282pt" strokecolor="#4B4B4B">
                <v:path arrowok="t"/>
              </v:shape>
            </v:group>
            <v:group style="position:absolute;left:4191;top:10441;width:223;height:2" coordorigin="4191,10441" coordsize="223,2">
              <v:shape style="position:absolute;left:4191;top:10441;width:223;height:2" coordorigin="4191,10441" coordsize="223,0" path="m4191,10441l4414,10441e" filled="f" stroked="t" strokeweight=".711962pt" strokecolor="#383838">
                <v:path arrowok="t"/>
              </v:shape>
            </v:group>
            <v:group style="position:absolute;left:4305;top:10443;width:7309;height:2" coordorigin="4305,10443" coordsize="7309,2">
              <v:shape style="position:absolute;left:4305;top:10443;width:7309;height:2" coordorigin="4305,10443" coordsize="7309,0" path="m4305,10443l11614,10443e" filled="f" stroked="t" strokeweight=".949282pt" strokecolor="#4B4B4B">
                <v:path arrowok="t"/>
              </v:shape>
            </v:group>
            <v:group style="position:absolute;left:342;top:10923;width:413;height:2" coordorigin="342,10923" coordsize="413,2">
              <v:shape style="position:absolute;left:342;top:10923;width:413;height:2" coordorigin="342,10923" coordsize="413,0" path="m342,10923l755,10923e" filled="f" stroked="t" strokeweight=".474641pt" strokecolor="#2F2F2F">
                <v:path arrowok="t"/>
              </v:shape>
            </v:group>
            <v:group style="position:absolute;left:698;top:10923;width:921;height:2" coordorigin="698,10923" coordsize="921,2">
              <v:shape style="position:absolute;left:698;top:10923;width:921;height:2" coordorigin="698,10923" coordsize="921,0" path="m698,10923l1619,10923e" filled="f" stroked="t" strokeweight=".711962pt" strokecolor="#545454">
                <v:path arrowok="t"/>
              </v:shape>
            </v:group>
            <v:group style="position:absolute;left:1562;top:10923;width:394;height:2" coordorigin="1562,10923" coordsize="394,2">
              <v:shape style="position:absolute;left:1562;top:10923;width:394;height:2" coordorigin="1562,10923" coordsize="394,0" path="m1562,10923l1956,10923e" filled="f" stroked="t" strokeweight=".474641pt" strokecolor="#343434">
                <v:path arrowok="t"/>
              </v:shape>
            </v:group>
            <v:group style="position:absolute;left:1899;top:10921;width:3042;height:2" coordorigin="1899,10921" coordsize="3042,2">
              <v:shape style="position:absolute;left:1899;top:10921;width:3042;height:2" coordorigin="1899,10921" coordsize="3042,0" path="m1899,10921l4941,10921e" filled="f" stroked="t" strokeweight=".949282pt" strokecolor="#4B4B4B">
                <v:path arrowok="t"/>
              </v:shape>
            </v:group>
            <v:group style="position:absolute;left:4884;top:10918;width:228;height:2" coordorigin="4884,10918" coordsize="228,2">
              <v:shape style="position:absolute;left:4884;top:10918;width:228;height:2" coordorigin="4884,10918" coordsize="228,0" path="m4884,10918l5112,10918e" filled="f" stroked="t" strokeweight=".474641pt" strokecolor="#232323">
                <v:path arrowok="t"/>
              </v:shape>
            </v:group>
            <v:group style="position:absolute;left:5055;top:10918;width:6560;height:2" coordorigin="5055,10918" coordsize="6560,2">
              <v:shape style="position:absolute;left:5055;top:10918;width:6560;height:2" coordorigin="5055,10918" coordsize="6560,0" path="m5055,10918l11614,10918e" filled="f" stroked="t" strokeweight=".949282pt" strokecolor="#4F4F4F">
                <v:path arrowok="t"/>
              </v:shape>
            </v:group>
            <v:group style="position:absolute;left:342;top:11162;width:1277;height:2" coordorigin="342,11162" coordsize="1277,2">
              <v:shape style="position:absolute;left:342;top:11162;width:1277;height:2" coordorigin="342,11162" coordsize="1277,0" path="m342,11162l1619,11162e" filled="f" stroked="t" strokeweight=".711962pt" strokecolor="#5B5B57">
                <v:path arrowok="t"/>
              </v:shape>
            </v:group>
            <v:group style="position:absolute;left:346;top:10875;width:2;height:325" coordorigin="346,10875" coordsize="2,325">
              <v:shape style="position:absolute;left:346;top:10875;width:2;height:325" coordorigin="346,10875" coordsize="0,325" path="m346,11200l346,10875e" filled="f" stroked="t" strokeweight=".474641pt" strokecolor="#2F2F2F">
                <v:path arrowok="t"/>
              </v:shape>
            </v:group>
            <v:group style="position:absolute;left:1562;top:11162;width:465;height:2" coordorigin="1562,11162" coordsize="465,2">
              <v:shape style="position:absolute;left:1562;top:11162;width:465;height:2" coordorigin="1562,11162" coordsize="465,0" path="m1562,11162l2027,11162e" filled="f" stroked="t" strokeweight=".474641pt" strokecolor="#343434">
                <v:path arrowok="t"/>
              </v:shape>
            </v:group>
            <v:group style="position:absolute;left:1970;top:11157;width:2601;height:2" coordorigin="1970,11157" coordsize="2601,2">
              <v:shape style="position:absolute;left:1970;top:11157;width:2601;height:2" coordorigin="1970,11157" coordsize="2601,0" path="m1970,11157l4571,11157e" filled="f" stroked="t" strokeweight=".949282pt" strokecolor="#4F4F4F">
                <v:path arrowok="t"/>
              </v:shape>
            </v:group>
            <v:group style="position:absolute;left:4357;top:11155;width:584;height:2" coordorigin="4357,11155" coordsize="584,2">
              <v:shape style="position:absolute;left:4357;top:11155;width:584;height:2" coordorigin="4357,11155" coordsize="584,0" path="m4357,11155l4941,11155e" filled="f" stroked="t" strokeweight=".474641pt" strokecolor="#343434">
                <v:path arrowok="t"/>
              </v:shape>
            </v:group>
            <v:group style="position:absolute;left:4884;top:11157;width:228;height:2" coordorigin="4884,11157" coordsize="228,2">
              <v:shape style="position:absolute;left:4884;top:11157;width:228;height:2" coordorigin="4884,11157" coordsize="228,0" path="m4884,11157l5112,11157e" filled="f" stroked="t" strokeweight=".474641pt" strokecolor="#1C1C1C">
                <v:path arrowok="t"/>
              </v:shape>
            </v:group>
            <v:group style="position:absolute;left:5055;top:11155;width:3982;height:2" coordorigin="5055,11155" coordsize="3982,2">
              <v:shape style="position:absolute;left:5055;top:11155;width:3982;height:2" coordorigin="5055,11155" coordsize="3982,0" path="m5055,11155l9037,11155e" filled="f" stroked="t" strokeweight=".949282pt" strokecolor="#4B4B4B">
                <v:path arrowok="t"/>
              </v:shape>
            </v:group>
            <v:group style="position:absolute;left:8961;top:11155;width:399;height:2" coordorigin="8961,11155" coordsize="399,2">
              <v:shape style="position:absolute;left:8961;top:11155;width:399;height:2" coordorigin="8961,11155" coordsize="399,0" path="m8961,11155l9360,11155e" filled="f" stroked="t" strokeweight=".711962pt" strokecolor="#383838">
                <v:path arrowok="t"/>
              </v:shape>
            </v:group>
            <v:group style="position:absolute;left:9246;top:11155;width:2373;height:2" coordorigin="9246,11155" coordsize="2373,2">
              <v:shape style="position:absolute;left:9246;top:11155;width:2373;height:2" coordorigin="9246,11155" coordsize="2373,0" path="m9246,11155l11619,11155e" filled="f" stroked="t" strokeweight=".949282pt" strokecolor="#4B4B4B">
                <v:path arrowok="t"/>
              </v:shape>
            </v:group>
            <v:group style="position:absolute;left:1049;top:11157;width:2;height:673" coordorigin="1049,11157" coordsize="2,673">
              <v:shape style="position:absolute;left:1049;top:11157;width:2;height:673" coordorigin="1049,11157" coordsize="0,673" path="m1049,11830l1049,11157e" filled="f" stroked="t" strokeweight=".237321pt" strokecolor="#606060">
                <v:path arrowok="t"/>
              </v:shape>
            </v:group>
            <v:group style="position:absolute;left:1590;top:11157;width:2;height:239" coordorigin="1590,11157" coordsize="2,239">
              <v:shape style="position:absolute;left:1590;top:11157;width:2;height:239" coordorigin="1590,11157" coordsize="0,239" path="m1590,11396l1590,11157e" filled="f" stroked="t" strokeweight=".237321pt" strokecolor="#444444">
                <v:path arrowok="t"/>
              </v:shape>
            </v:group>
            <v:group style="position:absolute;left:337;top:11398;width:5568;height:2" coordorigin="337,11398" coordsize="5568,2">
              <v:shape style="position:absolute;left:337;top:11398;width:5568;height:2" coordorigin="337,11398" coordsize="5568,0" path="m337,11398l5905,11398e" filled="f" stroked="t" strokeweight=".711962pt" strokecolor="#4F4F4F">
                <v:path arrowok="t"/>
              </v:shape>
            </v:group>
            <v:group style="position:absolute;left:5848;top:11396;width:479;height:2" coordorigin="5848,11396" coordsize="479,2">
              <v:shape style="position:absolute;left:5848;top:11396;width:479;height:2" coordorigin="5848,11396" coordsize="479,0" path="m5848,11396l6327,11396e" filled="f" stroked="t" strokeweight=".474641pt" strokecolor="#1F1F1F">
                <v:path arrowok="t"/>
              </v:shape>
            </v:group>
            <v:group style="position:absolute;left:6270;top:11396;width:5349;height:2" coordorigin="6270,11396" coordsize="5349,2">
              <v:shape style="position:absolute;left:6270;top:11396;width:5349;height:2" coordorigin="6270,11396" coordsize="5349,0" path="m6270,11396l11619,11396e" filled="f" stroked="t" strokeweight=".711962pt" strokecolor="#4B4B4B">
                <v:path arrowok="t"/>
              </v:shape>
            </v:group>
            <v:group style="position:absolute;left:7352;top:11143;width:2;height:950" coordorigin="7352,11143" coordsize="2,950">
              <v:shape style="position:absolute;left:7352;top:11143;width:2;height:950" coordorigin="7352,11143" coordsize="0,950" path="m7352,12093l7352,11143e" filled="f" stroked="t" strokeweight=".711962pt" strokecolor="#575757">
                <v:path arrowok="t"/>
              </v:shape>
            </v:group>
            <v:group style="position:absolute;left:1590;top:11382;width:2;height:449" coordorigin="1590,11382" coordsize="2,449">
              <v:shape style="position:absolute;left:1590;top:11382;width:2;height:449" coordorigin="1590,11382" coordsize="0,449" path="m1590,11830l1590,11382e" filled="f" stroked="t" strokeweight=".237321pt" strokecolor="#5B5B5B">
                <v:path arrowok="t"/>
              </v:shape>
            </v:group>
            <v:group style="position:absolute;left:2373;top:11353;width:2;height:506" coordorigin="2373,11353" coordsize="2,506">
              <v:shape style="position:absolute;left:2373;top:11353;width:2;height:506" coordorigin="2373,11353" coordsize="0,506" path="m2373,11859l2373,11353e" filled="f" stroked="t" strokeweight=".474641pt" strokecolor="#383838">
                <v:path arrowok="t"/>
              </v:shape>
            </v:group>
            <v:group style="position:absolute;left:1049;top:11830;width:2;height:1461" coordorigin="1049,11830" coordsize="2,1461">
              <v:shape style="position:absolute;left:1049;top:11830;width:2;height:1461" coordorigin="1049,11830" coordsize="0,1461" path="m1049,13291l1049,11830e" filled="f" stroked="t" strokeweight=".237321pt" strokecolor="#000000">
                <v:path arrowok="t"/>
              </v:shape>
            </v:group>
            <v:group style="position:absolute;left:1590;top:11830;width:2;height:1461" coordorigin="1590,11830" coordsize="2,1461">
              <v:shape style="position:absolute;left:1590;top:11830;width:2;height:1461" coordorigin="1590,11830" coordsize="0,1461" path="m1590,13291l1590,11830e" filled="f" stroked="t" strokeweight=".237321pt" strokecolor="#000000">
                <v:path arrowok="t"/>
              </v:shape>
            </v:group>
            <v:group style="position:absolute;left:11610;top:11802;width:2;height:291" coordorigin="11610,11802" coordsize="2,291">
              <v:shape style="position:absolute;left:11610;top:11802;width:2;height:291" coordorigin="11610,11802" coordsize="0,291" path="m11610,12093l11610,11802e" filled="f" stroked="t" strokeweight=".474641pt" strokecolor="#444444">
                <v:path arrowok="t"/>
              </v:shape>
            </v:group>
            <v:group style="position:absolute;left:7352;top:12036;width:2;height:243" coordorigin="7352,12036" coordsize="2,243">
              <v:shape style="position:absolute;left:7352;top:12036;width:2;height:243" coordorigin="7352,12036" coordsize="0,243" path="m7352,12279l7352,12036e" filled="f" stroked="t" strokeweight=".474641pt" strokecolor="#2F2F2F">
                <v:path arrowok="t"/>
              </v:shape>
            </v:group>
            <v:group style="position:absolute;left:11610;top:12036;width:2;height:773" coordorigin="11610,12036" coordsize="2,773">
              <v:shape style="position:absolute;left:11610;top:12036;width:2;height:773" coordorigin="11610,12036" coordsize="0,773" path="m11610,12809l11610,12036e" filled="f" stroked="t" strokeweight=".949282pt" strokecolor="#5B5B5B">
                <v:path arrowok="t"/>
              </v:shape>
            </v:group>
            <v:group style="position:absolute;left:7352;top:12222;width:2;height:143" coordorigin="7352,12222" coordsize="2,143">
              <v:shape style="position:absolute;left:7352;top:12222;width:2;height:143" coordorigin="7352,12222" coordsize="0,143" path="m7352,12365l7352,12222e" filled="f" stroked="t" strokeweight=".474641pt" strokecolor="#1C1C1C">
                <v:path arrowok="t"/>
              </v:shape>
            </v:group>
            <v:group style="position:absolute;left:7357;top:12308;width:2;height:210" coordorigin="7357,12308" coordsize="2,210">
              <v:shape style="position:absolute;left:7357;top:12308;width:2;height:210" coordorigin="7357,12308" coordsize="0,210" path="m7357,12518l7357,12308e" filled="f" stroked="t" strokeweight=".711962pt" strokecolor="#484848">
                <v:path arrowok="t"/>
              </v:shape>
            </v:group>
            <v:group style="position:absolute;left:2371;top:11864;width:2;height:869" coordorigin="2371,11864" coordsize="2,869">
              <v:shape style="position:absolute;left:2371;top:11864;width:2;height:869" coordorigin="2371,11864" coordsize="0,869" path="m2371,12733l2371,11864e" filled="f" stroked="t" strokeweight=".949282pt" strokecolor="#676767">
                <v:path arrowok="t"/>
              </v:shape>
            </v:group>
            <v:group style="position:absolute;left:7355;top:12432;width:2;height:1399" coordorigin="7355,12432" coordsize="2,1399">
              <v:shape style="position:absolute;left:7355;top:12432;width:2;height:1399" coordorigin="7355,12432" coordsize="0,1399" path="m7355,13831l7355,12432e" filled="f" stroked="t" strokeweight=".949282pt" strokecolor="#5B5B5B">
                <v:path arrowok="t"/>
              </v:shape>
            </v:group>
            <v:group style="position:absolute;left:2373;top:12675;width:2;height:492" coordorigin="2373,12675" coordsize="2,492">
              <v:shape style="position:absolute;left:2373;top:12675;width:2;height:492" coordorigin="2373,12675" coordsize="0,492" path="m2373,13167l2373,12675e" filled="f" stroked="t" strokeweight=".474641pt" strokecolor="#2F2F2F">
                <v:path arrowok="t"/>
              </v:shape>
            </v:group>
            <v:group style="position:absolute;left:351;top:12752;width:2;height:181" coordorigin="351,12752" coordsize="2,181">
              <v:shape style="position:absolute;left:351;top:12752;width:2;height:181" coordorigin="351,12752" coordsize="0,181" path="m351,12933l351,12752e" filled="f" stroked="t" strokeweight=".474641pt" strokecolor="#131313">
                <v:path arrowok="t"/>
              </v:shape>
            </v:group>
            <v:group style="position:absolute;left:11610;top:12752;width:2;height:568" coordorigin="11610,12752" coordsize="2,568">
              <v:shape style="position:absolute;left:11610;top:12752;width:2;height:568" coordorigin="11610,12752" coordsize="0,568" path="m11610,13320l11610,12752e" filled="f" stroked="t" strokeweight=".474641pt" strokecolor="#3B3B3B">
                <v:path arrowok="t"/>
              </v:shape>
            </v:group>
            <v:group style="position:absolute;left:342;top:13480;width:788;height:2" coordorigin="342,13480" coordsize="788,2">
              <v:shape style="position:absolute;left:342;top:13480;width:788;height:2" coordorigin="342,13480" coordsize="788,0" path="m342,13480l1130,13480e" filled="f" stroked="t" strokeweight=".949282pt" strokecolor="#646464">
                <v:path arrowok="t"/>
              </v:shape>
            </v:group>
            <v:group style="position:absolute;left:1049;top:13291;width:2;height:186" coordorigin="1049,13291" coordsize="2,186">
              <v:shape style="position:absolute;left:1049;top:13291;width:2;height:186" coordorigin="1049,13291" coordsize="0,186" path="m1049,13477l1049,13291e" filled="f" stroked="t" strokeweight=".237321pt" strokecolor="#383838">
                <v:path arrowok="t"/>
              </v:shape>
            </v:group>
            <v:group style="position:absolute;left:1590;top:13291;width:2;height:344" coordorigin="1590,13291" coordsize="2,344">
              <v:shape style="position:absolute;left:1590;top:13291;width:2;height:344" coordorigin="1590,13291" coordsize="0,344" path="m1590,13635l1590,13291e" filled="f" stroked="t" strokeweight=".237321pt" strokecolor="#575757">
                <v:path arrowok="t"/>
              </v:shape>
            </v:group>
            <v:group style="position:absolute;left:1020;top:13480;width:1362;height:2" coordorigin="1020,13480" coordsize="1362,2">
              <v:shape style="position:absolute;left:1020;top:13480;width:1362;height:2" coordorigin="1020,13480" coordsize="1362,0" path="m1020,13480l2383,13480e" filled="f" stroked="t" strokeweight=".711962pt" strokecolor="#4F4F4F">
                <v:path arrowok="t"/>
              </v:shape>
            </v:group>
            <v:group style="position:absolute;left:11610;top:13263;width:2;height:716" coordorigin="11610,13263" coordsize="2,716">
              <v:shape style="position:absolute;left:11610;top:13263;width:2;height:716" coordorigin="11610,13263" coordsize="0,716" path="m11610,13979l11610,13263e" filled="f" stroked="t" strokeweight=".949282pt" strokecolor="#575757">
                <v:path arrowok="t"/>
              </v:shape>
            </v:group>
            <v:group style="position:absolute;left:1049;top:13463;width:2;height:172" coordorigin="1049,13463" coordsize="2,172">
              <v:shape style="position:absolute;left:1049;top:13463;width:2;height:172" coordorigin="1049,13463" coordsize="0,172" path="m1049,13635l1049,13463e" filled="f" stroked="t" strokeweight=".237321pt" strokecolor="#6B6B6B">
                <v:path arrowok="t"/>
              </v:shape>
            </v:group>
            <v:group style="position:absolute;left:1049;top:13635;width:2;height:1370" coordorigin="1049,13635" coordsize="2,1370">
              <v:shape style="position:absolute;left:1049;top:13635;width:2;height:1370" coordorigin="1049,13635" coordsize="0,1370" path="m1049,15005l1049,13635e" filled="f" stroked="t" strokeweight=".237321pt" strokecolor="#000000">
                <v:path arrowok="t"/>
              </v:shape>
            </v:group>
            <v:group style="position:absolute;left:1590;top:13635;width:2;height:1370" coordorigin="1590,13635" coordsize="2,1370">
              <v:shape style="position:absolute;left:1590;top:13635;width:2;height:1370" coordorigin="1590,13635" coordsize="0,1370" path="m1590,15005l1590,13635e" filled="f" stroked="t" strokeweight=".237321pt" strokecolor="#000000">
                <v:path arrowok="t"/>
              </v:shape>
            </v:group>
            <v:group style="position:absolute;left:351;top:13773;width:2;height:181" coordorigin="351,13773" coordsize="2,181">
              <v:shape style="position:absolute;left:351;top:13773;width:2;height:181" coordorigin="351,13773" coordsize="0,181" path="m351,13955l351,13773e" filled="f" stroked="t" strokeweight=".474641pt" strokecolor="#343434">
                <v:path arrowok="t"/>
              </v:shape>
            </v:group>
            <v:group style="position:absolute;left:2373;top:13773;width:2;height:181" coordorigin="2373,13773" coordsize="2,181">
              <v:shape style="position:absolute;left:2373;top:13773;width:2;height:181" coordorigin="2373,13773" coordsize="0,181" path="m2373,13955l2373,13773e" filled="f" stroked="t" strokeweight=".474641pt" strokecolor="#444444">
                <v:path arrowok="t"/>
              </v:shape>
            </v:group>
            <v:group style="position:absolute;left:7357;top:13773;width:2;height:181" coordorigin="7357,13773" coordsize="2,181">
              <v:shape style="position:absolute;left:7357;top:13773;width:2;height:181" coordorigin="7357,13773" coordsize="0,181" path="m7357,13955l7357,13773e" filled="f" stroked="t" strokeweight=".474641pt" strokecolor="#4B4B4B">
                <v:path arrowok="t"/>
              </v:shape>
            </v:group>
            <v:group style="position:absolute;left:7357;top:13897;width:2;height:415" coordorigin="7357,13897" coordsize="2,415">
              <v:shape style="position:absolute;left:7357;top:13897;width:2;height:415" coordorigin="7357,13897" coordsize="0,415" path="m7357,14313l7357,13897e" filled="f" stroked="t" strokeweight=".474641pt" strokecolor="#2B2B2B">
                <v:path arrowok="t"/>
              </v:shape>
            </v:group>
            <v:group style="position:absolute;left:11610;top:13897;width:2;height:415" coordorigin="11610,13897" coordsize="2,415">
              <v:shape style="position:absolute;left:11610;top:13897;width:2;height:415" coordorigin="11610,13897" coordsize="0,415" path="m11610,14313l11610,13897e" filled="f" stroked="t" strokeweight=".474641pt" strokecolor="#444444">
                <v:path arrowok="t"/>
              </v:shape>
            </v:group>
            <v:group style="position:absolute;left:11610;top:14222;width:2;height:1614" coordorigin="11610,14222" coordsize="2,1614">
              <v:shape style="position:absolute;left:11610;top:14222;width:2;height:1614" coordorigin="11610,14222" coordsize="0,1614" path="m11610,15836l11610,14222e" filled="f" stroked="t" strokeweight=".711962pt" strokecolor="#575757">
                <v:path arrowok="t"/>
              </v:shape>
            </v:group>
            <v:group style="position:absolute;left:10119;top:14743;width:100;height:2" coordorigin="10119,14743" coordsize="100,2">
              <v:shape style="position:absolute;left:10119;top:14743;width:100;height:2" coordorigin="10119,14743" coordsize="100,0" path="m10119,14743l10219,14743e" filled="f" stroked="t" strokeweight="1.661244pt" strokecolor="#707070">
                <v:path arrowok="t"/>
              </v:shape>
            </v:group>
            <v:group style="position:absolute;left:10219;top:14743;width:1376;height:2" coordorigin="10219,14743" coordsize="1376,2">
              <v:shape style="position:absolute;left:10219;top:14743;width:1376;height:2" coordorigin="10219,14743" coordsize="1376,0" path="m10219,14743l11595,14743e" filled="f" stroked="t" strokeweight=".711962pt" strokecolor="#3B3F3F">
                <v:path arrowok="t"/>
              </v:shape>
            </v:group>
            <v:group style="position:absolute;left:7359;top:14256;width:2;height:1585" coordorigin="7359,14256" coordsize="2,1585">
              <v:shape style="position:absolute;left:7359;top:14256;width:2;height:1585" coordorigin="7359,14256" coordsize="0,1585" path="m7359,15841l7359,14256e" filled="f" stroked="t" strokeweight=".949282pt" strokecolor="#5B5B5B">
                <v:path arrowok="t"/>
              </v:shape>
            </v:group>
            <v:group style="position:absolute;left:342;top:15841;width:413;height:2" coordorigin="342,15841" coordsize="413,2">
              <v:shape style="position:absolute;left:342;top:15841;width:413;height:2" coordorigin="342,15841" coordsize="413,0" path="m342,15841l755,15841e" filled="f" stroked="t" strokeweight=".474641pt" strokecolor="#5B5B5B">
                <v:path arrowok="t"/>
              </v:shape>
            </v:group>
            <v:group style="position:absolute;left:1049;top:15005;width:2;height:826" coordorigin="1049,15005" coordsize="2,826">
              <v:shape style="position:absolute;left:1049;top:15005;width:2;height:826" coordorigin="1049,15005" coordsize="0,826" path="m1049,15831l1049,15005e" filled="f" stroked="t" strokeweight=".237321pt" strokecolor="#838383">
                <v:path arrowok="t"/>
              </v:shape>
            </v:group>
            <v:group style="position:absolute;left:1590;top:15005;width:2;height:826" coordorigin="1590,15005" coordsize="2,826">
              <v:shape style="position:absolute;left:1590;top:15005;width:2;height:826" coordorigin="1590,15005" coordsize="0,826" path="m1590,15831l1590,15005e" filled="f" stroked="t" strokeweight=".237321pt" strokecolor="#ACACAC">
                <v:path arrowok="t"/>
              </v:shape>
            </v:group>
            <v:group style="position:absolute;left:342;top:15838;width:2463;height:2" coordorigin="342,15838" coordsize="2463,2">
              <v:shape style="position:absolute;left:342;top:15838;width:2463;height:2" coordorigin="342,15838" coordsize="2463,0" path="m342,15838l2805,15838e" filled="f" stroked="t" strokeweight=".711962pt" strokecolor="#777777">
                <v:path arrowok="t"/>
              </v:shape>
            </v:group>
            <v:group style="position:absolute;left:2373;top:13998;width:2;height:1852" coordorigin="2373,13998" coordsize="2,1852">
              <v:shape style="position:absolute;left:2373;top:13998;width:2;height:1852" coordorigin="2373,13998" coordsize="0,1852" path="m2373,15850l2373,13998e" filled="f" stroked="t" strokeweight=".474641pt" strokecolor="#575757">
                <v:path arrowok="t"/>
              </v:shape>
            </v:group>
            <v:group style="position:absolute;left:7309;top:15829;width:1709;height:2" coordorigin="7309,15829" coordsize="1709,2">
              <v:shape style="position:absolute;left:7309;top:15829;width:1709;height:2" coordorigin="7309,15829" coordsize="1709,0" path="m7309,15829l9018,15829e" filled="f" stroked="t" strokeweight=".711962pt" strokecolor="#575757">
                <v:path arrowok="t"/>
              </v:shape>
            </v:group>
            <v:group style="position:absolute;left:3341;top:15836;width:271;height:2" coordorigin="3341,15836" coordsize="271,2">
              <v:shape style="position:absolute;left:3341;top:15836;width:271;height:2" coordorigin="3341,15836" coordsize="271,0" path="m3341,15836l3612,15836e" filled="f" stroked="t" strokeweight=".474641pt" strokecolor="#606060">
                <v:path arrowok="t"/>
              </v:shape>
            </v:group>
            <v:group style="position:absolute;left:3555;top:15836;width:328;height:2" coordorigin="3555,15836" coordsize="328,2">
              <v:shape style="position:absolute;left:3555;top:15836;width:328;height:2" coordorigin="3555,15836" coordsize="328,0" path="m3555,15836l3883,15836e" filled="f" stroked="t" strokeweight=".474641pt" strokecolor="#484848">
                <v:path arrowok="t"/>
              </v:shape>
            </v:group>
            <v:group style="position:absolute;left:6270;top:15831;width:698;height:2" coordorigin="6270,15831" coordsize="698,2">
              <v:shape style="position:absolute;left:6270;top:15831;width:698;height:2" coordorigin="6270,15831" coordsize="698,0" path="m6270,15831l6968,15831e" filled="f" stroked="t" strokeweight=".474641pt" strokecolor="#4B4B4B">
                <v:path arrowok="t"/>
              </v:shape>
            </v:group>
            <v:group style="position:absolute;left:2739;top:15831;width:8881;height:2" coordorigin="2739,15831" coordsize="8881,2">
              <v:shape style="position:absolute;left:2739;top:15831;width:8881;height:2" coordorigin="2739,15831" coordsize="8881,0" path="m2739,15831l11619,15831e" filled="f" stroked="t" strokeweight=".711962pt" strokecolor="#64646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color w:val="666767"/>
          <w:spacing w:val="1"/>
          <w:w w:val="61"/>
          <w:position w:val="-5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0"/>
          <w:w w:val="61"/>
          <w:position w:val="-5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0"/>
          <w:w w:val="61"/>
          <w:position w:val="-5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0"/>
          <w:w w:val="61"/>
          <w:position w:val="-5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19"/>
          <w:w w:val="61"/>
          <w:position w:val="-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61"/>
          <w:position w:val="-5"/>
        </w:rPr>
        <w:t>ıy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8"/>
          <w:szCs w:val="28"/>
          <w:color w:val="525454"/>
          <w:spacing w:val="0"/>
          <w:w w:val="100"/>
          <w:b/>
          <w:bCs/>
          <w:position w:val="-5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525454"/>
          <w:spacing w:val="0"/>
          <w:w w:val="100"/>
          <w:b/>
          <w:bCs/>
          <w:position w:val="-5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25454"/>
          <w:spacing w:val="0"/>
          <w:w w:val="100"/>
          <w:b/>
          <w:bCs/>
          <w:position w:val="-5"/>
        </w:rPr>
      </w:r>
      <w:r>
        <w:rPr>
          <w:rFonts w:ascii="Times New Roman" w:hAnsi="Times New Roman" w:cs="Times New Roman" w:eastAsia="Times New Roman"/>
          <w:sz w:val="24"/>
          <w:szCs w:val="24"/>
          <w:color w:val="525454"/>
          <w:spacing w:val="0"/>
          <w:w w:val="77"/>
          <w:position w:val="-5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color w:val="525454"/>
          <w:spacing w:val="5"/>
          <w:w w:val="77"/>
          <w:position w:val="-5"/>
        </w:rPr>
        <w:t>ö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77"/>
          <w:position w:val="-5"/>
        </w:rPr>
        <w:t>lge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-5"/>
          <w:w w:val="77"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0"/>
          <w:w w:val="77"/>
          <w:position w:val="-5"/>
        </w:rPr>
        <w:t>Amlımr</w:t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42"/>
          <w:w w:val="77"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0"/>
          <w:w w:val="77"/>
          <w:position w:val="-5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13"/>
          <w:w w:val="77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3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20"/>
          <w:position w:val="-5"/>
        </w:rPr>
        <w:t>KrN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5"/>
        </w:rPr>
      </w:r>
      <w:r>
        <w:rPr>
          <w:rFonts w:ascii="Arial" w:hAnsi="Arial" w:cs="Arial" w:eastAsia="Arial"/>
          <w:sz w:val="46"/>
          <w:szCs w:val="46"/>
          <w:color w:val="2F2F2F"/>
          <w:spacing w:val="0"/>
          <w:w w:val="258"/>
          <w:position w:val="-1"/>
        </w:rPr>
        <w:t>-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4843" w:right="607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4"/>
          <w:position w:val="1"/>
        </w:rPr>
        <w:t>Itf.Erı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1100" w:bottom="0" w:left="24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43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62" w:lineRule="exact"/>
        <w:ind w:left="873" w:right="-20"/>
        <w:jc w:val="left"/>
        <w:tabs>
          <w:tab w:pos="3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16"/>
          <w:position w:val="-5"/>
        </w:rPr>
        <w:t>IZMIR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5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5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  <w:position w:val="5"/>
        </w:rPr>
        <w:t>BAŞKANLIÖI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604" w:right="-20"/>
        <w:jc w:val="left"/>
        <w:tabs>
          <w:tab w:pos="3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630249pt;margin-top:-41.833923pt;width:506.835362pt;height:86.292688pt;mso-position-horizontal-relative:page;mso-position-vertical-relative:paragraph;z-index:-10087" type="#_x0000_t202" filled="f" stroked="f">
            <v:textbox inset="0,0,0,0">
              <w:txbxContent>
                <w:p>
                  <w:pPr>
                    <w:spacing w:before="0" w:after="0" w:line="1726" w:lineRule="exact"/>
                    <w:ind w:right="-299"/>
                    <w:jc w:val="left"/>
                    <w:tabs>
                      <w:tab w:pos="880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F2F2F"/>
                      <w:spacing w:val="0"/>
                      <w:w w:val="165"/>
                      <w:b/>
                      <w:bCs/>
                      <w:position w:val="68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F2F2F"/>
                      <w:spacing w:val="0"/>
                      <w:w w:val="100"/>
                      <w:b/>
                      <w:bCs/>
                      <w:position w:val="68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F2F2F"/>
                      <w:spacing w:val="0"/>
                      <w:w w:val="100"/>
                      <w:b/>
                      <w:bCs/>
                      <w:position w:val="68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F2F2F"/>
                      <w:spacing w:val="0"/>
                      <w:w w:val="265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b/>
          <w:bCs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2F2F2F"/>
          <w:spacing w:val="-1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3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3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3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3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  <w:position w:val="3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652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8"/>
          <w:position w:val="2"/>
        </w:rPr>
        <w:t>BELEDIYESI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37" w:after="0" w:line="240" w:lineRule="auto"/>
        <w:ind w:left="116" w:right="-20"/>
        <w:jc w:val="left"/>
        <w:tabs>
          <w:tab w:pos="1580" w:val="left"/>
          <w:tab w:pos="318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3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15"/>
          <w:position w:val="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0"/>
          <w:w w:val="115"/>
          <w:position w:val="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0"/>
          <w:w w:val="115"/>
          <w:position w:val="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-6"/>
          <w:w w:val="115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3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>30.05.2017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94"/>
          <w:position w:val="1"/>
        </w:rPr>
        <w:t>IBiJdirim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7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04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13:29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tre!: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0"/>
        </w:rPr>
        <w:t>0(232)-2938800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7" w:after="0" w:line="196" w:lineRule="exact"/>
        <w:ind w:left="135" w:right="3529" w:firstLine="5"/>
        <w:jc w:val="left"/>
        <w:tabs>
          <w:tab w:pos="1580" w:val="left"/>
          <w:tab w:pos="3140" w:val="left"/>
          <w:tab w:pos="4420" w:val="left"/>
          <w:tab w:pos="5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3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3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>30.05.2017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LKavıt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18"/>
          <w:position w:val="1"/>
        </w:rPr>
        <w:t>:3609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-32"/>
          <w:w w:val="15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7"/>
          <w:position w:val="0"/>
        </w:rPr>
        <w:t>İlkerTÜMKAN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5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3"/>
          <w:w w:val="15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351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sok.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Hat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boyu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0"/>
        </w:rPr>
        <w:t>Gaziemir-İZMiR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140" w:right="-20"/>
        <w:jc w:val="left"/>
        <w:tabs>
          <w:tab w:pos="1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87"/>
        </w:rPr>
        <w:t>Doj!,r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87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5"/>
          <w:w w:val="8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351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Hat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boyu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Gaziemir-İZMİR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35" w:right="-20"/>
        <w:jc w:val="left"/>
        <w:tabs>
          <w:tab w:pos="1560" w:val="left"/>
          <w:tab w:pos="3560" w:val="left"/>
          <w:tab w:pos="4960" w:val="left"/>
          <w:tab w:pos="59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Yan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ını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Yangııı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1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14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16"/>
          <w:position w:val="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199" w:lineRule="exact"/>
        <w:ind w:left="135" w:right="-20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9"/>
          <w:position w:val="-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3656" w:right="844"/>
        <w:jc w:val="center"/>
        <w:tabs>
          <w:tab w:pos="680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Betonarme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2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3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3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3"/>
        </w:rPr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73"/>
          <w:position w:val="-2"/>
        </w:rPr>
        <w:t>....</w:t>
      </w:r>
      <w:r>
        <w:rPr>
          <w:rFonts w:ascii="Arial" w:hAnsi="Arial" w:cs="Arial" w:eastAsia="Arial"/>
          <w:sz w:val="23"/>
          <w:szCs w:val="23"/>
          <w:color w:val="444444"/>
          <w:spacing w:val="-18"/>
          <w:w w:val="73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161616"/>
          <w:spacing w:val="-10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70"/>
          <w:position w:val="-2"/>
        </w:rPr>
        <w:t>.....................</w:t>
      </w:r>
      <w:r>
        <w:rPr>
          <w:rFonts w:ascii="Arial" w:hAnsi="Arial" w:cs="Arial" w:eastAsia="Arial"/>
          <w:sz w:val="23"/>
          <w:szCs w:val="23"/>
          <w:color w:val="444444"/>
          <w:spacing w:val="-30"/>
          <w:w w:val="7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6E7070"/>
          <w:spacing w:val="-20"/>
          <w:w w:val="12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2F2F2F"/>
          <w:spacing w:val="-15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70"/>
          <w:position w:val="-2"/>
        </w:rPr>
        <w:t>...................</w:t>
      </w:r>
      <w:r>
        <w:rPr>
          <w:rFonts w:ascii="Arial" w:hAnsi="Arial" w:cs="Arial" w:eastAsia="Arial"/>
          <w:sz w:val="23"/>
          <w:szCs w:val="23"/>
          <w:color w:val="59595B"/>
          <w:spacing w:val="-41"/>
          <w:w w:val="7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2F2F2F"/>
          <w:spacing w:val="-28"/>
          <w:w w:val="7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6E7070"/>
          <w:spacing w:val="-24"/>
          <w:w w:val="12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2F2F2F"/>
          <w:spacing w:val="-18"/>
          <w:w w:val="7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72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59595B"/>
          <w:spacing w:val="-29"/>
          <w:w w:val="7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5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2F2F2F"/>
          <w:spacing w:val="-29"/>
          <w:w w:val="75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70"/>
          <w:position w:val="-2"/>
        </w:rPr>
        <w:t>....</w:t>
      </w:r>
      <w:r>
        <w:rPr>
          <w:rFonts w:ascii="Arial" w:hAnsi="Arial" w:cs="Arial" w:eastAsia="Arial"/>
          <w:sz w:val="23"/>
          <w:szCs w:val="23"/>
          <w:color w:val="59595B"/>
          <w:spacing w:val="-10"/>
          <w:w w:val="7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2F2F2F"/>
          <w:spacing w:val="-10"/>
          <w:w w:val="82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69"/>
          <w:position w:val="-2"/>
        </w:rPr>
        <w:t>...................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72" w:lineRule="exact"/>
        <w:ind w:left="4455" w:right="1648"/>
        <w:jc w:val="center"/>
        <w:tabs>
          <w:tab w:pos="5040" w:val="left"/>
          <w:tab w:pos="5500" w:val="left"/>
          <w:tab w:pos="6160" w:val="left"/>
          <w:tab w:pos="6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42"/>
          <w:szCs w:val="42"/>
          <w:color w:val="2F2F2F"/>
          <w:spacing w:val="0"/>
          <w:w w:val="52"/>
        </w:rPr>
        <w:t>ı</w:t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52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2F2F2F"/>
          <w:spacing w:val="-37"/>
          <w:w w:val="52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40"/>
          <w:szCs w:val="40"/>
          <w:color w:val="8C8C8E"/>
          <w:spacing w:val="0"/>
          <w:w w:val="52"/>
          <w:position w:val="-2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8C8C8E"/>
          <w:spacing w:val="-50"/>
          <w:w w:val="52"/>
          <w:position w:val="-2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8C8C8E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8C8C8E"/>
          <w:spacing w:val="0"/>
          <w:w w:val="100"/>
          <w:position w:val="-2"/>
        </w:rPr>
      </w:r>
      <w:r>
        <w:rPr>
          <w:rFonts w:ascii="Arial" w:hAnsi="Arial" w:cs="Arial" w:eastAsia="Arial"/>
          <w:sz w:val="31"/>
          <w:szCs w:val="31"/>
          <w:color w:val="6E7070"/>
          <w:spacing w:val="0"/>
          <w:w w:val="52"/>
          <w:position w:val="-2"/>
        </w:rPr>
        <w:t>ı</w:t>
      </w:r>
      <w:r>
        <w:rPr>
          <w:rFonts w:ascii="Arial" w:hAnsi="Arial" w:cs="Arial" w:eastAsia="Arial"/>
          <w:sz w:val="31"/>
          <w:szCs w:val="31"/>
          <w:color w:val="6E7070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1"/>
          <w:szCs w:val="31"/>
          <w:color w:val="6E707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0"/>
        </w:rPr>
        <w:t>tyangını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-4"/>
          <w:w w:val="128"/>
          <w:position w:val="1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  <w:position w:val="1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7"/>
          <w:w w:val="102"/>
          <w:position w:val="1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-15"/>
          <w:w w:val="128"/>
          <w:position w:val="1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  <w:position w:val="10"/>
        </w:rPr>
        <w:t>45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left="135" w:right="-20"/>
        <w:jc w:val="left"/>
        <w:tabs>
          <w:tab w:pos="2200" w:val="left"/>
          <w:tab w:pos="5760" w:val="left"/>
          <w:tab w:pos="1118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0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25"/>
          <w:position w:val="9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40"/>
          <w:w w:val="125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0"/>
          <w:w w:val="125"/>
          <w:position w:val="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-52"/>
          <w:w w:val="125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8C8C8E"/>
          <w:spacing w:val="2"/>
          <w:w w:val="50"/>
          <w:position w:val="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9"/>
          <w:position w:val="9"/>
        </w:rPr>
        <w:t>Kiracı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9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9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1"/>
          <w:w w:val="100"/>
          <w:position w:val="9"/>
        </w:rPr>
        <w:t> </w:t>
      </w:r>
      <w:r>
        <w:rPr>
          <w:rFonts w:ascii="Arial" w:hAnsi="Arial" w:cs="Arial" w:eastAsia="Arial"/>
          <w:sz w:val="16"/>
          <w:szCs w:val="16"/>
          <w:color w:val="6E7070"/>
          <w:spacing w:val="0"/>
          <w:w w:val="179"/>
          <w:position w:val="9"/>
        </w:rPr>
        <w:t>:</w:t>
      </w:r>
      <w:r>
        <w:rPr>
          <w:rFonts w:ascii="Arial" w:hAnsi="Arial" w:cs="Arial" w:eastAsia="Arial"/>
          <w:sz w:val="16"/>
          <w:szCs w:val="16"/>
          <w:color w:val="6E7070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6"/>
          <w:szCs w:val="16"/>
          <w:color w:val="6E7070"/>
          <w:spacing w:val="0"/>
          <w:w w:val="100"/>
          <w:position w:val="9"/>
        </w:rPr>
      </w:r>
      <w:r>
        <w:rPr>
          <w:rFonts w:ascii="Arial" w:hAnsi="Arial" w:cs="Arial" w:eastAsia="Arial"/>
          <w:sz w:val="33"/>
          <w:szCs w:val="33"/>
          <w:color w:val="8C8C8E"/>
          <w:spacing w:val="0"/>
          <w:w w:val="103"/>
          <w:position w:val="-1"/>
        </w:rPr>
        <w:t>ll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2165" w:right="-20"/>
        <w:jc w:val="left"/>
        <w:tabs>
          <w:tab w:pos="3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Cemal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  <w:position w:val="1"/>
        </w:rPr>
        <w:t>KAHVECİ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202" w:lineRule="exact"/>
        <w:ind w:left="2165" w:right="-20"/>
        <w:jc w:val="left"/>
        <w:tabs>
          <w:tab w:pos="4780" w:val="left"/>
          <w:tab w:pos="7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37"/>
          <w:position w:val="-1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37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2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13:30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1"/>
          <w:position w:val="-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1"/>
          <w:position w:val="-1"/>
        </w:rPr>
        <w:t>13:35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20" w:bottom="280" w:left="200" w:right="220"/>
        </w:sectPr>
      </w:pPr>
      <w:rPr/>
    </w:p>
    <w:p>
      <w:pPr>
        <w:spacing w:before="0" w:after="0" w:line="181" w:lineRule="exact"/>
        <w:ind w:left="116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83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83"/>
          <w:position w:val="-1"/>
        </w:rPr>
        <w:t>\,raç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4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-1"/>
        </w:rPr>
        <w:t>942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220"/>
          <w:cols w:num="2" w:equalWidth="0">
            <w:col w:w="554" w:space="1611"/>
            <w:col w:w="9335"/>
          </w:cols>
        </w:sectPr>
      </w:pPr>
      <w:rPr/>
    </w:p>
    <w:p>
      <w:pPr>
        <w:spacing w:before="0" w:after="0" w:line="293" w:lineRule="exact"/>
        <w:ind w:left="145" w:right="-20"/>
        <w:jc w:val="left"/>
        <w:tabs>
          <w:tab w:pos="4740" w:val="left"/>
          <w:tab w:pos="69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5"/>
          <w:position w:val="-2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4723" w:right="4433"/>
        <w:jc w:val="center"/>
        <w:tabs>
          <w:tab w:pos="69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5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8" w:after="0" w:line="270" w:lineRule="auto"/>
        <w:ind w:left="2185" w:right="4401" w:firstLine="2547"/>
        <w:jc w:val="left"/>
        <w:tabs>
          <w:tab w:pos="4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!Emniyet-Jandarma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6" w:lineRule="auto"/>
        <w:ind w:left="2185" w:right="2621" w:firstLine="-2049"/>
        <w:jc w:val="left"/>
        <w:tabs>
          <w:tab w:pos="2220" w:val="left"/>
          <w:tab w:pos="4740" w:val="left"/>
          <w:tab w:pos="7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41"/>
          <w:position w:val="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41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5"/>
          <w:w w:val="141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!Personel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0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5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0"/>
          <w:w w:val="10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18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219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35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p!ayı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atları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767" w:right="416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3"/>
        </w:rPr>
        <w:t>öndürmede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07" w:lineRule="exact"/>
        <w:ind w:left="185" w:right="-20"/>
        <w:jc w:val="left"/>
        <w:tabs>
          <w:tab w:pos="2220" w:val="left"/>
          <w:tab w:pos="4740" w:val="left"/>
          <w:tab w:pos="6660" w:val="left"/>
          <w:tab w:pos="8240" w:val="left"/>
          <w:tab w:pos="9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16"/>
          <w:position w:val="1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7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ın3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IKöpükKg.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8"/>
          <w:w w:val="4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-1"/>
          <w:w w:val="104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2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-10"/>
          <w:w w:val="13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4"/>
          <w:position w:val="0"/>
        </w:rPr>
        <w:t>T.Kg.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K;0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  <w:position w:val="0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6671" w:right="-20"/>
        <w:jc w:val="left"/>
        <w:tabs>
          <w:tab w:pos="8240" w:val="left"/>
          <w:tab w:pos="980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444444"/>
          <w:spacing w:val="0"/>
          <w:w w:val="53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44444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444444"/>
          <w:spacing w:val="0"/>
          <w:w w:val="53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44444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444444"/>
          <w:spacing w:val="0"/>
          <w:w w:val="53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170" w:lineRule="exact"/>
        <w:ind w:left="227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bulunmamaktadır.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8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16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3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5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6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15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Tre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hat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boyu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4"/>
        </w:rPr>
        <w:t>içerisinde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4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4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4"/>
        </w:rPr>
        <w:t>olduğu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230" w:lineRule="exact"/>
        <w:ind w:left="2194" w:right="57" w:firstLine="-2045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4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4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16"/>
          <w:position w:val="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16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9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0"/>
        </w:rPr>
        <w:t>da,kimliği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15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3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sehve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izmaritinin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9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0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tuşturara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15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6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çıktığı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15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6" w:right="-20"/>
        <w:jc w:val="left"/>
        <w:tabs>
          <w:tab w:pos="2220" w:val="left"/>
          <w:tab w:pos="6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19"/>
          <w:position w:val="1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"/>
          <w:w w:val="119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23"/>
          <w:position w:val="1"/>
        </w:rPr>
        <w:t>irket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70" w:lineRule="auto"/>
        <w:ind w:left="135" w:right="9772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rreslim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02" w:lineRule="exact"/>
        <w:ind w:left="220" w:right="-20"/>
        <w:jc w:val="left"/>
        <w:tabs>
          <w:tab w:pos="2200" w:val="left"/>
          <w:tab w:pos="61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54"/>
          <w:position w:val="-1"/>
        </w:rPr>
        <w:t>ibiıı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4"/>
          <w:w w:val="15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DönllşO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92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91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12"/>
          <w:position w:val="0"/>
        </w:rPr>
        <w:t>:30.05.2017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0"/>
        </w:rPr>
        <w:t>14:20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11" w:right="1288"/>
        <w:jc w:val="center"/>
        <w:tabs>
          <w:tab w:pos="520" w:val="left"/>
          <w:tab w:pos="1000" w:val="left"/>
          <w:tab w:pos="1500" w:val="left"/>
          <w:tab w:pos="2160" w:val="left"/>
          <w:tab w:pos="8340" w:val="left"/>
          <w:tab w:pos="8740" w:val="left"/>
          <w:tab w:pos="10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2F2F2F"/>
          <w:w w:val="235"/>
          <w:position w:val="-12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2F2F2F"/>
          <w:w w:val="100"/>
          <w:position w:val="-12"/>
        </w:rPr>
      </w:r>
      <w:r>
        <w:rPr>
          <w:rFonts w:ascii="Times New Roman" w:hAnsi="Times New Roman" w:cs="Times New Roman" w:eastAsia="Times New Roman"/>
          <w:sz w:val="13"/>
          <w:szCs w:val="13"/>
          <w:color w:val="8C8C8E"/>
          <w:spacing w:val="-11"/>
          <w:w w:val="72"/>
          <w:position w:val="0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444444"/>
          <w:spacing w:val="0"/>
          <w:w w:val="129"/>
          <w:position w:val="0"/>
        </w:rPr>
        <w:t>l</w:t>
      </w:r>
      <w:r>
        <w:rPr>
          <w:rFonts w:ascii="Times New Roman" w:hAnsi="Times New Roman" w:cs="Times New Roman" w:eastAsia="Times New Roman"/>
          <w:sz w:val="13"/>
          <w:szCs w:val="13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99"/>
          <w:position w:val="0"/>
        </w:rPr>
        <w:t>Ölll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1"/>
          <w:position w:val="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  <w:position w:val="0"/>
        </w:rPr>
        <w:t>GİDE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  <w:position w:val="0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5"/>
          <w:w w:val="106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u w:val="single" w:color="444444"/>
          <w:position w:val="0"/>
        </w:rPr>
        <w:t>Karabağla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u w:val="single" w:color="444444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  <w:u w:val="single" w:color="444444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  <w:u w:val="single" w:color="444444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  <w:position w:val="0"/>
        </w:rPr>
        <w:t>2.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  <w:position w:val="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u w:val="single" w:color="83838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u w:val="single" w:color="838383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u w:val="single" w:color="838383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9"/>
          <w:u w:val="single" w:color="838383"/>
          <w:position w:val="0"/>
        </w:rPr>
        <w:t>ONAYLAYAN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9"/>
          <w:u w:val="single" w:color="838383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u w:val="single" w:color="83838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u w:val="single" w:color="838383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u w:val="single" w:color="838383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67" w:lineRule="exact"/>
        <w:ind w:left="2338" w:right="-20"/>
        <w:jc w:val="left"/>
        <w:tabs>
          <w:tab w:pos="4600" w:val="left"/>
          <w:tab w:pos="89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1.731293pt;margin-top:2.103257pt;width:56.701175pt;height:14pt;mso-position-horizontal-relative:page;mso-position-vertical-relative:paragraph;z-index:-10086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tabs>
                      <w:tab w:pos="780" w:val="left"/>
                    </w:tabs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2F2F2F"/>
                      <w:spacing w:val="0"/>
                      <w:w w:val="41"/>
                      <w:b/>
                      <w:bCs/>
                    </w:rPr>
                    <w:t>O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2F2F2F"/>
                      <w:spacing w:val="0"/>
                      <w:w w:val="41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2F2F2F"/>
                      <w:spacing w:val="3"/>
                      <w:w w:val="41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2F2F2F"/>
                      <w:spacing w:val="0"/>
                      <w:w w:val="62"/>
                      <w:b/>
                      <w:bCs/>
                    </w:rPr>
                    <w:t>2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2F2F2F"/>
                      <w:spacing w:val="-39"/>
                      <w:w w:val="62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2F2F2F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2F2F2F"/>
                      <w:spacing w:val="0"/>
                      <w:w w:val="62"/>
                      <w:b/>
                      <w:bCs/>
                    </w:rPr>
                    <w:t>2017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5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5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5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5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-4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B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6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6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6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64"/>
          <w:position w:val="-6"/>
        </w:rPr>
        <w:t>Haziran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left="4800" w:right="580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  <w:position w:val="1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right="1721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.618021pt;margin-top:3.640249pt;width:7.63531pt;height:11.5pt;mso-position-horizontal-relative:page;mso-position-vertical-relative:paragraph;z-index:-10085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2F2F2F"/>
                      <w:spacing w:val="0"/>
                      <w:w w:val="100"/>
                    </w:rPr>
                    <w:t>'u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i/>
        </w:rPr>
        <w:t>1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444444"/>
          <w:spacing w:val="3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11"/>
        </w:rPr>
        <w:t>12017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77" w:lineRule="exact"/>
        <w:ind w:left="355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2F2F2F"/>
          <w:spacing w:val="0"/>
          <w:w w:val="182"/>
        </w:rPr>
        <w:t>ll)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0" w:after="0" w:line="81" w:lineRule="exact"/>
        <w:ind w:left="317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0"/>
          <w:w w:val="108"/>
          <w:i/>
          <w:position w:val="-5"/>
        </w:rPr>
        <w:t>,Q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220"/>
        </w:sectPr>
      </w:pPr>
      <w:rPr/>
    </w:p>
    <w:p>
      <w:pPr>
        <w:spacing w:before="0" w:after="0" w:line="246" w:lineRule="exact"/>
        <w:ind w:left="288" w:right="-12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77.543793pt;margin-top:11.727868pt;width:.1pt;height:30.412111pt;mso-position-horizontal-relative:page;mso-position-vertical-relative:paragraph;z-index:-10091" coordorigin="9551,235" coordsize="2,608">
            <v:shape style="position:absolute;left:9551;top:235;width:2;height:608" coordorigin="9551,235" coordsize="0,608" path="m9551,843l9551,235e" filled="f" stroked="t" strokeweight="2.014750pt" strokecolor="#EDEDED">
              <v:path arrowok="t"/>
            </v:shape>
          </v:group>
          <w10:wrap type="none"/>
        </w:pict>
      </w:r>
      <w:r>
        <w:rPr/>
        <w:pict>
          <v:group style="position:absolute;margin-left:490.968872pt;margin-top:11.727868pt;width:.1pt;height:30.412111pt;mso-position-horizontal-relative:page;mso-position-vertical-relative:paragraph;z-index:-10090" coordorigin="9819,235" coordsize="2,608">
            <v:shape style="position:absolute;left:9819;top:235;width:2;height:608" coordorigin="9819,235" coordsize="0,608" path="m9819,843l9819,235e" filled="f" stroked="t" strokeweight="2.091340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56"/>
          <w:szCs w:val="56"/>
          <w:color w:val="444444"/>
          <w:spacing w:val="-94"/>
          <w:w w:val="53"/>
          <w:position w:val="-2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2"/>
          <w:position w:val="-6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52"/>
          <w:position w:val="-6"/>
        </w:rPr>
        <w:t>.</w:t>
      </w:r>
      <w:r>
        <w:rPr>
          <w:rFonts w:ascii="Arial" w:hAnsi="Arial" w:cs="Arial" w:eastAsia="Arial"/>
          <w:sz w:val="56"/>
          <w:szCs w:val="56"/>
          <w:color w:val="444444"/>
          <w:spacing w:val="-136"/>
          <w:w w:val="53"/>
          <w:position w:val="-2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2"/>
          <w:position w:val="-6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220"/>
          <w:cols w:num="2" w:equalWidth="0">
            <w:col w:w="456" w:space="8284"/>
            <w:col w:w="2760"/>
          </w:cols>
        </w:sectPr>
      </w:pPr>
      <w:rPr/>
    </w:p>
    <w:p>
      <w:pPr>
        <w:spacing w:before="0" w:after="0" w:line="298" w:lineRule="exact"/>
        <w:ind w:right="1494"/>
        <w:jc w:val="righ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6.686737pt;margin-top:4.915477pt;width:6.295365pt;height:9.5pt;mso-position-horizontal-relative:page;mso-position-vertical-relative:paragraph;z-index:-10084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8C8C8E"/>
                      <w:spacing w:val="0"/>
                      <w:w w:val="199"/>
                      <w:i/>
                    </w:rPr>
                    <w:t>(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6"/>
          <w:szCs w:val="46"/>
          <w:color w:val="6E7070"/>
          <w:w w:val="77"/>
          <w:i/>
          <w:position w:val="-21"/>
        </w:rPr>
        <w:t>/:</w:t>
      </w:r>
      <w:r>
        <w:rPr>
          <w:rFonts w:ascii="Arial" w:hAnsi="Arial" w:cs="Arial" w:eastAsia="Arial"/>
          <w:sz w:val="46"/>
          <w:szCs w:val="46"/>
          <w:color w:val="6E7070"/>
          <w:spacing w:val="-41"/>
          <w:w w:val="77"/>
          <w:i/>
          <w:position w:val="-21"/>
        </w:rPr>
        <w:t>!</w:t>
      </w:r>
      <w:r>
        <w:rPr>
          <w:rFonts w:ascii="Arial" w:hAnsi="Arial" w:cs="Arial" w:eastAsia="Arial"/>
          <w:sz w:val="46"/>
          <w:szCs w:val="46"/>
          <w:color w:val="A7AAA8"/>
          <w:spacing w:val="-17"/>
          <w:w w:val="25"/>
          <w:i/>
          <w:position w:val="-21"/>
        </w:rPr>
        <w:t>-</w:t>
      </w:r>
      <w:r>
        <w:rPr>
          <w:rFonts w:ascii="Arial" w:hAnsi="Arial" w:cs="Arial" w:eastAsia="Arial"/>
          <w:sz w:val="46"/>
          <w:szCs w:val="46"/>
          <w:color w:val="A7AAA8"/>
          <w:spacing w:val="-13"/>
          <w:w w:val="26"/>
          <w:i/>
          <w:position w:val="-21"/>
        </w:rPr>
        <w:t>·</w:t>
      </w:r>
      <w:r>
        <w:rPr>
          <w:rFonts w:ascii="Arial" w:hAnsi="Arial" w:cs="Arial" w:eastAsia="Arial"/>
          <w:sz w:val="46"/>
          <w:szCs w:val="46"/>
          <w:color w:val="6E7070"/>
          <w:spacing w:val="-75"/>
          <w:w w:val="84"/>
          <w:i/>
          <w:position w:val="-21"/>
        </w:rPr>
        <w:t>"</w:t>
      </w:r>
      <w:r>
        <w:rPr>
          <w:rFonts w:ascii="Arial" w:hAnsi="Arial" w:cs="Arial" w:eastAsia="Arial"/>
          <w:sz w:val="31"/>
          <w:szCs w:val="31"/>
          <w:color w:val="8C8C8E"/>
          <w:spacing w:val="0"/>
          <w:w w:val="92"/>
          <w:i/>
          <w:position w:val="-1"/>
        </w:rPr>
        <w:t>·</w:t>
      </w:r>
      <w:r>
        <w:rPr>
          <w:rFonts w:ascii="Arial" w:hAnsi="Arial" w:cs="Arial" w:eastAsia="Arial"/>
          <w:sz w:val="31"/>
          <w:szCs w:val="31"/>
          <w:color w:val="8C8C8E"/>
          <w:spacing w:val="8"/>
          <w:w w:val="100"/>
          <w:i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8C8C8E"/>
          <w:spacing w:val="0"/>
          <w:w w:val="100"/>
          <w:position w:val="16"/>
        </w:rPr>
        <w:t>&lt;.;</w:t>
      </w:r>
      <w:r>
        <w:rPr>
          <w:rFonts w:ascii="Arial" w:hAnsi="Arial" w:cs="Arial" w:eastAsia="Arial"/>
          <w:sz w:val="7"/>
          <w:szCs w:val="7"/>
          <w:color w:val="8C8C8E"/>
          <w:spacing w:val="0"/>
          <w:w w:val="100"/>
          <w:position w:val="16"/>
        </w:rPr>
        <w:t>  </w:t>
      </w:r>
      <w:r>
        <w:rPr>
          <w:rFonts w:ascii="Arial" w:hAnsi="Arial" w:cs="Arial" w:eastAsia="Arial"/>
          <w:sz w:val="7"/>
          <w:szCs w:val="7"/>
          <w:color w:val="8C8C8E"/>
          <w:spacing w:val="5"/>
          <w:w w:val="100"/>
          <w:position w:val="16"/>
        </w:rPr>
        <w:t> </w:t>
      </w:r>
      <w:r>
        <w:rPr>
          <w:rFonts w:ascii="Arial" w:hAnsi="Arial" w:cs="Arial" w:eastAsia="Arial"/>
          <w:sz w:val="7"/>
          <w:szCs w:val="7"/>
          <w:color w:val="8C8C8E"/>
          <w:spacing w:val="0"/>
          <w:w w:val="235"/>
          <w:position w:val="16"/>
        </w:rPr>
        <w:t>..</w:t>
      </w:r>
      <w:r>
        <w:rPr>
          <w:rFonts w:ascii="Arial" w:hAnsi="Arial" w:cs="Arial" w:eastAsia="Arial"/>
          <w:sz w:val="7"/>
          <w:szCs w:val="7"/>
          <w:color w:val="8C8C8E"/>
          <w:spacing w:val="-3"/>
          <w:w w:val="235"/>
          <w:position w:val="16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C8C8E"/>
          <w:spacing w:val="0"/>
          <w:w w:val="142"/>
          <w:b/>
          <w:bCs/>
          <w:i/>
          <w:position w:val="16"/>
        </w:rPr>
        <w:t>:A</w:t>
      </w:r>
      <w:r>
        <w:rPr>
          <w:rFonts w:ascii="Times New Roman" w:hAnsi="Times New Roman" w:cs="Times New Roman" w:eastAsia="Times New Roman"/>
          <w:sz w:val="9"/>
          <w:szCs w:val="9"/>
          <w:color w:val="8C8C8E"/>
          <w:spacing w:val="0"/>
          <w:w w:val="142"/>
          <w:b/>
          <w:bCs/>
          <w:i/>
          <w:position w:val="16"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8C8C8E"/>
          <w:spacing w:val="7"/>
          <w:w w:val="142"/>
          <w:b/>
          <w:bCs/>
          <w:i/>
          <w:position w:val="16"/>
        </w:rPr>
        <w:t> </w:t>
      </w:r>
      <w:r>
        <w:rPr>
          <w:rFonts w:ascii="Arial" w:hAnsi="Arial" w:cs="Arial" w:eastAsia="Arial"/>
          <w:sz w:val="21"/>
          <w:szCs w:val="21"/>
          <w:color w:val="8C8C8E"/>
          <w:spacing w:val="0"/>
          <w:w w:val="94"/>
          <w:position w:val="-1"/>
        </w:rPr>
        <w:t>'·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548" w:lineRule="exact"/>
        <w:ind w:left="4636" w:right="-20"/>
        <w:jc w:val="left"/>
        <w:tabs>
          <w:tab w:pos="8560" w:val="left"/>
        </w:tabs>
        <w:rPr>
          <w:rFonts w:ascii="Arial" w:hAnsi="Arial" w:cs="Arial" w:eastAsia="Arial"/>
          <w:sz w:val="90"/>
          <w:szCs w:val="90"/>
        </w:rPr>
      </w:pPr>
      <w:rPr/>
      <w:r>
        <w:rPr/>
        <w:pict>
          <v:group style="position:absolute;margin-left:175.495422pt;margin-top:13.936286pt;width:.1pt;height:11.743253pt;mso-position-horizontal-relative:page;mso-position-vertical-relative:paragraph;z-index:-10094" coordorigin="3510,279" coordsize="2,235">
            <v:shape style="position:absolute;left:3510;top:279;width:2;height:235" coordorigin="3510,279" coordsize="0,235" path="m3510,514l3510,279e" filled="f" stroked="t" strokeweight=".239421pt" strokecolor="#000000">
              <v:path arrowok="t"/>
            </v:shape>
          </v:group>
          <w10:wrap type="none"/>
        </w:pict>
      </w:r>
      <w:r>
        <w:rPr/>
        <w:pict>
          <v:group style="position:absolute;margin-left:536.75769pt;margin-top:27.820984pt;width:.1pt;height:20.192872pt;mso-position-horizontal-relative:page;mso-position-vertical-relative:paragraph;z-index:-10088" coordorigin="10735,556" coordsize="2,404">
            <v:shape style="position:absolute;left:10735;top:556;width:2;height:404" coordorigin="10735,556" coordsize="0,404" path="m10735,960l10735,556e" filled="f" stroked="t" strokeweight="1.225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7"/>
          <w:szCs w:val="37"/>
          <w:color w:val="444444"/>
          <w:spacing w:val="0"/>
          <w:w w:val="205"/>
          <w:position w:val="10"/>
        </w:rPr>
        <w:t>'</w:t>
      </w:r>
      <w:r>
        <w:rPr>
          <w:rFonts w:ascii="Arial" w:hAnsi="Arial" w:cs="Arial" w:eastAsia="Arial"/>
          <w:sz w:val="37"/>
          <w:szCs w:val="37"/>
          <w:color w:val="444444"/>
          <w:spacing w:val="-112"/>
          <w:w w:val="205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Çv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0"/>
          <w:w w:val="100"/>
          <w:position w:val="-2"/>
        </w:rPr>
      </w:r>
      <w:r>
        <w:rPr>
          <w:rFonts w:ascii="Arial" w:hAnsi="Arial" w:cs="Arial" w:eastAsia="Arial"/>
          <w:sz w:val="90"/>
          <w:szCs w:val="90"/>
          <w:color w:val="6E7070"/>
          <w:spacing w:val="0"/>
          <w:w w:val="102"/>
          <w:position w:val="-29"/>
        </w:rPr>
        <w:t>f:uli</w:t>
      </w:r>
      <w:r>
        <w:rPr>
          <w:rFonts w:ascii="Arial" w:hAnsi="Arial" w:cs="Arial" w:eastAsia="Arial"/>
          <w:sz w:val="90"/>
          <w:szCs w:val="90"/>
          <w:color w:val="000000"/>
          <w:spacing w:val="0"/>
          <w:w w:val="100"/>
          <w:position w:val="0"/>
        </w:rPr>
      </w:r>
    </w:p>
    <w:p>
      <w:pPr>
        <w:spacing w:before="0" w:after="0" w:line="35" w:lineRule="exact"/>
        <w:ind w:left="2539" w:right="-20"/>
        <w:jc w:val="left"/>
        <w:tabs>
          <w:tab w:pos="8600" w:val="left"/>
          <w:tab w:pos="984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pict>
          <v:group style="position:absolute;margin-left:436.893829pt;margin-top:.407293pt;width:4.645350pt;height:20.192872pt;mso-position-horizontal-relative:page;mso-position-vertical-relative:paragraph;z-index:-10089" coordorigin="8738,8" coordsize="93,404">
            <v:shape style="position:absolute;left:8738;top:8;width:93;height:404" coordorigin="8738,8" coordsize="93,404" path="m8738,8l8831,8,8831,412,8738,412,8738,8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  <w:position w:val="-48"/>
        </w:rPr>
        <w:t>2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21"/>
          <w:w w:val="100"/>
          <w:position w:val="-48"/>
        </w:rPr>
        <w:t> </w:t>
      </w:r>
      <w:r>
        <w:rPr>
          <w:rFonts w:ascii="Times New Roman" w:hAnsi="Times New Roman" w:cs="Times New Roman" w:eastAsia="Times New Roman"/>
          <w:sz w:val="63"/>
          <w:szCs w:val="63"/>
          <w:color w:val="444444"/>
          <w:spacing w:val="0"/>
          <w:w w:val="108"/>
          <w:position w:val="-48"/>
        </w:rPr>
        <w:t>Po</w:t>
      </w:r>
      <w:r>
        <w:rPr>
          <w:rFonts w:ascii="Times New Roman" w:hAnsi="Times New Roman" w:cs="Times New Roman" w:eastAsia="Times New Roman"/>
          <w:sz w:val="63"/>
          <w:szCs w:val="63"/>
          <w:color w:val="3D427C"/>
          <w:spacing w:val="0"/>
          <w:w w:val="78"/>
          <w:position w:val="-48"/>
        </w:rPr>
        <w:t>lı</w:t>
      </w:r>
      <w:r>
        <w:rPr>
          <w:rFonts w:ascii="Times New Roman" w:hAnsi="Times New Roman" w:cs="Times New Roman" w:eastAsia="Times New Roman"/>
          <w:sz w:val="63"/>
          <w:szCs w:val="63"/>
          <w:color w:val="3D427C"/>
          <w:spacing w:val="65"/>
          <w:w w:val="100"/>
          <w:position w:val="-4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89"/>
          <w:position w:val="-48"/>
        </w:rPr>
        <w:t>up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6"/>
          <w:w w:val="89"/>
          <w:position w:val="-4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89"/>
          <w:position w:val="-48"/>
        </w:rPr>
        <w:t>Ami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89"/>
          <w:position w:val="-48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89"/>
          <w:position w:val="-4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7AAA8"/>
          <w:spacing w:val="-30"/>
          <w:w w:val="127"/>
          <w:position w:val="-48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8C8C8E"/>
          <w:spacing w:val="0"/>
          <w:w w:val="208"/>
          <w:position w:val="-48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8C8C8E"/>
          <w:spacing w:val="0"/>
          <w:w w:val="100"/>
          <w:position w:val="-48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8C8C8E"/>
          <w:spacing w:val="0"/>
          <w:w w:val="100"/>
          <w:position w:val="-48"/>
        </w:rPr>
      </w:r>
      <w:r>
        <w:rPr>
          <w:rFonts w:ascii="Times New Roman" w:hAnsi="Times New Roman" w:cs="Times New Roman" w:eastAsia="Times New Roman"/>
          <w:sz w:val="33"/>
          <w:szCs w:val="33"/>
          <w:color w:val="444444"/>
          <w:spacing w:val="0"/>
          <w:w w:val="397"/>
          <w:position w:val="-57"/>
        </w:rPr>
        <w:t>:</w:t>
      </w:r>
      <w:r>
        <w:rPr>
          <w:rFonts w:ascii="Times New Roman" w:hAnsi="Times New Roman" w:cs="Times New Roman" w:eastAsia="Times New Roman"/>
          <w:sz w:val="33"/>
          <w:szCs w:val="33"/>
          <w:color w:val="444444"/>
          <w:spacing w:val="-40"/>
          <w:w w:val="100"/>
          <w:position w:val="-57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444444"/>
          <w:spacing w:val="0"/>
          <w:w w:val="70"/>
          <w:position w:val="-61"/>
        </w:rPr>
        <w:t>'</w:t>
      </w:r>
      <w:r>
        <w:rPr>
          <w:rFonts w:ascii="Times New Roman" w:hAnsi="Times New Roman" w:cs="Times New Roman" w:eastAsia="Times New Roman"/>
          <w:sz w:val="39"/>
          <w:szCs w:val="39"/>
          <w:color w:val="444444"/>
          <w:spacing w:val="-131"/>
          <w:w w:val="69"/>
          <w:position w:val="-61"/>
        </w:rPr>
        <w:t>?</w:t>
      </w:r>
      <w:r>
        <w:rPr>
          <w:rFonts w:ascii="Times New Roman" w:hAnsi="Times New Roman" w:cs="Times New Roman" w:eastAsia="Times New Roman"/>
          <w:sz w:val="33"/>
          <w:szCs w:val="33"/>
          <w:color w:val="6E7070"/>
          <w:spacing w:val="-27"/>
          <w:w w:val="107"/>
          <w:position w:val="-57"/>
        </w:rPr>
        <w:t>•</w:t>
      </w:r>
      <w:r>
        <w:rPr>
          <w:rFonts w:ascii="Times New Roman" w:hAnsi="Times New Roman" w:cs="Times New Roman" w:eastAsia="Times New Roman"/>
          <w:sz w:val="39"/>
          <w:szCs w:val="39"/>
          <w:color w:val="444444"/>
          <w:spacing w:val="0"/>
          <w:w w:val="70"/>
          <w:position w:val="-61"/>
        </w:rPr>
        <w:t>'•</w:t>
      </w:r>
      <w:r>
        <w:rPr>
          <w:rFonts w:ascii="Times New Roman" w:hAnsi="Times New Roman" w:cs="Times New Roman" w:eastAsia="Times New Roman"/>
          <w:sz w:val="39"/>
          <w:szCs w:val="39"/>
          <w:color w:val="444444"/>
          <w:spacing w:val="0"/>
          <w:w w:val="100"/>
          <w:position w:val="-61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444444"/>
          <w:spacing w:val="-20"/>
          <w:w w:val="100"/>
          <w:position w:val="-61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8C8C8E"/>
          <w:spacing w:val="0"/>
          <w:w w:val="45"/>
          <w:position w:val="-61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8C8C8E"/>
          <w:spacing w:val="0"/>
          <w:w w:val="100"/>
          <w:position w:val="-61"/>
        </w:rPr>
        <w:tab/>
      </w:r>
      <w:r>
        <w:rPr>
          <w:rFonts w:ascii="Times New Roman" w:hAnsi="Times New Roman" w:cs="Times New Roman" w:eastAsia="Times New Roman"/>
          <w:sz w:val="39"/>
          <w:szCs w:val="39"/>
          <w:color w:val="8C8C8E"/>
          <w:spacing w:val="0"/>
          <w:w w:val="100"/>
          <w:position w:val="-61"/>
        </w:rPr>
      </w:r>
      <w:r>
        <w:rPr>
          <w:rFonts w:ascii="Times New Roman" w:hAnsi="Times New Roman" w:cs="Times New Roman" w:eastAsia="Times New Roman"/>
          <w:sz w:val="39"/>
          <w:szCs w:val="39"/>
          <w:color w:val="444444"/>
          <w:spacing w:val="-59"/>
          <w:w w:val="124"/>
          <w:position w:val="-61"/>
        </w:rPr>
        <w:t>'</w:t>
      </w:r>
      <w:r>
        <w:rPr>
          <w:rFonts w:ascii="Times New Roman" w:hAnsi="Times New Roman" w:cs="Times New Roman" w:eastAsia="Times New Roman"/>
          <w:sz w:val="39"/>
          <w:szCs w:val="39"/>
          <w:color w:val="8C8C8E"/>
          <w:spacing w:val="0"/>
          <w:w w:val="83"/>
          <w:position w:val="-61"/>
        </w:rPr>
        <w:t>·</w:t>
      </w:r>
      <w:r>
        <w:rPr>
          <w:rFonts w:ascii="Times New Roman" w:hAnsi="Times New Roman" w:cs="Times New Roman" w:eastAsia="Times New Roman"/>
          <w:sz w:val="39"/>
          <w:szCs w:val="39"/>
          <w:color w:val="8C8C8E"/>
          <w:spacing w:val="-61"/>
          <w:w w:val="100"/>
          <w:position w:val="-61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444444"/>
          <w:spacing w:val="0"/>
          <w:w w:val="51"/>
          <w:position w:val="-57"/>
        </w:rPr>
        <w:t>aırı</w:t>
      </w:r>
      <w:r>
        <w:rPr>
          <w:rFonts w:ascii="Times New Roman" w:hAnsi="Times New Roman" w:cs="Times New Roman" w:eastAsia="Times New Roman"/>
          <w:sz w:val="33"/>
          <w:szCs w:val="33"/>
          <w:color w:val="444444"/>
          <w:spacing w:val="0"/>
          <w:w w:val="51"/>
          <w:position w:val="-57"/>
        </w:rPr>
        <w:t>  </w:t>
      </w:r>
      <w:r>
        <w:rPr>
          <w:rFonts w:ascii="Times New Roman" w:hAnsi="Times New Roman" w:cs="Times New Roman" w:eastAsia="Times New Roman"/>
          <w:sz w:val="33"/>
          <w:szCs w:val="33"/>
          <w:color w:val="444444"/>
          <w:spacing w:val="7"/>
          <w:w w:val="51"/>
          <w:position w:val="-57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C6C8C6"/>
          <w:spacing w:val="0"/>
          <w:w w:val="81"/>
          <w:position w:val="-57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220"/>
        </w:sectPr>
      </w:pPr>
      <w:rPr/>
    </w:p>
    <w:p>
      <w:pPr>
        <w:spacing w:before="0" w:after="0" w:line="306" w:lineRule="exact"/>
        <w:ind w:left="2754" w:right="-85"/>
        <w:jc w:val="left"/>
        <w:tabs>
          <w:tab w:pos="424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44444"/>
          <w:spacing w:val="0"/>
          <w:w w:val="100"/>
          <w:b/>
          <w:bCs/>
        </w:rPr>
        <w:t>Ha</w:t>
      </w:r>
      <w:r>
        <w:rPr>
          <w:rFonts w:ascii="Times New Roman" w:hAnsi="Times New Roman" w:cs="Times New Roman" w:eastAsia="Times New Roman"/>
          <w:sz w:val="30"/>
          <w:szCs w:val="30"/>
          <w:color w:val="444444"/>
          <w:spacing w:val="-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4444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44444"/>
          <w:spacing w:val="0"/>
          <w:w w:val="100"/>
          <w:b/>
          <w:bCs/>
        </w:rPr>
      </w:r>
      <w:r>
        <w:rPr>
          <w:rFonts w:ascii="Arial" w:hAnsi="Arial" w:cs="Arial" w:eastAsia="Arial"/>
          <w:sz w:val="26"/>
          <w:szCs w:val="26"/>
          <w:color w:val="444444"/>
          <w:spacing w:val="0"/>
          <w:w w:val="121"/>
          <w:b/>
          <w:bCs/>
        </w:rPr>
        <w:t>Ç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4" w:after="0" w:line="240" w:lineRule="auto"/>
        <w:ind w:right="-20"/>
        <w:jc w:val="left"/>
        <w:tabs>
          <w:tab w:pos="6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A7AAA8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A7AAA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A7AAA8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59595B"/>
          <w:spacing w:val="0"/>
          <w:w w:val="600"/>
        </w:rPr>
        <w:t>ii</w:t>
      </w:r>
      <w:r>
        <w:rPr>
          <w:rFonts w:ascii="Times New Roman" w:hAnsi="Times New Roman" w:cs="Times New Roman" w:eastAsia="Times New Roman"/>
          <w:sz w:val="30"/>
          <w:szCs w:val="30"/>
          <w:color w:val="59595B"/>
          <w:spacing w:val="-335"/>
          <w:w w:val="6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C6C8C6"/>
          <w:spacing w:val="0"/>
          <w:w w:val="3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220"/>
          <w:cols w:num="2" w:equalWidth="0">
            <w:col w:w="4486" w:space="4087"/>
            <w:col w:w="2927"/>
          </w:cols>
        </w:sectPr>
      </w:pPr>
      <w:rPr/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220"/>
        </w:sectPr>
      </w:pPr>
      <w:rPr/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6" w:lineRule="atLeast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F2F2F"/>
          <w:spacing w:val="0"/>
          <w:w w:val="57"/>
        </w:rPr>
        <w:t>:ı::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384" w:lineRule="exact"/>
        <w:ind w:right="-169"/>
        <w:jc w:val="left"/>
        <w:tabs>
          <w:tab w:pos="520" w:val="left"/>
          <w:tab w:pos="128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6E7070"/>
          <w:spacing w:val="0"/>
          <w:w w:val="77"/>
          <w:position w:val="-51"/>
        </w:rPr>
        <w:t>Ab</w:t>
      </w:r>
      <w:r>
        <w:rPr>
          <w:rFonts w:ascii="Times New Roman" w:hAnsi="Times New Roman" w:cs="Times New Roman" w:eastAsia="Times New Roman"/>
          <w:sz w:val="27"/>
          <w:szCs w:val="27"/>
          <w:color w:val="6E7070"/>
          <w:spacing w:val="0"/>
          <w:w w:val="100"/>
          <w:position w:val="-51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E7070"/>
          <w:spacing w:val="0"/>
          <w:w w:val="100"/>
          <w:position w:val="-51"/>
        </w:rPr>
      </w:r>
      <w:r>
        <w:rPr>
          <w:rFonts w:ascii="Times New Roman" w:hAnsi="Times New Roman" w:cs="Times New Roman" w:eastAsia="Times New Roman"/>
          <w:sz w:val="62"/>
          <w:szCs w:val="62"/>
          <w:color w:val="444444"/>
          <w:spacing w:val="-50"/>
          <w:w w:val="181"/>
          <w:position w:val="-51"/>
        </w:rPr>
        <w:t>2</w:t>
      </w:r>
      <w:r>
        <w:rPr>
          <w:rFonts w:ascii="Times New Roman" w:hAnsi="Times New Roman" w:cs="Times New Roman" w:eastAsia="Times New Roman"/>
          <w:sz w:val="55"/>
          <w:szCs w:val="55"/>
          <w:color w:val="545E9A"/>
          <w:spacing w:val="0"/>
          <w:w w:val="74"/>
          <w:position w:val="-21"/>
        </w:rPr>
        <w:t>\</w:t>
      </w:r>
      <w:r>
        <w:rPr>
          <w:rFonts w:ascii="Times New Roman" w:hAnsi="Times New Roman" w:cs="Times New Roman" w:eastAsia="Times New Roman"/>
          <w:sz w:val="55"/>
          <w:szCs w:val="55"/>
          <w:color w:val="545E9A"/>
          <w:spacing w:val="0"/>
          <w:w w:val="100"/>
          <w:position w:val="-21"/>
        </w:rPr>
        <w:tab/>
      </w:r>
      <w:r>
        <w:rPr>
          <w:rFonts w:ascii="Times New Roman" w:hAnsi="Times New Roman" w:cs="Times New Roman" w:eastAsia="Times New Roman"/>
          <w:sz w:val="55"/>
          <w:szCs w:val="55"/>
          <w:color w:val="545E9A"/>
          <w:spacing w:val="0"/>
          <w:w w:val="100"/>
          <w:position w:val="-21"/>
        </w:rPr>
      </w:r>
      <w:r>
        <w:rPr>
          <w:rFonts w:ascii="Arial" w:hAnsi="Arial" w:cs="Arial" w:eastAsia="Arial"/>
          <w:sz w:val="24"/>
          <w:szCs w:val="24"/>
          <w:color w:val="59595B"/>
          <w:spacing w:val="0"/>
          <w:w w:val="217"/>
          <w:b/>
          <w:bCs/>
          <w:position w:val="-51"/>
        </w:rPr>
        <w:t>ı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7" w:lineRule="atLeast"/>
        <w:ind w:right="-7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3"/>
          <w:w w:val="105"/>
        </w:rPr>
        <w:t>l</w:t>
      </w:r>
      <w:r>
        <w:rPr>
          <w:rFonts w:ascii="Arial" w:hAnsi="Arial" w:cs="Arial" w:eastAsia="Arial"/>
          <w:sz w:val="24"/>
          <w:szCs w:val="24"/>
          <w:color w:val="2F2F2F"/>
          <w:spacing w:val="-17"/>
          <w:w w:val="60"/>
          <w:position w:val="-6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0"/>
        </w:rPr>
        <w:t>tf.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3" w:after="0" w:line="260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65"/>
          <w:position w:val="-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65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65"/>
          <w:b/>
          <w:bCs/>
          <w:position w:val="-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2"/>
          <w:w w:val="165"/>
          <w:b/>
          <w:bCs/>
          <w:position w:val="-5"/>
        </w:rPr>
        <w:t> </w:t>
      </w:r>
      <w:r>
        <w:rPr>
          <w:rFonts w:ascii="Arial" w:hAnsi="Arial" w:cs="Arial" w:eastAsia="Arial"/>
          <w:sz w:val="16"/>
          <w:szCs w:val="16"/>
          <w:color w:val="59595B"/>
          <w:spacing w:val="0"/>
          <w:w w:val="194"/>
          <w:position w:val="6"/>
        </w:rPr>
        <w:t>il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242" w:right="-86"/>
        <w:jc w:val="left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6E7070"/>
          <w:spacing w:val="0"/>
          <w:w w:val="182"/>
          <w:i/>
          <w:position w:val="1"/>
        </w:rPr>
        <w:t>""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7"/>
          <w:i/>
        </w:rPr>
        <w:t>'.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9"/>
          <w:w w:val="87"/>
          <w:i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87"/>
          <w:i/>
          <w:position w:val="11"/>
        </w:rPr>
        <w:t>t-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7"/>
          <w:w w:val="87"/>
          <w:i/>
          <w:position w:val="1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E7070"/>
          <w:spacing w:val="-20"/>
          <w:w w:val="124"/>
          <w:i/>
          <w:position w:val="0"/>
        </w:rPr>
        <w:t>r</w:t>
      </w:r>
      <w:r>
        <w:rPr>
          <w:rFonts w:ascii="Times New Roman" w:hAnsi="Times New Roman" w:cs="Times New Roman" w:eastAsia="Times New Roman"/>
          <w:sz w:val="12"/>
          <w:szCs w:val="12"/>
          <w:color w:val="8C8C8E"/>
          <w:spacing w:val="0"/>
          <w:w w:val="148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220"/>
          <w:cols w:num="5" w:equalWidth="0">
            <w:col w:w="480" w:space="2054"/>
            <w:col w:w="1429" w:space="1023"/>
            <w:col w:w="205" w:space="3932"/>
            <w:col w:w="645" w:space="59"/>
            <w:col w:w="1673"/>
          </w:cols>
        </w:sectPr>
      </w:pPr>
      <w:rPr/>
    </w:p>
    <w:p>
      <w:pPr>
        <w:spacing w:before="0" w:after="0" w:line="179" w:lineRule="atLeast"/>
        <w:ind w:left="327" w:right="-20"/>
        <w:jc w:val="left"/>
        <w:tabs>
          <w:tab w:pos="2780" w:val="left"/>
          <w:tab w:pos="36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4.844088pt;margin-top:26.12322pt;width:567.546914pt;height:783.561712pt;mso-position-horizontal-relative:page;mso-position-vertical-relative:page;z-index:-10095" coordorigin="297,522" coordsize="11351,15671">
            <v:group style="position:absolute;left:306;top:544;width:7202;height:2" coordorigin="306,544" coordsize="7202,2">
              <v:shape style="position:absolute;left:306;top:544;width:7202;height:2" coordorigin="306,544" coordsize="7202,0" path="m306,544l7508,544e" filled="f" stroked="t" strokeweight=".957683pt" strokecolor="#545454">
                <v:path arrowok="t"/>
              </v:shape>
            </v:group>
            <v:group style="position:absolute;left:314;top:532;width:2;height:6849" coordorigin="314,532" coordsize="2,6849">
              <v:shape style="position:absolute;left:314;top:532;width:2;height:6849" coordorigin="314,532" coordsize="0,6849" path="m314,7381l314,532e" filled="f" stroked="t" strokeweight=".478842pt" strokecolor="#444444">
                <v:path arrowok="t"/>
              </v:shape>
            </v:group>
            <v:group style="position:absolute;left:2358;top:546;width:2;height:1505" coordorigin="2358,546" coordsize="2,1505">
              <v:shape style="position:absolute;left:2358;top:546;width:2;height:1505" coordorigin="2358,546" coordsize="0,1505" path="m2358,2051l2358,546e" filled="f" stroked="t" strokeweight=".957683pt" strokecolor="#545454">
                <v:path arrowok="t"/>
              </v:shape>
            </v:group>
            <v:group style="position:absolute;left:2308;top:561;width:9261;height:2" coordorigin="2308,561" coordsize="9261,2">
              <v:shape style="position:absolute;left:2308;top:561;width:9261;height:2" coordorigin="2308,561" coordsize="9261,0" path="m2308,561l11569,561e" filled="f" stroked="t" strokeweight=".718262pt" strokecolor="#4F4F4F">
                <v:path arrowok="t"/>
              </v:shape>
            </v:group>
            <v:group style="position:absolute;left:2758;top:556;width:1221;height:2" coordorigin="2758,556" coordsize="1221,2">
              <v:shape style="position:absolute;left:2758;top:556;width:1221;height:2" coordorigin="2758,556" coordsize="1221,0" path="m2758,556l3979,556e" filled="f" stroked="t" strokeweight=".957683pt" strokecolor="#676767">
                <v:path arrowok="t"/>
              </v:shape>
            </v:group>
            <v:group style="position:absolute;left:7556;top:570;width:306;height:2" coordorigin="7556,570" coordsize="306,2">
              <v:shape style="position:absolute;left:7556;top:570;width:306;height:2" coordorigin="7556,570" coordsize="306,0" path="m7556,570l7863,570e" filled="f" stroked="t" strokeweight=".478842pt" strokecolor="#282828">
                <v:path arrowok="t"/>
              </v:shape>
            </v:group>
            <v:group style="position:absolute;left:7896;top:573;width:991;height:2" coordorigin="7896,573" coordsize="991,2">
              <v:shape style="position:absolute;left:7896;top:573;width:991;height:2" coordorigin="7896,573" coordsize="991,0" path="m7896,573l8887,573e" filled="f" stroked="t" strokeweight=".957683pt" strokecolor="#646464">
                <v:path arrowok="t"/>
              </v:shape>
            </v:group>
            <v:group style="position:absolute;left:2758;top:573;width:8811;height:2" coordorigin="2758,573" coordsize="8811,2">
              <v:shape style="position:absolute;left:2758;top:573;width:8811;height:2" coordorigin="2758,573" coordsize="8811,0" path="m2758,573l11569,573e" filled="f" stroked="t" strokeweight=".478842pt" strokecolor="#4F4F4F">
                <v:path arrowok="t"/>
              </v:shape>
            </v:group>
            <v:group style="position:absolute;left:9153;top:570;width:2;height:1505" coordorigin="9153,570" coordsize="2,1505">
              <v:shape style="position:absolute;left:9153;top:570;width:2;height:1505" coordorigin="9153,570" coordsize="0,1505" path="m9153,2075l9153,570e" filled="f" stroked="t" strokeweight=".718262pt" strokecolor="#4B4B4B">
                <v:path arrowok="t"/>
              </v:shape>
            </v:group>
            <v:group style="position:absolute;left:9108;top:575;width:397;height:2" coordorigin="9108,575" coordsize="397,2">
              <v:shape style="position:absolute;left:9108;top:575;width:397;height:2" coordorigin="9108,575" coordsize="397,0" path="m9108,575l9505,575e" filled="f" stroked="t" strokeweight=".478842pt" strokecolor="#1F1F1F">
                <v:path arrowok="t"/>
              </v:shape>
            </v:group>
            <v:group style="position:absolute;left:11564;top:575;width:2;height:1726" coordorigin="11564,575" coordsize="2,1726">
              <v:shape style="position:absolute;left:11564;top:575;width:2;height:1726" coordorigin="11564,575" coordsize="0,1726" path="m11564,2301l11564,575e" filled="f" stroked="t" strokeweight=".957683pt" strokecolor="#545454">
                <v:path arrowok="t"/>
              </v:shape>
            </v:group>
            <v:group style="position:absolute;left:318;top:532;width:2;height:9452" coordorigin="318,532" coordsize="2,9452">
              <v:shape style="position:absolute;left:318;top:532;width:2;height:9452" coordorigin="318,532" coordsize="0,9452" path="m318,9984l318,532e" filled="f" stroked="t" strokeweight=".957683pt" strokecolor="#4F4F4F">
                <v:path arrowok="t"/>
              </v:shape>
            </v:group>
            <v:group style="position:absolute;left:314;top:1246;width:2;height:388" coordorigin="314,1246" coordsize="2,388">
              <v:shape style="position:absolute;left:314;top:1246;width:2;height:388" coordorigin="314,1246" coordsize="0,388" path="m314,1634l314,1246e" filled="f" stroked="t" strokeweight=".718262pt" strokecolor="#6B6B6B">
                <v:path arrowok="t"/>
              </v:shape>
            </v:group>
            <v:group style="position:absolute;left:311;top:2039;width:7283;height:2" coordorigin="311,2039" coordsize="7283,2">
              <v:shape style="position:absolute;left:311;top:2039;width:7283;height:2" coordorigin="311,2039" coordsize="7283,0" path="m311,2039l7594,2039e" filled="f" stroked="t" strokeweight=".957683pt" strokecolor="#4B4B4B">
                <v:path arrowok="t"/>
              </v:shape>
            </v:group>
            <v:group style="position:absolute;left:2308;top:2047;width:675;height:2" coordorigin="2308,2047" coordsize="675,2">
              <v:shape style="position:absolute;left:2308;top:2047;width:675;height:2" coordorigin="2308,2047" coordsize="675,0" path="m2308,2047l2983,2047e" filled="f" stroked="t" strokeweight=".478842pt" strokecolor="#1F1F1F">
                <v:path arrowok="t"/>
              </v:shape>
            </v:group>
            <v:group style="position:absolute;left:2926;top:2047;width:613;height:2" coordorigin="2926,2047" coordsize="613,2">
              <v:shape style="position:absolute;left:2926;top:2047;width:613;height:2" coordorigin="2926,2047" coordsize="613,0" path="m2926,2047l3539,2047e" filled="f" stroked="t" strokeweight=".478842pt" strokecolor="#3B3B3B">
                <v:path arrowok="t"/>
              </v:shape>
            </v:group>
            <v:group style="position:absolute;left:3419;top:2049;width:646;height:2" coordorigin="3419,2049" coordsize="646,2">
              <v:shape style="position:absolute;left:3419;top:2049;width:646;height:2" coordorigin="3419,2049" coordsize="646,0" path="m3419,2049l4065,2049e" filled="f" stroked="t" strokeweight=".957683pt" strokecolor="#646464">
                <v:path arrowok="t"/>
              </v:shape>
            </v:group>
            <v:group style="position:absolute;left:3831;top:2059;width:3783;height:2" coordorigin="3831,2059" coordsize="3783,2">
              <v:shape style="position:absolute;left:3831;top:2059;width:3783;height:2" coordorigin="3831,2059" coordsize="3783,0" path="m3831,2059l7614,2059e" filled="f" stroked="t" strokeweight=".718262pt" strokecolor="#484848">
                <v:path arrowok="t"/>
              </v:shape>
            </v:group>
            <v:group style="position:absolute;left:7556;top:2066;width:306;height:2" coordorigin="7556,2066" coordsize="306,2">
              <v:shape style="position:absolute;left:7556;top:2066;width:306;height:2" coordorigin="7556,2066" coordsize="306,0" path="m7556,2066l7863,2066e" filled="f" stroked="t" strokeweight=".478842pt" strokecolor="#2F2F2F">
                <v:path arrowok="t"/>
              </v:shape>
            </v:group>
            <v:group style="position:absolute;left:7805;top:2068;width:1374;height:2" coordorigin="7805,2068" coordsize="1374,2">
              <v:shape style="position:absolute;left:7805;top:2068;width:1374;height:2" coordorigin="7805,2068" coordsize="1374,0" path="m7805,2068l9179,2068e" filled="f" stroked="t" strokeweight=".957683pt" strokecolor="#545454">
                <v:path arrowok="t"/>
              </v:shape>
            </v:group>
            <v:group style="position:absolute;left:9117;top:2071;width:388;height:2" coordorigin="9117,2071" coordsize="388,2">
              <v:shape style="position:absolute;left:9117;top:2071;width:388;height:2" coordorigin="9117,2071" coordsize="388,0" path="m9117,2071l9505,2071e" filled="f" stroked="t" strokeweight=".478842pt" strokecolor="#232323">
                <v:path arrowok="t"/>
              </v:shape>
            </v:group>
            <v:group style="position:absolute;left:9448;top:2073;width:2126;height:2" coordorigin="9448,2073" coordsize="2126,2">
              <v:shape style="position:absolute;left:9448;top:2073;width:2126;height:2" coordorigin="9448,2073" coordsize="2126,0" path="m9448,2073l11574,2073e" filled="f" stroked="t" strokeweight=".718262pt" strokecolor="#4B4B4B">
                <v:path arrowok="t"/>
              </v:shape>
            </v:group>
            <v:group style="position:absolute;left:311;top:2262;width:4650;height:2" coordorigin="311,2262" coordsize="4650,2">
              <v:shape style="position:absolute;left:311;top:2262;width:4650;height:2" coordorigin="311,2262" coordsize="4650,0" path="m311,2262l4961,2262e" filled="f" stroked="t" strokeweight=".718262pt" strokecolor="#4F4F4F">
                <v:path arrowok="t"/>
              </v:shape>
            </v:group>
            <v:group style="position:absolute;left:4903;top:2272;width:196;height:2" coordorigin="4903,2272" coordsize="196,2">
              <v:shape style="position:absolute;left:4903;top:2272;width:196;height:2" coordorigin="4903,2272" coordsize="196,0" path="m4903,2272l5100,2272e" filled="f" stroked="t" strokeweight=".478842pt" strokecolor="#282828">
                <v:path arrowok="t"/>
              </v:shape>
            </v:group>
            <v:group style="position:absolute;left:5037;top:2277;width:2413;height:2" coordorigin="5037,2277" coordsize="2413,2">
              <v:shape style="position:absolute;left:5037;top:2277;width:2413;height:2" coordorigin="5037,2277" coordsize="2413,0" path="m5037,2277l7451,2277e" filled="f" stroked="t" strokeweight=".718262pt" strokecolor="#4B4B4B">
                <v:path arrowok="t"/>
              </v:shape>
            </v:group>
            <v:group style="position:absolute;left:7393;top:2286;width:2112;height:2" coordorigin="7393,2286" coordsize="2112,2">
              <v:shape style="position:absolute;left:7393;top:2286;width:2112;height:2" coordorigin="7393,2286" coordsize="2112,0" path="m7393,2286l9505,2286e" filled="f" stroked="t" strokeweight=".718262pt" strokecolor="#4F4F4F">
                <v:path arrowok="t"/>
              </v:shape>
            </v:group>
            <v:group style="position:absolute;left:9448;top:2296;width:2126;height:2" coordorigin="9448,2296" coordsize="2126,2">
              <v:shape style="position:absolute;left:9448;top:2296;width:2126;height:2" coordorigin="9448,2296" coordsize="2126,0" path="m9448,2296l11574,2296e" filled="f" stroked="t" strokeweight=".718262pt" strokecolor="#4F4F4F">
                <v:path arrowok="t"/>
              </v:shape>
            </v:group>
            <v:group style="position:absolute;left:311;top:2476;width:4343;height:2" coordorigin="311,2476" coordsize="4343,2">
              <v:shape style="position:absolute;left:311;top:2476;width:4343;height:2" coordorigin="311,2476" coordsize="4343,0" path="m311,2476l4654,2476e" filled="f" stroked="t" strokeweight=".718262pt" strokecolor="#545454">
                <v:path arrowok="t"/>
              </v:shape>
            </v:group>
            <v:group style="position:absolute;left:335;top:2258;width:2;height:225" coordorigin="335,2258" coordsize="2,225">
              <v:shape style="position:absolute;left:335;top:2258;width:2;height:225" coordorigin="335,2258" coordsize="0,225" path="m335,2483l335,2258e" filled="f" stroked="t" strokeweight=".957683pt" strokecolor="#4F4F4F">
                <v:path arrowok="t"/>
              </v:shape>
            </v:group>
            <v:group style="position:absolute;left:4597;top:2483;width:503;height:2" coordorigin="4597,2483" coordsize="503,2">
              <v:shape style="position:absolute;left:4597;top:2483;width:503;height:2" coordorigin="4597,2483" coordsize="503,0" path="m4597,2483l5100,2483e" filled="f" stroked="t" strokeweight=".478842pt" strokecolor="#3B3B3B">
                <v:path arrowok="t"/>
              </v:shape>
            </v:group>
            <v:group style="position:absolute;left:4793;top:2488;width:3505;height:2" coordorigin="4793,2488" coordsize="3505,2">
              <v:shape style="position:absolute;left:4793;top:2488;width:3505;height:2" coordorigin="4793,2488" coordsize="3505,0" path="m4793,2488l8298,2488e" filled="f" stroked="t" strokeweight=".718262pt" strokecolor="#4F4F4F">
                <v:path arrowok="t"/>
              </v:shape>
            </v:group>
            <v:group style="position:absolute;left:4788;top:2497;width:6795;height:2" coordorigin="4788,2497" coordsize="6795,2">
              <v:shape style="position:absolute;left:4788;top:2497;width:6795;height:2" coordorigin="4788,2497" coordsize="6795,0" path="m4788,2497l11583,2497e" filled="f" stroked="t" strokeweight=".718262pt" strokecolor="#4B4B4B">
                <v:path arrowok="t"/>
              </v:shape>
            </v:group>
            <v:group style="position:absolute;left:9922;top:2502;width:412;height:2" coordorigin="9922,2502" coordsize="412,2">
              <v:shape style="position:absolute;left:9922;top:2502;width:412;height:2" coordorigin="9922,2502" coordsize="412,0" path="m9922,2502l10333,2502e" filled="f" stroked="t" strokeweight=".478842pt" strokecolor="#1C1C1C">
                <v:path arrowok="t"/>
              </v:shape>
            </v:group>
            <v:group style="position:absolute;left:11566;top:2238;width:2;height:268" coordorigin="11566,2238" coordsize="2,268">
              <v:shape style="position:absolute;left:11566;top:2238;width:2;height:268" coordorigin="11566,2238" coordsize="0,268" path="m11566,2507l11566,2238e" filled="f" stroked="t" strokeweight=".478842pt" strokecolor="#3B3B3B">
                <v:path arrowok="t"/>
              </v:shape>
            </v:group>
            <v:group style="position:absolute;left:311;top:2694;width:9740;height:2" coordorigin="311,2694" coordsize="9740,2">
              <v:shape style="position:absolute;left:311;top:2694;width:9740;height:2" coordorigin="311,2694" coordsize="9740,0" path="m311,2694l10051,2694e" filled="f" stroked="t" strokeweight=".718262pt" strokecolor="#4F4F4F">
                <v:path arrowok="t"/>
              </v:shape>
            </v:group>
            <v:group style="position:absolute;left:4228;top:2711;width:7355;height:2" coordorigin="4228,2711" coordsize="7355,2">
              <v:shape style="position:absolute;left:4228;top:2711;width:7355;height:2" coordorigin="4228,2711" coordsize="7355,0" path="m4228,2711l11583,2711e" filled="f" stroked="t" strokeweight=".957683pt" strokecolor="#4B4B4B">
                <v:path arrowok="t"/>
              </v:shape>
            </v:group>
            <v:group style="position:absolute;left:9922;top:2708;width:335;height:2" coordorigin="9922,2708" coordsize="335,2">
              <v:shape style="position:absolute;left:9922;top:2708;width:335;height:2" coordorigin="9922,2708" coordsize="335,0" path="m9922,2708l10257,2708e" filled="f" stroked="t" strokeweight=".718262pt" strokecolor="#343434">
                <v:path arrowok="t"/>
              </v:shape>
            </v:group>
            <v:group style="position:absolute;left:10199;top:2713;width:134;height:2" coordorigin="10199,2713" coordsize="134,2">
              <v:shape style="position:absolute;left:10199;top:2713;width:134;height:2" coordorigin="10199,2713" coordsize="134,0" path="m10199,2713l10333,2713e" filled="f" stroked="t" strokeweight=".478842pt" strokecolor="#232323">
                <v:path arrowok="t"/>
              </v:shape>
            </v:group>
            <v:group style="position:absolute;left:11574;top:575;width:2;height:3307" coordorigin="11574,575" coordsize="2,3307">
              <v:shape style="position:absolute;left:11574;top:575;width:2;height:3307" coordorigin="11574,575" coordsize="0,3307" path="m11574,3882l11574,575e" filled="f" stroked="t" strokeweight=".718262pt" strokecolor="#4F4F4F">
                <v:path arrowok="t"/>
              </v:shape>
            </v:group>
            <v:group style="position:absolute;left:311;top:2914;width:11248;height:2" coordorigin="311,2914" coordsize="11248,2">
              <v:shape style="position:absolute;left:311;top:2914;width:11248;height:2" coordorigin="311,2914" coordsize="11248,0" path="m311,2914l11559,2914e" filled="f" stroked="t" strokeweight=".718262pt" strokecolor="#4F4F4F">
                <v:path arrowok="t"/>
              </v:shape>
            </v:group>
            <v:group style="position:absolute;left:321;top:532;width:2;height:10689" coordorigin="321,532" coordsize="2,10689">
              <v:shape style="position:absolute;left:321;top:532;width:2;height:10689" coordorigin="321,532" coordsize="0,10689" path="m321,11221l321,532e" filled="f" stroked="t" strokeweight=".718262pt" strokecolor="#4F4F4F">
                <v:path arrowok="t"/>
              </v:shape>
            </v:group>
            <v:group style="position:absolute;left:4597;top:2914;width:503;height:2" coordorigin="4597,2914" coordsize="503,2">
              <v:shape style="position:absolute;left:4597;top:2914;width:503;height:2" coordorigin="4597,2914" coordsize="503,0" path="m4597,2914l5100,2914e" filled="f" stroked="t" strokeweight=".478842pt" strokecolor="#232323">
                <v:path arrowok="t"/>
              </v:shape>
            </v:group>
            <v:group style="position:absolute;left:6752;top:2917;width:254;height:2" coordorigin="6752,2917" coordsize="254,2">
              <v:shape style="position:absolute;left:6752;top:2917;width:254;height:2" coordorigin="6752,2917" coordsize="254,0" path="m6752,2917l7005,2917e" filled="f" stroked="t" strokeweight=".478842pt" strokecolor="#3F3F3F">
                <v:path arrowok="t"/>
              </v:shape>
            </v:group>
            <v:group style="position:absolute;left:6948;top:2919;width:915;height:2" coordorigin="6948,2919" coordsize="915,2">
              <v:shape style="position:absolute;left:6948;top:2919;width:915;height:2" coordorigin="6948,2919" coordsize="915,0" path="m6948,2919l7863,2919e" filled="f" stroked="t" strokeweight=".478842pt" strokecolor="#1C1C1C">
                <v:path arrowok="t"/>
              </v:shape>
            </v:group>
            <v:group style="position:absolute;left:3103;top:2924;width:8480;height:2" coordorigin="3103,2924" coordsize="8480,2">
              <v:shape style="position:absolute;left:3103;top:2924;width:8480;height:2" coordorigin="3103,2924" coordsize="8480,0" path="m3103,2924l11583,2924e" filled="f" stroked="t" strokeweight=".718262pt" strokecolor="#4F4F4F">
                <v:path arrowok="t"/>
              </v:shape>
            </v:group>
            <v:group style="position:absolute;left:9448;top:2919;width:532;height:2" coordorigin="9448,2919" coordsize="532,2">
              <v:shape style="position:absolute;left:9448;top:2919;width:532;height:2" coordorigin="9448,2919" coordsize="532,0" path="m9448,2919l9979,2919e" filled="f" stroked="t" strokeweight=".718262pt" strokecolor="#3B3B3B">
                <v:path arrowok="t"/>
              </v:shape>
            </v:group>
            <v:group style="position:absolute;left:9922;top:2924;width:335;height:2" coordorigin="9922,2924" coordsize="335,2">
              <v:shape style="position:absolute;left:9922;top:2924;width:335;height:2" coordorigin="9922,2924" coordsize="335,0" path="m9922,2924l10257,2924e" filled="f" stroked="t" strokeweight=".478842pt" strokecolor="#181818">
                <v:path arrowok="t"/>
              </v:shape>
            </v:group>
            <v:group style="position:absolute;left:311;top:3125;width:2672;height:2" coordorigin="311,3125" coordsize="2672,2">
              <v:shape style="position:absolute;left:311;top:3125;width:2672;height:2" coordorigin="311,3125" coordsize="2672,0" path="m311,3125l2983,3125e" filled="f" stroked="t" strokeweight=".718262pt" strokecolor="#444444">
                <v:path arrowok="t"/>
              </v:shape>
            </v:group>
            <v:group style="position:absolute;left:2926;top:3130;width:613;height:2" coordorigin="2926,3130" coordsize="613,2">
              <v:shape style="position:absolute;left:2926;top:3130;width:613;height:2" coordorigin="2926,3130" coordsize="613,0" path="m2926,3130l3539,3130e" filled="f" stroked="t" strokeweight=".478842pt" strokecolor="#2F2F2F">
                <v:path arrowok="t"/>
              </v:shape>
            </v:group>
            <v:group style="position:absolute;left:3481;top:3135;width:8102;height:2" coordorigin="3481,3135" coordsize="8102,2">
              <v:shape style="position:absolute;left:3481;top:3135;width:8102;height:2" coordorigin="3481,3135" coordsize="8102,0" path="m3481,3135l11583,3135e" filled="f" stroked="t" strokeweight=".957683pt" strokecolor="#4B4B4B">
                <v:path arrowok="t"/>
              </v:shape>
            </v:group>
            <v:group style="position:absolute;left:8600;top:3137;width:575;height:2" coordorigin="8600,3137" coordsize="575,2">
              <v:shape style="position:absolute;left:8600;top:3137;width:575;height:2" coordorigin="8600,3137" coordsize="575,0" path="m8600,3137l9175,3137e" filled="f" stroked="t" strokeweight=".718262pt" strokecolor="#484848">
                <v:path arrowok="t"/>
              </v:shape>
            </v:group>
            <v:group style="position:absolute;left:3874;top:3120;width:2;height:753" coordorigin="3874,3120" coordsize="2,753">
              <v:shape style="position:absolute;left:3874;top:3120;width:2;height:753" coordorigin="3874,3120" coordsize="0,753" path="m3874,3873l3874,3120e" filled="f" stroked="t" strokeweight=".957683pt" strokecolor="#545454">
                <v:path arrowok="t"/>
              </v:shape>
            </v:group>
            <v:group style="position:absolute;left:6986;top:3125;width:2;height:757" coordorigin="6986,3125" coordsize="2,757">
              <v:shape style="position:absolute;left:6986;top:3125;width:2;height:757" coordorigin="6986,3125" coordsize="0,757" path="m6986,3882l6986,3125e" filled="f" stroked="t" strokeweight=".957683pt" strokecolor="#4F4F4F">
                <v:path arrowok="t"/>
              </v:shape>
            </v:group>
            <v:group style="position:absolute;left:3864;top:3552;width:2562;height:2" coordorigin="3864,3552" coordsize="2562,2">
              <v:shape style="position:absolute;left:3864;top:3552;width:2562;height:2" coordorigin="3864,3552" coordsize="2562,0" path="m3864,3552l6426,3552e" filled="f" stroked="t" strokeweight=".718262pt" strokecolor="#5B5B5B">
                <v:path arrowok="t"/>
              </v:shape>
            </v:group>
            <v:group style="position:absolute;left:6100;top:3552;width:891;height:2" coordorigin="6100,3552" coordsize="891,2">
              <v:shape style="position:absolute;left:6100;top:3552;width:891;height:2" coordorigin="6100,3552" coordsize="891,0" path="m6100,3552l6991,3552e" filled="f" stroked="t" strokeweight=".478842pt" strokecolor="#939393">
                <v:path arrowok="t"/>
              </v:shape>
            </v:group>
            <v:group style="position:absolute;left:316;top:3866;width:11033;height:2" coordorigin="316,3866" coordsize="11033,2">
              <v:shape style="position:absolute;left:316;top:3866;width:11033;height:2" coordorigin="316,3866" coordsize="11033,0" path="m316,3866l11349,3866e" filled="f" stroked="t" strokeweight=".957683pt" strokecolor="#484848">
                <v:path arrowok="t"/>
              </v:shape>
            </v:group>
            <v:group style="position:absolute;left:9352;top:3878;width:2227;height:2" coordorigin="9352,3878" coordsize="2227,2">
              <v:shape style="position:absolute;left:9352;top:3878;width:2227;height:2" coordorigin="9352,3878" coordsize="2227,0" path="m9352,3878l11578,3878e" filled="f" stroked="t" strokeweight=".957683pt" strokecolor="#444444">
                <v:path arrowok="t"/>
              </v:shape>
            </v:group>
            <v:group style="position:absolute;left:316;top:4134;width:1432;height:2" coordorigin="316,4134" coordsize="1432,2">
              <v:shape style="position:absolute;left:316;top:4134;width:1432;height:2" coordorigin="316,4134" coordsize="1432,0" path="m316,4134l1748,4134e" filled="f" stroked="t" strokeweight=".957683pt" strokecolor="#5B5B5B">
                <v:path arrowok="t"/>
              </v:shape>
            </v:group>
            <v:group style="position:absolute;left:1690;top:4137;width:694;height:2" coordorigin="1690,4137" coordsize="694,2">
              <v:shape style="position:absolute;left:1690;top:4137;width:694;height:2" coordorigin="1690,4137" coordsize="694,0" path="m1690,4137l2385,4137e" filled="f" stroked="t" strokeweight=".478842pt" strokecolor="#2B2B2B">
                <v:path arrowok="t"/>
              </v:shape>
            </v:group>
            <v:group style="position:absolute;left:2368;top:3854;width:2;height:2809" coordorigin="2368,3854" coordsize="2,2809">
              <v:shape style="position:absolute;left:2368;top:3854;width:2;height:2809" coordorigin="2368,3854" coordsize="0,2809" path="m2368,6662l2368,3854e" filled="f" stroked="t" strokeweight=".957683pt" strokecolor="#575757">
                <v:path arrowok="t"/>
              </v:shape>
            </v:group>
            <v:group style="position:absolute;left:2308;top:4144;width:6891;height:2" coordorigin="2308,4144" coordsize="6891,2">
              <v:shape style="position:absolute;left:2308;top:4144;width:6891;height:2" coordorigin="2308,4144" coordsize="6891,0" path="m2308,4144l9199,4144e" filled="f" stroked="t" strokeweight=".957683pt" strokecolor="#4F4F4F">
                <v:path arrowok="t"/>
              </v:shape>
            </v:group>
            <v:group style="position:absolute;left:4836;top:4146;width:1456;height:2" coordorigin="4836,4146" coordsize="1456,2">
              <v:shape style="position:absolute;left:4836;top:4146;width:1456;height:2" coordorigin="4836,4146" coordsize="1456,0" path="m4836,4146l6292,4146e" filled="f" stroked="t" strokeweight=".957683pt" strokecolor="#545454">
                <v:path arrowok="t"/>
              </v:shape>
            </v:group>
            <v:group style="position:absolute;left:8581;top:4148;width:613;height:2" coordorigin="8581,4148" coordsize="613,2">
              <v:shape style="position:absolute;left:8581;top:4148;width:613;height:2" coordorigin="8581,4148" coordsize="613,0" path="m8581,4148l9194,4148e" filled="f" stroked="t" strokeweight="1.197104pt" strokecolor="#646464">
                <v:path arrowok="t"/>
              </v:shape>
            </v:group>
            <v:group style="position:absolute;left:9117;top:4151;width:287;height:2" coordorigin="9117,4151" coordsize="287,2">
              <v:shape style="position:absolute;left:9117;top:4151;width:287;height:2" coordorigin="9117,4151" coordsize="287,0" path="m9117,4151l9404,4151e" filled="f" stroked="t" strokeweight=".478842pt" strokecolor="#343434">
                <v:path arrowok="t"/>
              </v:shape>
            </v:group>
            <v:group style="position:absolute;left:9347;top:4151;width:158;height:2" coordorigin="9347,4151" coordsize="158,2">
              <v:shape style="position:absolute;left:9347;top:4151;width:158;height:2" coordorigin="9347,4151" coordsize="158,0" path="m9347,4151l9505,4151e" filled="f" stroked="t" strokeweight=".478842pt" strokecolor="#181818">
                <v:path arrowok="t"/>
              </v:shape>
            </v:group>
            <v:group style="position:absolute;left:9448;top:4156;width:809;height:2" coordorigin="9448,4156" coordsize="809,2">
              <v:shape style="position:absolute;left:9448;top:4156;width:809;height:2" coordorigin="9448,4156" coordsize="809,0" path="m9448,4156l10257,4156e" filled="f" stroked="t" strokeweight=".718262pt" strokecolor="#3F3F3F">
                <v:path arrowok="t"/>
              </v:shape>
            </v:group>
            <v:group style="position:absolute;left:9960;top:4153;width:1618;height:2" coordorigin="9960,4153" coordsize="1618,2">
              <v:shape style="position:absolute;left:9960;top:4153;width:1618;height:2" coordorigin="9960,4153" coordsize="1618,0" path="m9960,4153l11578,4153e" filled="f" stroked="t" strokeweight=".957683pt" strokecolor="#575757">
                <v:path arrowok="t"/>
              </v:shape>
            </v:group>
            <v:group style="position:absolute;left:2356;top:4357;width:627;height:2" coordorigin="2356,4357" coordsize="627,2">
              <v:shape style="position:absolute;left:2356;top:4357;width:627;height:2" coordorigin="2356,4357" coordsize="627,0" path="m2356,4357l2983,4357e" filled="f" stroked="t" strokeweight=".478842pt" strokecolor="#1C1C1C">
                <v:path arrowok="t"/>
              </v:shape>
            </v:group>
            <v:group style="position:absolute;left:2926;top:4362;width:8614;height:2" coordorigin="2926,4362" coordsize="8614,2">
              <v:shape style="position:absolute;left:2926;top:4362;width:8614;height:2" coordorigin="2926,4362" coordsize="8614,0" path="m2926,4362l11540,4362e" filled="f" stroked="t" strokeweight=".718262pt" strokecolor="#4F4F4F">
                <v:path arrowok="t"/>
              </v:shape>
            </v:group>
            <v:group style="position:absolute;left:4597;top:4362;width:503;height:2" coordorigin="4597,4362" coordsize="503,2">
              <v:shape style="position:absolute;left:4597;top:4362;width:503;height:2" coordorigin="4597,4362" coordsize="503,0" path="m4597,4362l5100,4362e" filled="f" stroked="t" strokeweight=".478842pt" strokecolor="#1C1C1C">
                <v:path arrowok="t"/>
              </v:shape>
            </v:group>
            <v:group style="position:absolute;left:6948;top:4367;width:503;height:2" coordorigin="6948,4367" coordsize="503,2">
              <v:shape style="position:absolute;left:6948;top:4367;width:503;height:2" coordorigin="6948,4367" coordsize="503,0" path="m6948,4367l7451,4367e" filled="f" stroked="t" strokeweight=".478842pt" strokecolor="#2B2B2B">
                <v:path arrowok="t"/>
              </v:shape>
            </v:group>
            <v:group style="position:absolute;left:7393;top:4371;width:1743;height:2" coordorigin="7393,4371" coordsize="1743,2">
              <v:shape style="position:absolute;left:7393;top:4371;width:1743;height:2" coordorigin="7393,4371" coordsize="1743,0" path="m7393,4371l9136,4371e" filled="f" stroked="t" strokeweight=".957683pt" strokecolor="#545454">
                <v:path arrowok="t"/>
              </v:shape>
            </v:group>
            <v:group style="position:absolute;left:9117;top:4371;width:862;height:2" coordorigin="9117,4371" coordsize="862,2">
              <v:shape style="position:absolute;left:9117;top:4371;width:862;height:2" coordorigin="9117,4371" coordsize="862,0" path="m9117,4371l9979,4371e" filled="f" stroked="t" strokeweight=".478842pt" strokecolor="#1F1F1F">
                <v:path arrowok="t"/>
              </v:shape>
            </v:group>
            <v:group style="position:absolute;left:9898;top:4374;width:1681;height:2" coordorigin="9898,4374" coordsize="1681,2">
              <v:shape style="position:absolute;left:9898;top:4374;width:1681;height:2" coordorigin="9898,4374" coordsize="1681,0" path="m9898,4374l11578,4374e" filled="f" stroked="t" strokeweight=".957683pt" strokecolor="#5B5B5B">
                <v:path arrowok="t"/>
              </v:shape>
            </v:group>
            <v:group style="position:absolute;left:11576;top:4151;width:2;height:455" coordorigin="11576,4151" coordsize="2,455">
              <v:shape style="position:absolute;left:11576;top:4151;width:2;height:455" coordorigin="11576,4151" coordsize="0,455" path="m11576,4606l11576,4151e" filled="f" stroked="t" strokeweight=".478842pt" strokecolor="#3F3F3F">
                <v:path arrowok="t"/>
              </v:shape>
            </v:group>
            <v:group style="position:absolute;left:4934;top:4357;width:2;height:2071" coordorigin="4934,4357" coordsize="2,2071">
              <v:shape style="position:absolute;left:4934;top:4357;width:2;height:2071" coordorigin="4934,4357" coordsize="0,2071" path="m4934,6428l4934,4357e" filled="f" stroked="t" strokeweight=".957683pt" strokecolor="#4F4F4F">
                <v:path arrowok="t"/>
              </v:shape>
            </v:group>
            <v:group style="position:absolute;left:4922;top:4788;width:1207;height:2" coordorigin="4922,4788" coordsize="1207,2">
              <v:shape style="position:absolute;left:4922;top:4788;width:1207;height:2" coordorigin="4922,4788" coordsize="1207,0" path="m4922,4788l6129,4788e" filled="f" stroked="t" strokeweight=".239421pt" strokecolor="#545454">
                <v:path arrowok="t"/>
              </v:shape>
            </v:group>
            <v:group style="position:absolute;left:7839;top:4362;width:2;height:460" coordorigin="7839,4362" coordsize="2,460">
              <v:shape style="position:absolute;left:7839;top:4362;width:2;height:460" coordorigin="7839,4362" coordsize="0,460" path="m7839,4822l7839,4362e" filled="f" stroked="t" strokeweight=".478842pt" strokecolor="#2B2B2B">
                <v:path arrowok="t"/>
              </v:shape>
            </v:group>
            <v:group style="position:absolute;left:6129;top:4788;width:1456;height:2" coordorigin="6129,4788" coordsize="1456,2">
              <v:shape style="position:absolute;left:6129;top:4788;width:1456;height:2" coordorigin="6129,4788" coordsize="1456,0" path="m6129,4788l7585,4788e" filled="f" stroked="t" strokeweight=".239421pt" strokecolor="#000000">
                <v:path arrowok="t"/>
              </v:shape>
            </v:group>
            <v:group style="position:absolute;left:7585;top:4788;width:685;height:2" coordorigin="7585,4788" coordsize="685,2">
              <v:shape style="position:absolute;left:7585;top:4788;width:685;height:2" coordorigin="7585,4788" coordsize="685,0" path="m7585,4788l8270,4788e" filled="f" stroked="t" strokeweight=".239421pt" strokecolor="#282828">
                <v:path arrowok="t"/>
              </v:shape>
            </v:group>
            <v:group style="position:absolute;left:8270;top:4788;width:3294;height:2" coordorigin="8270,4788" coordsize="3294,2">
              <v:shape style="position:absolute;left:8270;top:4788;width:3294;height:2" coordorigin="8270,4788" coordsize="3294,0" path="m8270,4788l11564,4788e" filled="f" stroked="t" strokeweight=".239421pt" strokecolor="#000000">
                <v:path arrowok="t"/>
              </v:shape>
            </v:group>
            <v:group style="position:absolute;left:11578;top:4520;width:2;height:2143" coordorigin="11578,4520" coordsize="2,2143">
              <v:shape style="position:absolute;left:11578;top:4520;width:2;height:2143" coordorigin="11578,4520" coordsize="0,2143" path="m11578,6662l11578,4520e" filled="f" stroked="t" strokeweight=".957683pt" strokecolor="#545454">
                <v:path arrowok="t"/>
              </v:shape>
            </v:group>
            <v:group style="position:absolute;left:4922;top:5083;width:6665;height:2" coordorigin="4922,5083" coordsize="6665,2">
              <v:shape style="position:absolute;left:4922;top:5083;width:6665;height:2" coordorigin="4922,5083" coordsize="6665,0" path="m4922,5083l11588,5083e" filled="f" stroked="t" strokeweight=".957683pt" strokecolor="#575757">
                <v:path arrowok="t"/>
              </v:shape>
            </v:group>
            <v:group style="position:absolute;left:321;top:5042;width:2;height:302" coordorigin="321,5042" coordsize="2,302">
              <v:shape style="position:absolute;left:321;top:5042;width:2;height:302" coordorigin="321,5042" coordsize="0,302" path="m321,5344l321,5042e" filled="f" stroked="t" strokeweight=".478842pt" strokecolor="#1F1F1F">
                <v:path arrowok="t"/>
              </v:shape>
            </v:group>
            <v:group style="position:absolute;left:4922;top:5320;width:4252;height:2" coordorigin="4922,5320" coordsize="4252,2">
              <v:shape style="position:absolute;left:4922;top:5320;width:4252;height:2" coordorigin="4922,5320" coordsize="4252,0" path="m4922,5320l9175,5320e" filled="f" stroked="t" strokeweight=".957683pt" strokecolor="#545454">
                <v:path arrowok="t"/>
              </v:shape>
            </v:group>
            <v:group style="position:absolute;left:9117;top:5320;width:388;height:2" coordorigin="9117,5320" coordsize="388,2">
              <v:shape style="position:absolute;left:9117;top:5320;width:388;height:2" coordorigin="9117,5320" coordsize="388,0" path="m9117,5320l9505,5320e" filled="f" stroked="t" strokeweight=".478842pt" strokecolor="#181818">
                <v:path arrowok="t"/>
              </v:shape>
            </v:group>
            <v:group style="position:absolute;left:9448;top:5323;width:2140;height:2" coordorigin="9448,5323" coordsize="2140,2">
              <v:shape style="position:absolute;left:9448;top:5323;width:2140;height:2" coordorigin="9448,5323" coordsize="2140,0" path="m9448,5323l11588,5323e" filled="f" stroked="t" strokeweight=".957683pt" strokecolor="#575757">
                <v:path arrowok="t"/>
              </v:shape>
            </v:group>
            <v:group style="position:absolute;left:2356;top:5539;width:2298;height:2" coordorigin="2356,5539" coordsize="2298,2">
              <v:shape style="position:absolute;left:2356;top:5539;width:2298;height:2" coordorigin="2356,5539" coordsize="2298,0" path="m2356,5539l4654,5539e" filled="f" stroked="t" strokeweight=".957683pt" strokecolor="#5B5B5B">
                <v:path arrowok="t"/>
              </v:shape>
            </v:group>
            <v:group style="position:absolute;left:4597;top:5541;width:373;height:2" coordorigin="4597,5541" coordsize="373,2">
              <v:shape style="position:absolute;left:4597;top:5541;width:373;height:2" coordorigin="4597,5541" coordsize="373,0" path="m4597,5541l4970,5541e" filled="f" stroked="t" strokeweight=".478842pt" strokecolor="#232323">
                <v:path arrowok="t"/>
              </v:shape>
            </v:group>
            <v:group style="position:absolute;left:4894;top:5541;width:2557;height:2" coordorigin="4894,5541" coordsize="2557,2">
              <v:shape style="position:absolute;left:4894;top:5541;width:2557;height:2" coordorigin="4894,5541" coordsize="2557,0" path="m4894,5541l7451,5541e" filled="f" stroked="t" strokeweight=".478842pt" strokecolor="#444444">
                <v:path arrowok="t"/>
              </v:shape>
            </v:group>
            <v:group style="position:absolute;left:7393;top:5539;width:1810;height:2" coordorigin="7393,5539" coordsize="1810,2">
              <v:shape style="position:absolute;left:7393;top:5539;width:1810;height:2" coordorigin="7393,5539" coordsize="1810,0" path="m7393,5539l9203,5539e" filled="f" stroked="t" strokeweight=".957683pt" strokecolor="#575757">
                <v:path arrowok="t"/>
              </v:shape>
            </v:group>
            <v:group style="position:absolute;left:9117;top:5541;width:388;height:2" coordorigin="9117,5541" coordsize="388,2">
              <v:shape style="position:absolute;left:9117;top:5541;width:388;height:2" coordorigin="9117,5541" coordsize="388,0" path="m9117,5541l9505,5541e" filled="f" stroked="t" strokeweight=".478842pt" strokecolor="#343434">
                <v:path arrowok="t"/>
              </v:shape>
            </v:group>
            <v:group style="position:absolute;left:9448;top:5546;width:532;height:2" coordorigin="9448,5546" coordsize="532,2">
              <v:shape style="position:absolute;left:9448;top:5546;width:532;height:2" coordorigin="9448,5546" coordsize="532,0" path="m9448,5546l9979,5546e" filled="f" stroked="t" strokeweight=".718262pt" strokecolor="#3F3F3F">
                <v:path arrowok="t"/>
              </v:shape>
            </v:group>
            <v:group style="position:absolute;left:9768;top:5543;width:1820;height:2" coordorigin="9768,5543" coordsize="1820,2">
              <v:shape style="position:absolute;left:9768;top:5543;width:1820;height:2" coordorigin="9768,5543" coordsize="1820,0" path="m9768,5543l11588,5543e" filled="f" stroked="t" strokeweight=".957683pt" strokecolor="#545454">
                <v:path arrowok="t"/>
              </v:shape>
            </v:group>
            <v:group style="position:absolute;left:316;top:5771;width:3678;height:2" coordorigin="316,5771" coordsize="3678,2">
              <v:shape style="position:absolute;left:316;top:5771;width:3678;height:2" coordorigin="316,5771" coordsize="3678,0" path="m316,5771l3994,5771e" filled="f" stroked="t" strokeweight=".957683pt" strokecolor="#545454">
                <v:path arrowok="t"/>
              </v:shape>
            </v:group>
            <v:group style="position:absolute;left:3831;top:5773;width:824;height:2" coordorigin="3831,5773" coordsize="824,2">
              <v:shape style="position:absolute;left:3831;top:5773;width:824;height:2" coordorigin="3831,5773" coordsize="824,0" path="m3831,5773l4654,5773e" filled="f" stroked="t" strokeweight=".478842pt" strokecolor="#3F3F3F">
                <v:path arrowok="t"/>
              </v:shape>
            </v:group>
            <v:group style="position:absolute;left:4530;top:5773;width:2921;height:2" coordorigin="4530,5773" coordsize="2921,2">
              <v:shape style="position:absolute;left:4530;top:5773;width:2921;height:2" coordorigin="4530,5773" coordsize="2921,0" path="m4530,5773l7451,5773e" filled="f" stroked="t" strokeweight=".957683pt" strokecolor="#545454">
                <v:path arrowok="t"/>
              </v:shape>
            </v:group>
            <v:group style="position:absolute;left:7393;top:5776;width:469;height:2" coordorigin="7393,5776" coordsize="469,2">
              <v:shape style="position:absolute;left:7393;top:5776;width:469;height:2" coordorigin="7393,5776" coordsize="469,0" path="m7393,5776l7863,5776e" filled="f" stroked="t" strokeweight=".478842pt" strokecolor="#282828">
                <v:path arrowok="t"/>
              </v:shape>
            </v:group>
            <v:group style="position:absolute;left:7805;top:5778;width:3778;height:2" coordorigin="7805,5778" coordsize="3778,2">
              <v:shape style="position:absolute;left:7805;top:5778;width:3778;height:2" coordorigin="7805,5778" coordsize="3778,0" path="m7805,5778l11583,5778e" filled="f" stroked="t" strokeweight=".957683pt" strokecolor="#4B4B4B">
                <v:path arrowok="t"/>
              </v:shape>
            </v:group>
            <v:group style="position:absolute;left:7846;top:5771;width:2;height:652" coordorigin="7846,5771" coordsize="2,652">
              <v:shape style="position:absolute;left:7846;top:5771;width:2;height:652" coordorigin="7846,5771" coordsize="0,652" path="m7846,6423l7846,5771e" filled="f" stroked="t" strokeweight=".957683pt" strokecolor="#606060">
                <v:path arrowok="t"/>
              </v:shape>
            </v:group>
            <v:group style="position:absolute;left:2361;top:6198;width:1178;height:2" coordorigin="2361,6198" coordsize="1178,2">
              <v:shape style="position:absolute;left:2361;top:6198;width:1178;height:2" coordorigin="2361,6198" coordsize="1178,0" path="m2361,6198l3539,6198e" filled="f" stroked="t" strokeweight=".478842pt" strokecolor="#282828">
                <v:path arrowok="t"/>
              </v:shape>
            </v:group>
            <v:group style="position:absolute;left:3481;top:6200;width:5693;height:2" coordorigin="3481,6200" coordsize="5693,2">
              <v:shape style="position:absolute;left:3481;top:6200;width:5693;height:2" coordorigin="3481,6200" coordsize="5693,0" path="m3481,6200l9175,6200e" filled="f" stroked="t" strokeweight=".957683pt" strokecolor="#4F4F4F">
                <v:path arrowok="t"/>
              </v:shape>
            </v:group>
            <v:group style="position:absolute;left:9117;top:6202;width:388;height:2" coordorigin="9117,6202" coordsize="388,2">
              <v:shape style="position:absolute;left:9117;top:6202;width:388;height:2" coordorigin="9117,6202" coordsize="388,0" path="m9117,6202l9505,6202e" filled="f" stroked="t" strokeweight=".478842pt" strokecolor="#232323">
                <v:path arrowok="t"/>
              </v:shape>
            </v:group>
            <v:group style="position:absolute;left:9448;top:6205;width:2145;height:2" coordorigin="9448,6205" coordsize="2145,2">
              <v:shape style="position:absolute;left:9448;top:6205;width:2145;height:2" coordorigin="9448,6205" coordsize="2145,0" path="m9448,6205l11593,6205e" filled="f" stroked="t" strokeweight=".957683pt" strokecolor="#545454">
                <v:path arrowok="t"/>
              </v:shape>
            </v:group>
            <v:group style="position:absolute;left:2365;top:6416;width:3859;height:2" coordorigin="2365,6416" coordsize="3859,2">
              <v:shape style="position:absolute;left:2365;top:6416;width:3859;height:2" coordorigin="2365,6416" coordsize="3859,0" path="m2365,6416l6225,6416e" filled="f" stroked="t" strokeweight=".718262pt" strokecolor="#4B4B4B">
                <v:path arrowok="t"/>
              </v:shape>
            </v:group>
            <v:group style="position:absolute;left:6100;top:6418;width:709;height:2" coordorigin="6100,6418" coordsize="709,2">
              <v:shape style="position:absolute;left:6100;top:6418;width:709;height:2" coordorigin="6100,6418" coordsize="709,0" path="m6100,6418l6809,6418e" filled="f" stroked="t" strokeweight=".478842pt" strokecolor="#3B3B3B">
                <v:path arrowok="t"/>
              </v:shape>
            </v:group>
            <v:group style="position:absolute;left:6752;top:6418;width:1120;height:2" coordorigin="6752,6418" coordsize="1120,2">
              <v:shape style="position:absolute;left:6752;top:6418;width:1120;height:2" coordorigin="6752,6418" coordsize="1120,0" path="m6752,6418l7872,6418e" filled="f" stroked="t" strokeweight=".478842pt" strokecolor="#181818">
                <v:path arrowok="t"/>
              </v:shape>
            </v:group>
            <v:group style="position:absolute;left:7796;top:6418;width:503;height:2" coordorigin="7796,6418" coordsize="503,2">
              <v:shape style="position:absolute;left:7796;top:6418;width:503;height:2" coordorigin="7796,6418" coordsize="503,0" path="m7796,6418l8298,6418e" filled="f" stroked="t" strokeweight=".478842pt" strokecolor="#2B2B2B">
                <v:path arrowok="t"/>
              </v:shape>
            </v:group>
            <v:group style="position:absolute;left:8140;top:6420;width:1906;height:2" coordorigin="8140,6420" coordsize="1906,2">
              <v:shape style="position:absolute;left:8140;top:6420;width:1906;height:2" coordorigin="8140,6420" coordsize="1906,0" path="m8140,6420l10046,6420e" filled="f" stroked="t" strokeweight=".957683pt" strokecolor="#545454">
                <v:path arrowok="t"/>
              </v:shape>
            </v:group>
            <v:group style="position:absolute;left:9922;top:6418;width:335;height:2" coordorigin="9922,6418" coordsize="335,2">
              <v:shape style="position:absolute;left:9922;top:6418;width:335;height:2" coordorigin="9922,6418" coordsize="335,0" path="m9922,6418l10257,6418e" filled="f" stroked="t" strokeweight=".718262pt" strokecolor="#383838">
                <v:path arrowok="t"/>
              </v:shape>
            </v:group>
            <v:group style="position:absolute;left:10199;top:6423;width:134;height:2" coordorigin="10199,6423" coordsize="134,2">
              <v:shape style="position:absolute;left:10199;top:6423;width:134;height:2" coordorigin="10199,6423" coordsize="134,0" path="m10199,6423l10333,6423e" filled="f" stroked="t" strokeweight=".478842pt" strokecolor="#1F1F1F">
                <v:path arrowok="t"/>
              </v:shape>
            </v:group>
            <v:group style="position:absolute;left:10276;top:6423;width:1312;height:2" coordorigin="10276,6423" coordsize="1312,2">
              <v:shape style="position:absolute;left:10276;top:6423;width:1312;height:2" coordorigin="10276,6423" coordsize="1312,0" path="m10276,6423l11588,6423e" filled="f" stroked="t" strokeweight=".718262pt" strokecolor="#4F4F4F">
                <v:path arrowok="t"/>
              </v:shape>
            </v:group>
            <v:group style="position:absolute;left:321;top:6631;width:4334;height:2" coordorigin="321,6631" coordsize="4334,2">
              <v:shape style="position:absolute;left:321;top:6631;width:4334;height:2" coordorigin="321,6631" coordsize="4334,0" path="m321,6631l4654,6631e" filled="f" stroked="t" strokeweight=".957683pt" strokecolor="#575757">
                <v:path arrowok="t"/>
              </v:shape>
            </v:group>
            <v:group style="position:absolute;left:4597;top:6634;width:364;height:2" coordorigin="4597,6634" coordsize="364,2">
              <v:shape style="position:absolute;left:4597;top:6634;width:364;height:2" coordorigin="4597,6634" coordsize="364,0" path="m4597,6634l4961,6634e" filled="f" stroked="t" strokeweight=".478842pt" strokecolor="#2B2B2B">
                <v:path arrowok="t"/>
              </v:shape>
            </v:group>
            <v:group style="position:absolute;left:4841;top:6636;width:2164;height:2" coordorigin="4841,6636" coordsize="2164,2">
              <v:shape style="position:absolute;left:4841;top:6636;width:2164;height:2" coordorigin="4841,6636" coordsize="2164,0" path="m4841,6636l7005,6636e" filled="f" stroked="t" strokeweight=".957683pt" strokecolor="#545454">
                <v:path arrowok="t"/>
              </v:shape>
            </v:group>
            <v:group style="position:absolute;left:6948;top:6639;width:1350;height:2" coordorigin="6948,6639" coordsize="1350,2">
              <v:shape style="position:absolute;left:6948;top:6639;width:1350;height:2" coordorigin="6948,6639" coordsize="1350,0" path="m6948,6639l8298,6639e" filled="f" stroked="t" strokeweight=".478842pt" strokecolor="#1F1F1F">
                <v:path arrowok="t"/>
              </v:shape>
            </v:group>
            <v:group style="position:absolute;left:8241;top:6639;width:3347;height:2" coordorigin="8241,6639" coordsize="3347,2">
              <v:shape style="position:absolute;left:8241;top:6639;width:3347;height:2" coordorigin="8241,6639" coordsize="3347,0" path="m8241,6639l11588,6639e" filled="f" stroked="t" strokeweight=".718262pt" strokecolor="#444444">
                <v:path arrowok="t"/>
              </v:shape>
            </v:group>
            <v:group style="position:absolute;left:333;top:6586;width:2;height:5939" coordorigin="333,6586" coordsize="2,5939">
              <v:shape style="position:absolute;left:333;top:6586;width:2;height:5939" coordorigin="333,6586" coordsize="0,5939" path="m333,12525l333,6586e" filled="f" stroked="t" strokeweight=".718262pt" strokecolor="#5B5B5B">
                <v:path arrowok="t"/>
              </v:shape>
            </v:group>
            <v:group style="position:absolute;left:2375;top:6586;width:2;height:1366" coordorigin="2375,6586" coordsize="2,1366">
              <v:shape style="position:absolute;left:2375;top:6586;width:2;height:1366" coordorigin="2375,6586" coordsize="0,1366" path="m2375,7952l2375,6586e" filled="f" stroked="t" strokeweight=".478842pt" strokecolor="#383838">
                <v:path arrowok="t"/>
              </v:shape>
            </v:group>
            <v:group style="position:absolute;left:321;top:7053;width:9084;height:2" coordorigin="321,7053" coordsize="9084,2">
              <v:shape style="position:absolute;left:321;top:7053;width:9084;height:2" coordorigin="321,7053" coordsize="9084,0" path="m321,7053l9404,7053e" filled="f" stroked="t" strokeweight=".957683pt" strokecolor="#545454">
                <v:path arrowok="t"/>
              </v:shape>
            </v:group>
            <v:group style="position:absolute;left:9347;top:7056;width:632;height:2" coordorigin="9347,7056" coordsize="632,2">
              <v:shape style="position:absolute;left:9347;top:7056;width:632;height:2" coordorigin="9347,7056" coordsize="632,0" path="m9347,7056l9979,7056e" filled="f" stroked="t" strokeweight=".478842pt" strokecolor="#1C1C1C">
                <v:path arrowok="t"/>
              </v:shape>
            </v:group>
            <v:group style="position:absolute;left:9922;top:7053;width:1666;height:2" coordorigin="9922,7053" coordsize="1666,2">
              <v:shape style="position:absolute;left:9922;top:7053;width:1666;height:2" coordorigin="9922,7053" coordsize="1666,0" path="m9922,7053l11588,7053e" filled="f" stroked="t" strokeweight=".718262pt" strokecolor="#444444">
                <v:path arrowok="t"/>
              </v:shape>
            </v:group>
            <v:group style="position:absolute;left:11586;top:4419;width:2;height:4122" coordorigin="11586,4419" coordsize="2,4122">
              <v:shape style="position:absolute;left:11586;top:4419;width:2;height:4122" coordorigin="11586,4419" coordsize="0,4122" path="m11586,8541l11586,4419e" filled="f" stroked="t" strokeweight=".718262pt" strokecolor="#545454">
                <v:path arrowok="t"/>
              </v:shape>
            </v:group>
            <v:group style="position:absolute;left:4946;top:7051;width:2;height:249" coordorigin="4946,7051" coordsize="2,249">
              <v:shape style="position:absolute;left:4946;top:7051;width:2;height:249" coordorigin="4946,7051" coordsize="0,249" path="m4946,7300l4946,7051e" filled="f" stroked="t" strokeweight=".957683pt" strokecolor="#484848">
                <v:path arrowok="t"/>
              </v:shape>
            </v:group>
            <v:group style="position:absolute;left:4937;top:7274;width:6651;height:2" coordorigin="4937,7274" coordsize="6651,2">
              <v:shape style="position:absolute;left:4937;top:7274;width:6651;height:2" coordorigin="4937,7274" coordsize="6651,0" path="m4937,7274l11588,7274e" filled="f" stroked="t" strokeweight=".718262pt" strokecolor="#4B4B4B">
                <v:path arrowok="t"/>
              </v:shape>
            </v:group>
            <v:group style="position:absolute;left:4954;top:7242;width:2;height:264" coordorigin="4954,7242" coordsize="2,264">
              <v:shape style="position:absolute;left:4954;top:7242;width:2;height:264" coordorigin="4954,7242" coordsize="0,264" path="m4954,7506l4954,7242e" filled="f" stroked="t" strokeweight="1.197104pt" strokecolor="#4F4F4F">
                <v:path arrowok="t"/>
              </v:shape>
            </v:group>
            <v:group style="position:absolute;left:4937;top:7489;width:1930;height:2" coordorigin="4937,7489" coordsize="1930,2">
              <v:shape style="position:absolute;left:4937;top:7489;width:1930;height:2" coordorigin="4937,7489" coordsize="1930,0" path="m4937,7489l6867,7489e" filled="f" stroked="t" strokeweight=".957683pt" strokecolor="#575757">
                <v:path arrowok="t"/>
              </v:shape>
            </v:group>
            <v:group style="position:absolute;left:6752;top:7489;width:2653;height:2" coordorigin="6752,7489" coordsize="2653,2">
              <v:shape style="position:absolute;left:6752;top:7489;width:2653;height:2" coordorigin="6752,7489" coordsize="2653,0" path="m6752,7489l9404,7489e" filled="f" stroked="t" strokeweight=".718262pt" strokecolor="#383838">
                <v:path arrowok="t"/>
              </v:shape>
            </v:group>
            <v:group style="position:absolute;left:9347;top:7487;width:632;height:2" coordorigin="9347,7487" coordsize="632,2">
              <v:shape style="position:absolute;left:9347;top:7487;width:632;height:2" coordorigin="9347,7487" coordsize="632,0" path="m9347,7487l9979,7487e" filled="f" stroked="t" strokeweight=".478842pt" strokecolor="#1C1C1C">
                <v:path arrowok="t"/>
              </v:shape>
            </v:group>
            <v:group style="position:absolute;left:9922;top:7485;width:1666;height:2" coordorigin="9922,7485" coordsize="1666,2">
              <v:shape style="position:absolute;left:9922;top:7485;width:1666;height:2" coordorigin="9922,7485" coordsize="1666,0" path="m9922,7485l11588,7485e" filled="f" stroked="t" strokeweight=".718262pt" strokecolor="#343434">
                <v:path arrowok="t"/>
              </v:shape>
            </v:group>
            <v:group style="position:absolute;left:321;top:7707;width:4334;height:2" coordorigin="321,7707" coordsize="4334,2">
              <v:shape style="position:absolute;left:321;top:7707;width:4334;height:2" coordorigin="321,7707" coordsize="4334,0" path="m321,7707l4654,7707e" filled="f" stroked="t" strokeweight=".957683pt" strokecolor="#5B5B5B">
                <v:path arrowok="t"/>
              </v:shape>
            </v:group>
            <v:group style="position:absolute;left:4597;top:7707;width:1144;height:2" coordorigin="4597,7707" coordsize="1144,2">
              <v:shape style="position:absolute;left:4597;top:7707;width:1144;height:2" coordorigin="4597,7707" coordsize="1144,0" path="m4597,7707l5741,7707e" filled="f" stroked="t" strokeweight=".478842pt" strokecolor="#232323">
                <v:path arrowok="t"/>
              </v:shape>
            </v:group>
            <v:group style="position:absolute;left:4946;top:7449;width:2;height:264" coordorigin="4946,7449" coordsize="2,264">
              <v:shape style="position:absolute;left:4946;top:7449;width:2;height:264" coordorigin="4946,7449" coordsize="0,264" path="m4946,7712l4946,7449e" filled="f" stroked="t" strokeweight=".957683pt" strokecolor="#4B4B4B">
                <v:path arrowok="t"/>
              </v:shape>
            </v:group>
            <v:group style="position:absolute;left:5684;top:7703;width:5904;height:2" coordorigin="5684,7703" coordsize="5904,2">
              <v:shape style="position:absolute;left:5684;top:7703;width:5904;height:2" coordorigin="5684,7703" coordsize="5904,0" path="m5684,7703l11588,7703e" filled="f" stroked="t" strokeweight=".957683pt" strokecolor="#4F4F4F">
                <v:path arrowok="t"/>
              </v:shape>
            </v:group>
            <v:group style="position:absolute;left:11586;top:7655;width:2;height:321" coordorigin="11586,7655" coordsize="2,321">
              <v:shape style="position:absolute;left:11586;top:7655;width:2;height:321" coordorigin="11586,7655" coordsize="0,321" path="m11586,7976l11586,7655e" filled="f" stroked="t" strokeweight=".957683pt" strokecolor="#3F3F3F">
                <v:path arrowok="t"/>
              </v:shape>
            </v:group>
            <v:group style="position:absolute;left:321;top:8515;width:2059;height:2" coordorigin="321,8515" coordsize="2059,2">
              <v:shape style="position:absolute;left:321;top:8515;width:2059;height:2" coordorigin="321,8515" coordsize="2059,0" path="m321,8515l2380,8515e" filled="f" stroked="t" strokeweight=".957683pt" strokecolor="#5B5B5B">
                <v:path arrowok="t"/>
              </v:shape>
            </v:group>
            <v:group style="position:absolute;left:2375;top:8115;width:2;height:676" coordorigin="2375,8115" coordsize="2,676">
              <v:shape style="position:absolute;left:2375;top:8115;width:2;height:676" coordorigin="2375,8115" coordsize="0,676" path="m2375,8791l2375,8115e" filled="f" stroked="t" strokeweight=".478842pt" strokecolor="#3F3F3F">
                <v:path arrowok="t"/>
              </v:shape>
            </v:group>
            <v:group style="position:absolute;left:2318;top:8517;width:666;height:2" coordorigin="2318,8517" coordsize="666,2">
              <v:shape style="position:absolute;left:2318;top:8517;width:666;height:2" coordorigin="2318,8517" coordsize="666,0" path="m2318,8517l2983,8517e" filled="f" stroked="t" strokeweight=".478842pt" strokecolor="#343434">
                <v:path arrowok="t"/>
              </v:shape>
            </v:group>
            <v:group style="position:absolute;left:2926;top:8515;width:5732;height:2" coordorigin="2926,8515" coordsize="5732,2">
              <v:shape style="position:absolute;left:2926;top:8515;width:5732;height:2" coordorigin="2926,8515" coordsize="5732,0" path="m2926,8515l8657,8515e" filled="f" stroked="t" strokeweight=".957683pt" strokecolor="#4F4F4F">
                <v:path arrowok="t"/>
              </v:shape>
            </v:group>
            <v:group style="position:absolute;left:8600;top:8513;width:1657;height:2" coordorigin="8600,8513" coordsize="1657,2">
              <v:shape style="position:absolute;left:8600;top:8513;width:1657;height:2" coordorigin="8600,8513" coordsize="1657,0" path="m8600,8513l10257,8513e" filled="f" stroked="t" strokeweight=".478842pt" strokecolor="#1F1F1F">
                <v:path arrowok="t"/>
              </v:shape>
            </v:group>
            <v:group style="position:absolute;left:10199;top:8513;width:134;height:2" coordorigin="10199,8513" coordsize="134,2">
              <v:shape style="position:absolute;left:10199;top:8513;width:134;height:2" coordorigin="10199,8513" coordsize="134,0" path="m10199,8513l10333,8513e" filled="f" stroked="t" strokeweight=".478842pt" strokecolor="#343434">
                <v:path arrowok="t"/>
              </v:shape>
            </v:group>
            <v:group style="position:absolute;left:10276;top:8515;width:1312;height:2" coordorigin="10276,8515" coordsize="1312,2">
              <v:shape style="position:absolute;left:10276;top:8515;width:1312;height:2" coordorigin="10276,8515" coordsize="1312,0" path="m10276,8515l11588,8515e" filled="f" stroked="t" strokeweight=".957683pt" strokecolor="#606060">
                <v:path arrowok="t"/>
              </v:shape>
            </v:group>
            <v:group style="position:absolute;left:11554;top:8493;width:2;height:532" coordorigin="11554,8493" coordsize="2,532">
              <v:shape style="position:absolute;left:11554;top:8493;width:2;height:532" coordorigin="11554,8493" coordsize="0,532" path="m11554,9026l11554,8493e" filled="f" stroked="t" strokeweight=".239421pt" strokecolor="#3B3B3B">
                <v:path arrowok="t"/>
              </v:shape>
            </v:group>
            <v:group style="position:absolute;left:2377;top:8733;width:2;height:1031" coordorigin="2377,8733" coordsize="2,1031">
              <v:shape style="position:absolute;left:2377;top:8733;width:2;height:1031" coordorigin="2377,8733" coordsize="0,1031" path="m2377,9764l2377,8733e" filled="f" stroked="t" strokeweight=".239421pt" strokecolor="#282828">
                <v:path arrowok="t"/>
              </v:shape>
            </v:group>
            <v:group style="position:absolute;left:326;top:9404;width:503;height:2" coordorigin="326,9404" coordsize="503,2">
              <v:shape style="position:absolute;left:326;top:9404;width:503;height:2" coordorigin="326,9404" coordsize="503,0" path="m326,9404l828,9404e" filled="f" stroked="t" strokeweight=".478842pt" strokecolor="#343434">
                <v:path arrowok="t"/>
              </v:shape>
            </v:group>
            <v:group style="position:absolute;left:771;top:9404;width:1609;height:2" coordorigin="771,9404" coordsize="1609,2">
              <v:shape style="position:absolute;left:771;top:9404;width:1609;height:2" coordorigin="771,9404" coordsize="1609,0" path="m771,9404l2380,9404e" filled="f" stroked="t" strokeweight=".718262pt" strokecolor="#4B4B4B">
                <v:path arrowok="t"/>
              </v:shape>
            </v:group>
            <v:group style="position:absolute;left:2164;top:9395;width:9424;height:2" coordorigin="2164,9395" coordsize="9424,2">
              <v:shape style="position:absolute;left:2164;top:9395;width:9424;height:2" coordorigin="2164,9395" coordsize="9424,0" path="m2164,9395l11588,9395e" filled="f" stroked="t" strokeweight=".957683pt" strokecolor="#545454">
                <v:path arrowok="t"/>
              </v:shape>
            </v:group>
            <v:group style="position:absolute;left:11554;top:9026;width:2;height:369" coordorigin="11554,9026" coordsize="2,369">
              <v:shape style="position:absolute;left:11554;top:9026;width:2;height:369" coordorigin="11554,9026" coordsize="0,369" path="m11554,9395l11554,9026e" filled="f" stroked="t" strokeweight=".239421pt" strokecolor="#282828">
                <v:path arrowok="t"/>
              </v:shape>
            </v:group>
            <v:group style="position:absolute;left:326;top:9742;width:3563;height:2" coordorigin="326,9742" coordsize="3563,2">
              <v:shape style="position:absolute;left:326;top:9742;width:3563;height:2" coordorigin="326,9742" coordsize="3563,0" path="m326,9742l3888,9742e" filled="f" stroked="t" strokeweight=".957683pt" strokecolor="#5B5B5B">
                <v:path arrowok="t"/>
              </v:shape>
            </v:group>
            <v:group style="position:absolute;left:3831;top:9737;width:2978;height:2" coordorigin="3831,9737" coordsize="2978,2">
              <v:shape style="position:absolute;left:3831;top:9737;width:2978;height:2" coordorigin="3831,9737" coordsize="2978,0" path="m3831,9737l6809,9737e" filled="f" stroked="t" strokeweight=".478842pt" strokecolor="#444444">
                <v:path arrowok="t"/>
              </v:shape>
            </v:group>
            <v:group style="position:absolute;left:6752;top:9735;width:1111;height:2" coordorigin="6752,9735" coordsize="1111,2">
              <v:shape style="position:absolute;left:6752;top:9735;width:1111;height:2" coordorigin="6752,9735" coordsize="1111,0" path="m6752,9735l7863,9735e" filled="f" stroked="t" strokeweight=".478842pt" strokecolor="#2B2B2B">
                <v:path arrowok="t"/>
              </v:shape>
            </v:group>
            <v:group style="position:absolute;left:7805;top:9733;width:493;height:2" coordorigin="7805,9733" coordsize="493,2">
              <v:shape style="position:absolute;left:7805;top:9733;width:493;height:2" coordorigin="7805,9733" coordsize="493,0" path="m7805,9733l8298,9733e" filled="f" stroked="t" strokeweight=".478842pt" strokecolor="#3F3F3F">
                <v:path arrowok="t"/>
              </v:shape>
            </v:group>
            <v:group style="position:absolute;left:8064;top:9735;width:2193;height:2" coordorigin="8064,9735" coordsize="2193,2">
              <v:shape style="position:absolute;left:8064;top:9735;width:2193;height:2" coordorigin="8064,9735" coordsize="2193,0" path="m8064,9735l10257,9735e" filled="f" stroked="t" strokeweight=".957683pt" strokecolor="#545454">
                <v:path arrowok="t"/>
              </v:shape>
            </v:group>
            <v:group style="position:absolute;left:10199;top:9733;width:134;height:2" coordorigin="10199,9733" coordsize="134,2">
              <v:shape style="position:absolute;left:10199;top:9733;width:134;height:2" coordorigin="10199,9733" coordsize="134,0" path="m10199,9733l10333,9733e" filled="f" stroked="t" strokeweight=".478842pt" strokecolor="#343434">
                <v:path arrowok="t"/>
              </v:shape>
            </v:group>
            <v:group style="position:absolute;left:10276;top:9733;width:1312;height:2" coordorigin="10276,9733" coordsize="1312,2">
              <v:shape style="position:absolute;left:10276;top:9733;width:1312;height:2" coordorigin="10276,9733" coordsize="1312,0" path="m10276,9733l11588,9733e" filled="f" stroked="t" strokeweight=".957683pt" strokecolor="#575757">
                <v:path arrowok="t"/>
              </v:shape>
            </v:group>
            <v:group style="position:absolute;left:11554;top:9375;width:2;height:628" coordorigin="11554,9375" coordsize="2,628">
              <v:shape style="position:absolute;left:11554;top:9375;width:2;height:628" coordorigin="11554,9375" coordsize="0,628" path="m11554,10003l11554,9375e" filled="f" stroked="t" strokeweight=".239421pt" strokecolor="#4F4F4F">
                <v:path arrowok="t"/>
              </v:shape>
            </v:group>
            <v:group style="position:absolute;left:2377;top:9687;width:2;height:345" coordorigin="2377,9687" coordsize="2,345">
              <v:shape style="position:absolute;left:2377;top:9687;width:2;height:345" coordorigin="2377,9687" coordsize="0,345" path="m2377,10032l2377,9687e" filled="f" stroked="t" strokeweight=".239421pt" strokecolor="#484848">
                <v:path arrowok="t"/>
              </v:shape>
            </v:group>
            <v:group style="position:absolute;left:326;top:9975;width:6680;height:2" coordorigin="326,9975" coordsize="6680,2">
              <v:shape style="position:absolute;left:326;top:9975;width:6680;height:2" coordorigin="326,9975" coordsize="6680,0" path="m326,9975l7005,9975e" filled="f" stroked="t" strokeweight=".957683pt" strokecolor="#575757">
                <v:path arrowok="t"/>
              </v:shape>
            </v:group>
            <v:group style="position:absolute;left:6948;top:9975;width:666;height:2" coordorigin="6948,9975" coordsize="666,2">
              <v:shape style="position:absolute;left:6948;top:9975;width:666;height:2" coordorigin="6948,9975" coordsize="666,0" path="m6948,9975l7614,9975e" filled="f" stroked="t" strokeweight=".478842pt" strokecolor="#1F1F1F">
                <v:path arrowok="t"/>
              </v:shape>
            </v:group>
            <v:group style="position:absolute;left:7556;top:9972;width:1618;height:2" coordorigin="7556,9972" coordsize="1618,2">
              <v:shape style="position:absolute;left:7556;top:9972;width:1618;height:2" coordorigin="7556,9972" coordsize="1618,0" path="m7556,9972l9175,9972e" filled="f" stroked="t" strokeweight=".718262pt" strokecolor="#3F3F3F">
                <v:path arrowok="t"/>
              </v:shape>
            </v:group>
            <v:group style="position:absolute;left:9117;top:9970;width:1216;height:2" coordorigin="9117,9970" coordsize="1216,2">
              <v:shape style="position:absolute;left:9117;top:9970;width:1216;height:2" coordorigin="9117,9970" coordsize="1216,0" path="m9117,9970l10333,9970e" filled="f" stroked="t" strokeweight=".478842pt" strokecolor="#1C1C1C">
                <v:path arrowok="t"/>
              </v:shape>
            </v:group>
            <v:group style="position:absolute;left:10276;top:9970;width:1312;height:2" coordorigin="10276,9970" coordsize="1312,2">
              <v:shape style="position:absolute;left:10276;top:9970;width:1312;height:2" coordorigin="10276,9970" coordsize="1312,0" path="m10276,9970l11588,9970e" filled="f" stroked="t" strokeweight=".718262pt" strokecolor="#575757">
                <v:path arrowok="t"/>
              </v:shape>
            </v:group>
            <v:group style="position:absolute;left:2377;top:9955;width:2;height:513" coordorigin="2377,9955" coordsize="2,513">
              <v:shape style="position:absolute;left:2377;top:9955;width:2;height:513" coordorigin="2377,9955" coordsize="0,513" path="m2377,10468l2377,9955e" filled="f" stroked="t" strokeweight=".239421pt" strokecolor="#676767">
                <v:path arrowok="t"/>
              </v:shape>
            </v:group>
            <v:group style="position:absolute;left:11554;top:9984;width:2;height:216" coordorigin="11554,9984" coordsize="2,216">
              <v:shape style="position:absolute;left:11554;top:9984;width:2;height:216" coordorigin="11554,9984" coordsize="0,216" path="m11554,10200l11554,9984e" filled="f" stroked="t" strokeweight=".239421pt" strokecolor="#000000">
                <v:path arrowok="t"/>
              </v:shape>
            </v:group>
            <v:group style="position:absolute;left:335;top:10459;width:2648;height:2" coordorigin="335,10459" coordsize="2648,2">
              <v:shape style="position:absolute;left:335;top:10459;width:2648;height:2" coordorigin="335,10459" coordsize="2648,0" path="m335,10459l2983,10459e" filled="f" stroked="t" strokeweight=".718262pt" strokecolor="#444444">
                <v:path arrowok="t"/>
              </v:shape>
            </v:group>
            <v:group style="position:absolute;left:2926;top:10454;width:613;height:2" coordorigin="2926,10454" coordsize="613,2">
              <v:shape style="position:absolute;left:2926;top:10454;width:613;height:2" coordorigin="2926,10454" coordsize="613,0" path="m2926,10454l3539,10454e" filled="f" stroked="t" strokeweight=".478842pt" strokecolor="#2F2F2F">
                <v:path arrowok="t"/>
              </v:shape>
            </v:group>
            <v:group style="position:absolute;left:3481;top:10449;width:5923;height:2" coordorigin="3481,10449" coordsize="5923,2">
              <v:shape style="position:absolute;left:3481;top:10449;width:5923;height:2" coordorigin="3481,10449" coordsize="5923,0" path="m3481,10449l9404,10449e" filled="f" stroked="t" strokeweight=".957683pt" strokecolor="#575757">
                <v:path arrowok="t"/>
              </v:shape>
            </v:group>
            <v:group style="position:absolute;left:9347;top:10449;width:986;height:2" coordorigin="9347,10449" coordsize="986,2">
              <v:shape style="position:absolute;left:9347;top:10449;width:986;height:2" coordorigin="9347,10449" coordsize="986,0" path="m9347,10449l10333,10449e" filled="f" stroked="t" strokeweight=".478842pt" strokecolor="#232323">
                <v:path arrowok="t"/>
              </v:shape>
            </v:group>
            <v:group style="position:absolute;left:10276;top:10449;width:1312;height:2" coordorigin="10276,10449" coordsize="1312,2">
              <v:shape style="position:absolute;left:10276;top:10449;width:1312;height:2" coordorigin="10276,10449" coordsize="1312,0" path="m10276,10449l11588,10449e" filled="f" stroked="t" strokeweight=".718262pt" strokecolor="#4B4B4B">
                <v:path arrowok="t"/>
              </v:shape>
            </v:group>
            <v:group style="position:absolute;left:11554;top:10200;width:2;height:661" coordorigin="11554,10200" coordsize="2,661">
              <v:shape style="position:absolute;left:11554;top:10200;width:2;height:661" coordorigin="11554,10200" coordsize="0,661" path="m11554,10861l11554,10200e" filled="f" stroked="t" strokeweight=".239421pt" strokecolor="#4F4F4F">
                <v:path arrowok="t"/>
              </v:shape>
            </v:group>
            <v:group style="position:absolute;left:340;top:10401;width:2;height:489" coordorigin="340,10401" coordsize="2,489">
              <v:shape style="position:absolute;left:340;top:10401;width:2;height:489" coordorigin="340,10401" coordsize="0,489" path="m340,10890l340,10401e" filled="f" stroked="t" strokeweight=".478842pt" strokecolor="#343434">
                <v:path arrowok="t"/>
              </v:shape>
            </v:group>
            <v:group style="position:absolute;left:718;top:10672;width:1030;height:2" coordorigin="718,10672" coordsize="1030,2">
              <v:shape style="position:absolute;left:718;top:10672;width:1030;height:2" coordorigin="718,10672" coordsize="1030,0" path="m718,10672l1748,10672e" filled="f" stroked="t" strokeweight=".957683pt" strokecolor="#646464">
                <v:path arrowok="t"/>
              </v:shape>
            </v:group>
            <v:group style="position:absolute;left:1690;top:10670;width:2198;height:2" coordorigin="1690,10670" coordsize="2198,2">
              <v:shape style="position:absolute;left:1690;top:10670;width:2198;height:2" coordorigin="1690,10670" coordsize="2198,0" path="m1690,10670l3888,10670e" filled="f" stroked="t" strokeweight=".718262pt" strokecolor="#4B4B4B">
                <v:path arrowok="t"/>
              </v:shape>
            </v:group>
            <v:group style="position:absolute;left:2346;top:10430;width:2;height:431" coordorigin="2346,10430" coordsize="2,431">
              <v:shape style="position:absolute;left:2346;top:10430;width:2;height:431" coordorigin="2346,10430" coordsize="0,431" path="m2346,10861l2346,10430e" filled="f" stroked="t" strokeweight=".239421pt" strokecolor="#444444">
                <v:path arrowok="t"/>
              </v:shape>
            </v:group>
            <v:group style="position:absolute;left:3831;top:10670;width:1911;height:2" coordorigin="3831,10670" coordsize="1911,2">
              <v:shape style="position:absolute;left:3831;top:10670;width:1911;height:2" coordorigin="3831,10670" coordsize="1911,0" path="m3831,10670l5741,10670e" filled="f" stroked="t" strokeweight=".478842pt" strokecolor="#282828">
                <v:path arrowok="t"/>
              </v:shape>
            </v:group>
            <v:group style="position:absolute;left:5684;top:10667;width:474;height:2" coordorigin="5684,10667" coordsize="474,2">
              <v:shape style="position:absolute;left:5684;top:10667;width:474;height:2" coordorigin="5684,10667" coordsize="474,0" path="m5684,10667l6158,10667e" filled="f" stroked="t" strokeweight=".718262pt" strokecolor="#484848">
                <v:path arrowok="t"/>
              </v:shape>
            </v:group>
            <v:group style="position:absolute;left:5871;top:10665;width:5717;height:2" coordorigin="5871,10665" coordsize="5717,2">
              <v:shape style="position:absolute;left:5871;top:10665;width:5717;height:2" coordorigin="5871,10665" coordsize="5717,0" path="m5871,10665l11588,10665e" filled="f" stroked="t" strokeweight=".957683pt" strokecolor="#575757">
                <v:path arrowok="t"/>
              </v:shape>
            </v:group>
            <v:group style="position:absolute;left:326;top:10857;width:1398;height:2" coordorigin="326,10857" coordsize="1398,2">
              <v:shape style="position:absolute;left:326;top:10857;width:1398;height:2" coordorigin="326,10857" coordsize="1398,0" path="m326,10857l1724,10857e" filled="f" stroked="t" strokeweight=".239421pt" strokecolor="#6B6B6B">
                <v:path arrowok="t"/>
              </v:shape>
            </v:group>
            <v:group style="position:absolute;left:1721;top:10660;width:2;height:417" coordorigin="1721,10660" coordsize="2,417">
              <v:shape style="position:absolute;left:1721;top:10660;width:2;height:417" coordorigin="1721,10660" coordsize="0,417" path="m1721,11077l1721,10660e" filled="f" stroked="t" strokeweight=".718262pt" strokecolor="#3F3F3F">
                <v:path arrowok="t"/>
              </v:shape>
            </v:group>
            <v:group style="position:absolute;left:1719;top:10857;width:632;height:2" coordorigin="1719,10857" coordsize="632,2">
              <v:shape style="position:absolute;left:1719;top:10857;width:632;height:2" coordorigin="1719,10857" coordsize="632,0" path="m1719,10857l2351,10857e" filled="f" stroked="t" strokeweight=".239421pt" strokecolor="#575757">
                <v:path arrowok="t"/>
              </v:shape>
            </v:group>
            <v:group style="position:absolute;left:4932;top:10857;width:2045;height:2" coordorigin="4932,10857" coordsize="2045,2">
              <v:shape style="position:absolute;left:4932;top:10857;width:2045;height:2" coordorigin="4932,10857" coordsize="2045,0" path="m4932,10857l6977,10857e" filled="f" stroked="t" strokeweight=".239421pt" strokecolor="#000000">
                <v:path arrowok="t"/>
              </v:shape>
            </v:group>
            <v:group style="position:absolute;left:6977;top:10857;width:608;height:2" coordorigin="6977,10857" coordsize="608,2">
              <v:shape style="position:absolute;left:6977;top:10857;width:608;height:2" coordorigin="6977,10857" coordsize="608,0" path="m6977,10857l7585,10857e" filled="f" stroked="t" strokeweight=".239421pt" strokecolor="#575757">
                <v:path arrowok="t"/>
              </v:shape>
            </v:group>
            <v:group style="position:absolute;left:7415;top:10660;width:2;height:3537" coordorigin="7415,10660" coordsize="2,3537">
              <v:shape style="position:absolute;left:7415;top:10660;width:2;height:3537" coordorigin="7415,10660" coordsize="0,3537" path="m7415,14197l7415,10660e" filled="f" stroked="t" strokeweight=".718262pt" strokecolor="#484848">
                <v:path arrowok="t"/>
              </v:shape>
            </v:group>
            <v:group style="position:absolute;left:7585;top:10857;width:1044;height:2" coordorigin="7585,10857" coordsize="1044,2">
              <v:shape style="position:absolute;left:7585;top:10857;width:1044;height:2" coordorigin="7585,10857" coordsize="1044,0" path="m7585,10857l8629,10857e" filled="f" stroked="t" strokeweight=".239421pt" strokecolor="#000000">
                <v:path arrowok="t"/>
              </v:shape>
            </v:group>
            <v:group style="position:absolute;left:10305;top:10857;width:1255;height:2" coordorigin="10305,10857" coordsize="1255,2">
              <v:shape style="position:absolute;left:10305;top:10857;width:1255;height:2" coordorigin="10305,10857" coordsize="1255,0" path="m10305,10857l11559,10857e" filled="f" stroked="t" strokeweight=".239421pt" strokecolor="#000000">
                <v:path arrowok="t"/>
              </v:shape>
            </v:group>
            <v:group style="position:absolute;left:347;top:10828;width:2;height:3954" coordorigin="347,10828" coordsize="2,3954">
              <v:shape style="position:absolute;left:347;top:10828;width:2;height:3954" coordorigin="347,10828" coordsize="0,3954" path="m347,14782l347,10828e" filled="f" stroked="t" strokeweight=".718262pt" strokecolor="#4F4F4F">
                <v:path arrowok="t"/>
              </v:shape>
            </v:group>
            <v:group style="position:absolute;left:1142;top:10828;width:2;height:738" coordorigin="1142,10828" coordsize="2,738">
              <v:shape style="position:absolute;left:1142;top:10828;width:2;height:738" coordorigin="1142,10828" coordsize="0,738" path="m1142,11566l1142,10828e" filled="f" stroked="t" strokeweight=".957683pt" strokecolor="#575757">
                <v:path arrowok="t"/>
              </v:shape>
            </v:group>
            <v:group style="position:absolute;left:2346;top:10857;width:2;height:192" coordorigin="2346,10857" coordsize="2,192">
              <v:shape style="position:absolute;left:2346;top:10857;width:2;height:192" coordorigin="2346,10857" coordsize="0,192" path="m2346,11048l2346,10857e" filled="f" stroked="t" strokeweight=".239421pt" strokecolor="#2F2F2F">
                <v:path arrowok="t"/>
              </v:shape>
            </v:group>
            <v:group style="position:absolute;left:11554;top:10857;width:2;height:192" coordorigin="11554,10857" coordsize="2,192">
              <v:shape style="position:absolute;left:11554;top:10857;width:2;height:192" coordorigin="11554,10857" coordsize="0,192" path="m11554,11048l11554,10857e" filled="f" stroked="t" strokeweight=".239421pt" strokecolor="#2F2F2F">
                <v:path arrowok="t"/>
              </v:shape>
            </v:group>
            <v:group style="position:absolute;left:1729;top:10986;width:2;height:2780" coordorigin="1729,10986" coordsize="2,2780">
              <v:shape style="position:absolute;left:1729;top:10986;width:2;height:2780" coordorigin="1729,10986" coordsize="0,2780" path="m1729,13766l1729,10986e" filled="f" stroked="t" strokeweight=".957683pt" strokecolor="#5B5B5B">
                <v:path arrowok="t"/>
              </v:shape>
            </v:group>
            <v:group style="position:absolute;left:2346;top:11048;width:2;height:1706" coordorigin="2346,11048" coordsize="2,1706">
              <v:shape style="position:absolute;left:2346;top:11048;width:2;height:1706" coordorigin="2346,11048" coordsize="0,1706" path="m2346,12755l2346,11048e" filled="f" stroked="t" strokeweight=".239421pt" strokecolor="#000000">
                <v:path arrowok="t"/>
              </v:shape>
            </v:group>
            <v:group style="position:absolute;left:11554;top:11048;width:2;height:3796" coordorigin="11554,11048" coordsize="2,3796">
              <v:shape style="position:absolute;left:11554;top:11048;width:2;height:3796" coordorigin="11554,11048" coordsize="0,3796" path="m11554,14844l11554,11048e" filled="f" stroked="t" strokeweight=".239421pt" strokecolor="#000000">
                <v:path arrowok="t"/>
              </v:shape>
            </v:group>
            <v:group style="position:absolute;left:7422;top:11312;width:2;height:987" coordorigin="7422,11312" coordsize="2,987">
              <v:shape style="position:absolute;left:7422;top:11312;width:2;height:987" coordorigin="7422,11312" coordsize="0,987" path="m7422,12299l7422,11312e" filled="f" stroked="t" strokeweight=".478842pt" strokecolor="#232323">
                <v:path arrowok="t"/>
              </v:shape>
            </v:group>
            <v:group style="position:absolute;left:1149;top:11508;width:2;height:1275" coordorigin="1149,11508" coordsize="2,1275">
              <v:shape style="position:absolute;left:1149;top:11508;width:2;height:1275" coordorigin="1149,11508" coordsize="0,1275" path="m1149,12783l1149,11508e" filled="f" stroked="t" strokeweight=".478842pt" strokecolor="#232323">
                <v:path arrowok="t"/>
              </v:shape>
            </v:group>
            <v:group style="position:absolute;left:7429;top:10967;width:2;height:4458" coordorigin="7429,10967" coordsize="2,4458">
              <v:shape style="position:absolute;left:7429;top:10967;width:2;height:4458" coordorigin="7429,10967" coordsize="0,4458" path="m7429,15424l7429,10967e" filled="f" stroked="t" strokeweight=".718262pt" strokecolor="#484848">
                <v:path arrowok="t"/>
              </v:shape>
            </v:group>
            <v:group style="position:absolute;left:362;top:10837;width:2;height:5349" coordorigin="362,10837" coordsize="2,5349">
              <v:shape style="position:absolute;left:362;top:10837;width:2;height:5349" coordorigin="362,10837" coordsize="0,5349" path="m362,16187l362,10837e" filled="f" stroked="t" strokeweight=".718262pt" strokecolor="#4F4F4F">
                <v:path arrowok="t"/>
              </v:shape>
            </v:group>
            <v:group style="position:absolute;left:1149;top:12726;width:2;height:302" coordorigin="1149,12726" coordsize="2,302">
              <v:shape style="position:absolute;left:1149;top:12726;width:2;height:302" coordorigin="1149,12726" coordsize="0,302" path="m1149,13028l1149,12726e" filled="f" stroked="t" strokeweight=".478842pt" strokecolor="#383838">
                <v:path arrowok="t"/>
              </v:shape>
            </v:group>
            <v:group style="position:absolute;left:350;top:12992;width:2030;height:2" coordorigin="350,12992" coordsize="2030,2">
              <v:shape style="position:absolute;left:350;top:12992;width:2030;height:2" coordorigin="350,12992" coordsize="2030,0" path="m350,12992l2380,12992e" filled="f" stroked="t" strokeweight=".957683pt" strokecolor="#676767">
                <v:path arrowok="t"/>
              </v:shape>
            </v:group>
            <v:group style="position:absolute;left:2346;top:12755;width:2;height:431" coordorigin="2346,12755" coordsize="2,431">
              <v:shape style="position:absolute;left:2346;top:12755;width:2;height:431" coordorigin="2346,12755" coordsize="0,431" path="m2346,13186l2346,12755e" filled="f" stroked="t" strokeweight=".239421pt" strokecolor="#575757">
                <v:path arrowok="t"/>
              </v:shape>
            </v:group>
            <v:group style="position:absolute;left:1156;top:12951;width:2;height:1922" coordorigin="1156,12951" coordsize="2,1922">
              <v:shape style="position:absolute;left:1156;top:12951;width:2;height:1922" coordorigin="1156,12951" coordsize="0,1922" path="m1156,14873l1156,12951e" filled="f" stroked="t" strokeweight=".957683pt" strokecolor="#5B5B5B">
                <v:path arrowok="t"/>
              </v:shape>
            </v:group>
            <v:group style="position:absolute;left:2346;top:13186;width:2;height:2962" coordorigin="2346,13186" coordsize="2,2962">
              <v:shape style="position:absolute;left:2346;top:13186;width:2;height:2962" coordorigin="2346,13186" coordsize="0,2962" path="m2346,16148l2346,13186e" filled="f" stroked="t" strokeweight=".239421pt" strokecolor="#000000">
                <v:path arrowok="t"/>
              </v:shape>
            </v:group>
            <v:group style="position:absolute;left:1736;top:13474;width:2;height:2502" coordorigin="1736,13474" coordsize="2,2502">
              <v:shape style="position:absolute;left:1736;top:13474;width:2;height:2502" coordorigin="1736,13474" coordsize="0,2502" path="m1736,15976l1736,13474e" filled="f" stroked="t" strokeweight=".718262pt" strokecolor="#484848">
                <v:path arrowok="t"/>
              </v:shape>
            </v:group>
            <v:group style="position:absolute;left:359;top:13661;width:2;height:192" coordorigin="359,13661" coordsize="2,192">
              <v:shape style="position:absolute;left:359;top:13661;width:2;height:192" coordorigin="359,13661" coordsize="0,192" path="m359,13852l359,13661e" filled="f" stroked="t" strokeweight=".478842pt" strokecolor="#343434">
                <v:path arrowok="t"/>
              </v:shape>
            </v:group>
            <v:group style="position:absolute;left:1738;top:13795;width:2;height:197" coordorigin="1738,13795" coordsize="2,197">
              <v:shape style="position:absolute;left:1738;top:13795;width:2;height:197" coordorigin="1738,13795" coordsize="0,197" path="m1738,13991l1738,13795e" filled="f" stroked="t" strokeweight=".478842pt" strokecolor="#282828">
                <v:path arrowok="t"/>
              </v:shape>
            </v:group>
            <v:group style="position:absolute;left:1743;top:13934;width:2;height:369" coordorigin="1743,13934" coordsize="2,369">
              <v:shape style="position:absolute;left:1743;top:13934;width:2;height:369" coordorigin="1743,13934" coordsize="0,369" path="m1743,14303l1743,13934e" filled="f" stroked="t" strokeweight=".718262pt" strokecolor="#3F3F3F">
                <v:path arrowok="t"/>
              </v:shape>
            </v:group>
            <v:group style="position:absolute;left:1743;top:14130;width:2;height:844" coordorigin="1743,14130" coordsize="2,844">
              <v:shape style="position:absolute;left:1743;top:14130;width:2;height:844" coordorigin="1743,14130" coordsize="0,844" path="m1743,14974l1743,14130e" filled="f" stroked="t" strokeweight=".957683pt" strokecolor="#545454">
                <v:path arrowok="t"/>
              </v:shape>
            </v:group>
            <v:group style="position:absolute;left:7436;top:14245;width:2;height:628" coordorigin="7436,14245" coordsize="2,628">
              <v:shape style="position:absolute;left:7436;top:14245;width:2;height:628" coordorigin="7436,14245" coordsize="0,628" path="m7436,14873l7436,14245e" filled="f" stroked="t" strokeweight=".478842pt" strokecolor="#232323">
                <v:path arrowok="t"/>
              </v:shape>
            </v:group>
            <v:group style="position:absolute;left:1681;top:16170;width:7015;height:2" coordorigin="1681,16170" coordsize="7015,2">
              <v:shape style="position:absolute;left:1681;top:16170;width:7015;height:2" coordorigin="1681,16170" coordsize="7015,0" path="m1681,16170l8696,16170e" filled="f" stroked="t" strokeweight=".718262pt" strokecolor="#4F4F4F">
                <v:path arrowok="t"/>
              </v:shape>
            </v:group>
            <v:group style="position:absolute;left:335;top:16143;width:464;height:2" coordorigin="335,16143" coordsize="464,2">
              <v:shape style="position:absolute;left:335;top:16143;width:464;height:2" coordorigin="335,16143" coordsize="464,0" path="m335,16143l800,16143e" filled="f" stroked="t" strokeweight=".239421pt" strokecolor="#6B6B6B">
                <v:path arrowok="t"/>
              </v:shape>
            </v:group>
            <v:group style="position:absolute;left:366;top:13522;width:2;height:2655" coordorigin="366,13522" coordsize="2,2655">
              <v:shape style="position:absolute;left:366;top:13522;width:2;height:2655" coordorigin="366,13522" coordsize="0,2655" path="m366,16177l366,13522e" filled="f" stroked="t" strokeweight=".718262pt" strokecolor="#575757">
                <v:path arrowok="t"/>
              </v:shape>
            </v:group>
            <v:group style="position:absolute;left:876;top:16175;width:881;height:2" coordorigin="876,16175" coordsize="881,2">
              <v:shape style="position:absolute;left:876;top:16175;width:881;height:2" coordorigin="876,16175" coordsize="881,0" path="m876,16175l1757,16175e" filled="f" stroked="t" strokeweight=".239421pt" strokecolor="#444444">
                <v:path arrowok="t"/>
              </v:shape>
            </v:group>
            <v:group style="position:absolute;left:1168;top:13066;width:2;height:3111" coordorigin="1168,13066" coordsize="2,3111">
              <v:shape style="position:absolute;left:1168;top:13066;width:2;height:3111" coordorigin="1168,13066" coordsize="0,3111" path="m1168,16177l1168,13066e" filled="f" stroked="t" strokeweight=".718262pt" strokecolor="#5B5B5B">
                <v:path arrowok="t"/>
              </v:shape>
            </v:group>
            <v:group style="position:absolute;left:1750;top:13215;width:2;height:2962" coordorigin="1750,13215" coordsize="2,2962">
              <v:shape style="position:absolute;left:1750;top:13215;width:2;height:2962" coordorigin="1750,13215" coordsize="0,2962" path="m1750,16177l1750,13215e" filled="f" stroked="t" strokeweight=".478842pt" strokecolor="#4B4B4B">
                <v:path arrowok="t"/>
              </v:shape>
            </v:group>
            <v:group style="position:absolute;left:4903;top:16163;width:838;height:2" coordorigin="4903,16163" coordsize="838,2">
              <v:shape style="position:absolute;left:4903;top:16163;width:838;height:2" coordorigin="4903,16163" coordsize="838,0" path="m4903,16163l5741,16163e" filled="f" stroked="t" strokeweight=".478842pt" strokecolor="#232323">
                <v:path arrowok="t"/>
              </v:shape>
            </v:group>
            <v:group style="position:absolute;left:5684;top:16160;width:474;height:2" coordorigin="5684,16160" coordsize="474,2">
              <v:shape style="position:absolute;left:5684;top:16160;width:474;height:2" coordorigin="5684,16160" coordsize="474,0" path="m5684,16160l6158,16160e" filled="f" stroked="t" strokeweight=".718262pt" strokecolor="#484848">
                <v:path arrowok="t"/>
              </v:shape>
            </v:group>
            <v:group style="position:absolute;left:7444;top:14816;width:2;height:1347" coordorigin="7444,14816" coordsize="2,1347">
              <v:shape style="position:absolute;left:7444;top:14816;width:2;height:1347" coordorigin="7444,14816" coordsize="0,1347" path="m7444,16163l7444,14816e" filled="f" stroked="t" strokeweight=".718262pt" strokecolor="#545454">
                <v:path arrowok="t"/>
              </v:shape>
            </v:group>
            <v:group style="position:absolute;left:6100;top:16151;width:3457;height:2" coordorigin="6100,16151" coordsize="3457,2">
              <v:shape style="position:absolute;left:6100;top:16151;width:3457;height:2" coordorigin="6100,16151" coordsize="3457,0" path="m6100,16151l9558,16151e" filled="f" stroked="t" strokeweight=".957683pt" strokecolor="#575757">
                <v:path arrowok="t"/>
              </v:shape>
            </v:group>
            <v:group style="position:absolute;left:9448;top:16148;width:2193;height:2" coordorigin="9448,16148" coordsize="2193,2">
              <v:shape style="position:absolute;left:9448;top:16148;width:2193;height:2" coordorigin="9448,16148" coordsize="2193,0" path="m9448,16148l11641,16148e" filled="f" stroked="t" strokeweight=".718262pt" strokecolor="#343434">
                <v:path arrowok="t"/>
              </v:shape>
            </v:group>
            <v:group style="position:absolute;left:9922;top:16143;width:412;height:2" coordorigin="9922,16143" coordsize="412,2">
              <v:shape style="position:absolute;left:9922;top:16143;width:412;height:2" coordorigin="9922,16143" coordsize="412,0" path="m9922,16143l10333,16143e" filled="f" stroked="t" strokeweight=".478842pt" strokecolor="#0F0F0F">
                <v:path arrowok="t"/>
              </v:shape>
            </v:group>
            <v:group style="position:absolute;left:10276;top:16141;width:1312;height:2" coordorigin="10276,16141" coordsize="1312,2">
              <v:shape style="position:absolute;left:10276;top:16141;width:1312;height:2" coordorigin="10276,16141" coordsize="1312,0" path="m10276,16141l11588,16141e" filled="f" stroked="t" strokeweight=".718262pt" strokecolor="#383838">
                <v:path arrowok="t"/>
              </v:shape>
            </v:group>
            <v:group style="position:absolute;left:11554;top:14844;width:2;height:1304" coordorigin="11554,14844" coordsize="2,1304">
              <v:shape style="position:absolute;left:11554;top:14844;width:2;height:1304" coordorigin="11554,14844" coordsize="0,1304" path="m11554,16148l11554,14844e" filled="f" stroked="t" strokeweight=".239421pt" strokecolor="#3B3B3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5.495422pt;margin-top:13.537109pt;width:.1pt;height:8.627696pt;mso-position-horizontal-relative:page;mso-position-vertical-relative:paragraph;z-index:-10093" coordorigin="3510,271" coordsize="2,173">
            <v:shape style="position:absolute;left:3510;top:271;width:2;height:173" coordorigin="3510,271" coordsize="0,173" path="m3510,443l3510,271e" filled="f" stroked="t" strokeweight="1.197104pt" strokecolor="#778090">
              <v:path arrowok="t"/>
            </v:shape>
          </v:group>
          <w10:wrap type="none"/>
        </w:pict>
      </w:r>
      <w:r>
        <w:rPr/>
        <w:pict>
          <v:group style="position:absolute;margin-left:194.529373pt;margin-top:15.214717pt;width:.1pt;height:6.950088pt;mso-position-horizontal-relative:page;mso-position-vertical-relative:paragraph;z-index:-10092" coordorigin="3891,304" coordsize="2,139">
            <v:shape style="position:absolute;left:3891;top:304;width:2;height:139" coordorigin="3891,304" coordsize="0,139" path="m3891,443l3891,304e" filled="f" stroked="t" strokeweight=".718262pt" strokecolor="#4B4B7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9"/>
          <w:szCs w:val="29"/>
          <w:color w:val="6E7070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9"/>
          <w:szCs w:val="29"/>
          <w:color w:val="6E707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6E7070"/>
          <w:spacing w:val="0"/>
          <w:w w:val="100"/>
          <w:position w:val="0"/>
        </w:rPr>
      </w:r>
      <w:r>
        <w:rPr>
          <w:rFonts w:ascii="Arial" w:hAnsi="Arial" w:cs="Arial" w:eastAsia="Arial"/>
          <w:sz w:val="19"/>
          <w:szCs w:val="19"/>
          <w:color w:val="59595B"/>
          <w:spacing w:val="0"/>
          <w:w w:val="401"/>
          <w:position w:val="0"/>
        </w:rPr>
        <w:t>PÇ</w:t>
      </w:r>
      <w:r>
        <w:rPr>
          <w:rFonts w:ascii="Arial" w:hAnsi="Arial" w:cs="Arial" w:eastAsia="Arial"/>
          <w:sz w:val="19"/>
          <w:szCs w:val="19"/>
          <w:color w:val="59595B"/>
          <w:spacing w:val="0"/>
          <w:w w:val="401"/>
          <w:position w:val="0"/>
        </w:rPr>
        <w:t>t</w:t>
      </w:r>
      <w:r>
        <w:rPr>
          <w:rFonts w:ascii="Arial" w:hAnsi="Arial" w:cs="Arial" w:eastAsia="Arial"/>
          <w:sz w:val="19"/>
          <w:szCs w:val="19"/>
          <w:color w:val="59595B"/>
          <w:spacing w:val="-162"/>
          <w:w w:val="401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94"/>
          <w:position w:val="0"/>
        </w:rPr>
        <w:t>llhon</w:t>
      </w:r>
      <w:r>
        <w:rPr>
          <w:rFonts w:ascii="Arial" w:hAnsi="Arial" w:cs="Arial" w:eastAsia="Arial"/>
          <w:sz w:val="19"/>
          <w:szCs w:val="19"/>
          <w:color w:val="2F2F2F"/>
          <w:spacing w:val="-12"/>
          <w:w w:val="94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0"/>
        </w:rPr>
        <w:t>S</w:t>
      </w:r>
      <w:r>
        <w:rPr>
          <w:rFonts w:ascii="Arial" w:hAnsi="Arial" w:cs="Arial" w:eastAsia="Arial"/>
          <w:sz w:val="19"/>
          <w:szCs w:val="19"/>
          <w:color w:val="444444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1"/>
          <w:position w:val="0"/>
        </w:rPr>
        <w:t>RIGUL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8" w:after="0" w:line="240" w:lineRule="auto"/>
        <w:ind w:left="2544" w:right="-20"/>
        <w:jc w:val="left"/>
        <w:tabs>
          <w:tab w:pos="3220" w:val="left"/>
          <w:tab w:pos="422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8.919708pt;margin-top:13.017106pt;width:.91pt;height:3.5pt;mso-position-horizontal-relative:page;mso-position-vertical-relative:paragraph;z-index:-10083" type="#_x0000_t202" filled="f" stroked="f">
            <v:textbox inset="0,0,0,0">
              <w:txbxContent>
                <w:p>
                  <w:pPr>
                    <w:spacing w:before="0" w:after="0" w:line="70" w:lineRule="exact"/>
                    <w:ind w:right="-51"/>
                    <w:jc w:val="left"/>
                    <w:rPr>
                      <w:rFonts w:ascii="Times New Roman" w:hAnsi="Times New Roman" w:cs="Times New Roman" w:eastAsia="Times New Roman"/>
                      <w:sz w:val="7"/>
                      <w:szCs w:val="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444444"/>
                      <w:spacing w:val="0"/>
                      <w:w w:val="52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6E7070"/>
          <w:spacing w:val="-11"/>
          <w:w w:val="105"/>
          <w:b/>
          <w:bCs/>
        </w:rPr>
        <w:t>l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74"/>
          <w:b/>
          <w:bCs/>
        </w:rPr>
        <w:t>tfai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100"/>
          <w:b/>
          <w:bCs/>
        </w:rPr>
      </w:r>
      <w:r>
        <w:rPr>
          <w:rFonts w:ascii="Arial" w:hAnsi="Arial" w:cs="Arial" w:eastAsia="Arial"/>
          <w:sz w:val="24"/>
          <w:szCs w:val="24"/>
          <w:color w:val="444444"/>
          <w:spacing w:val="0"/>
          <w:w w:val="75"/>
          <w:b/>
          <w:bCs/>
        </w:rPr>
        <w:t>erk</w:t>
      </w:r>
      <w:r>
        <w:rPr>
          <w:rFonts w:ascii="Arial" w:hAnsi="Arial" w:cs="Arial" w:eastAsia="Arial"/>
          <w:sz w:val="24"/>
          <w:szCs w:val="24"/>
          <w:color w:val="44444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color w:val="444444"/>
          <w:spacing w:val="0"/>
          <w:w w:val="100"/>
          <w:b/>
          <w:bCs/>
        </w:rPr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75"/>
          <w:b/>
          <w:bCs/>
        </w:rPr>
        <w:t>Amir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220"/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811" w:right="4300" w:firstLine="-10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957161pt;margin-top:-13.721535pt;width:39.631682pt;height:44pt;mso-position-horizontal-relative:page;mso-position-vertical-relative:paragraph;z-index:-10074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A2A2A"/>
                      <w:spacing w:val="0"/>
                      <w:w w:val="162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8" w:lineRule="exact"/>
        <w:ind w:left="879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14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3" w:lineRule="exact"/>
        <w:ind w:left="602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2A2A2A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1" w:lineRule="exact"/>
        <w:ind w:left="650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0" w:right="-20"/>
        <w:jc w:val="left"/>
        <w:tabs>
          <w:tab w:pos="1500" w:val="left"/>
          <w:tab w:pos="3180" w:val="left"/>
          <w:tab w:pos="554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  <w:position w:val="0"/>
        </w:rPr>
        <w:t>:30.05.20ı7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\Bildirim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ı2:35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5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116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144" w:right="-20"/>
        <w:jc w:val="left"/>
        <w:tabs>
          <w:tab w:pos="1500" w:val="left"/>
          <w:tab w:pos="3180" w:val="left"/>
          <w:tab w:pos="454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:30.05.2017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IK.ayıtNo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3608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9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9"/>
          <w:w w:val="9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Yenicamlı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08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D:3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4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3108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D:3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4" w:right="-20"/>
        <w:jc w:val="left"/>
        <w:tabs>
          <w:tab w:pos="1500" w:val="left"/>
          <w:tab w:pos="286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7"/>
        </w:rPr>
        <w:t>:Bina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44" w:right="-20"/>
        <w:jc w:val="left"/>
        <w:tabs>
          <w:tab w:pos="364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00" w:lineRule="exact"/>
        <w:ind w:left="36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Celi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2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04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4"/>
          <w:position w:val="-2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3" w:lineRule="exact"/>
        <w:ind w:left="4012" w:right="-20"/>
        <w:jc w:val="left"/>
        <w:tabs>
          <w:tab w:pos="4480" w:val="left"/>
          <w:tab w:pos="5080" w:val="left"/>
          <w:tab w:pos="5580" w:val="left"/>
          <w:tab w:pos="618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-3"/>
        </w:rPr>
        <w:t>X</w:t>
      </w:r>
      <w:r>
        <w:rPr>
          <w:rFonts w:ascii="Arial" w:hAnsi="Arial" w:cs="Arial" w:eastAsia="Arial"/>
          <w:sz w:val="20"/>
          <w:szCs w:val="20"/>
          <w:color w:val="2A2A2A"/>
          <w:spacing w:val="-49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40"/>
          <w:position w:val="-3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1"/>
          <w:w w:val="4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161616"/>
          <w:spacing w:val="0"/>
          <w:w w:val="40"/>
          <w:position w:val="-3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16161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16161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8E8E8E"/>
          <w:spacing w:val="0"/>
          <w:w w:val="40"/>
          <w:position w:val="-3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8E8E8E"/>
          <w:spacing w:val="-11"/>
          <w:w w:val="4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E8E8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8E8E8E"/>
          <w:spacing w:val="0"/>
          <w:w w:val="100"/>
          <w:position w:val="-3"/>
        </w:rPr>
      </w:r>
      <w:r>
        <w:rPr>
          <w:rFonts w:ascii="Arial" w:hAnsi="Arial" w:cs="Arial" w:eastAsia="Arial"/>
          <w:sz w:val="38"/>
          <w:szCs w:val="38"/>
          <w:color w:val="7E7E7E"/>
          <w:spacing w:val="0"/>
          <w:w w:val="214"/>
          <w:position w:val="-3"/>
        </w:rPr>
        <w:t>l</w:t>
      </w:r>
      <w:r>
        <w:rPr>
          <w:rFonts w:ascii="Arial" w:hAnsi="Arial" w:cs="Arial" w:eastAsia="Arial"/>
          <w:sz w:val="38"/>
          <w:szCs w:val="38"/>
          <w:color w:val="7E7E7E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8"/>
          <w:szCs w:val="38"/>
          <w:color w:val="7E7E7E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  <w:position w:val="5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95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5"/>
        </w:rPr>
        <w:t>:12:38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3" w:lineRule="exact"/>
        <w:ind w:left="139" w:right="-20"/>
        <w:jc w:val="left"/>
        <w:tabs>
          <w:tab w:pos="2200" w:val="left"/>
          <w:tab w:pos="5760" w:val="left"/>
          <w:tab w:pos="111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0"/>
          <w:position w:val="6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3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0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0"/>
          <w:w w:val="13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7"/>
        </w:rPr>
        <w:t>İsmail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ARABACI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Songü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KAPTI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</w:r>
      <w:r>
        <w:rPr>
          <w:rFonts w:ascii="Arial" w:hAnsi="Arial" w:cs="Arial" w:eastAsia="Arial"/>
          <w:sz w:val="41"/>
          <w:szCs w:val="41"/>
          <w:color w:val="7E7E7E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2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SOLMAZ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14" w:lineRule="exact"/>
        <w:ind w:left="2149" w:right="-20"/>
        <w:jc w:val="left"/>
        <w:tabs>
          <w:tab w:pos="470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  <w:position w:val="-1"/>
        </w:rPr>
        <w:t>!&lt;;ıkı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ı2:36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0"/>
        </w:rPr>
        <w:t>ı2:38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00" w:bottom="280" w:left="200" w:right="260"/>
        </w:sectPr>
      </w:pPr>
      <w:rPr/>
    </w:p>
    <w:p>
      <w:pPr>
        <w:spacing w:before="10" w:after="0" w:line="240" w:lineRule="auto"/>
        <w:ind w:left="12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5"/>
          <w:position w:val="-1"/>
        </w:rPr>
        <w:t>7ı3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260"/>
          <w:cols w:num="2" w:equalWidth="0">
            <w:col w:w="619" w:space="1535"/>
            <w:col w:w="9306"/>
          </w:cols>
        </w:sectPr>
      </w:pPr>
      <w:rPr/>
    </w:p>
    <w:p>
      <w:pPr>
        <w:spacing w:before="0" w:after="0" w:line="248" w:lineRule="exact"/>
        <w:ind w:left="144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715" w:right="449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8" w:lineRule="auto"/>
        <w:ind w:left="2178" w:right="4134" w:firstLine="2559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.618534pt;margin-top:12.453136pt;width:3.29353pt;height:20.5pt;mso-position-horizontal-relative:page;mso-position-vertical-relative:paragraph;z-index:-10073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2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3F3F3F"/>
                      <w:spacing w:val="0"/>
                      <w:w w:val="57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Emnivet-Jandarma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49" w:right="-20"/>
        <w:jc w:val="left"/>
        <w:tabs>
          <w:tab w:pos="540" w:val="left"/>
          <w:tab w:pos="470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4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4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  <w:position w:val="0"/>
        </w:rPr>
        <w:t>jAraç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53" w:right="3022" w:firstLine="-24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!Olayı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Görüldügü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703" w:right="387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89" w:lineRule="exact"/>
        <w:ind w:left="190" w:right="-20"/>
        <w:jc w:val="left"/>
        <w:tabs>
          <w:tab w:pos="4720" w:val="left"/>
          <w:tab w:pos="6640" w:val="left"/>
          <w:tab w:pos="8200" w:val="left"/>
          <w:tab w:pos="9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6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1"/>
          <w:w w:val="11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5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IK.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ıco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3" w:lineRule="exact"/>
        <w:ind w:left="6657" w:right="-20"/>
        <w:jc w:val="left"/>
        <w:tabs>
          <w:tab w:pos="8200" w:val="left"/>
          <w:tab w:pos="978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36"/>
          <w:szCs w:val="36"/>
          <w:color w:val="161616"/>
          <w:spacing w:val="0"/>
          <w:w w:val="44"/>
          <w:position w:val="2"/>
        </w:rPr>
        <w:t>ı</w:t>
      </w:r>
      <w:r>
        <w:rPr>
          <w:rFonts w:ascii="Arial" w:hAnsi="Arial" w:cs="Arial" w:eastAsia="Arial"/>
          <w:sz w:val="36"/>
          <w:szCs w:val="36"/>
          <w:color w:val="16161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6"/>
          <w:szCs w:val="36"/>
          <w:color w:val="161616"/>
          <w:spacing w:val="0"/>
          <w:w w:val="100"/>
          <w:position w:val="2"/>
        </w:rPr>
      </w:r>
      <w:r>
        <w:rPr>
          <w:rFonts w:ascii="Arial" w:hAnsi="Arial" w:cs="Arial" w:eastAsia="Arial"/>
          <w:sz w:val="36"/>
          <w:szCs w:val="36"/>
          <w:color w:val="3F3F3F"/>
          <w:spacing w:val="0"/>
          <w:w w:val="59"/>
          <w:position w:val="2"/>
        </w:rPr>
        <w:t>ı</w:t>
      </w:r>
      <w:r>
        <w:rPr>
          <w:rFonts w:ascii="Arial" w:hAnsi="Arial" w:cs="Arial" w:eastAsia="Arial"/>
          <w:sz w:val="36"/>
          <w:szCs w:val="36"/>
          <w:color w:val="3F3F3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6"/>
          <w:szCs w:val="36"/>
          <w:color w:val="3F3F3F"/>
          <w:spacing w:val="0"/>
          <w:w w:val="59"/>
          <w:position w:val="1"/>
        </w:rPr>
        <w:t>ı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53"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karşıdaki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mutfakta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aspiratö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,ahşa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dolabı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1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58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0"/>
        </w:rPr>
        <w:t>uretiyle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21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Iralımini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Binada: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Eşyada:50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3.katı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sol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9" w:lineRule="auto"/>
        <w:ind w:left="2168" w:right="124" w:firstLine="-201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1"/>
        </w:rPr>
        <w:t>arşıdaki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mutfakta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incelemede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çalışı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vaziyetteki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aspiratörü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1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ıtksamında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nedende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kablola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aspiratö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birike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yagları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ıtutuşturması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neticesi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196" w:right="-20"/>
        <w:jc w:val="left"/>
        <w:tabs>
          <w:tab w:pos="222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9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8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202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7"/>
          <w:w w:val="2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63" w:right="-20"/>
        <w:jc w:val="left"/>
        <w:tabs>
          <w:tab w:pos="580" w:val="left"/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i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7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i/>
        </w:rPr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</w:rPr>
        <w:t>ı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</w:rPr>
        <w:t>n</w:t>
      </w:r>
      <w:r>
        <w:rPr>
          <w:rFonts w:ascii="Arial" w:hAnsi="Arial" w:cs="Arial" w:eastAsia="Arial"/>
          <w:sz w:val="17"/>
          <w:szCs w:val="17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</w:rPr>
        <w:t>ongülKAPTI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5" w:lineRule="exact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treslim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Edildilı;i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172" w:right="-20"/>
        <w:jc w:val="left"/>
        <w:tabs>
          <w:tab w:pos="218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86"/>
          <w:position w:val="0"/>
        </w:rPr>
        <w:t>I</w:t>
      </w:r>
      <w:r>
        <w:rPr>
          <w:rFonts w:ascii="Arial" w:hAnsi="Arial" w:cs="Arial" w:eastAsia="Arial"/>
          <w:sz w:val="27"/>
          <w:szCs w:val="27"/>
          <w:color w:val="3F3F3F"/>
          <w:spacing w:val="-10"/>
          <w:w w:val="86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1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1"/>
        </w:rPr>
        <w:t>30.05.20ı7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lsaali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4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25"/>
          <w:position w:val="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2"/>
        </w:rPr>
        <w:t>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258" w:right="-20"/>
        <w:jc w:val="left"/>
        <w:tabs>
          <w:tab w:pos="1060" w:val="left"/>
          <w:tab w:pos="156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EKİP:2.Posta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Yenicamlı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4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2345" w:right="-20"/>
        <w:jc w:val="left"/>
        <w:tabs>
          <w:tab w:pos="4860" w:val="left"/>
          <w:tab w:pos="856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47"/>
          <w:b/>
          <w:bCs/>
          <w:position w:val="0"/>
        </w:rPr>
        <w:t>O</w:t>
      </w:r>
      <w:r>
        <w:rPr>
          <w:rFonts w:ascii="Arial" w:hAnsi="Arial" w:cs="Arial" w:eastAsia="Arial"/>
          <w:sz w:val="27"/>
          <w:szCs w:val="27"/>
          <w:color w:val="2A2A2A"/>
          <w:spacing w:val="27"/>
          <w:w w:val="47"/>
          <w:b/>
          <w:bCs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61"/>
          <w:b/>
          <w:bCs/>
          <w:position w:val="0"/>
        </w:rPr>
        <w:t>2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61"/>
          <w:b/>
          <w:bCs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3"/>
          <w:w w:val="61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61"/>
          <w:position w:val="0"/>
        </w:rPr>
        <w:t>Haziran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7"/>
          <w:w w:val="61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61"/>
          <w:b/>
          <w:bCs/>
          <w:position w:val="0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5066" w:right="538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06.762604pt;margin-top:7.6942pt;width:.1pt;height:94.815922pt;mso-position-horizontal-relative:page;mso-position-vertical-relative:paragraph;z-index:-10075" coordorigin="8135,154" coordsize="2,1896">
            <v:shape style="position:absolute;left:8135;top:154;width:2;height:1896" coordorigin="8135,154" coordsize="0,1896" path="m8135,2050l8135,154e" filled="f" stroked="t" strokeweight=".1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320" w:right="-20"/>
        <w:jc w:val="left"/>
        <w:tabs>
          <w:tab w:pos="8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3F3F3F"/>
          <w:spacing w:val="0"/>
          <w:w w:val="50"/>
        </w:rPr>
        <w:t>·c:ı</w:t>
      </w:r>
      <w:r>
        <w:rPr>
          <w:rFonts w:ascii="Arial" w:hAnsi="Arial" w:cs="Arial" w:eastAsia="Arial"/>
          <w:sz w:val="24"/>
          <w:szCs w:val="24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3F3F3F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i/>
          <w:position w:val="-4"/>
        </w:rPr>
        <w:t>1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i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35"/>
          <w:w w:val="100"/>
          <w:i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79"/>
          <w:i/>
          <w:position w:val="-3"/>
        </w:rPr>
        <w:t>1</w:t>
      </w:r>
      <w:r>
        <w:rPr>
          <w:rFonts w:ascii="Arial" w:hAnsi="Arial" w:cs="Arial" w:eastAsia="Arial"/>
          <w:sz w:val="20"/>
          <w:szCs w:val="20"/>
          <w:color w:val="2A2A2A"/>
          <w:spacing w:val="4"/>
          <w:w w:val="79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-3"/>
        </w:rPr>
        <w:t>20ı7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5" w:lineRule="exact"/>
        <w:ind w:left="320"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F3F3F"/>
          <w:spacing w:val="-24"/>
          <w:w w:val="89"/>
          <w:i/>
          <w:position w:val="-14"/>
        </w:rPr>
        <w:t>.</w:t>
      </w:r>
      <w:r>
        <w:rPr>
          <w:rFonts w:ascii="Arial" w:hAnsi="Arial" w:cs="Arial" w:eastAsia="Arial"/>
          <w:sz w:val="11"/>
          <w:szCs w:val="11"/>
          <w:color w:val="2A2A2A"/>
          <w:spacing w:val="-33"/>
          <w:w w:val="73"/>
          <w:position w:val="0"/>
        </w:rPr>
        <w:t>&lt;</w:t>
      </w:r>
      <w:r>
        <w:rPr>
          <w:rFonts w:ascii="Times New Roman" w:hAnsi="Times New Roman" w:cs="Times New Roman" w:eastAsia="Times New Roman"/>
          <w:sz w:val="31"/>
          <w:szCs w:val="31"/>
          <w:color w:val="3F3F3F"/>
          <w:spacing w:val="-124"/>
          <w:w w:val="89"/>
          <w:i/>
          <w:position w:val="-14"/>
        </w:rPr>
        <w:t>o</w:t>
      </w:r>
      <w:r>
        <w:rPr>
          <w:rFonts w:ascii="Arial" w:hAnsi="Arial" w:cs="Arial" w:eastAsia="Arial"/>
          <w:sz w:val="11"/>
          <w:szCs w:val="11"/>
          <w:color w:val="2A2A2A"/>
          <w:spacing w:val="0"/>
          <w:w w:val="74"/>
          <w:position w:val="0"/>
        </w:rPr>
        <w:t>U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260"/>
        </w:sectPr>
      </w:pPr>
      <w:rPr/>
    </w:p>
    <w:p>
      <w:pPr>
        <w:spacing w:before="0" w:after="0" w:line="156" w:lineRule="exact"/>
        <w:ind w:right="-20"/>
        <w:jc w:val="right"/>
        <w:tabs>
          <w:tab w:pos="680" w:val="left"/>
        </w:tabs>
        <w:rPr>
          <w:rFonts w:ascii="Arial" w:hAnsi="Arial" w:cs="Arial" w:eastAsia="Arial"/>
          <w:sz w:val="139"/>
          <w:szCs w:val="139"/>
        </w:rPr>
      </w:pPr>
      <w:rPr/>
      <w:r>
        <w:rPr/>
        <w:pict>
          <v:group style="position:absolute;margin-left:468.888824pt;margin-top:8.628992pt;width:.1pt;height:12.788819pt;mso-position-horizontal-relative:page;mso-position-vertical-relative:paragraph;z-index:-10077" coordorigin="9378,173" coordsize="2,256">
            <v:shape style="position:absolute;left:9378;top:173;width:2;height:256" coordorigin="9378,173" coordsize="0,256" path="m9378,428l9378,173e" filled="f" stroked="t" strokeweight="2.855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39"/>
          <w:szCs w:val="139"/>
          <w:color w:val="2A2A2A"/>
          <w:spacing w:val="-379"/>
          <w:w w:val="122"/>
          <w:position w:val="-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54"/>
          <w:position w:val="-114"/>
        </w:rPr>
        <w:t>e:.ı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7"/>
          <w:w w:val="100"/>
          <w:position w:val="-114"/>
        </w:rPr>
        <w:t> </w:t>
      </w:r>
      <w:r>
        <w:rPr>
          <w:rFonts w:ascii="Arial" w:hAnsi="Arial" w:cs="Arial" w:eastAsia="Arial"/>
          <w:sz w:val="139"/>
          <w:szCs w:val="139"/>
          <w:color w:val="525252"/>
          <w:spacing w:val="-764"/>
          <w:w w:val="70"/>
          <w:position w:val="-100"/>
        </w:rPr>
        <w:t>a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51"/>
          <w:i/>
          <w:position w:val="-114"/>
        </w:rPr>
        <w:t>IJ1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100"/>
          <w:i/>
          <w:position w:val="-114"/>
        </w:rPr>
        <w:tab/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100"/>
          <w:i/>
          <w:position w:val="-114"/>
        </w:rPr>
      </w:r>
      <w:r>
        <w:rPr>
          <w:rFonts w:ascii="Times New Roman" w:hAnsi="Times New Roman" w:cs="Times New Roman" w:eastAsia="Times New Roman"/>
          <w:sz w:val="31"/>
          <w:szCs w:val="31"/>
          <w:color w:val="6D7072"/>
          <w:spacing w:val="0"/>
          <w:w w:val="44"/>
          <w:position w:val="-114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color w:val="6D7072"/>
          <w:spacing w:val="-42"/>
          <w:w w:val="100"/>
          <w:position w:val="-114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525252"/>
          <w:spacing w:val="-101"/>
          <w:w w:val="61"/>
          <w:position w:val="-114"/>
        </w:rPr>
        <w:t>v</w:t>
      </w:r>
      <w:r>
        <w:rPr>
          <w:rFonts w:ascii="Arial" w:hAnsi="Arial" w:cs="Arial" w:eastAsia="Arial"/>
          <w:sz w:val="139"/>
          <w:szCs w:val="139"/>
          <w:color w:val="525252"/>
          <w:spacing w:val="-588"/>
          <w:w w:val="70"/>
          <w:position w:val="-100"/>
        </w:rPr>
        <w:t>s</w:t>
      </w:r>
      <w:r>
        <w:rPr>
          <w:rFonts w:ascii="Times New Roman" w:hAnsi="Times New Roman" w:cs="Times New Roman" w:eastAsia="Times New Roman"/>
          <w:sz w:val="26"/>
          <w:szCs w:val="26"/>
          <w:color w:val="6D7072"/>
          <w:spacing w:val="9"/>
          <w:w w:val="76"/>
          <w:position w:val="-114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0"/>
          <w:w w:val="94"/>
          <w:position w:val="-114"/>
        </w:rPr>
        <w:t>ri'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-5"/>
          <w:w w:val="100"/>
          <w:position w:val="-114"/>
        </w:rPr>
        <w:t> </w:t>
      </w:r>
      <w:r>
        <w:rPr>
          <w:rFonts w:ascii="Arial" w:hAnsi="Arial" w:cs="Arial" w:eastAsia="Arial"/>
          <w:sz w:val="17"/>
          <w:szCs w:val="17"/>
          <w:color w:val="666E99"/>
          <w:spacing w:val="-8"/>
          <w:w w:val="57"/>
          <w:position w:val="-114"/>
        </w:rPr>
        <w:t>L</w:t>
      </w:r>
      <w:r>
        <w:rPr>
          <w:rFonts w:ascii="Arial" w:hAnsi="Arial" w:cs="Arial" w:eastAsia="Arial"/>
          <w:sz w:val="139"/>
          <w:szCs w:val="139"/>
          <w:color w:val="6D7072"/>
          <w:spacing w:val="0"/>
          <w:w w:val="54"/>
          <w:position w:val="-100"/>
        </w:rPr>
        <w:t>.</w:t>
      </w:r>
      <w:r>
        <w:rPr>
          <w:rFonts w:ascii="Arial" w:hAnsi="Arial" w:cs="Arial" w:eastAsia="Arial"/>
          <w:sz w:val="139"/>
          <w:szCs w:val="139"/>
          <w:color w:val="000000"/>
          <w:spacing w:val="0"/>
          <w:w w:val="100"/>
          <w:position w:val="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49" w:lineRule="atLeas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6D7072"/>
          <w:spacing w:val="0"/>
          <w:w w:val="258"/>
        </w:rPr>
        <w:t>-</w:t>
      </w:r>
      <w:r>
        <w:rPr>
          <w:rFonts w:ascii="Arial" w:hAnsi="Arial" w:cs="Arial" w:eastAsia="Arial"/>
          <w:sz w:val="17"/>
          <w:szCs w:val="17"/>
          <w:color w:val="6D7072"/>
          <w:spacing w:val="-93"/>
          <w:w w:val="258"/>
        </w:rPr>
        <w:t> </w:t>
      </w:r>
      <w:r>
        <w:rPr>
          <w:rFonts w:ascii="Arial" w:hAnsi="Arial" w:cs="Arial" w:eastAsia="Arial"/>
          <w:sz w:val="17"/>
          <w:szCs w:val="17"/>
          <w:color w:val="576079"/>
          <w:spacing w:val="0"/>
          <w:w w:val="128"/>
        </w:rPr>
        <w:t>[.</w:t>
      </w:r>
      <w:r>
        <w:rPr>
          <w:rFonts w:ascii="Arial" w:hAnsi="Arial" w:cs="Arial" w:eastAsia="Arial"/>
          <w:sz w:val="17"/>
          <w:szCs w:val="17"/>
          <w:color w:val="576079"/>
          <w:spacing w:val="0"/>
          <w:w w:val="129"/>
        </w:rPr>
        <w:t>(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260"/>
          <w:cols w:num="2" w:equalWidth="0">
            <w:col w:w="10009" w:space="152"/>
            <w:col w:w="1299"/>
          </w:cols>
        </w:sectPr>
      </w:pPr>
      <w:rPr/>
    </w:p>
    <w:p>
      <w:pPr>
        <w:spacing w:before="0" w:after="0" w:line="869" w:lineRule="atLeast"/>
        <w:ind w:left="301" w:right="-8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42.652222pt;margin-top:14.931648pt;width:52.166548pt;height:63.89604pt;mso-position-horizontal-relative:page;mso-position-vertical-relative:paragraph;z-index:-10081" coordorigin="2853,299" coordsize="1043,1278">
            <v:group style="position:absolute;left:3810;top:303;width:2;height:172" coordorigin="3810,303" coordsize="2,172">
              <v:shape style="position:absolute;left:3810;top:303;width:2;height:172" coordorigin="3810,303" coordsize="0,172" path="m3810,476l3810,303e" filled="f" stroked="t" strokeweight=".477497pt" strokecolor="#676BA0">
                <v:path arrowok="t"/>
              </v:shape>
            </v:group>
            <v:group style="position:absolute;left:3880;top:1213;width:2;height:33" coordorigin="3880,1213" coordsize="2,33">
              <v:shape style="position:absolute;left:3880;top:1213;width:2;height:33" coordorigin="3880,1213" coordsize="0,33" path="m3880,1246l3880,1213e" filled="f" stroked="t" strokeweight="1.67124pt" strokecolor="#545B74">
                <v:path arrowok="t"/>
              </v:shape>
            </v:group>
            <v:group style="position:absolute;left:2870;top:1230;width:874;height:2" coordorigin="2870,1230" coordsize="874,2">
              <v:shape style="position:absolute;left:2870;top:1230;width:874;height:2" coordorigin="2870,1230" coordsize="874,0" path="m2870,1230l3744,1230e" filled="f" stroked="t" strokeweight="1.67124pt" strokecolor="#545B74">
                <v:path arrowok="t"/>
              </v:shape>
            </v:group>
            <v:group style="position:absolute;left:3806;top:457;width:2;height:790" coordorigin="3806,457" coordsize="2,790">
              <v:shape style="position:absolute;left:3806;top:457;width:2;height:790" coordorigin="3806,457" coordsize="0,790" path="m3806,1246l3806,457e" filled="f" stroked="t" strokeweight="6.207461pt" strokecolor="#4F578C">
                <v:path arrowok="t"/>
              </v:shape>
            </v:group>
            <v:group style="position:absolute;left:3794;top:1160;width:2;height:407" coordorigin="3794,1160" coordsize="2,407">
              <v:shape style="position:absolute;left:3794;top:1160;width:2;height:407" coordorigin="3794,1160" coordsize="0,407" path="m3794,1567l3794,1160e" filled="f" stroked="t" strokeweight=".954994pt" strokecolor="#5760A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2A2A2A"/>
          <w:w w:val="5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"/>
          <w:w w:val="5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52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7"/>
          <w:w w:val="52"/>
        </w:rPr>
        <w:t>.</w:t>
      </w:r>
      <w:r>
        <w:rPr>
          <w:rFonts w:ascii="Arial" w:hAnsi="Arial" w:cs="Arial" w:eastAsia="Arial"/>
          <w:sz w:val="24"/>
          <w:szCs w:val="24"/>
          <w:color w:val="2A2A2A"/>
          <w:spacing w:val="-34"/>
          <w:w w:val="52"/>
          <w:position w:val="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52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52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23" w:lineRule="atLeast"/>
        <w:ind w:right="-101"/>
        <w:jc w:val="left"/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Arial" w:hAnsi="Arial" w:cs="Arial" w:eastAsia="Arial"/>
          <w:sz w:val="41"/>
          <w:szCs w:val="41"/>
          <w:color w:val="666E99"/>
          <w:spacing w:val="0"/>
          <w:w w:val="51"/>
          <w:i/>
        </w:rPr>
        <w:t>ff1J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0" w:after="0" w:line="906" w:lineRule="atLeast"/>
        <w:ind w:left="36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w w:val="99"/>
        </w:rPr>
        <w:t>İtfai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2"/>
        </w:rPr>
        <w:t>y.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8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-2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</w:rPr>
        <w:t>Biri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</w:rPr>
        <w:t>ı..Anıi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2" w:lineRule="exact"/>
        <w:ind w:left="3648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480.680725pt;margin-top:8.7901pt;width:.1pt;height:13.222657pt;mso-position-horizontal-relative:page;mso-position-vertical-relative:paragraph;z-index:-10076" coordorigin="9614,176" coordsize="2,264">
            <v:shape style="position:absolute;left:9614;top:176;width:2;height:264" coordorigin="9614,176" coordsize="0,264" path="m9614,440l9614,176e" filled="f" stroked="t" strokeweight="3.015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2"/>
          <w:szCs w:val="22"/>
          <w:color w:val="8E8E8E"/>
          <w:w w:val="60"/>
          <w:position w:val="1"/>
        </w:rPr>
        <w:t>_:;.ıl'</w:t>
      </w:r>
      <w:r>
        <w:rPr>
          <w:rFonts w:ascii="Arial" w:hAnsi="Arial" w:cs="Arial" w:eastAsia="Arial"/>
          <w:sz w:val="22"/>
          <w:szCs w:val="22"/>
          <w:color w:val="8E8E8E"/>
          <w:spacing w:val="-17"/>
          <w:w w:val="60"/>
          <w:position w:val="1"/>
        </w:rPr>
        <w:t>'</w:t>
      </w:r>
      <w:r>
        <w:rPr>
          <w:rFonts w:ascii="Arial" w:hAnsi="Arial" w:cs="Arial" w:eastAsia="Arial"/>
          <w:sz w:val="22"/>
          <w:szCs w:val="22"/>
          <w:color w:val="6D7072"/>
          <w:spacing w:val="0"/>
          <w:w w:val="242"/>
          <w:position w:val="1"/>
        </w:rPr>
        <w:t>rt</w:t>
      </w:r>
      <w:r>
        <w:rPr>
          <w:rFonts w:ascii="Arial" w:hAnsi="Arial" w:cs="Arial" w:eastAsia="Arial"/>
          <w:sz w:val="22"/>
          <w:szCs w:val="22"/>
          <w:color w:val="6D7072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6D7072"/>
          <w:spacing w:val="23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8E8E8E"/>
          <w:spacing w:val="0"/>
          <w:w w:val="100"/>
          <w:position w:val="1"/>
        </w:rPr>
        <w:t>!'&lt;</w:t>
      </w:r>
      <w:r>
        <w:rPr>
          <w:rFonts w:ascii="Arial" w:hAnsi="Arial" w:cs="Arial" w:eastAsia="Arial"/>
          <w:sz w:val="16"/>
          <w:szCs w:val="16"/>
          <w:color w:val="8E8E8E"/>
          <w:spacing w:val="0"/>
          <w:w w:val="100"/>
          <w:position w:val="1"/>
        </w:rPr>
        <w:t>l</w:t>
      </w:r>
      <w:r>
        <w:rPr>
          <w:rFonts w:ascii="Arial" w:hAnsi="Arial" w:cs="Arial" w:eastAsia="Arial"/>
          <w:sz w:val="16"/>
          <w:szCs w:val="16"/>
          <w:color w:val="8E8E8E"/>
          <w:spacing w:val="-6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3F467E"/>
          <w:spacing w:val="0"/>
          <w:w w:val="271"/>
          <w:position w:val="1"/>
        </w:rPr>
        <w:t>l</w:t>
      </w:r>
      <w:r>
        <w:rPr>
          <w:rFonts w:ascii="Arial" w:hAnsi="Arial" w:cs="Arial" w:eastAsia="Arial"/>
          <w:sz w:val="16"/>
          <w:szCs w:val="16"/>
          <w:color w:val="3F467E"/>
          <w:spacing w:val="79"/>
          <w:w w:val="271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7E7E7E"/>
          <w:spacing w:val="0"/>
          <w:w w:val="148"/>
          <w:position w:val="1"/>
        </w:rPr>
        <w:t>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right="-20"/>
        <w:jc w:val="left"/>
        <w:tabs>
          <w:tab w:pos="3540" w:val="left"/>
          <w:tab w:pos="428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0"/>
        </w:rPr>
        <w:t>SOLMAZ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8"/>
          <w:szCs w:val="8"/>
          <w:color w:val="8E8E8E"/>
          <w:spacing w:val="0"/>
          <w:w w:val="600"/>
          <w:position w:val="-4"/>
        </w:rPr>
        <w:t>/</w:t>
      </w:r>
      <w:r>
        <w:rPr>
          <w:rFonts w:ascii="Times New Roman" w:hAnsi="Times New Roman" w:cs="Times New Roman" w:eastAsia="Times New Roman"/>
          <w:sz w:val="8"/>
          <w:szCs w:val="8"/>
          <w:color w:val="8E8E8E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8E8E8E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8"/>
          <w:szCs w:val="8"/>
          <w:color w:val="525252"/>
          <w:spacing w:val="0"/>
          <w:w w:val="100"/>
          <w:i/>
          <w:position w:val="-4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525252"/>
          <w:spacing w:val="0"/>
          <w:w w:val="100"/>
          <w:i/>
          <w:position w:val="-4"/>
        </w:rPr>
        <w:t>   </w:t>
      </w:r>
      <w:r>
        <w:rPr>
          <w:rFonts w:ascii="Times New Roman" w:hAnsi="Times New Roman" w:cs="Times New Roman" w:eastAsia="Times New Roman"/>
          <w:sz w:val="8"/>
          <w:szCs w:val="8"/>
          <w:color w:val="525252"/>
          <w:spacing w:val="4"/>
          <w:w w:val="100"/>
          <w:i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A1A1A1"/>
          <w:spacing w:val="0"/>
          <w:w w:val="49"/>
          <w:i/>
          <w:position w:val="-4"/>
        </w:rPr>
        <w:t>&lt;</w:t>
      </w:r>
      <w:r>
        <w:rPr>
          <w:rFonts w:ascii="Arial" w:hAnsi="Arial" w:cs="Arial" w:eastAsia="Arial"/>
          <w:sz w:val="20"/>
          <w:szCs w:val="20"/>
          <w:color w:val="A1A1A1"/>
          <w:spacing w:val="-41"/>
          <w:w w:val="100"/>
          <w:i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7E7E7E"/>
          <w:spacing w:val="0"/>
          <w:w w:val="109"/>
          <w:i/>
          <w:position w:val="-4"/>
        </w:rPr>
        <w:t>.</w:t>
      </w:r>
      <w:r>
        <w:rPr>
          <w:rFonts w:ascii="Arial" w:hAnsi="Arial" w:cs="Arial" w:eastAsia="Arial"/>
          <w:sz w:val="20"/>
          <w:szCs w:val="20"/>
          <w:color w:val="7E7E7E"/>
          <w:spacing w:val="-22"/>
          <w:w w:val="109"/>
          <w:i/>
          <w:position w:val="-4"/>
        </w:rPr>
        <w:t>ı</w:t>
      </w:r>
      <w:r>
        <w:rPr>
          <w:rFonts w:ascii="Arial" w:hAnsi="Arial" w:cs="Arial" w:eastAsia="Arial"/>
          <w:sz w:val="22"/>
          <w:szCs w:val="22"/>
          <w:color w:val="6D7072"/>
          <w:spacing w:val="0"/>
          <w:w w:val="55"/>
          <w:i/>
          <w:position w:val="-4"/>
        </w:rPr>
        <w:t>i</w:t>
      </w:r>
      <w:r>
        <w:rPr>
          <w:rFonts w:ascii="Arial" w:hAnsi="Arial" w:cs="Arial" w:eastAsia="Arial"/>
          <w:sz w:val="22"/>
          <w:szCs w:val="22"/>
          <w:color w:val="6D7072"/>
          <w:spacing w:val="0"/>
          <w:w w:val="54"/>
          <w:i/>
          <w:position w:val="-4"/>
        </w:rPr>
        <w:t>&gt;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260"/>
          <w:cols w:num="3" w:equalWidth="0">
            <w:col w:w="484" w:space="3232"/>
            <w:col w:w="344" w:space="936"/>
            <w:col w:w="6464"/>
          </w:cols>
        </w:sectPr>
      </w:pPr>
      <w:rPr/>
    </w:p>
    <w:p>
      <w:pPr>
        <w:spacing w:before="0" w:after="0" w:line="6" w:lineRule="atLeast"/>
        <w:ind w:left="2737" w:right="-140"/>
        <w:jc w:val="left"/>
        <w:tabs>
          <w:tab w:pos="3780" w:val="left"/>
          <w:tab w:pos="5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96.286896pt;margin-top:30.262619pt;width:.1pt;height:2.632491pt;mso-position-horizontal-relative:page;mso-position-vertical-relative:paragraph;z-index:-10080" coordorigin="5926,605" coordsize="2,53">
            <v:shape style="position:absolute;left:5926;top:605;width:2;height:53" coordorigin="5926,605" coordsize="0,53" path="m5926,658l5926,605e" filled="f" stroked="t" strokeweight=".238749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67"/>
          <w:szCs w:val="67"/>
          <w:color w:val="525252"/>
          <w:spacing w:val="0"/>
          <w:w w:val="51"/>
          <w:b/>
          <w:bCs/>
          <w:position w:val="-25"/>
        </w:rPr>
        <w:t>Ha»f</w:t>
      </w:r>
      <w:r>
        <w:rPr>
          <w:rFonts w:ascii="Times New Roman" w:hAnsi="Times New Roman" w:cs="Times New Roman" w:eastAsia="Times New Roman"/>
          <w:sz w:val="67"/>
          <w:szCs w:val="67"/>
          <w:color w:val="525252"/>
          <w:spacing w:val="0"/>
          <w:w w:val="100"/>
          <w:b/>
          <w:bCs/>
          <w:position w:val="-25"/>
        </w:rPr>
        <w:tab/>
      </w:r>
      <w:r>
        <w:rPr>
          <w:rFonts w:ascii="Times New Roman" w:hAnsi="Times New Roman" w:cs="Times New Roman" w:eastAsia="Times New Roman"/>
          <w:sz w:val="67"/>
          <w:szCs w:val="67"/>
          <w:color w:val="525252"/>
          <w:spacing w:val="0"/>
          <w:w w:val="100"/>
          <w:b/>
          <w:bCs/>
          <w:position w:val="-25"/>
        </w:rPr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100"/>
          <w:b/>
          <w:bCs/>
          <w:position w:val="-22"/>
        </w:rPr>
        <w:t>NÇ.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100"/>
          <w:b/>
          <w:bCs/>
          <w:position w:val="-22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100"/>
          <w:b/>
          <w:bCs/>
          <w:position w:val="-22"/>
        </w:rPr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276"/>
          <w:position w:val="0"/>
        </w:rPr>
        <w:t>İ</w:t>
      </w:r>
      <w:r>
        <w:rPr>
          <w:rFonts w:ascii="Arial" w:hAnsi="Arial" w:cs="Arial" w:eastAsia="Arial"/>
          <w:sz w:val="19"/>
          <w:szCs w:val="19"/>
          <w:color w:val="2A2A2A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4"/>
          <w:w w:val="103"/>
          <w:position w:val="0"/>
        </w:rPr>
        <w:t>Ç</w:t>
      </w:r>
      <w:r>
        <w:rPr>
          <w:rFonts w:ascii="Arial" w:hAnsi="Arial" w:cs="Arial" w:eastAsia="Arial"/>
          <w:sz w:val="63"/>
          <w:szCs w:val="63"/>
          <w:color w:val="231F48"/>
          <w:spacing w:val="-99"/>
          <w:w w:val="63"/>
          <w:position w:val="-2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7" w:lineRule="atLeast"/>
        <w:ind w:left="1896" w:right="-20"/>
        <w:jc w:val="left"/>
        <w:rPr>
          <w:rFonts w:ascii="Arial" w:hAnsi="Arial" w:cs="Arial" w:eastAsia="Arial"/>
          <w:sz w:val="33"/>
          <w:szCs w:val="33"/>
        </w:rPr>
      </w:pPr>
      <w:rPr/>
      <w:r>
        <w:rPr/>
        <w:br w:type="column"/>
      </w:r>
      <w:r>
        <w:rPr>
          <w:rFonts w:ascii="Arial" w:hAnsi="Arial" w:cs="Arial" w:eastAsia="Arial"/>
          <w:sz w:val="33"/>
          <w:szCs w:val="33"/>
          <w:color w:val="525252"/>
          <w:spacing w:val="-45"/>
          <w:w w:val="115"/>
        </w:rPr>
        <w:t>'</w:t>
      </w:r>
      <w:r>
        <w:rPr>
          <w:rFonts w:ascii="Arial" w:hAnsi="Arial" w:cs="Arial" w:eastAsia="Arial"/>
          <w:sz w:val="33"/>
          <w:szCs w:val="33"/>
          <w:color w:val="6D7072"/>
          <w:spacing w:val="0"/>
          <w:w w:val="74"/>
        </w:rPr>
        <w:t>"'i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</w:rPr>
      </w:r>
    </w:p>
    <w:p>
      <w:pPr>
        <w:spacing w:before="0" w:after="0" w:line="9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E8E8E"/>
          <w:spacing w:val="0"/>
          <w:w w:val="18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260"/>
          <w:cols w:num="2" w:equalWidth="0">
            <w:col w:w="6276" w:space="2153"/>
            <w:col w:w="3031"/>
          </w:cols>
        </w:sectPr>
      </w:pPr>
      <w:rPr/>
    </w:p>
    <w:p>
      <w:pPr>
        <w:spacing w:before="0" w:after="0" w:line="16" w:lineRule="exact"/>
        <w:ind w:right="-20"/>
        <w:jc w:val="right"/>
        <w:tabs>
          <w:tab w:pos="740" w:val="left"/>
        </w:tabs>
        <w:rPr>
          <w:rFonts w:ascii="Arial" w:hAnsi="Arial" w:cs="Arial" w:eastAsia="Arial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2A2A2A"/>
          <w:spacing w:val="0"/>
          <w:w w:val="100"/>
          <w:b/>
          <w:bCs/>
          <w:i/>
          <w:position w:val="-13"/>
        </w:rPr>
        <w:t>ı</w:t>
      </w:r>
      <w:r>
        <w:rPr>
          <w:rFonts w:ascii="Times New Roman" w:hAnsi="Times New Roman" w:cs="Times New Roman" w:eastAsia="Times New Roman"/>
          <w:sz w:val="32"/>
          <w:szCs w:val="32"/>
          <w:color w:val="2A2A2A"/>
          <w:spacing w:val="-17"/>
          <w:w w:val="100"/>
          <w:b/>
          <w:bCs/>
          <w:i/>
          <w:position w:val="-1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82"/>
          <w:position w:val="-13"/>
        </w:rPr>
        <w:t>Pos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  <w:position w:val="-13"/>
        </w:rPr>
      </w:r>
      <w:r>
        <w:rPr>
          <w:rFonts w:ascii="Arial" w:hAnsi="Arial" w:cs="Arial" w:eastAsia="Arial"/>
          <w:sz w:val="37"/>
          <w:szCs w:val="37"/>
          <w:color w:val="666E99"/>
          <w:spacing w:val="0"/>
          <w:w w:val="47"/>
          <w:i/>
          <w:position w:val="-13"/>
        </w:rPr>
        <w:t>U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16" w:lineRule="exact"/>
        <w:ind w:right="-74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8287BA"/>
          <w:spacing w:val="0"/>
          <w:w w:val="79"/>
          <w:i/>
          <w:position w:val="-1"/>
        </w:rPr>
        <w:t>rj</w:t>
      </w:r>
      <w:r>
        <w:rPr>
          <w:rFonts w:ascii="Times New Roman" w:hAnsi="Times New Roman" w:cs="Times New Roman" w:eastAsia="Times New Roman"/>
          <w:sz w:val="23"/>
          <w:szCs w:val="23"/>
          <w:color w:val="8287BA"/>
          <w:spacing w:val="37"/>
          <w:w w:val="79"/>
          <w:i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2"/>
          <w:position w:val="-1"/>
        </w:rPr>
        <w:t>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" w:lineRule="exact"/>
        <w:ind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position w:val="-1"/>
        </w:rPr>
        <w:t>p</w:t>
      </w:r>
      <w:r>
        <w:rPr>
          <w:rFonts w:ascii="Arial" w:hAnsi="Arial" w:cs="Arial" w:eastAsia="Arial"/>
          <w:sz w:val="18"/>
          <w:szCs w:val="18"/>
          <w:color w:val="3F3F3F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1"/>
          <w:position w:val="-1"/>
        </w:rPr>
        <w:t>Ami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2"/>
          <w:position w:val="-1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27"/>
          <w:position w:val="-1"/>
        </w:rPr>
        <w:t>...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6" w:lineRule="exact"/>
        <w:ind w:right="-168"/>
        <w:jc w:val="left"/>
        <w:rPr>
          <w:rFonts w:ascii="Arial" w:hAnsi="Arial" w:cs="Arial" w:eastAsia="Arial"/>
          <w:sz w:val="85"/>
          <w:szCs w:val="85"/>
        </w:rPr>
      </w:pPr>
      <w:rPr/>
      <w:r>
        <w:rPr/>
        <w:br w:type="column"/>
      </w:r>
      <w:r>
        <w:rPr>
          <w:rFonts w:ascii="Arial" w:hAnsi="Arial" w:cs="Arial" w:eastAsia="Arial"/>
          <w:sz w:val="85"/>
          <w:szCs w:val="85"/>
          <w:color w:val="2F3369"/>
          <w:spacing w:val="0"/>
          <w:w w:val="134"/>
          <w:i/>
          <w:position w:val="-66"/>
        </w:rPr>
        <w:t>L)J</w:t>
      </w:r>
      <w:r>
        <w:rPr>
          <w:rFonts w:ascii="Arial" w:hAnsi="Arial" w:cs="Arial" w:eastAsia="Arial"/>
          <w:sz w:val="85"/>
          <w:szCs w:val="85"/>
          <w:color w:val="000000"/>
          <w:spacing w:val="0"/>
          <w:w w:val="100"/>
          <w:position w:val="0"/>
        </w:rPr>
      </w:r>
    </w:p>
    <w:p>
      <w:pPr>
        <w:spacing w:before="0" w:after="0" w:line="109" w:lineRule="exact"/>
        <w:ind w:right="-20"/>
        <w:jc w:val="left"/>
        <w:tabs>
          <w:tab w:pos="660" w:val="left"/>
          <w:tab w:pos="1320" w:val="left"/>
          <w:tab w:pos="198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0"/>
          <w:w w:val="100"/>
          <w:position w:val="3"/>
        </w:rPr>
        <w:t>iı1ct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2"/>
          <w:szCs w:val="22"/>
          <w:color w:val="8E8E8E"/>
          <w:spacing w:val="0"/>
          <w:w w:val="100"/>
          <w:position w:val="3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8E8E8E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E8E8E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8E8E8E"/>
          <w:spacing w:val="0"/>
          <w:w w:val="100"/>
          <w:position w:val="3"/>
        </w:rPr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53"/>
          <w:position w:val="3"/>
        </w:rPr>
        <w:t>"i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53"/>
          <w:position w:val="3"/>
        </w:rPr>
        <w:t>r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53"/>
          <w:position w:val="3"/>
        </w:rPr>
        <w:t> </w:t>
      </w:r>
      <w:r>
        <w:rPr>
          <w:rFonts w:ascii="Arial" w:hAnsi="Arial" w:cs="Arial" w:eastAsia="Arial"/>
          <w:sz w:val="23"/>
          <w:szCs w:val="23"/>
          <w:color w:val="3F3F3F"/>
          <w:spacing w:val="24"/>
          <w:w w:val="53"/>
          <w:position w:val="3"/>
        </w:rPr>
        <w:t> </w:t>
      </w:r>
      <w:r>
        <w:rPr>
          <w:rFonts w:ascii="Arial" w:hAnsi="Arial" w:cs="Arial" w:eastAsia="Arial"/>
          <w:sz w:val="23"/>
          <w:szCs w:val="23"/>
          <w:color w:val="8E8E8E"/>
          <w:spacing w:val="0"/>
          <w:w w:val="53"/>
          <w:position w:val="3"/>
        </w:rPr>
        <w:t>•</w:t>
      </w:r>
      <w:r>
        <w:rPr>
          <w:rFonts w:ascii="Arial" w:hAnsi="Arial" w:cs="Arial" w:eastAsia="Arial"/>
          <w:sz w:val="23"/>
          <w:szCs w:val="23"/>
          <w:color w:val="8E8E8E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3"/>
          <w:szCs w:val="23"/>
          <w:color w:val="8E8E8E"/>
          <w:spacing w:val="0"/>
          <w:w w:val="100"/>
          <w:position w:val="3"/>
        </w:rPr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17"/>
          <w:position w:val="3"/>
        </w:rPr>
        <w:t>lt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8" w:after="0" w:line="121" w:lineRule="atLeast"/>
        <w:ind w:left="119" w:right="-20"/>
        <w:jc w:val="left"/>
        <w:tabs>
          <w:tab w:pos="78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28"/>
          <w:szCs w:val="28"/>
          <w:color w:val="6D7072"/>
          <w:w w:val="305"/>
        </w:rPr>
        <w:t>'</w:t>
      </w:r>
      <w:r>
        <w:rPr>
          <w:rFonts w:ascii="Arial" w:hAnsi="Arial" w:cs="Arial" w:eastAsia="Arial"/>
          <w:sz w:val="28"/>
          <w:szCs w:val="28"/>
          <w:color w:val="6D7072"/>
          <w:spacing w:val="-41"/>
          <w:w w:val="100"/>
        </w:rPr>
        <w:t> </w:t>
      </w:r>
      <w:r>
        <w:rPr>
          <w:rFonts w:ascii="Arial" w:hAnsi="Arial" w:cs="Arial" w:eastAsia="Arial"/>
          <w:sz w:val="28"/>
          <w:szCs w:val="28"/>
          <w:color w:val="525252"/>
          <w:spacing w:val="0"/>
          <w:w w:val="55"/>
        </w:rPr>
        <w:t>'</w:t>
      </w:r>
      <w:r>
        <w:rPr>
          <w:rFonts w:ascii="Arial" w:hAnsi="Arial" w:cs="Arial" w:eastAsia="Arial"/>
          <w:sz w:val="28"/>
          <w:szCs w:val="28"/>
          <w:color w:val="525252"/>
          <w:spacing w:val="-17"/>
          <w:w w:val="55"/>
        </w:rPr>
        <w:t>*</w:t>
      </w:r>
      <w:r>
        <w:rPr>
          <w:rFonts w:ascii="Arial" w:hAnsi="Arial" w:cs="Arial" w:eastAsia="Arial"/>
          <w:sz w:val="28"/>
          <w:szCs w:val="28"/>
          <w:color w:val="6D7072"/>
          <w:spacing w:val="-20"/>
          <w:w w:val="55"/>
        </w:rPr>
        <w:t>.</w:t>
      </w:r>
      <w:r>
        <w:rPr>
          <w:rFonts w:ascii="Arial" w:hAnsi="Arial" w:cs="Arial" w:eastAsia="Arial"/>
          <w:sz w:val="28"/>
          <w:szCs w:val="28"/>
          <w:color w:val="525252"/>
          <w:spacing w:val="-6"/>
          <w:w w:val="55"/>
        </w:rPr>
        <w:t>'</w:t>
      </w:r>
      <w:r>
        <w:rPr>
          <w:rFonts w:ascii="Arial" w:hAnsi="Arial" w:cs="Arial" w:eastAsia="Arial"/>
          <w:sz w:val="28"/>
          <w:szCs w:val="28"/>
          <w:color w:val="6D7072"/>
          <w:spacing w:val="0"/>
          <w:w w:val="55"/>
        </w:rPr>
        <w:t>,.</w:t>
      </w:r>
      <w:r>
        <w:rPr>
          <w:rFonts w:ascii="Arial" w:hAnsi="Arial" w:cs="Arial" w:eastAsia="Arial"/>
          <w:sz w:val="28"/>
          <w:szCs w:val="28"/>
          <w:color w:val="6D7072"/>
          <w:spacing w:val="-41"/>
          <w:w w:val="55"/>
        </w:rPr>
        <w:t> </w:t>
      </w:r>
      <w:r>
        <w:rPr>
          <w:rFonts w:ascii="Arial" w:hAnsi="Arial" w:cs="Arial" w:eastAsia="Arial"/>
          <w:sz w:val="28"/>
          <w:szCs w:val="28"/>
          <w:color w:val="6D7072"/>
          <w:spacing w:val="0"/>
          <w:w w:val="100"/>
        </w:rPr>
        <w:tab/>
      </w:r>
      <w:r>
        <w:rPr>
          <w:rFonts w:ascii="Arial" w:hAnsi="Arial" w:cs="Arial" w:eastAsia="Arial"/>
          <w:sz w:val="28"/>
          <w:szCs w:val="28"/>
          <w:color w:val="6D7072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0"/>
          <w:w w:val="132"/>
        </w:rPr>
        <w:t>s"'</w:t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0"/>
          <w:w w:val="13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0"/>
          <w:w w:val="132"/>
        </w:rPr>
        <w:t>,.</w:t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0"/>
          <w:w w:val="13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36"/>
          <w:w w:val="13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0"/>
          <w:w w:val="70"/>
        </w:rPr>
        <w:t>""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260"/>
          <w:cols w:num="5" w:equalWidth="0">
            <w:col w:w="3393" w:space="342"/>
            <w:col w:w="257" w:space="0"/>
            <w:col w:w="725" w:space="231"/>
            <w:col w:w="1583" w:space="1889"/>
            <w:col w:w="3040"/>
          </w:cols>
        </w:sectPr>
      </w:pPr>
      <w:rPr/>
    </w:p>
    <w:p>
      <w:pPr>
        <w:spacing w:before="0" w:after="0" w:line="229" w:lineRule="atLeast"/>
        <w:ind w:right="-20"/>
        <w:jc w:val="right"/>
        <w:tabs>
          <w:tab w:pos="40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524.052979pt;margin-top:-3.514336pt;width:.1pt;height:11.96587pt;mso-position-horizontal-relative:page;mso-position-vertical-relative:paragraph;z-index:-10079" coordorigin="10481,-70" coordsize="2,239">
            <v:shape style="position:absolute;left:10481;top:-70;width:2;height:239" coordorigin="10481,-70" coordsize="0,239" path="m10481,169l10481,-70e" filled="f" stroked="t" strokeweight="1.67124pt" strokecolor="#4B4B4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3"/>
          <w:szCs w:val="13"/>
          <w:color w:val="7E7E7E"/>
          <w:i/>
        </w:rPr>
        <w:t>.f9</w:t>
        <w:tab/>
      </w:r>
      <w:r>
        <w:rPr>
          <w:rFonts w:ascii="Times New Roman" w:hAnsi="Times New Roman" w:cs="Times New Roman" w:eastAsia="Times New Roman"/>
          <w:sz w:val="13"/>
          <w:szCs w:val="13"/>
          <w:color w:val="7E7E7E"/>
          <w:i/>
        </w:rPr>
      </w:r>
      <w:r>
        <w:rPr>
          <w:rFonts w:ascii="Times New Roman" w:hAnsi="Times New Roman" w:cs="Times New Roman" w:eastAsia="Times New Roman"/>
          <w:sz w:val="13"/>
          <w:szCs w:val="13"/>
          <w:color w:val="525252"/>
          <w:spacing w:val="0"/>
          <w:w w:val="62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525252"/>
          <w:spacing w:val="13"/>
          <w:w w:val="62"/>
        </w:rPr>
        <w:t> </w:t>
      </w:r>
      <w:r>
        <w:rPr>
          <w:rFonts w:ascii="Arial" w:hAnsi="Arial" w:cs="Arial" w:eastAsia="Arial"/>
          <w:sz w:val="17"/>
          <w:szCs w:val="17"/>
          <w:color w:val="6D7072"/>
          <w:spacing w:val="0"/>
          <w:w w:val="62"/>
        </w:rPr>
        <w:t>ıf&gt;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9" w:lineRule="atLeast"/>
        <w:ind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6D7072"/>
          <w:w w:val="104"/>
          <w:i/>
        </w:rPr>
        <w:t>e;:7</w:t>
      </w:r>
      <w:r>
        <w:rPr>
          <w:rFonts w:ascii="Arial" w:hAnsi="Arial" w:cs="Arial" w:eastAsia="Arial"/>
          <w:sz w:val="22"/>
          <w:szCs w:val="22"/>
          <w:color w:val="6D7072"/>
          <w:spacing w:val="-13"/>
          <w:w w:val="105"/>
          <w:i/>
        </w:rPr>
        <w:t>_</w:t>
      </w:r>
      <w:r>
        <w:rPr>
          <w:rFonts w:ascii="Arial" w:hAnsi="Arial" w:cs="Arial" w:eastAsia="Arial"/>
          <w:sz w:val="15"/>
          <w:szCs w:val="15"/>
          <w:color w:val="3F3F3F"/>
          <w:spacing w:val="-13"/>
          <w:w w:val="133"/>
          <w:i/>
        </w:rPr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33"/>
          <w:emboss/>
          <w:i/>
        </w:rPr>
        <w:t>.</w: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33"/>
          <w:emboss/>
          <w:i/>
        </w:rPr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33"/>
          <w:i/>
        </w:rPr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33"/>
          <w:i/>
        </w:rPr>
        <w:t>,</w:t>
      </w:r>
      <w:r>
        <w:rPr>
          <w:rFonts w:ascii="Arial" w:hAnsi="Arial" w:cs="Arial" w:eastAsia="Arial"/>
          <w:sz w:val="15"/>
          <w:szCs w:val="15"/>
          <w:color w:val="8E8E8E"/>
          <w:spacing w:val="0"/>
          <w:w w:val="94"/>
          <w:i/>
        </w:rPr>
        <w:t>i.</w:t>
      </w:r>
      <w:r>
        <w:rPr>
          <w:rFonts w:ascii="Arial" w:hAnsi="Arial" w:cs="Arial" w:eastAsia="Arial"/>
          <w:sz w:val="15"/>
          <w:szCs w:val="15"/>
          <w:color w:val="8E8E8E"/>
          <w:spacing w:val="0"/>
          <w:w w:val="100"/>
          <w:i/>
        </w:rPr>
        <w:t> </w:t>
      </w:r>
      <w:r>
        <w:rPr>
          <w:rFonts w:ascii="Arial" w:hAnsi="Arial" w:cs="Arial" w:eastAsia="Arial"/>
          <w:sz w:val="15"/>
          <w:szCs w:val="15"/>
          <w:color w:val="8E8E8E"/>
          <w:spacing w:val="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F3F3F"/>
          <w:spacing w:val="0"/>
          <w:w w:val="234"/>
          <w:b/>
          <w:bCs/>
          <w:i/>
        </w:rPr>
        <w:t>V</w:t>
      </w:r>
      <w:r>
        <w:rPr>
          <w:rFonts w:ascii="Times New Roman" w:hAnsi="Times New Roman" w:cs="Times New Roman" w:eastAsia="Times New Roman"/>
          <w:sz w:val="11"/>
          <w:szCs w:val="11"/>
          <w:color w:val="3F3F3F"/>
          <w:spacing w:val="22"/>
          <w:w w:val="234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E7E7E"/>
          <w:spacing w:val="0"/>
          <w:w w:val="71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260"/>
          <w:cols w:num="2" w:equalWidth="0">
            <w:col w:w="9071" w:space="152"/>
            <w:col w:w="2237"/>
          </w:cols>
        </w:sectPr>
      </w:pPr>
      <w:rPr/>
    </w:p>
    <w:p>
      <w:pPr>
        <w:spacing w:before="0" w:after="0" w:line="79" w:lineRule="exact"/>
        <w:ind w:left="2627" w:right="-87"/>
        <w:jc w:val="left"/>
        <w:tabs>
          <w:tab w:pos="4020" w:val="left"/>
        </w:tabs>
        <w:rPr>
          <w:rFonts w:ascii="Courier New" w:hAnsi="Courier New" w:cs="Courier New" w:eastAsia="Courier New"/>
          <w:sz w:val="31"/>
          <w:szCs w:val="31"/>
        </w:rPr>
      </w:pPr>
      <w:rPr/>
      <w:r>
        <w:rPr/>
        <w:pict>
          <v:group style="position:absolute;margin-left:190.282562pt;margin-top:2.058867pt;width:.1pt;height:10.529966pt;mso-position-horizontal-relative:page;mso-position-vertical-relative:paragraph;z-index:-10078" coordorigin="3806,41" coordsize="2,211">
            <v:shape style="position:absolute;left:3806;top:41;width:2;height:211" coordorigin="3806,41" coordsize="0,211" path="m3806,252l3806,41e" filled="f" stroked="t" strokeweight="2.148737pt" strokecolor="#4F5B7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6D7072"/>
          <w:spacing w:val="0"/>
          <w:w w:val="89"/>
          <w:position w:val="-13"/>
        </w:rPr>
        <w:t>AbU</w:t>
      </w:r>
      <w:r>
        <w:rPr>
          <w:rFonts w:ascii="Times New Roman" w:hAnsi="Times New Roman" w:cs="Times New Roman" w:eastAsia="Times New Roman"/>
          <w:sz w:val="21"/>
          <w:szCs w:val="21"/>
          <w:color w:val="6D7072"/>
          <w:spacing w:val="0"/>
          <w:w w:val="89"/>
          <w:position w:val="-13"/>
        </w:rPr>
        <w:t>\iua</w:t>
      </w:r>
      <w:r>
        <w:rPr>
          <w:rFonts w:ascii="Times New Roman" w:hAnsi="Times New Roman" w:cs="Times New Roman" w:eastAsia="Times New Roman"/>
          <w:sz w:val="21"/>
          <w:szCs w:val="21"/>
          <w:color w:val="6D7072"/>
          <w:spacing w:val="0"/>
          <w:w w:val="89"/>
          <w:position w:val="-13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6D7072"/>
          <w:spacing w:val="22"/>
          <w:w w:val="89"/>
          <w:position w:val="-1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76079"/>
          <w:spacing w:val="0"/>
          <w:w w:val="100"/>
          <w:position w:val="-13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576079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76079"/>
          <w:spacing w:val="0"/>
          <w:w w:val="100"/>
          <w:position w:val="-13"/>
        </w:rPr>
      </w:r>
      <w:r>
        <w:rPr>
          <w:rFonts w:ascii="Courier New" w:hAnsi="Courier New" w:cs="Courier New" w:eastAsia="Courier New"/>
          <w:sz w:val="31"/>
          <w:szCs w:val="31"/>
          <w:color w:val="525252"/>
          <w:spacing w:val="0"/>
          <w:w w:val="72"/>
          <w:b/>
          <w:bCs/>
          <w:position w:val="-9"/>
        </w:rPr>
        <w:t>TOPÇt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4" w:lineRule="exact"/>
        <w:ind w:right="-20"/>
        <w:jc w:val="left"/>
        <w:tabs>
          <w:tab w:pos="74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color w:val="7E7E7E"/>
          <w:spacing w:val="0"/>
          <w:w w:val="198"/>
          <w:b/>
          <w:bCs/>
          <w:position w:val="3"/>
        </w:rPr>
        <w:t>ı</w:t>
      </w:r>
      <w:r>
        <w:rPr>
          <w:rFonts w:ascii="Arial" w:hAnsi="Arial" w:cs="Arial" w:eastAsia="Arial"/>
          <w:sz w:val="7"/>
          <w:szCs w:val="7"/>
          <w:color w:val="7E7E7E"/>
          <w:spacing w:val="0"/>
          <w:w w:val="100"/>
          <w:b/>
          <w:bCs/>
          <w:position w:val="3"/>
        </w:rPr>
        <w:tab/>
      </w:r>
      <w:r>
        <w:rPr>
          <w:rFonts w:ascii="Arial" w:hAnsi="Arial" w:cs="Arial" w:eastAsia="Arial"/>
          <w:sz w:val="7"/>
          <w:szCs w:val="7"/>
          <w:color w:val="7E7E7E"/>
          <w:spacing w:val="0"/>
          <w:w w:val="100"/>
          <w:b/>
          <w:bCs/>
          <w:position w:val="3"/>
        </w:rPr>
      </w:r>
      <w:r>
        <w:rPr>
          <w:rFonts w:ascii="Arial" w:hAnsi="Arial" w:cs="Arial" w:eastAsia="Arial"/>
          <w:sz w:val="7"/>
          <w:szCs w:val="7"/>
          <w:color w:val="2A2A2A"/>
          <w:spacing w:val="0"/>
          <w:w w:val="93"/>
          <w:position w:val="3"/>
        </w:rPr>
        <w:t>..</w:t>
      </w:r>
      <w:r>
        <w:rPr>
          <w:rFonts w:ascii="Arial" w:hAnsi="Arial" w:cs="Arial" w:eastAsia="Arial"/>
          <w:sz w:val="7"/>
          <w:szCs w:val="7"/>
          <w:color w:val="2A2A2A"/>
          <w:spacing w:val="-11"/>
          <w:w w:val="93"/>
          <w:position w:val="3"/>
        </w:rPr>
        <w:t>.</w:t>
      </w:r>
      <w:r>
        <w:rPr>
          <w:rFonts w:ascii="Arial" w:hAnsi="Arial" w:cs="Arial" w:eastAsia="Arial"/>
          <w:sz w:val="7"/>
          <w:szCs w:val="7"/>
          <w:color w:val="3F3F3F"/>
          <w:spacing w:val="0"/>
          <w:w w:val="448"/>
          <w:position w:val="3"/>
        </w:rPr>
        <w:t>,</w:t>
      </w:r>
      <w:r>
        <w:rPr>
          <w:rFonts w:ascii="Arial" w:hAnsi="Arial" w:cs="Arial" w:eastAsia="Arial"/>
          <w:sz w:val="7"/>
          <w:szCs w:val="7"/>
          <w:color w:val="3F3F3F"/>
          <w:spacing w:val="3"/>
          <w:w w:val="100"/>
          <w:position w:val="3"/>
        </w:rPr>
        <w:t> </w:t>
      </w:r>
      <w:r>
        <w:rPr>
          <w:rFonts w:ascii="Arial" w:hAnsi="Arial" w:cs="Arial" w:eastAsia="Arial"/>
          <w:sz w:val="7"/>
          <w:szCs w:val="7"/>
          <w:color w:val="3F3F3F"/>
          <w:spacing w:val="0"/>
          <w:w w:val="181"/>
          <w:position w:val="3"/>
        </w:rPr>
        <w:t>"</w:t>
      </w:r>
      <w:r>
        <w:rPr>
          <w:rFonts w:ascii="Arial" w:hAnsi="Arial" w:cs="Arial" w:eastAsia="Arial"/>
          <w:sz w:val="7"/>
          <w:szCs w:val="7"/>
          <w:color w:val="3F3F3F"/>
          <w:spacing w:val="0"/>
          <w:w w:val="181"/>
          <w:position w:val="3"/>
        </w:rPr>
        <w:t>   </w:t>
      </w:r>
      <w:r>
        <w:rPr>
          <w:rFonts w:ascii="Arial" w:hAnsi="Arial" w:cs="Arial" w:eastAsia="Arial"/>
          <w:sz w:val="7"/>
          <w:szCs w:val="7"/>
          <w:color w:val="3F3F3F"/>
          <w:spacing w:val="0"/>
          <w:w w:val="181"/>
          <w:position w:val="3"/>
        </w:rPr>
        <w:t> </w:t>
      </w:r>
      <w:r>
        <w:rPr>
          <w:rFonts w:ascii="Arial" w:hAnsi="Arial" w:cs="Arial" w:eastAsia="Arial"/>
          <w:sz w:val="7"/>
          <w:szCs w:val="7"/>
          <w:color w:val="2A2A2A"/>
          <w:spacing w:val="0"/>
          <w:w w:val="100"/>
          <w:position w:val="3"/>
        </w:rPr>
        <w:t>•'</w:t>
      </w:r>
      <w:r>
        <w:rPr>
          <w:rFonts w:ascii="Arial" w:hAnsi="Arial" w:cs="Arial" w:eastAsia="Arial"/>
          <w:sz w:val="7"/>
          <w:szCs w:val="7"/>
          <w:color w:val="2A2A2A"/>
          <w:spacing w:val="0"/>
          <w:w w:val="100"/>
          <w:position w:val="3"/>
        </w:rPr>
        <w:t>   </w:t>
      </w:r>
      <w:r>
        <w:rPr>
          <w:rFonts w:ascii="Arial" w:hAnsi="Arial" w:cs="Arial" w:eastAsia="Arial"/>
          <w:sz w:val="7"/>
          <w:szCs w:val="7"/>
          <w:color w:val="2A2A2A"/>
          <w:spacing w:val="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F3F3F"/>
          <w:spacing w:val="0"/>
          <w:w w:val="100"/>
          <w:position w:val="3"/>
        </w:rPr>
        <w:t>'0</w:t>
      </w:r>
      <w:r>
        <w:rPr>
          <w:rFonts w:ascii="Times New Roman" w:hAnsi="Times New Roman" w:cs="Times New Roman" w:eastAsia="Times New Roman"/>
          <w:sz w:val="14"/>
          <w:szCs w:val="14"/>
          <w:color w:val="3F3F3F"/>
          <w:spacing w:val="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3F3F3F"/>
          <w:spacing w:val="0"/>
          <w:w w:val="100"/>
          <w:b/>
          <w:bCs/>
          <w:position w:val="3"/>
        </w:rPr>
        <w:t>o#</w:t>
      </w:r>
      <w:r>
        <w:rPr>
          <w:rFonts w:ascii="Times New Roman" w:hAnsi="Times New Roman" w:cs="Times New Roman" w:eastAsia="Times New Roman"/>
          <w:sz w:val="4"/>
          <w:szCs w:val="4"/>
          <w:color w:val="3F3F3F"/>
          <w:spacing w:val="0"/>
          <w:w w:val="100"/>
          <w:b/>
          <w:bCs/>
          <w:position w:val="3"/>
        </w:rPr>
        <w:t>        </w:t>
      </w:r>
      <w:r>
        <w:rPr>
          <w:rFonts w:ascii="Times New Roman" w:hAnsi="Times New Roman" w:cs="Times New Roman" w:eastAsia="Times New Roman"/>
          <w:sz w:val="4"/>
          <w:szCs w:val="4"/>
          <w:color w:val="3F3F3F"/>
          <w:spacing w:val="4"/>
          <w:w w:val="100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E8E8E"/>
          <w:spacing w:val="0"/>
          <w:w w:val="219"/>
          <w:i/>
          <w:position w:val="3"/>
        </w:rPr>
        <w:t>!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74" w:lineRule="exact"/>
        <w:ind w:left="392" w:right="-20"/>
        <w:jc w:val="left"/>
        <w:tabs>
          <w:tab w:pos="780" w:val="left"/>
          <w:tab w:pos="13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62"/>
          <w:position w:val="-7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5"/>
          <w:szCs w:val="15"/>
          <w:color w:val="3F3F3F"/>
          <w:spacing w:val="0"/>
          <w:w w:val="212"/>
          <w:b/>
          <w:bCs/>
          <w:position w:val="-7"/>
        </w:rPr>
        <w:t>kı</w:t>
      </w:r>
      <w:r>
        <w:rPr>
          <w:rFonts w:ascii="Times New Roman" w:hAnsi="Times New Roman" w:cs="Times New Roman" w:eastAsia="Times New Roman"/>
          <w:sz w:val="15"/>
          <w:szCs w:val="15"/>
          <w:color w:val="3F3F3F"/>
          <w:spacing w:val="0"/>
          <w:w w:val="100"/>
          <w:b/>
          <w:bCs/>
          <w:position w:val="-7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F3F3F"/>
          <w:spacing w:val="0"/>
          <w:w w:val="100"/>
          <w:b/>
          <w:bCs/>
          <w:position w:val="-7"/>
        </w:rPr>
      </w:r>
      <w:r>
        <w:rPr>
          <w:rFonts w:ascii="Times New Roman" w:hAnsi="Times New Roman" w:cs="Times New Roman" w:eastAsia="Times New Roman"/>
          <w:sz w:val="15"/>
          <w:szCs w:val="15"/>
          <w:color w:val="7E7E7E"/>
          <w:spacing w:val="0"/>
          <w:w w:val="141"/>
          <w:b/>
          <w:bCs/>
          <w:i/>
          <w:position w:val="-7"/>
        </w:rPr>
        <w:t>r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260"/>
          <w:cols w:num="2" w:equalWidth="0">
            <w:col w:w="4691" w:space="3914"/>
            <w:col w:w="2855"/>
          </w:cols>
        </w:sectPr>
      </w:pPr>
      <w:rPr/>
    </w:p>
    <w:p>
      <w:pPr>
        <w:spacing w:before="33" w:after="0" w:line="240" w:lineRule="auto"/>
        <w:ind w:left="335" w:right="-87"/>
        <w:jc w:val="left"/>
        <w:tabs>
          <w:tab w:pos="262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14.802407pt;margin-top:30.155132pt;width:564.998327pt;height:774.66874pt;mso-position-horizontal-relative:page;mso-position-vertical-relative:page;z-index:-10082" coordorigin="296,603" coordsize="11300,15493">
            <v:group style="position:absolute;left:306;top:627;width:11212;height:2" coordorigin="306,627" coordsize="11212,2">
              <v:shape style="position:absolute;left:306;top:627;width:11212;height:2" coordorigin="306,627" coordsize="11212,0" path="m306,627l11517,627e" filled="f" stroked="t" strokeweight=".954994pt" strokecolor="#4F4F4F">
                <v:path arrowok="t"/>
              </v:shape>
            </v:group>
            <v:group style="position:absolute;left:320;top:613;width:2;height:728" coordorigin="320,613" coordsize="2,728">
              <v:shape style="position:absolute;left:320;top:613;width:2;height:728" coordorigin="320,613" coordsize="0,728" path="m320,1340l320,613e" filled="f" stroked="t" strokeweight=".954994pt" strokecolor="#6B6B6B">
                <v:path arrowok="t"/>
              </v:shape>
            </v:group>
            <v:group style="position:absolute;left:654;top:622;width:1055;height:2" coordorigin="654,622" coordsize="1055,2">
              <v:shape style="position:absolute;left:654;top:622;width:1055;height:2" coordorigin="654,622" coordsize="1055,0" path="m654,622l1709,622e" filled="f" stroked="t" strokeweight=".477497pt" strokecolor="#383838">
                <v:path arrowok="t"/>
              </v:shape>
            </v:group>
            <v:group style="position:absolute;left:2349;top:613;width:2;height:541" coordorigin="2349,613" coordsize="2,541">
              <v:shape style="position:absolute;left:2349;top:613;width:2;height:541" coordorigin="2349,613" coordsize="0,541" path="m2349,1154l2349,613e" filled="f" stroked="t" strokeweight=".477497pt" strokecolor="#2F2F2F">
                <v:path arrowok="t"/>
              </v:shape>
            </v:group>
            <v:group style="position:absolute;left:9127;top:622;width:2;height:1527" coordorigin="9127,622" coordsize="2,1527">
              <v:shape style="position:absolute;left:9127;top:622;width:2;height:1527" coordorigin="9127,622" coordsize="0,1527" path="m9127,2149l9127,622e" filled="f" stroked="t" strokeweight=".954994pt" strokecolor="#484848">
                <v:path arrowok="t"/>
              </v:shape>
            </v:group>
            <v:group style="position:absolute;left:8982;top:629;width:1542;height:2" coordorigin="8982,629" coordsize="1542,2">
              <v:shape style="position:absolute;left:8982;top:629;width:1542;height:2" coordorigin="8982,629" coordsize="1542,0" path="m8982,629l10524,629e" filled="f" stroked="t" strokeweight=".716246pt" strokecolor="#4F4F4F">
                <v:path arrowok="t"/>
              </v:shape>
            </v:group>
            <v:group style="position:absolute;left:11517;top:622;width:2;height:2264" coordorigin="11517,622" coordsize="2,2264">
              <v:shape style="position:absolute;left:11517;top:622;width:2;height:2264" coordorigin="11517,622" coordsize="0,2264" path="m11517,2886l11517,622e" filled="f" stroked="t" strokeweight=".954994pt" strokecolor="#4F4F4F">
                <v:path arrowok="t"/>
              </v:shape>
            </v:group>
            <v:group style="position:absolute;left:2349;top:1096;width:2;height:584" coordorigin="2349,1096" coordsize="2,584">
              <v:shape style="position:absolute;left:2349;top:1096;width:2;height:584" coordorigin="2349,1096" coordsize="0,584" path="m2349,1680l2349,1096e" filled="f" stroked="t" strokeweight=".477497pt" strokecolor="#181818">
                <v:path arrowok="t"/>
              </v:shape>
            </v:group>
            <v:group style="position:absolute;left:325;top:1268;width:2;height:9290" coordorigin="325,1268" coordsize="2,9290">
              <v:shape style="position:absolute;left:325;top:1268;width:2;height:9290" coordorigin="325,1268" coordsize="0,9290" path="m325,10559l325,1268e" filled="f" stroked="t" strokeweight=".716246pt" strokecolor="#4B4B4B">
                <v:path arrowok="t"/>
              </v:shape>
            </v:group>
            <v:group style="position:absolute;left:315;top:2142;width:6675;height:2" coordorigin="315,2142" coordsize="6675,2">
              <v:shape style="position:absolute;left:315;top:2142;width:6675;height:2" coordorigin="315,2142" coordsize="6675,0" path="m315,2142l6991,2142e" filled="f" stroked="t" strokeweight=".716246pt" strokecolor="#484848">
                <v:path arrowok="t"/>
              </v:shape>
            </v:group>
            <v:group style="position:absolute;left:2352;top:1623;width:2;height:522" coordorigin="2352,1623" coordsize="2,522">
              <v:shape style="position:absolute;left:2352;top:1623;width:2;height:522" coordorigin="2352,1623" coordsize="0,522" path="m2352,2144l2352,1623e" filled="f" stroked="t" strokeweight=".716246pt" strokecolor="#3B3B3B">
                <v:path arrowok="t"/>
              </v:shape>
            </v:group>
            <v:group style="position:absolute;left:6933;top:2142;width:473;height:2" coordorigin="6933,2142" coordsize="473,2">
              <v:shape style="position:absolute;left:6933;top:2142;width:473;height:2" coordorigin="6933,2142" coordsize="473,0" path="m6933,2142l7406,2142e" filled="f" stroked="t" strokeweight=".477497pt" strokecolor="#343434">
                <v:path arrowok="t"/>
              </v:shape>
            </v:group>
            <v:group style="position:absolute;left:7268;top:2142;width:4259;height:2" coordorigin="7268,2142" coordsize="4259,2">
              <v:shape style="position:absolute;left:7268;top:2142;width:4259;height:2" coordorigin="7268,2142" coordsize="4259,0" path="m7268,2142l11527,2142e" filled="f" stroked="t" strokeweight=".954994pt" strokecolor="#4B4B4B">
                <v:path arrowok="t"/>
              </v:shape>
            </v:group>
            <v:group style="position:absolute;left:315;top:2381;width:11212;height:2" coordorigin="315,2381" coordsize="11212,2">
              <v:shape style="position:absolute;left:315;top:2381;width:11212;height:2" coordorigin="315,2381" coordsize="11212,0" path="m315,2381l11527,2381e" filled="f" stroked="t" strokeweight=".954994pt" strokecolor="#4B4B4B">
                <v:path arrowok="t"/>
              </v:shape>
            </v:group>
            <v:group style="position:absolute;left:315;top:2621;width:11212;height:2" coordorigin="315,2621" coordsize="11212,2">
              <v:shape style="position:absolute;left:315;top:2621;width:11212;height:2" coordorigin="315,2621" coordsize="11212,0" path="m315,2621l11527,2621e" filled="f" stroked="t" strokeweight=".954994pt" strokecolor="#4B4B4B">
                <v:path arrowok="t"/>
              </v:shape>
            </v:group>
            <v:group style="position:absolute;left:315;top:2860;width:6675;height:2" coordorigin="315,2860" coordsize="6675,2">
              <v:shape style="position:absolute;left:315;top:2860;width:6675;height:2" coordorigin="315,2860" coordsize="6675,0" path="m315,2860l6991,2860e" filled="f" stroked="t" strokeweight=".954994pt" strokecolor="#4F4F4F">
                <v:path arrowok="t"/>
              </v:shape>
            </v:group>
            <v:group style="position:absolute;left:6933;top:2857;width:831;height:2" coordorigin="6933,2857" coordsize="831,2">
              <v:shape style="position:absolute;left:6933;top:2857;width:831;height:2" coordorigin="6933,2857" coordsize="831,0" path="m6933,2857l7764,2857e" filled="f" stroked="t" strokeweight=".477497pt" strokecolor="#1C1C1C">
                <v:path arrowok="t"/>
              </v:shape>
            </v:group>
            <v:group style="position:absolute;left:7707;top:2860;width:3825;height:2" coordorigin="7707,2860" coordsize="3825,2">
              <v:shape style="position:absolute;left:7707;top:2860;width:3825;height:2" coordorigin="7707,2860" coordsize="3825,0" path="m7707,2860l11532,2860e" filled="f" stroked="t" strokeweight=".954994pt" strokecolor="#4F4F4F">
                <v:path arrowok="t"/>
              </v:shape>
            </v:group>
            <v:group style="position:absolute;left:315;top:3097;width:1509;height:2" coordorigin="315,3097" coordsize="1509,2">
              <v:shape style="position:absolute;left:315;top:3097;width:1509;height:2" coordorigin="315,3097" coordsize="1509,0" path="m315,3097l1824,3097e" filled="f" stroked="t" strokeweight=".954994pt" strokecolor="#545454">
                <v:path arrowok="t"/>
              </v:shape>
            </v:group>
            <v:group style="position:absolute;left:1652;top:3097;width:3285;height:2" coordorigin="1652,3097" coordsize="3285,2">
              <v:shape style="position:absolute;left:1652;top:3097;width:3285;height:2" coordorigin="1652,3097" coordsize="3285,0" path="m1652,3097l4937,3097e" filled="f" stroked="t" strokeweight=".477497pt" strokecolor="#575757">
                <v:path arrowok="t"/>
              </v:shape>
            </v:group>
            <v:group style="position:absolute;left:4880;top:3097;width:563;height:2" coordorigin="4880,3097" coordsize="563,2">
              <v:shape style="position:absolute;left:4880;top:3097;width:563;height:2" coordorigin="4880,3097" coordsize="563,0" path="m4880,3097l5443,3097e" filled="f" stroked="t" strokeweight=".477497pt" strokecolor="#3F3F3F">
                <v:path arrowok="t"/>
              </v:shape>
            </v:group>
            <v:group style="position:absolute;left:5386;top:3097;width:1399;height:2" coordorigin="5386,3097" coordsize="1399,2">
              <v:shape style="position:absolute;left:5386;top:3097;width:1399;height:2" coordorigin="5386,3097" coordsize="1399,0" path="m5386,3097l6785,3097e" filled="f" stroked="t" strokeweight=".954994pt" strokecolor="#646464">
                <v:path arrowok="t"/>
              </v:shape>
            </v:group>
            <v:group style="position:absolute;left:6728;top:3097;width:1036;height:2" coordorigin="6728,3097" coordsize="1036,2">
              <v:shape style="position:absolute;left:6728;top:3097;width:1036;height:2" coordorigin="6728,3097" coordsize="1036,0" path="m6728,3097l7764,3097e" filled="f" stroked="t" strokeweight=".477497pt" strokecolor="#343434">
                <v:path arrowok="t"/>
              </v:shape>
            </v:group>
            <v:group style="position:absolute;left:7707;top:3094;width:1695;height:2" coordorigin="7707,3094" coordsize="1695,2">
              <v:shape style="position:absolute;left:7707;top:3094;width:1695;height:2" coordorigin="7707,3094" coordsize="1695,0" path="m7707,3094l9402,3094e" filled="f" stroked="t" strokeweight=".954994pt" strokecolor="#646464">
                <v:path arrowok="t"/>
              </v:shape>
            </v:group>
            <v:group style="position:absolute;left:9345;top:3097;width:750;height:2" coordorigin="9345,3097" coordsize="750,2">
              <v:shape style="position:absolute;left:9345;top:3097;width:750;height:2" coordorigin="9345,3097" coordsize="750,0" path="m9345,3097l10094,3097e" filled="f" stroked="t" strokeweight=".477497pt" strokecolor="#2F2F2F">
                <v:path arrowok="t"/>
              </v:shape>
            </v:group>
            <v:group style="position:absolute;left:10037;top:3097;width:487;height:2" coordorigin="10037,3097" coordsize="487,2">
              <v:shape style="position:absolute;left:10037;top:3097;width:487;height:2" coordorigin="10037,3097" coordsize="487,0" path="m10037,3097l10524,3097e" filled="f" stroked="t" strokeweight=".477497pt" strokecolor="#484848">
                <v:path arrowok="t"/>
              </v:shape>
            </v:group>
            <v:group style="position:absolute;left:10390;top:3097;width:1151;height:2" coordorigin="10390,3097" coordsize="1151,2">
              <v:shape style="position:absolute;left:10390;top:3097;width:1151;height:2" coordorigin="10390,3097" coordsize="1151,0" path="m10390,3097l11541,3097e" filled="f" stroked="t" strokeweight=".954994pt" strokecolor="#5B5B5B">
                <v:path arrowok="t"/>
              </v:shape>
            </v:group>
            <v:group style="position:absolute;left:11529;top:675;width:2;height:3154" coordorigin="11529,675" coordsize="2,3154">
              <v:shape style="position:absolute;left:11529;top:675;width:2;height:3154" coordorigin="11529,675" coordsize="0,3154" path="m11529,3829l11529,675e" filled="f" stroked="t" strokeweight=".954994pt" strokecolor="#4B4B4B">
                <v:path arrowok="t"/>
              </v:shape>
            </v:group>
            <v:group style="position:absolute;left:320;top:3334;width:2034;height:2" coordorigin="320,3334" coordsize="2034,2">
              <v:shape style="position:absolute;left:320;top:3334;width:2034;height:2" coordorigin="320,3334" coordsize="2034,0" path="m320,3334l2354,3334e" filled="f" stroked="t" strokeweight=".716246pt" strokecolor="#545454">
                <v:path arrowok="t"/>
              </v:shape>
            </v:group>
            <v:group style="position:absolute;left:2297;top:3336;width:616;height:2" coordorigin="2297,3336" coordsize="616,2">
              <v:shape style="position:absolute;left:2297;top:3336;width:616;height:2" coordorigin="2297,3336" coordsize="616,0" path="m2297,3336l2913,3336e" filled="f" stroked="t" strokeweight=".477497pt" strokecolor="#343434">
                <v:path arrowok="t"/>
              </v:shape>
            </v:group>
            <v:group style="position:absolute;left:2855;top:3334;width:2082;height:2" coordorigin="2855,3334" coordsize="2082,2">
              <v:shape style="position:absolute;left:2855;top:3334;width:2082;height:2" coordorigin="2855,3334" coordsize="2082,0" path="m2855,3334l4937,3334e" filled="f" stroked="t" strokeweight=".716246pt" strokecolor="#5B5B5B">
                <v:path arrowok="t"/>
              </v:shape>
            </v:group>
            <v:group style="position:absolute;left:4880;top:3336;width:563;height:2" coordorigin="4880,3336" coordsize="563,2">
              <v:shape style="position:absolute;left:4880;top:3336;width:563;height:2" coordorigin="4880,3336" coordsize="563,0" path="m4880,3336l5443,3336e" filled="f" stroked="t" strokeweight=".477497pt" strokecolor="#444444">
                <v:path arrowok="t"/>
              </v:shape>
            </v:group>
            <v:group style="position:absolute;left:5386;top:3331;width:4126;height:2" coordorigin="5386,3331" coordsize="4126,2">
              <v:shape style="position:absolute;left:5386;top:3331;width:4126;height:2" coordorigin="5386,3331" coordsize="4126,0" path="m5386,3331l9512,3331e" filled="f" stroked="t" strokeweight=".716246pt" strokecolor="#5B5B5B">
                <v:path arrowok="t"/>
              </v:shape>
            </v:group>
            <v:group style="position:absolute;left:9345;top:3334;width:2196;height:2" coordorigin="9345,3334" coordsize="2196,2">
              <v:shape style="position:absolute;left:9345;top:3334;width:2196;height:2" coordorigin="9345,3334" coordsize="2196,0" path="m9345,3334l11541,3334e" filled="f" stroked="t" strokeweight=".477497pt" strokecolor="#484848">
                <v:path arrowok="t"/>
              </v:shape>
            </v:group>
            <v:group style="position:absolute;left:3806;top:3298;width:2;height:268" coordorigin="3806,3298" coordsize="2,268">
              <v:shape style="position:absolute;left:3806;top:3298;width:2;height:268" coordorigin="3806,3298" coordsize="0,268" path="m3806,3566l3806,3298e" filled="f" stroked="t" strokeweight=".238749pt" strokecolor="#5B5B5B">
                <v:path arrowok="t"/>
              </v:shape>
            </v:group>
            <v:group style="position:absolute;left:6967;top:3322;width:2;height:804" coordorigin="6967,3322" coordsize="2,804">
              <v:shape style="position:absolute;left:6967;top:3322;width:2;height:804" coordorigin="6967,3322" coordsize="0,804" path="m6967,4126l6967,3322e" filled="f" stroked="t" strokeweight=".954994pt" strokecolor="#545454">
                <v:path arrowok="t"/>
              </v:shape>
            </v:group>
            <v:group style="position:absolute;left:325;top:3537;width:2;height:292" coordorigin="325,3537" coordsize="2,292">
              <v:shape style="position:absolute;left:325;top:3537;width:2;height:292" coordorigin="325,3537" coordsize="0,292" path="m325,3829l325,3537e" filled="f" stroked="t" strokeweight=".477497pt" strokecolor="#131313">
                <v:path arrowok="t"/>
              </v:shape>
            </v:group>
            <v:group style="position:absolute;left:3806;top:3566;width:2;height:531" coordorigin="3806,3566" coordsize="2,531">
              <v:shape style="position:absolute;left:3806;top:3566;width:2;height:531" coordorigin="3806,3566" coordsize="0,531" path="m3806,4097l3806,3566e" filled="f" stroked="t" strokeweight=".238749pt" strokecolor="#000000">
                <v:path arrowok="t"/>
              </v:shape>
            </v:group>
            <v:group style="position:absolute;left:3853;top:3808;width:3123;height:2" coordorigin="3853,3808" coordsize="3123,2">
              <v:shape style="position:absolute;left:3853;top:3808;width:3123;height:2" coordorigin="3853,3808" coordsize="3123,0" path="m3853,3808l6976,3808e" filled="f" stroked="t" strokeweight=".954994pt" strokecolor="#747474">
                <v:path arrowok="t"/>
              </v:shape>
            </v:group>
            <v:group style="position:absolute;left:320;top:4116;width:6465;height:2" coordorigin="320,4116" coordsize="6465,2">
              <v:shape style="position:absolute;left:320;top:4116;width:6465;height:2" coordorigin="320,4116" coordsize="6465,0" path="m320,4116l6785,4116e" filled="f" stroked="t" strokeweight=".716246pt" strokecolor="#444444">
                <v:path arrowok="t"/>
              </v:shape>
            </v:group>
            <v:group style="position:absolute;left:6809;top:4111;width:167;height:2" coordorigin="6809,4111" coordsize="167,2">
              <v:shape style="position:absolute;left:6809;top:4111;width:167;height:2" coordorigin="6809,4111" coordsize="167,0" path="m6809,4111l6976,4111e" filled="f" stroked="t" strokeweight="1.193743pt" strokecolor="#6B6B6B">
                <v:path arrowok="t"/>
              </v:shape>
            </v:group>
            <v:group style="position:absolute;left:6928;top:4119;width:4608;height:2" coordorigin="6928,4119" coordsize="4608,2">
              <v:shape style="position:absolute;left:6928;top:4119;width:4608;height:2" coordorigin="6928,4119" coordsize="4608,0" path="m6928,4119l11536,4119e" filled="f" stroked="t" strokeweight=".716246pt" strokecolor="#444444">
                <v:path arrowok="t"/>
              </v:shape>
            </v:group>
            <v:group style="position:absolute;left:11527;top:3772;width:2;height:349" coordorigin="11527,3772" coordsize="2,349">
              <v:shape style="position:absolute;left:11527;top:3772;width:2;height:349" coordorigin="11527,3772" coordsize="0,349" path="m11527,4121l11527,3772e" filled="f" stroked="t" strokeweight=".477497pt" strokecolor="#343434">
                <v:path arrowok="t"/>
              </v:shape>
            </v:group>
            <v:group style="position:absolute;left:320;top:4399;width:1638;height:2" coordorigin="320,4399" coordsize="1638,2">
              <v:shape style="position:absolute;left:320;top:4399;width:1638;height:2" coordorigin="320,4399" coordsize="1638,0" path="m320,4399l1958,4399e" filled="f" stroked="t" strokeweight=".954994pt" strokecolor="#4F4F4F">
                <v:path arrowok="t"/>
              </v:shape>
            </v:group>
            <v:group style="position:absolute;left:1652;top:4401;width:707;height:2" coordorigin="1652,4401" coordsize="707,2">
              <v:shape style="position:absolute;left:1652;top:4401;width:707;height:2" coordorigin="1652,4401" coordsize="707,0" path="m1652,4401l2359,4401e" filled="f" stroked="t" strokeweight=".477497pt" strokecolor="#3B3B3B">
                <v:path arrowok="t"/>
              </v:shape>
            </v:group>
            <v:group style="position:absolute;left:2354;top:4116;width:2;height:1512" coordorigin="2354,4116" coordsize="2,1512">
              <v:shape style="position:absolute;left:2354;top:4116;width:2;height:1512" coordorigin="2354,4116" coordsize="0,1512" path="m2354,5629l2354,4116e" filled="f" stroked="t" strokeweight=".954994pt" strokecolor="#4F4F4F">
                <v:path arrowok="t"/>
              </v:shape>
            </v:group>
            <v:group style="position:absolute;left:2297;top:4401;width:2641;height:2" coordorigin="2297,4401" coordsize="2641,2">
              <v:shape style="position:absolute;left:2297;top:4401;width:2641;height:2" coordorigin="2297,4401" coordsize="2641,0" path="m2297,4401l4937,4401e" filled="f" stroked="t" strokeweight=".954994pt" strokecolor="#4F4F4F">
                <v:path arrowok="t"/>
              </v:shape>
            </v:group>
            <v:group style="position:absolute;left:4880;top:4399;width:563;height:2" coordorigin="4880,4399" coordsize="563,2">
              <v:shape style="position:absolute;left:4880;top:4399;width:563;height:2" coordorigin="4880,4399" coordsize="563,0" path="m4880,4399l5443,4399e" filled="f" stroked="t" strokeweight=".477497pt" strokecolor="#383838">
                <v:path arrowok="t"/>
              </v:shape>
            </v:group>
            <v:group style="position:absolute;left:5957;top:4111;width:2;height:211" coordorigin="5957,4111" coordsize="2,211">
              <v:shape style="position:absolute;left:5957;top:4111;width:2;height:211" coordorigin="5957,4111" coordsize="0,211" path="m5957,4322l5957,4111e" filled="f" stroked="t" strokeweight=".238749pt" strokecolor="#878787">
                <v:path arrowok="t"/>
              </v:shape>
            </v:group>
            <v:group style="position:absolute;left:5281;top:4396;width:4656;height:2" coordorigin="5281,4396" coordsize="4656,2">
              <v:shape style="position:absolute;left:5281;top:4396;width:4656;height:2" coordorigin="5281,4396" coordsize="4656,0" path="m5281,4396l9937,4396e" filled="f" stroked="t" strokeweight=".954994pt" strokecolor="#4F4F4F">
                <v:path arrowok="t"/>
              </v:shape>
            </v:group>
            <v:group style="position:absolute;left:9879;top:4399;width:215;height:2" coordorigin="9879,4399" coordsize="215,2">
              <v:shape style="position:absolute;left:9879;top:4399;width:215;height:2" coordorigin="9879,4399" coordsize="215,0" path="m9879,4399l10094,4399e" filled="f" stroked="t" strokeweight=".477497pt" strokecolor="#232323">
                <v:path arrowok="t"/>
              </v:shape>
            </v:group>
            <v:group style="position:absolute;left:10037;top:4399;width:1499;height:2" coordorigin="10037,4399" coordsize="1499,2">
              <v:shape style="position:absolute;left:10037;top:4399;width:1499;height:2" coordorigin="10037,4399" coordsize="1499,0" path="m10037,4399l11536,4399e" filled="f" stroked="t" strokeweight=".954994pt" strokecolor="#545454">
                <v:path arrowok="t"/>
              </v:shape>
            </v:group>
            <v:group style="position:absolute;left:2349;top:4636;width:4847;height:2" coordorigin="2349,4636" coordsize="4847,2">
              <v:shape style="position:absolute;left:2349;top:4636;width:4847;height:2" coordorigin="2349,4636" coordsize="4847,0" path="m2349,4636l7196,4636e" filled="f" stroked="t" strokeweight=".954994pt" strokecolor="#4F4F4F">
                <v:path arrowok="t"/>
              </v:shape>
            </v:group>
            <v:group style="position:absolute;left:6933;top:4633;width:831;height:2" coordorigin="6933,4633" coordsize="831,2">
              <v:shape style="position:absolute;left:6933;top:4633;width:831;height:2" coordorigin="6933,4633" coordsize="831,0" path="m6933,4633l7764,4633e" filled="f" stroked="t" strokeweight=".716246pt" strokecolor="#3B3B3B">
                <v:path arrowok="t"/>
              </v:shape>
            </v:group>
            <v:group style="position:absolute;left:7540;top:4636;width:1972;height:2" coordorigin="7540,4636" coordsize="1972,2">
              <v:shape style="position:absolute;left:7540;top:4636;width:1972;height:2" coordorigin="7540,4636" coordsize="1972,0" path="m7540,4636l9512,4636e" filled="f" stroked="t" strokeweight=".954994pt" strokecolor="#4F4F4F">
                <v:path arrowok="t"/>
              </v:shape>
            </v:group>
            <v:group style="position:absolute;left:9345;top:4638;width:592;height:2" coordorigin="9345,4638" coordsize="592,2">
              <v:shape style="position:absolute;left:9345;top:4638;width:592;height:2" coordorigin="9345,4638" coordsize="592,0" path="m9345,4638l9937,4638e" filled="f" stroked="t" strokeweight=".477497pt" strokecolor="#282828">
                <v:path arrowok="t"/>
              </v:shape>
            </v:group>
            <v:group style="position:absolute;left:9879;top:4638;width:1657;height:2" coordorigin="9879,4638" coordsize="1657,2">
              <v:shape style="position:absolute;left:9879;top:4638;width:1657;height:2" coordorigin="9879,4638" coordsize="1657,0" path="m9879,4638l11536,4638e" filled="f" stroked="t" strokeweight=".716246pt" strokecolor="#444444">
                <v:path arrowok="t"/>
              </v:shape>
            </v:group>
            <v:group style="position:absolute;left:11532;top:4389;width:2;height:2503" coordorigin="11532,4389" coordsize="2,2503">
              <v:shape style="position:absolute;left:11532;top:4389;width:2;height:2503" coordorigin="11532,4389" coordsize="0,2503" path="m11532,6892l11532,4389e" filled="f" stroked="t" strokeweight=".954994pt" strokecolor="#545454">
                <v:path arrowok="t"/>
              </v:shape>
            </v:group>
            <v:group style="position:absolute;left:4913;top:4633;width:2;height:507" coordorigin="4913,4633" coordsize="2,507">
              <v:shape style="position:absolute;left:4913;top:4633;width:2;height:507" coordorigin="4913,4633" coordsize="0,507" path="m4913,5141l4913,4633e" filled="f" stroked="t" strokeweight=".716246pt" strokecolor="#1F1F1F">
                <v:path arrowok="t"/>
              </v:shape>
            </v:group>
            <v:group style="position:absolute;left:7735;top:4628;width:2;height:244" coordorigin="7735,4628" coordsize="2,244">
              <v:shape style="position:absolute;left:7735;top:4628;width:2;height:244" coordorigin="7735,4628" coordsize="0,244" path="m7735,4873l7735,4628e" filled="f" stroked="t" strokeweight=".238749pt" strokecolor="#444444">
                <v:path arrowok="t"/>
              </v:shape>
            </v:group>
            <v:group style="position:absolute;left:7735;top:4873;width:2;height:235" coordorigin="7735,4873" coordsize="2,235">
              <v:shape style="position:absolute;left:7735;top:4873;width:2;height:235" coordorigin="7735,4873" coordsize="0,235" path="m7735,5107l7735,4873e" filled="f" stroked="t" strokeweight=".238749pt" strokecolor="#000000">
                <v:path arrowok="t"/>
              </v:shape>
            </v:group>
            <v:group style="position:absolute;left:4909;top:5119;width:3724;height:2" coordorigin="4909,5119" coordsize="3724,2">
              <v:shape style="position:absolute;left:4909;top:5119;width:3724;height:2" coordorigin="4909,5119" coordsize="3724,0" path="m4909,5119l8633,5119e" filled="f" stroked="t" strokeweight=".716246pt" strokecolor="#4B4B4B">
                <v:path arrowok="t"/>
              </v:shape>
            </v:group>
            <v:group style="position:absolute;left:8576;top:5121;width:573;height:2" coordorigin="8576,5121" coordsize="573,2">
              <v:shape style="position:absolute;left:8576;top:5121;width:573;height:2" coordorigin="8576,5121" coordsize="573,0" path="m8576,5121l9149,5121e" filled="f" stroked="t" strokeweight=".477497pt" strokecolor="#2F2F2F">
                <v:path arrowok="t"/>
              </v:shape>
            </v:group>
            <v:group style="position:absolute;left:9034;top:5119;width:2502;height:2" coordorigin="9034,5119" coordsize="2502,2">
              <v:shape style="position:absolute;left:9034;top:5119;width:2502;height:2" coordorigin="9034,5119" coordsize="2502,0" path="m9034,5119l11536,5119e" filled="f" stroked="t" strokeweight=".954994pt" strokecolor="#545454">
                <v:path arrowok="t"/>
              </v:shape>
            </v:group>
            <v:group style="position:absolute;left:327;top:5069;width:2;height:780" coordorigin="327,5069" coordsize="2,780">
              <v:shape style="position:absolute;left:327;top:5069;width:2;height:780" coordorigin="327,5069" coordsize="0,780" path="m327,5849l327,5069e" filled="f" stroked="t" strokeweight=".954994pt" strokecolor="#606060">
                <v:path arrowok="t"/>
              </v:shape>
            </v:group>
            <v:group style="position:absolute;left:4921;top:5069;width:2;height:1737" coordorigin="4921,5069" coordsize="2,1737">
              <v:shape style="position:absolute;left:4921;top:5069;width:2;height:1737" coordorigin="4921,5069" coordsize="0,1737" path="m4921,6806l4921,5069e" filled="f" stroked="t" strokeweight=".716246pt" strokecolor="#3B3B3B">
                <v:path arrowok="t"/>
              </v:shape>
            </v:group>
            <v:group style="position:absolute;left:4909;top:5358;width:3724;height:2" coordorigin="4909,5358" coordsize="3724,2">
              <v:shape style="position:absolute;left:4909;top:5358;width:3724;height:2" coordorigin="4909,5358" coordsize="3724,0" path="m4909,5358l8633,5358e" filled="f" stroked="t" strokeweight=".954994pt" strokecolor="#4F4F4F">
                <v:path arrowok="t"/>
              </v:shape>
            </v:group>
            <v:group style="position:absolute;left:8576;top:5361;width:573;height:2" coordorigin="8576,5361" coordsize="573,2">
              <v:shape style="position:absolute;left:8576;top:5361;width:573;height:2" coordorigin="8576,5361" coordsize="573,0" path="m8576,5361l9149,5361e" filled="f" stroked="t" strokeweight=".477497pt" strokecolor="#2F2F2F">
                <v:path arrowok="t"/>
              </v:shape>
            </v:group>
            <v:group style="position:absolute;left:9092;top:5361;width:1561;height:2" coordorigin="9092,5361" coordsize="1561,2">
              <v:shape style="position:absolute;left:9092;top:5361;width:1561;height:2" coordorigin="9092,5361" coordsize="1561,0" path="m9092,5361l10653,5361e" filled="f" stroked="t" strokeweight=".954994pt" strokecolor="#545454">
                <v:path arrowok="t"/>
              </v:shape>
            </v:group>
            <v:group style="position:absolute;left:10467;top:5358;width:1074;height:2" coordorigin="10467,5358" coordsize="1074,2">
              <v:shape style="position:absolute;left:10467;top:5358;width:1074;height:2" coordorigin="10467,5358" coordsize="1074,0" path="m10467,5358l11541,5358e" filled="f" stroked="t" strokeweight=".477497pt" strokecolor="#383838">
                <v:path arrowok="t"/>
              </v:shape>
            </v:group>
            <v:group style="position:absolute;left:4909;top:5602;width:5759;height:2" coordorigin="4909,5602" coordsize="5759,2">
              <v:shape style="position:absolute;left:4909;top:5602;width:5759;height:2" coordorigin="4909,5602" coordsize="5759,0" path="m4909,5602l10667,5602e" filled="f" stroked="t" strokeweight=".716246pt" strokecolor="#4F4F4F">
                <v:path arrowok="t"/>
              </v:shape>
            </v:group>
            <v:group style="position:absolute;left:10467;top:5602;width:1074;height:2" coordorigin="10467,5602" coordsize="1074,2">
              <v:shape style="position:absolute;left:10467;top:5602;width:1074;height:2" coordorigin="10467,5602" coordsize="1074,0" path="m10467,5602l11541,5602e" filled="f" stroked="t" strokeweight=".477497pt" strokecolor="#3B3B3B">
                <v:path arrowok="t"/>
              </v:shape>
            </v:group>
            <v:group style="position:absolute;left:2359;top:5552;width:2;height:646" coordorigin="2359,5552" coordsize="2,646">
              <v:shape style="position:absolute;left:2359;top:5552;width:2;height:646" coordorigin="2359,5552" coordsize="0,646" path="m2359,6198l2359,5552e" filled="f" stroked="t" strokeweight=".716246pt" strokecolor="#484848">
                <v:path arrowok="t"/>
              </v:shape>
            </v:group>
            <v:group style="position:absolute;left:2354;top:5847;width:2287;height:2" coordorigin="2354,5847" coordsize="2287,2">
              <v:shape style="position:absolute;left:2354;top:5847;width:2287;height:2" coordorigin="2354,5847" coordsize="2287,0" path="m2354,5847l4641,5847e" filled="f" stroked="t" strokeweight=".716246pt" strokecolor="#4F4F4F">
                <v:path arrowok="t"/>
              </v:shape>
            </v:group>
            <v:group style="position:absolute;left:4584;top:5844;width:363;height:2" coordorigin="4584,5844" coordsize="363,2">
              <v:shape style="position:absolute;left:4584;top:5844;width:363;height:2" coordorigin="4584,5844" coordsize="363,0" path="m4584,5844l4947,5844e" filled="f" stroked="t" strokeweight=".477497pt" strokecolor="#282828">
                <v:path arrowok="t"/>
              </v:shape>
            </v:group>
            <v:group style="position:absolute;left:4875;top:5842;width:6666;height:2" coordorigin="4875,5842" coordsize="6666,2">
              <v:shape style="position:absolute;left:4875;top:5842;width:6666;height:2" coordorigin="4875,5842" coordsize="6666,0" path="m4875,5842l11541,5842e" filled="f" stroked="t" strokeweight=".954994pt" strokecolor="#4F4F4F">
                <v:path arrowok="t"/>
              </v:shape>
            </v:group>
            <v:group style="position:absolute;left:320;top:6091;width:2039;height:2" coordorigin="320,6091" coordsize="2039,2">
              <v:shape style="position:absolute;left:320;top:6091;width:2039;height:2" coordorigin="320,6091" coordsize="2039,0" path="m320,6091l2359,6091e" filled="f" stroked="t" strokeweight=".954994pt" strokecolor="#4F4F4F">
                <v:path arrowok="t"/>
              </v:shape>
            </v:group>
            <v:group style="position:absolute;left:2297;top:6088;width:1538;height:2" coordorigin="2297,6088" coordsize="1538,2">
              <v:shape style="position:absolute;left:2297;top:6088;width:1538;height:2" coordorigin="2297,6088" coordsize="1538,0" path="m2297,6088l3834,6088e" filled="f" stroked="t" strokeweight=".477497pt" strokecolor="#444444">
                <v:path arrowok="t"/>
              </v:shape>
            </v:group>
            <v:group style="position:absolute;left:3777;top:6086;width:5625;height:2" coordorigin="3777,6086" coordsize="5625,2">
              <v:shape style="position:absolute;left:3777;top:6086;width:5625;height:2" coordorigin="3777,6086" coordsize="5625,0" path="m3777,6086l9402,6086e" filled="f" stroked="t" strokeweight=".954994pt" strokecolor="#4F4F4F">
                <v:path arrowok="t"/>
              </v:shape>
            </v:group>
            <v:group style="position:absolute;left:9345;top:6088;width:592;height:2" coordorigin="9345,6088" coordsize="592,2">
              <v:shape style="position:absolute;left:9345;top:6088;width:592;height:2" coordorigin="9345,6088" coordsize="592,0" path="m9345,6088l9937,6088e" filled="f" stroked="t" strokeweight=".716246pt" strokecolor="#3B3B3B">
                <v:path arrowok="t"/>
              </v:shape>
            </v:group>
            <v:group style="position:absolute;left:9731;top:6086;width:1810;height:2" coordorigin="9731,6086" coordsize="1810,2">
              <v:shape style="position:absolute;left:9731;top:6086;width:1810;height:2" coordorigin="9731,6086" coordsize="1810,0" path="m9731,6086l11541,6086e" filled="f" stroked="t" strokeweight=".954994pt" strokecolor="#4F4F4F">
                <v:path arrowok="t"/>
              </v:shape>
            </v:group>
            <v:group style="position:absolute;left:2356;top:6031;width:2;height:809" coordorigin="2356,6031" coordsize="2,809">
              <v:shape style="position:absolute;left:2356;top:6031;width:2;height:809" coordorigin="2356,6031" coordsize="0,809" path="m2356,6840l2356,6031e" filled="f" stroked="t" strokeweight=".716246pt" strokecolor="#5B5B5B">
                <v:path arrowok="t"/>
              </v:shape>
            </v:group>
            <v:group style="position:absolute;left:7735;top:6060;width:2;height:488" coordorigin="7735,6060" coordsize="2,488">
              <v:shape style="position:absolute;left:7735;top:6060;width:2;height:488" coordorigin="7735,6060" coordsize="0,488" path="m7735,6548l7735,6060e" filled="f" stroked="t" strokeweight=".238749pt" strokecolor="#5B5B5B">
                <v:path arrowok="t"/>
              </v:shape>
            </v:group>
            <v:group style="position:absolute;left:2354;top:6560;width:3242;height:2" coordorigin="2354,6560" coordsize="3242,2">
              <v:shape style="position:absolute;left:2354;top:6560;width:3242;height:2" coordorigin="2354,6560" coordsize="3242,0" path="m2354,6560l5596,6560e" filled="f" stroked="t" strokeweight=".954994pt" strokecolor="#4F4F4F">
                <v:path arrowok="t"/>
              </v:shape>
            </v:group>
            <v:group style="position:absolute;left:5386;top:6560;width:568;height:2" coordorigin="5386,6560" coordsize="568,2">
              <v:shape style="position:absolute;left:5386;top:6560;width:568;height:2" coordorigin="5386,6560" coordsize="568,0" path="m5386,6560l5954,6560e" filled="f" stroked="t" strokeweight=".477497pt" strokecolor="#3B3B3B">
                <v:path arrowok="t"/>
              </v:shape>
            </v:group>
            <v:group style="position:absolute;left:5897;top:6560;width:1872;height:2" coordorigin="5897,6560" coordsize="1872,2">
              <v:shape style="position:absolute;left:5897;top:6560;width:1872;height:2" coordorigin="5897,6560" coordsize="1872,0" path="m5897,6560l7769,6560e" filled="f" stroked="t" strokeweight=".954994pt" strokecolor="#545454">
                <v:path arrowok="t"/>
              </v:shape>
            </v:group>
            <v:group style="position:absolute;left:7707;top:6557;width:563;height:2" coordorigin="7707,6557" coordsize="563,2">
              <v:shape style="position:absolute;left:7707;top:6557;width:563;height:2" coordorigin="7707,6557" coordsize="563,0" path="m7707,6557l8270,6557e" filled="f" stroked="t" strokeweight=".716246pt" strokecolor="#3F3F3F">
                <v:path arrowok="t"/>
              </v:shape>
            </v:group>
            <v:group style="position:absolute;left:8213;top:6557;width:420;height:2" coordorigin="8213,6557" coordsize="420,2">
              <v:shape style="position:absolute;left:8213;top:6557;width:420;height:2" coordorigin="8213,6557" coordsize="420,0" path="m8213,6557l8633,6557e" filled="f" stroked="t" strokeweight=".477497pt" strokecolor="#131313">
                <v:path arrowok="t"/>
              </v:shape>
            </v:group>
            <v:group style="position:absolute;left:8576;top:6557;width:573;height:2" coordorigin="8576,6557" coordsize="573,2">
              <v:shape style="position:absolute;left:8576;top:6557;width:573;height:2" coordorigin="8576,6557" coordsize="573,0" path="m8576,6557l9149,6557e" filled="f" stroked="t" strokeweight=".477497pt" strokecolor="#282828">
                <v:path arrowok="t"/>
              </v:shape>
            </v:group>
            <v:group style="position:absolute;left:9092;top:6557;width:2454;height:2" coordorigin="9092,6557" coordsize="2454,2">
              <v:shape style="position:absolute;left:9092;top:6557;width:2454;height:2" coordorigin="9092,6557" coordsize="2454,0" path="m9092,6557l11546,6557e" filled="f" stroked="t" strokeweight=".716246pt" strokecolor="#4B4B4B">
                <v:path arrowok="t"/>
              </v:shape>
            </v:group>
            <v:group style="position:absolute;left:2359;top:6801;width:2588;height:2" coordorigin="2359,6801" coordsize="2588,2">
              <v:shape style="position:absolute;left:2359;top:6801;width:2588;height:2" coordorigin="2359,6801" coordsize="2588,0" path="m2359,6801l4947,6801e" filled="f" stroked="t" strokeweight=".716246pt" strokecolor="#4B4B4B">
                <v:path arrowok="t"/>
              </v:shape>
            </v:group>
            <v:group style="position:absolute;left:4875;top:6801;width:568;height:2" coordorigin="4875,6801" coordsize="568,2">
              <v:shape style="position:absolute;left:4875;top:6801;width:568;height:2" coordorigin="4875,6801" coordsize="568,0" path="m4875,6801l5443,6801e" filled="f" stroked="t" strokeweight=".477497pt" strokecolor="#1C1C1C">
                <v:path arrowok="t"/>
              </v:shape>
            </v:group>
            <v:group style="position:absolute;left:5386;top:6799;width:1604;height:2" coordorigin="5386,6799" coordsize="1604,2">
              <v:shape style="position:absolute;left:5386;top:6799;width:1604;height:2" coordorigin="5386,6799" coordsize="1604,0" path="m5386,6799l6991,6799e" filled="f" stroked="t" strokeweight=".954994pt" strokecolor="#575757">
                <v:path arrowok="t"/>
              </v:shape>
            </v:group>
            <v:group style="position:absolute;left:6933;top:6799;width:836;height:2" coordorigin="6933,6799" coordsize="836,2">
              <v:shape style="position:absolute;left:6933;top:6799;width:836;height:2" coordorigin="6933,6799" coordsize="836,0" path="m6933,6799l7769,6799e" filled="f" stroked="t" strokeweight=".477497pt" strokecolor="#2B2B2B">
                <v:path arrowok="t"/>
              </v:shape>
            </v:group>
            <v:group style="position:absolute;left:7735;top:6533;width:2;height:287" coordorigin="7735,6533" coordsize="2,287">
              <v:shape style="position:absolute;left:7735;top:6533;width:2;height:287" coordorigin="7735,6533" coordsize="0,287" path="m7735,6821l7735,6533e" filled="f" stroked="t" strokeweight=".238749pt" strokecolor="#484848">
                <v:path arrowok="t"/>
              </v:shape>
            </v:group>
            <v:group style="position:absolute;left:7592;top:6799;width:759;height:2" coordorigin="7592,6799" coordsize="759,2">
              <v:shape style="position:absolute;left:7592;top:6799;width:759;height:2" coordorigin="7592,6799" coordsize="759,0" path="m7592,6799l8351,6799e" filled="f" stroked="t" strokeweight=".716246pt" strokecolor="#444444">
                <v:path arrowok="t"/>
              </v:shape>
            </v:group>
            <v:group style="position:absolute;left:8213;top:6799;width:420;height:2" coordorigin="8213,6799" coordsize="420,2">
              <v:shape style="position:absolute;left:8213;top:6799;width:420;height:2" coordorigin="8213,6799" coordsize="420,0" path="m8213,6799l8633,6799e" filled="f" stroked="t" strokeweight=".477497pt" strokecolor="#2F2F2F">
                <v:path arrowok="t"/>
              </v:shape>
            </v:group>
            <v:group style="position:absolute;left:8576;top:6799;width:2970;height:2" coordorigin="8576,6799" coordsize="2970,2">
              <v:shape style="position:absolute;left:8576;top:6799;width:2970;height:2" coordorigin="8576,6799" coordsize="2970,0" path="m8576,6799l11546,6799e" filled="f" stroked="t" strokeweight=".954994pt" strokecolor="#4F4F4F">
                <v:path arrowok="t"/>
              </v:shape>
            </v:group>
            <v:group style="position:absolute;left:337;top:6782;width:2;height:7357" coordorigin="337,6782" coordsize="2,7357">
              <v:shape style="position:absolute;left:337;top:6782;width:2;height:7357" coordorigin="337,6782" coordsize="0,7357" path="m337,14139l337,6782e" filled="f" stroked="t" strokeweight=".716246pt" strokecolor="#575757">
                <v:path arrowok="t"/>
              </v:shape>
            </v:group>
            <v:group style="position:absolute;left:2325;top:6811;width:2;height:220" coordorigin="2325,6811" coordsize="2,220">
              <v:shape style="position:absolute;left:2325;top:6811;width:2;height:220" coordorigin="2325,6811" coordsize="0,220" path="m2325,7031l2325,6811e" filled="f" stroked="t" strokeweight=".238749pt" strokecolor="#000000">
                <v:path arrowok="t"/>
              </v:shape>
            </v:group>
            <v:group style="position:absolute;left:325;top:7041;width:10199;height:2" coordorigin="325,7041" coordsize="10199,2">
              <v:shape style="position:absolute;left:325;top:7041;width:10199;height:2" coordorigin="325,7041" coordsize="10199,0" path="m325,7041l10524,7041e" filled="f" stroked="t" strokeweight=".954994pt" strokecolor="#4B4B4B">
                <v:path arrowok="t"/>
              </v:shape>
            </v:group>
            <v:group style="position:absolute;left:10648;top:7041;width:898;height:2" coordorigin="10648,7041" coordsize="898,2">
              <v:shape style="position:absolute;left:10648;top:7041;width:898;height:2" coordorigin="10648,7041" coordsize="898,0" path="m10648,7041l11546,7041e" filled="f" stroked="t" strokeweight=".954994pt" strokecolor="#4F4F4F">
                <v:path arrowok="t"/>
              </v:shape>
            </v:group>
            <v:group style="position:absolute;left:11539;top:6777;width:2;height:282" coordorigin="11539,6777" coordsize="2,282">
              <v:shape style="position:absolute;left:11539;top:6777;width:2;height:282" coordorigin="11539,6777" coordsize="0,282" path="m11539,7060l11539,6777e" filled="f" stroked="t" strokeweight=".477497pt" strokecolor="#3F3F3F">
                <v:path arrowok="t"/>
              </v:shape>
            </v:group>
            <v:group style="position:absolute;left:2325;top:7017;width:2;height:278" coordorigin="2325,7017" coordsize="2,278">
              <v:shape style="position:absolute;left:2325;top:7017;width:2;height:278" coordorigin="2325,7017" coordsize="0,278" path="m2325,7294l2325,7017e" filled="f" stroked="t" strokeweight=".238749pt" strokecolor="#484848">
                <v:path arrowok="t"/>
              </v:shape>
            </v:group>
            <v:group style="position:absolute;left:11546;top:4389;width:2;height:6060" coordorigin="11546,4389" coordsize="2,6060">
              <v:shape style="position:absolute;left:11546;top:4389;width:2;height:6060" coordorigin="11546,4389" coordsize="0,6060" path="m11546,10449l11546,4389e" filled="f" stroked="t" strokeweight=".954994pt" strokecolor="#484848">
                <v:path arrowok="t"/>
              </v:shape>
            </v:group>
            <v:group style="position:absolute;left:325;top:7515;width:692;height:2" coordorigin="325,7515" coordsize="692,2">
              <v:shape style="position:absolute;left:325;top:7515;width:692;height:2" coordorigin="325,7515" coordsize="692,0" path="m325,7515l1017,7515e" filled="f" stroked="t" strokeweight=".477497pt" strokecolor="#3F3F3F">
                <v:path arrowok="t"/>
              </v:shape>
            </v:group>
            <v:group style="position:absolute;left:960;top:7515;width:750;height:2" coordorigin="960,7515" coordsize="750,2">
              <v:shape style="position:absolute;left:960;top:7515;width:750;height:2" coordorigin="960,7515" coordsize="750,0" path="m960,7515l1709,7515e" filled="f" stroked="t" strokeweight=".477497pt" strokecolor="#181818">
                <v:path arrowok="t"/>
              </v:shape>
            </v:group>
            <v:group style="position:absolute;left:2325;top:7294;width:2;height:201" coordorigin="2325,7294" coordsize="2,201">
              <v:shape style="position:absolute;left:2325;top:7294;width:2;height:201" coordorigin="2325,7294" coordsize="0,201" path="m2325,7495l2325,7294e" filled="f" stroked="t" strokeweight=".238749pt" strokecolor="#000000">
                <v:path arrowok="t"/>
              </v:shape>
            </v:group>
            <v:group style="position:absolute;left:1652;top:7512;width:2989;height:2" coordorigin="1652,7512" coordsize="2989,2">
              <v:shape style="position:absolute;left:1652;top:7512;width:2989;height:2" coordorigin="1652,7512" coordsize="2989,0" path="m1652,7512l4641,7512e" filled="f" stroked="t" strokeweight=".954994pt" strokecolor="#545454">
                <v:path arrowok="t"/>
              </v:shape>
            </v:group>
            <v:group style="position:absolute;left:4584;top:7510;width:353;height:2" coordorigin="4584,7510" coordsize="353,2">
              <v:shape style="position:absolute;left:4584;top:7510;width:353;height:2" coordorigin="4584,7510" coordsize="353,0" path="m4584,7510l4937,7510e" filled="f" stroked="t" strokeweight=".477497pt" strokecolor="#1C1C1C">
                <v:path arrowok="t"/>
              </v:shape>
            </v:group>
            <v:group style="position:absolute;left:4880;top:7510;width:3390;height:2" coordorigin="4880,7510" coordsize="3390,2">
              <v:shape style="position:absolute;left:4880;top:7510;width:3390;height:2" coordorigin="4880,7510" coordsize="3390,0" path="m4880,7510l8270,7510e" filled="f" stroked="t" strokeweight=".954994pt" strokecolor="#4F4F4F">
                <v:path arrowok="t"/>
              </v:shape>
            </v:group>
            <v:group style="position:absolute;left:8213;top:7505;width:420;height:2" coordorigin="8213,7505" coordsize="420,2">
              <v:shape style="position:absolute;left:8213;top:7505;width:420;height:2" coordorigin="8213,7505" coordsize="420,0" path="m8213,7505l8633,7505e" filled="f" stroked="t" strokeweight=".477497pt" strokecolor="#383838">
                <v:path arrowok="t"/>
              </v:shape>
            </v:group>
            <v:group style="position:absolute;left:8509;top:7507;width:2149;height:2" coordorigin="8509,7507" coordsize="2149,2">
              <v:shape style="position:absolute;left:8509;top:7507;width:2149;height:2" coordorigin="8509,7507" coordsize="2149,0" path="m8509,7507l10658,7507e" filled="f" stroked="t" strokeweight=".954994pt" strokecolor="#575757">
                <v:path arrowok="t"/>
              </v:shape>
            </v:group>
            <v:group style="position:absolute;left:10467;top:7503;width:1089;height:2" coordorigin="10467,7503" coordsize="1089,2">
              <v:shape style="position:absolute;left:10467;top:7503;width:1089;height:2" coordorigin="10467,7503" coordsize="1089,0" path="m10467,7503l11555,7503e" filled="f" stroked="t" strokeweight=".477497pt" strokecolor="#3F3F3F">
                <v:path arrowok="t"/>
              </v:shape>
            </v:group>
            <v:group style="position:absolute;left:2325;top:7481;width:2;height:244" coordorigin="2325,7481" coordsize="2,244">
              <v:shape style="position:absolute;left:2325;top:7481;width:2;height:244" coordorigin="2325,7481" coordsize="0,244" path="m2325,7725l2325,7481e" filled="f" stroked="t" strokeweight=".238749pt" strokecolor="#575757">
                <v:path arrowok="t"/>
              </v:shape>
            </v:group>
            <v:group style="position:absolute;left:4930;top:7505;width:2;height:737" coordorigin="4930,7505" coordsize="2,737">
              <v:shape style="position:absolute;left:4930;top:7505;width:2;height:737" coordorigin="4930,7505" coordsize="0,737" path="m4930,8242l4930,7505e" filled="f" stroked="t" strokeweight=".954994pt" strokecolor="#575757">
                <v:path arrowok="t"/>
              </v:shape>
            </v:group>
            <v:group style="position:absolute;left:4918;top:7747;width:2846;height:2" coordorigin="4918,7747" coordsize="2846,2">
              <v:shape style="position:absolute;left:4918;top:7747;width:2846;height:2" coordorigin="4918,7747" coordsize="2846,0" path="m4918,7747l7764,7747e" filled="f" stroked="t" strokeweight=".716246pt" strokecolor="#575757">
                <v:path arrowok="t"/>
              </v:shape>
            </v:group>
            <v:group style="position:absolute;left:7707;top:7747;width:563;height:2" coordorigin="7707,7747" coordsize="563,2">
              <v:shape style="position:absolute;left:7707;top:7747;width:563;height:2" coordorigin="7707,7747" coordsize="563,0" path="m7707,7747l8270,7747e" filled="f" stroked="t" strokeweight=".477497pt" strokecolor="#444444">
                <v:path arrowok="t"/>
              </v:shape>
            </v:group>
            <v:group style="position:absolute;left:8213;top:7744;width:420;height:2" coordorigin="8213,7744" coordsize="420,2">
              <v:shape style="position:absolute;left:8213;top:7744;width:420;height:2" coordorigin="8213,7744" coordsize="420,0" path="m8213,7744l8633,7744e" filled="f" stroked="t" strokeweight=".477497pt" strokecolor="#232323">
                <v:path arrowok="t"/>
              </v:shape>
            </v:group>
            <v:group style="position:absolute;left:8576;top:7744;width:573;height:2" coordorigin="8576,7744" coordsize="573,2">
              <v:shape style="position:absolute;left:8576;top:7744;width:573;height:2" coordorigin="8576,7744" coordsize="573,0" path="m8576,7744l9149,7744e" filled="f" stroked="t" strokeweight=".477497pt" strokecolor="#444444">
                <v:path arrowok="t"/>
              </v:shape>
            </v:group>
            <v:group style="position:absolute;left:8967;top:7742;width:2588;height:2" coordorigin="8967,7742" coordsize="2588,2">
              <v:shape style="position:absolute;left:8967;top:7742;width:2588;height:2" coordorigin="8967,7742" coordsize="2588,0" path="m8967,7742l11555,7742e" filled="f" stroked="t" strokeweight=".954994pt" strokecolor="#5B5B5B">
                <v:path arrowok="t"/>
              </v:shape>
            </v:group>
            <v:group style="position:absolute;left:2325;top:7725;width:2;height:258" coordorigin="2325,7725" coordsize="2,258">
              <v:shape style="position:absolute;left:2325;top:7725;width:2;height:258" coordorigin="2325,7725" coordsize="0,258" path="m2325,7984l2325,7725e" filled="f" stroked="t" strokeweight=".238749pt" strokecolor="#000000">
                <v:path arrowok="t"/>
              </v:shape>
            </v:group>
            <v:group style="position:absolute;left:4918;top:7991;width:1920;height:2" coordorigin="4918,7991" coordsize="1920,2">
              <v:shape style="position:absolute;left:4918;top:7991;width:1920;height:2" coordorigin="4918,7991" coordsize="1920,0" path="m4918,7991l6838,7991e" filled="f" stroked="t" strokeweight=".954994pt" strokecolor="#575757">
                <v:path arrowok="t"/>
              </v:shape>
            </v:group>
            <v:group style="position:absolute;left:6728;top:7988;width:1036;height:2" coordorigin="6728,7988" coordsize="1036,2">
              <v:shape style="position:absolute;left:6728;top:7988;width:1036;height:2" coordorigin="6728,7988" coordsize="1036,0" path="m6728,7988l7764,7988e" filled="f" stroked="t" strokeweight=".477497pt" strokecolor="#2B2B2B">
                <v:path arrowok="t"/>
              </v:shape>
            </v:group>
            <v:group style="position:absolute;left:7707;top:7986;width:3849;height:2" coordorigin="7707,7986" coordsize="3849,2">
              <v:shape style="position:absolute;left:7707;top:7986;width:3849;height:2" coordorigin="7707,7986" coordsize="3849,0" path="m7707,7986l11555,7986e" filled="f" stroked="t" strokeweight=".716246pt" strokecolor="#4F4F4F">
                <v:path arrowok="t"/>
              </v:shape>
            </v:group>
            <v:group style="position:absolute;left:306;top:8352;width:377;height:2" coordorigin="306,8352" coordsize="377,2">
              <v:shape style="position:absolute;left:306;top:8352;width:377;height:2" coordorigin="306,8352" coordsize="377,0" path="m306,8352l683,8352e" filled="f" stroked="t" strokeweight=".238749pt" strokecolor="#575757">
                <v:path arrowok="t"/>
              </v:shape>
            </v:group>
            <v:group style="position:absolute;left:683;top:8352;width:1647;height:2" coordorigin="683,8352" coordsize="1647,2">
              <v:shape style="position:absolute;left:683;top:8352;width:1647;height:2" coordorigin="683,8352" coordsize="1647,0" path="m683,8352l2330,8352e" filled="f" stroked="t" strokeweight=".238749pt" strokecolor="#000000">
                <v:path arrowok="t"/>
              </v:shape>
            </v:group>
            <v:group style="position:absolute;left:2325;top:7984;width:2;height:373" coordorigin="2325,7984" coordsize="2,373">
              <v:shape style="position:absolute;left:2325;top:7984;width:2;height:373" coordorigin="2325,7984" coordsize="0,373" path="m2325,8357l2325,7984e" filled="f" stroked="t" strokeweight=".238749pt" strokecolor="#606060">
                <v:path arrowok="t"/>
              </v:shape>
            </v:group>
            <v:group style="position:absolute;left:2325;top:8352;width:559;height:2" coordorigin="2325,8352" coordsize="559,2">
              <v:shape style="position:absolute;left:2325;top:8352;width:559;height:2" coordorigin="2325,8352" coordsize="559,0" path="m2325,8352l2884,8352e" filled="f" stroked="t" strokeweight=".238749pt" strokecolor="#545454">
                <v:path arrowok="t"/>
              </v:shape>
            </v:group>
            <v:group style="position:absolute;left:2884;top:8352;width:8643;height:2" coordorigin="2884,8352" coordsize="8643,2">
              <v:shape style="position:absolute;left:2884;top:8352;width:8643;height:2" coordorigin="2884,8352" coordsize="8643,0" path="m2884,8352l11527,8352e" filled="f" stroked="t" strokeweight=".238749pt" strokecolor="#000000">
                <v:path arrowok="t"/>
              </v:shape>
            </v:group>
            <v:group style="position:absolute;left:2325;top:8352;width:2;height:584" coordorigin="2325,8352" coordsize="2,584">
              <v:shape style="position:absolute;left:2325;top:8352;width:2;height:584" coordorigin="2325,8352" coordsize="0,584" path="m2325,8936l2325,8352e" filled="f" stroked="t" strokeweight=".238749pt" strokecolor="#000000">
                <v:path arrowok="t"/>
              </v:shape>
            </v:group>
            <v:group style="position:absolute;left:329;top:9168;width:1390;height:2" coordorigin="329,9168" coordsize="1390,2">
              <v:shape style="position:absolute;left:329;top:9168;width:1390;height:2" coordorigin="329,9168" coordsize="1390,0" path="m329,9168l1719,9168e" filled="f" stroked="t" strokeweight=".954994pt" strokecolor="#4F4F4F">
                <v:path arrowok="t"/>
              </v:shape>
            </v:group>
            <v:group style="position:absolute;left:1652;top:9166;width:707;height:2" coordorigin="1652,9166" coordsize="707,2">
              <v:shape style="position:absolute;left:1652;top:9166;width:707;height:2" coordorigin="1652,9166" coordsize="707,0" path="m1652,9166l2359,9166e" filled="f" stroked="t" strokeweight=".477497pt" strokecolor="#3B3B3B">
                <v:path arrowok="t"/>
              </v:shape>
            </v:group>
            <v:group style="position:absolute;left:2325;top:8936;width:2;height:215" coordorigin="2325,8936" coordsize="2,215">
              <v:shape style="position:absolute;left:2325;top:8936;width:2;height:215" coordorigin="2325,8936" coordsize="0,215" path="m2325,9151l2325,8936e" filled="f" stroked="t" strokeweight=".238749pt" strokecolor="#A0A0A0">
                <v:path arrowok="t"/>
              </v:shape>
            </v:group>
            <v:group style="position:absolute;left:2297;top:9159;width:6852;height:2" coordorigin="2297,9159" coordsize="6852,2">
              <v:shape style="position:absolute;left:2297;top:9159;width:6852;height:2" coordorigin="2297,9159" coordsize="6852,0" path="m2297,9159l9149,9159e" filled="f" stroked="t" strokeweight=".716246pt" strokecolor="#4F4F4F">
                <v:path arrowok="t"/>
              </v:shape>
            </v:group>
            <v:group style="position:absolute;left:9092;top:9156;width:310;height:2" coordorigin="9092,9156" coordsize="310,2">
              <v:shape style="position:absolute;left:9092;top:9156;width:310;height:2" coordorigin="9092,9156" coordsize="310,0" path="m9092,9156l9402,9156e" filled="f" stroked="t" strokeweight=".477497pt" strokecolor="#383838">
                <v:path arrowok="t"/>
              </v:shape>
            </v:group>
            <v:group style="position:absolute;left:9345;top:9156;width:750;height:2" coordorigin="9345,9156" coordsize="750,2">
              <v:shape style="position:absolute;left:9345;top:9156;width:750;height:2" coordorigin="9345,9156" coordsize="750,0" path="m9345,9156l10094,9156e" filled="f" stroked="t" strokeweight=".477497pt" strokecolor="#1C1C1C">
                <v:path arrowok="t"/>
              </v:shape>
            </v:group>
            <v:group style="position:absolute;left:10037;top:9156;width:1518;height:2" coordorigin="10037,9156" coordsize="1518,2">
              <v:shape style="position:absolute;left:10037;top:9156;width:1518;height:2" coordorigin="10037,9156" coordsize="1518,0" path="m10037,9156l11555,9156e" filled="f" stroked="t" strokeweight=".716246pt" strokecolor="#484848">
                <v:path arrowok="t"/>
              </v:shape>
            </v:group>
            <v:group style="position:absolute;left:2325;top:9137;width:2;height:282" coordorigin="2325,9137" coordsize="2,282">
              <v:shape style="position:absolute;left:2325;top:9137;width:2;height:282" coordorigin="2325,9137" coordsize="0,282" path="m2325,9420l2325,9137e" filled="f" stroked="t" strokeweight=".238749pt" strokecolor="#3F3F3F">
                <v:path arrowok="t"/>
              </v:shape>
            </v:group>
            <v:group style="position:absolute;left:2325;top:9420;width:2;height:450" coordorigin="2325,9420" coordsize="2,450">
              <v:shape style="position:absolute;left:2325;top:9420;width:2;height:450" coordorigin="2325,9420" coordsize="0,450" path="m2325,9869l2325,9420e" filled="f" stroked="t" strokeweight=".238749pt" strokecolor="#000000">
                <v:path arrowok="t"/>
              </v:shape>
            </v:group>
            <v:group style="position:absolute;left:334;top:10102;width:411;height:2" coordorigin="334,10102" coordsize="411,2">
              <v:shape style="position:absolute;left:334;top:10102;width:411;height:2" coordorigin="334,10102" coordsize="411,0" path="m334,10102l745,10102e" filled="f" stroked="t" strokeweight=".716246pt" strokecolor="#444444">
                <v:path arrowok="t"/>
              </v:shape>
            </v:group>
            <v:group style="position:absolute;left:341;top:9841;width:2;height:292" coordorigin="341,9841" coordsize="2,292">
              <v:shape style="position:absolute;left:341;top:9841;width:2;height:292" coordorigin="341,9841" coordsize="0,292" path="m341,10133l341,9841e" filled="f" stroked="t" strokeweight=".716246pt" strokecolor="#444444">
                <v:path arrowok="t"/>
              </v:shape>
            </v:group>
            <v:group style="position:absolute;left:688;top:10099;width:329;height:2" coordorigin="688,10099" coordsize="329,2">
              <v:shape style="position:absolute;left:688;top:10099;width:329;height:2" coordorigin="688,10099" coordsize="329,0" path="m688,10099l1017,10099e" filled="f" stroked="t" strokeweight=".477497pt" strokecolor="#2B2B2B">
                <v:path arrowok="t"/>
              </v:shape>
            </v:group>
            <v:group style="position:absolute;left:960;top:10102;width:1399;height:2" coordorigin="960,10102" coordsize="1399,2">
              <v:shape style="position:absolute;left:960;top:10102;width:1399;height:2" coordorigin="960,10102" coordsize="1399,0" path="m960,10102l2359,10102e" filled="f" stroked="t" strokeweight=".954994pt" strokecolor="#575757">
                <v:path arrowok="t"/>
              </v:shape>
            </v:group>
            <v:group style="position:absolute;left:2325;top:9869;width:2;height:550" coordorigin="2325,9869" coordsize="2,550">
              <v:shape style="position:absolute;left:2325;top:9869;width:2;height:550" coordorigin="2325,9869" coordsize="0,550" path="m2325,10420l2325,9869e" filled="f" stroked="t" strokeweight=".238749pt" strokecolor="#5B5B5B">
                <v:path arrowok="t"/>
              </v:shape>
            </v:group>
            <v:group style="position:absolute;left:1031;top:10090;width:8371;height:2" coordorigin="1031,10090" coordsize="8371,2">
              <v:shape style="position:absolute;left:1031;top:10090;width:8371;height:2" coordorigin="1031,10090" coordsize="8371,0" path="m1031,10090l9402,10090e" filled="f" stroked="t" strokeweight=".716246pt" strokecolor="#4B4B4B">
                <v:path arrowok="t"/>
              </v:shape>
            </v:group>
            <v:group style="position:absolute;left:9345;top:10082;width:1179;height:2" coordorigin="9345,10082" coordsize="1179,2">
              <v:shape style="position:absolute;left:9345;top:10082;width:1179;height:2" coordorigin="9345,10082" coordsize="1179,0" path="m9345,10082l10524,10082e" filled="f" stroked="t" strokeweight=".477497pt" strokecolor="#2B2B2B">
                <v:path arrowok="t"/>
              </v:shape>
            </v:group>
            <v:group style="position:absolute;left:10343;top:10085;width:1213;height:2" coordorigin="10343,10085" coordsize="1213,2">
              <v:shape style="position:absolute;left:10343;top:10085;width:1213;height:2" coordorigin="10343,10085" coordsize="1213,0" path="m10343,10085l11555,10085e" filled="f" stroked="t" strokeweight=".954994pt" strokecolor="#4B4B4B">
                <v:path arrowok="t"/>
              </v:shape>
            </v:group>
            <v:group style="position:absolute;left:334;top:10434;width:5620;height:2" coordorigin="334,10434" coordsize="5620,2">
              <v:shape style="position:absolute;left:334;top:10434;width:5620;height:2" coordorigin="334,10434" coordsize="5620,0" path="m334,10434l5954,10434e" filled="f" stroked="t" strokeweight=".954994pt" strokecolor="#545454">
                <v:path arrowok="t"/>
              </v:shape>
            </v:group>
            <v:group style="position:absolute;left:5897;top:10434;width:291;height:2" coordorigin="5897,10434" coordsize="291,2">
              <v:shape style="position:absolute;left:5897;top:10434;width:291;height:2" coordorigin="5897,10434" coordsize="291,0" path="m5897,10434l6188,10434e" filled="f" stroked="t" strokeweight=".477497pt" strokecolor="#1F1F1F">
                <v:path arrowok="t"/>
              </v:shape>
            </v:group>
            <v:group style="position:absolute;left:6131;top:10432;width:859;height:2" coordorigin="6131,10432" coordsize="859,2">
              <v:shape style="position:absolute;left:6131;top:10432;width:859;height:2" coordorigin="6131,10432" coordsize="859,0" path="m6131,10432l6991,10432e" filled="f" stroked="t" strokeweight=".716246pt" strokecolor="#3F3F3F">
                <v:path arrowok="t"/>
              </v:shape>
            </v:group>
            <v:group style="position:absolute;left:6933;top:10429;width:831;height:2" coordorigin="6933,10429" coordsize="831,2">
              <v:shape style="position:absolute;left:6933;top:10429;width:831;height:2" coordorigin="6933,10429" coordsize="831,0" path="m6933,10429l7764,10429e" filled="f" stroked="t" strokeweight=".477497pt" strokecolor="#1F1F1F">
                <v:path arrowok="t"/>
              </v:shape>
            </v:group>
            <v:group style="position:absolute;left:7707;top:10427;width:563;height:2" coordorigin="7707,10427" coordsize="563,2">
              <v:shape style="position:absolute;left:7707;top:10427;width:563;height:2" coordorigin="7707,10427" coordsize="563,0" path="m7707,10427l8270,10427e" filled="f" stroked="t" strokeweight=".716246pt" strokecolor="#4B4B4B">
                <v:path arrowok="t"/>
              </v:shape>
            </v:group>
            <v:group style="position:absolute;left:8213;top:10425;width:3342;height:2" coordorigin="8213,10425" coordsize="3342,2">
              <v:shape style="position:absolute;left:8213;top:10425;width:3342;height:2" coordorigin="8213,10425" coordsize="3342,0" path="m8213,10425l11555,10425e" filled="f" stroked="t" strokeweight=".954994pt" strokecolor="#545454">
                <v:path arrowok="t"/>
              </v:shape>
            </v:group>
            <v:group style="position:absolute;left:306;top:10726;width:2578;height:2" coordorigin="306,10726" coordsize="2578,2">
              <v:shape style="position:absolute;left:306;top:10726;width:2578;height:2" coordorigin="306,10726" coordsize="2578,0" path="m306,10726l2884,10726e" filled="f" stroked="t" strokeweight=".238749pt" strokecolor="#5B5B5B">
                <v:path arrowok="t"/>
              </v:shape>
            </v:group>
            <v:group style="position:absolute;left:2325;top:10406;width:2;height:325" coordorigin="2325,10406" coordsize="2,325">
              <v:shape style="position:absolute;left:2325;top:10406;width:2;height:325" coordorigin="2325,10406" coordsize="0,325" path="m2325,10731l2325,10406e" filled="f" stroked="t" strokeweight=".238749pt" strokecolor="#484848">
                <v:path arrowok="t"/>
              </v:shape>
            </v:group>
            <v:group style="position:absolute;left:2884;top:10726;width:8643;height:2" coordorigin="2884,10726" coordsize="8643,2">
              <v:shape style="position:absolute;left:2884;top:10726;width:8643;height:2" coordorigin="2884,10726" coordsize="8643,0" path="m2884,10726l11527,10726e" filled="f" stroked="t" strokeweight=".238749pt" strokecolor="#000000">
                <v:path arrowok="t"/>
              </v:shape>
            </v:group>
            <v:group style="position:absolute;left:11553;top:7046;width:2;height:3906" coordorigin="11553,7046" coordsize="2,3906">
              <v:shape style="position:absolute;left:11553;top:7046;width:2;height:3906" coordorigin="11553,7046" coordsize="0,3906" path="m11553,10951l11553,7046e" filled="f" stroked="t" strokeweight=".477497pt" strokecolor="#444444">
                <v:path arrowok="t"/>
              </v:shape>
            </v:group>
            <v:group style="position:absolute;left:344;top:10697;width:2;height:474" coordorigin="344,10697" coordsize="2,474">
              <v:shape style="position:absolute;left:344;top:10697;width:2;height:474" coordorigin="344,10697" coordsize="0,474" path="m344,11171l344,10697e" filled="f" stroked="t" strokeweight=".477497pt" strokecolor="#3F3F3F">
                <v:path arrowok="t"/>
              </v:shape>
            </v:group>
            <v:group style="position:absolute;left:2325;top:10726;width:2;height:416" coordorigin="2325,10726" coordsize="2,416">
              <v:shape style="position:absolute;left:2325;top:10726;width:2;height:416" coordorigin="2325,10726" coordsize="0,416" path="m2325,11143l2325,10726e" filled="f" stroked="t" strokeweight=".238749pt" strokecolor="#000000">
                <v:path arrowok="t"/>
              </v:shape>
            </v:group>
            <v:group style="position:absolute;left:339;top:11162;width:1370;height:2" coordorigin="339,11162" coordsize="1370,2">
              <v:shape style="position:absolute;left:339;top:11162;width:1370;height:2" coordorigin="339,11162" coordsize="1370,0" path="m339,11162l1709,11162e" filled="f" stroked="t" strokeweight=".477497pt" strokecolor="#444444">
                <v:path arrowok="t"/>
              </v:shape>
            </v:group>
            <v:group style="position:absolute;left:1652;top:11157;width:3944;height:2" coordorigin="1652,11157" coordsize="3944,2">
              <v:shape style="position:absolute;left:1652;top:11157;width:3944;height:2" coordorigin="1652,11157" coordsize="3944,0" path="m1652,11157l5596,11157e" filled="f" stroked="t" strokeweight=".954994pt" strokecolor="#575757">
                <v:path arrowok="t"/>
              </v:shape>
            </v:group>
            <v:group style="position:absolute;left:5386;top:11155;width:568;height:2" coordorigin="5386,11155" coordsize="568,2">
              <v:shape style="position:absolute;left:5386;top:11155;width:568;height:2" coordorigin="5386,11155" coordsize="568,0" path="m5386,11155l5954,11155e" filled="f" stroked="t" strokeweight=".477497pt" strokecolor="#3B3B3B">
                <v:path arrowok="t"/>
              </v:shape>
            </v:group>
            <v:group style="position:absolute;left:5897;top:11152;width:525;height:2" coordorigin="5897,11152" coordsize="525,2">
              <v:shape style="position:absolute;left:5897;top:11152;width:525;height:2" coordorigin="5897,11152" coordsize="525,0" path="m5897,11152l6422,11152e" filled="f" stroked="t" strokeweight=".477497pt" strokecolor="#1F1F1F">
                <v:path arrowok="t"/>
              </v:shape>
            </v:group>
            <v:group style="position:absolute;left:6365;top:11152;width:420;height:2" coordorigin="6365,11152" coordsize="420,2">
              <v:shape style="position:absolute;left:6365;top:11152;width:420;height:2" coordorigin="6365,11152" coordsize="420,0" path="m6365,11152l6785,11152e" filled="f" stroked="t" strokeweight=".477497pt" strokecolor="#3B3B3B">
                <v:path arrowok="t"/>
              </v:shape>
            </v:group>
            <v:group style="position:absolute;left:6675;top:11147;width:2841;height:2" coordorigin="6675,11147" coordsize="2841,2">
              <v:shape style="position:absolute;left:6675;top:11147;width:2841;height:2" coordorigin="6675,11147" coordsize="2841,0" path="m6675,11147l9517,11147e" filled="f" stroked="t" strokeweight=".954994pt" strokecolor="#575757">
                <v:path arrowok="t"/>
              </v:shape>
            </v:group>
            <v:group style="position:absolute;left:9345;top:11145;width:1179;height:2" coordorigin="9345,11145" coordsize="1179,2">
              <v:shape style="position:absolute;left:9345;top:11145;width:1179;height:2" coordorigin="9345,11145" coordsize="1179,0" path="m9345,11145l10524,11145e" filled="f" stroked="t" strokeweight=".716246pt" strokecolor="#3F3F3F">
                <v:path arrowok="t"/>
              </v:shape>
            </v:group>
            <v:group style="position:absolute;left:10467;top:11143;width:1089;height:2" coordorigin="10467,11143" coordsize="1089,2">
              <v:shape style="position:absolute;left:10467;top:11143;width:1089;height:2" coordorigin="10467,11143" coordsize="1089,0" path="m10467,11143l11555,11143e" filled="f" stroked="t" strokeweight=".477497pt" strokecolor="#1F1F1F">
                <v:path arrowok="t"/>
              </v:shape>
            </v:group>
            <v:group style="position:absolute;left:11553;top:10875;width:2;height:297" coordorigin="11553,10875" coordsize="2,297">
              <v:shape style="position:absolute;left:11553;top:10875;width:2;height:297" coordorigin="11553,10875" coordsize="0,297" path="m11553,11171l11553,10875e" filled="f" stroked="t" strokeweight=".954994pt" strokecolor="#2B2B2B">
                <v:path arrowok="t"/>
              </v:shape>
            </v:group>
            <v:group style="position:absolute;left:344;top:11100;width:2;height:1503" coordorigin="344,11100" coordsize="2,1503">
              <v:shape style="position:absolute;left:344;top:11100;width:2;height:1503" coordorigin="344,11100" coordsize="0,1503" path="m344,12602l344,11100e" filled="f" stroked="t" strokeweight=".238749pt" strokecolor="#646464">
                <v:path arrowok="t"/>
              </v:shape>
            </v:group>
            <v:group style="position:absolute;left:2325;top:11128;width:2;height:1000" coordorigin="2325,11128" coordsize="2,1000">
              <v:shape style="position:absolute;left:2325;top:11128;width:2;height:1000" coordorigin="2325,11128" coordsize="0,1000" path="m2325,12129l2325,11128e" filled="f" stroked="t" strokeweight=".238749pt" strokecolor="#545454">
                <v:path arrowok="t"/>
              </v:shape>
            </v:group>
            <v:group style="position:absolute;left:339;top:11401;width:4598;height:2" coordorigin="339,11401" coordsize="4598,2">
              <v:shape style="position:absolute;left:339;top:11401;width:4598;height:2" coordorigin="339,11401" coordsize="4598,0" path="m339,11401l4937,11401e" filled="f" stroked="t" strokeweight=".954994pt" strokecolor="#4F4F4F">
                <v:path arrowok="t"/>
              </v:shape>
            </v:group>
            <v:group style="position:absolute;left:4880;top:11394;width:1074;height:2" coordorigin="4880,11394" coordsize="1074,2">
              <v:shape style="position:absolute;left:4880;top:11394;width:1074;height:2" coordorigin="4880,11394" coordsize="1074,0" path="m4880,11394l5954,11394e" filled="f" stroked="t" strokeweight=".716246pt" strokecolor="#383838">
                <v:path arrowok="t"/>
              </v:shape>
            </v:group>
            <v:group style="position:absolute;left:5897;top:11392;width:291;height:2" coordorigin="5897,11392" coordsize="291,2">
              <v:shape style="position:absolute;left:5897;top:11392;width:291;height:2" coordorigin="5897,11392" coordsize="291,0" path="m5897,11392l6188,11392e" filled="f" stroked="t" strokeweight=".477497pt" strokecolor="#131313">
                <v:path arrowok="t"/>
              </v:shape>
            </v:group>
            <v:group style="position:absolute;left:6131;top:11389;width:1275;height:2" coordorigin="6131,11389" coordsize="1275,2">
              <v:shape style="position:absolute;left:6131;top:11389;width:1275;height:2" coordorigin="6131,11389" coordsize="1275,0" path="m6131,11389l7406,11389e" filled="f" stroked="t" strokeweight=".716246pt" strokecolor="#3F3F3F">
                <v:path arrowok="t"/>
              </v:shape>
            </v:group>
            <v:group style="position:absolute;left:7201;top:11387;width:2254;height:2" coordorigin="7201,11387" coordsize="2254,2">
              <v:shape style="position:absolute;left:7201;top:11387;width:2254;height:2" coordorigin="7201,11387" coordsize="2254,0" path="m7201,11387l9454,11387e" filled="f" stroked="t" strokeweight=".954994pt" strokecolor="#575757">
                <v:path arrowok="t"/>
              </v:shape>
            </v:group>
            <v:group style="position:absolute;left:9345;top:11384;width:1179;height:2" coordorigin="9345,11384" coordsize="1179,2">
              <v:shape style="position:absolute;left:9345;top:11384;width:1179;height:2" coordorigin="9345,11384" coordsize="1179,0" path="m9345,11384l10524,11384e" filled="f" stroked="t" strokeweight=".716246pt" strokecolor="#3F3F3F">
                <v:path arrowok="t"/>
              </v:shape>
            </v:group>
            <v:group style="position:absolute;left:10467;top:11382;width:1089;height:2" coordorigin="10467,11382" coordsize="1089,2">
              <v:shape style="position:absolute;left:10467;top:11382;width:1089;height:2" coordorigin="10467,11382" coordsize="1089,0" path="m10467,11382l11555,11382e" filled="f" stroked="t" strokeweight=".477497pt" strokecolor="#232323">
                <v:path arrowok="t"/>
              </v:shape>
            </v:group>
            <v:group style="position:absolute;left:339;top:11643;width:683;height:2" coordorigin="339,11643" coordsize="683,2">
              <v:shape style="position:absolute;left:339;top:11643;width:683;height:2" coordorigin="339,11643" coordsize="683,0" path="m339,11643l1022,11643e" filled="f" stroked="t" strokeweight=".716246pt" strokecolor="#3F3F3F">
                <v:path arrowok="t"/>
              </v:shape>
            </v:group>
            <v:group style="position:absolute;left:988;top:11392;width:2;height:230" coordorigin="988,11392" coordsize="2,230">
              <v:shape style="position:absolute;left:988;top:11392;width:2;height:230" coordorigin="988,11392" coordsize="0,230" path="m988,11621l988,11392e" filled="f" stroked="t" strokeweight=".238749pt" strokecolor="#575757">
                <v:path arrowok="t"/>
              </v:shape>
            </v:group>
            <v:group style="position:absolute;left:960;top:11640;width:759;height:2" coordorigin="960,11640" coordsize="759,2">
              <v:shape style="position:absolute;left:960;top:11640;width:759;height:2" coordorigin="960,11640" coordsize="759,0" path="m960,11640l1719,11640e" filled="f" stroked="t" strokeweight=".477497pt" strokecolor="#232323">
                <v:path arrowok="t"/>
              </v:shape>
            </v:group>
            <v:group style="position:absolute;left:1717;top:11396;width:2;height:555" coordorigin="1717,11396" coordsize="2,555">
              <v:shape style="position:absolute;left:1717;top:11396;width:2;height:555" coordorigin="1717,11396" coordsize="0,555" path="m1717,11952l1717,11396e" filled="f" stroked="t" strokeweight=".238749pt" strokecolor="#2F2F2F">
                <v:path arrowok="t"/>
              </v:shape>
            </v:group>
            <v:group style="position:absolute;left:1647;top:11640;width:711;height:2" coordorigin="1647,11640" coordsize="711,2">
              <v:shape style="position:absolute;left:1647;top:11640;width:711;height:2" coordorigin="1647,11640" coordsize="711,0" path="m1647,11640l2359,11640e" filled="f" stroked="t" strokeweight=".954994pt" strokecolor="#5B5B5B">
                <v:path arrowok="t"/>
              </v:shape>
            </v:group>
            <v:group style="position:absolute;left:2297;top:11631;width:4694;height:2" coordorigin="2297,11631" coordsize="4694,2">
              <v:shape style="position:absolute;left:2297;top:11631;width:4694;height:2" coordorigin="2297,11631" coordsize="4694,0" path="m2297,11631l6991,11631e" filled="f" stroked="t" strokeweight=".716246pt" strokecolor="#4F4F4F">
                <v:path arrowok="t"/>
              </v:shape>
            </v:group>
            <v:group style="position:absolute;left:6933;top:11626;width:831;height:2" coordorigin="6933,11626" coordsize="831,2">
              <v:shape style="position:absolute;left:6933;top:11626;width:831;height:2" coordorigin="6933,11626" coordsize="831,0" path="m6933,11626l7764,11626e" filled="f" stroked="t" strokeweight=".477497pt" strokecolor="#282828">
                <v:path arrowok="t"/>
              </v:shape>
            </v:group>
            <v:group style="position:absolute;left:7401;top:11382;width:2;height:3954" coordorigin="7401,11382" coordsize="2,3954">
              <v:shape style="position:absolute;left:7401;top:11382;width:2;height:3954" coordorigin="7401,11382" coordsize="0,3954" path="m7401,15335l7401,11382e" filled="f" stroked="t" strokeweight=".954994pt" strokecolor="#4F4F4F">
                <v:path arrowok="t"/>
              </v:shape>
            </v:group>
            <v:group style="position:absolute;left:7707;top:11624;width:563;height:2" coordorigin="7707,11624" coordsize="563,2">
              <v:shape style="position:absolute;left:7707;top:11624;width:563;height:2" coordorigin="7707,11624" coordsize="563,0" path="m7707,11624l8270,11624e" filled="f" stroked="t" strokeweight=".716246pt" strokecolor="#3F3F3F">
                <v:path arrowok="t"/>
              </v:shape>
            </v:group>
            <v:group style="position:absolute;left:8213;top:11621;width:420;height:2" coordorigin="8213,11621" coordsize="420,2">
              <v:shape style="position:absolute;left:8213;top:11621;width:420;height:2" coordorigin="8213,11621" coordsize="420,0" path="m8213,11621l8633,11621e" filled="f" stroked="t" strokeweight=".477497pt" strokecolor="#2B2B2B">
                <v:path arrowok="t"/>
              </v:shape>
            </v:group>
            <v:group style="position:absolute;left:8576;top:11619;width:2980;height:2" coordorigin="8576,11619" coordsize="2980,2">
              <v:shape style="position:absolute;left:8576;top:11619;width:2980;height:2" coordorigin="8576,11619" coordsize="2980,0" path="m8576,11619l11555,11619e" filled="f" stroked="t" strokeweight=".954994pt" strokecolor="#575757">
                <v:path arrowok="t"/>
              </v:shape>
            </v:group>
            <v:group style="position:absolute;left:11553;top:10875;width:2;height:842" coordorigin="11553,10875" coordsize="2,842">
              <v:shape style="position:absolute;left:11553;top:10875;width:2;height:842" coordorigin="11553,10875" coordsize="0,842" path="m11553,11717l11553,10875e" filled="f" stroked="t" strokeweight=".954994pt" strokecolor="#575757">
                <v:path arrowok="t"/>
              </v:shape>
            </v:group>
            <v:group style="position:absolute;left:988;top:11607;width:2;height:522" coordorigin="988,11607" coordsize="2,522">
              <v:shape style="position:absolute;left:988;top:11607;width:2;height:522" coordorigin="988,11607" coordsize="0,522" path="m988,12129l988,11607e" filled="f" stroked="t" strokeweight=".238749pt" strokecolor="#1C1C1C">
                <v:path arrowok="t"/>
              </v:shape>
            </v:group>
            <v:group style="position:absolute;left:11522;top:11607;width:2;height:522" coordorigin="11522,11607" coordsize="2,522">
              <v:shape style="position:absolute;left:11522;top:11607;width:2;height:522" coordorigin="11522,11607" coordsize="0,522" path="m11522,12129l11522,11607e" filled="f" stroked="t" strokeweight=".238749pt" strokecolor="#646464">
                <v:path arrowok="t"/>
              </v:shape>
            </v:group>
            <v:group style="position:absolute;left:988;top:12129;width:2;height:1302" coordorigin="988,12129" coordsize="2,1302">
              <v:shape style="position:absolute;left:988;top:12129;width:2;height:1302" coordorigin="988,12129" coordsize="0,1302" path="m988,13430l988,12129e" filled="f" stroked="t" strokeweight=".238749pt" strokecolor="#000000">
                <v:path arrowok="t"/>
              </v:shape>
            </v:group>
            <v:group style="position:absolute;left:2325;top:12129;width:2;height:1302" coordorigin="2325,12129" coordsize="2,1302">
              <v:shape style="position:absolute;left:2325;top:12129;width:2;height:1302" coordorigin="2325,12129" coordsize="0,1302" path="m2325,13430l2325,12129e" filled="f" stroked="t" strokeweight=".238749pt" strokecolor="#000000">
                <v:path arrowok="t"/>
              </v:shape>
            </v:group>
            <v:group style="position:absolute;left:11522;top:12129;width:2;height:2905" coordorigin="11522,12129" coordsize="2,2905">
              <v:shape style="position:absolute;left:11522;top:12129;width:2;height:2905" coordorigin="11522,12129" coordsize="0,2905" path="m11522,15034l11522,12129e" filled="f" stroked="t" strokeweight=".238749pt" strokecolor="#000000">
                <v:path arrowok="t"/>
              </v:shape>
            </v:group>
            <v:group style="position:absolute;left:346;top:12545;width:2;height:364" coordorigin="346,12545" coordsize="2,364">
              <v:shape style="position:absolute;left:346;top:12545;width:2;height:364" coordorigin="346,12545" coordsize="0,364" path="m346,12909l346,12545e" filled="f" stroked="t" strokeweight=".238749pt" strokecolor="#808080">
                <v:path arrowok="t"/>
              </v:shape>
            </v:group>
            <v:group style="position:absolute;left:310;top:12880;width:2;height:3188" coordorigin="310,12880" coordsize="2,3188">
              <v:shape style="position:absolute;left:310;top:12880;width:2;height:3188" coordorigin="310,12880" coordsize="0,3188" path="m310,16068l310,12880e" filled="f" stroked="t" strokeweight=".716246pt" strokecolor="#000000">
                <v:path arrowok="t"/>
              </v:shape>
            </v:group>
            <v:group style="position:absolute;left:306;top:13761;width:377;height:2" coordorigin="306,13761" coordsize="377,2">
              <v:shape style="position:absolute;left:306;top:13761;width:377;height:2" coordorigin="306,13761" coordsize="377,0" path="m306,13761l683,13761e" filled="f" stroked="t" strokeweight=".238749pt" strokecolor="#5B5B5B">
                <v:path arrowok="t"/>
              </v:shape>
            </v:group>
            <v:group style="position:absolute;left:683;top:13761;width:310;height:2" coordorigin="683,13761" coordsize="310,2">
              <v:shape style="position:absolute;left:683;top:13761;width:310;height:2" coordorigin="683,13761" coordsize="310,0" path="m683,13761l993,13761e" filled="f" stroked="t" strokeweight=".238749pt" strokecolor="#000000">
                <v:path arrowok="t"/>
              </v:shape>
            </v:group>
            <v:group style="position:absolute;left:988;top:13430;width:2;height:335" coordorigin="988,13430" coordsize="2,335">
              <v:shape style="position:absolute;left:988;top:13430;width:2;height:335" coordorigin="988,13430" coordsize="0,335" path="m988,13766l988,13430e" filled="f" stroked="t" strokeweight=".238749pt" strokecolor="#343434">
                <v:path arrowok="t"/>
              </v:shape>
            </v:group>
            <v:group style="position:absolute;left:988;top:13761;width:1342;height:2" coordorigin="988,13761" coordsize="1342,2">
              <v:shape style="position:absolute;left:988;top:13761;width:1342;height:2" coordorigin="988,13761" coordsize="1342,0" path="m988,13761l2330,13761e" filled="f" stroked="t" strokeweight=".238749pt" strokecolor="#383838">
                <v:path arrowok="t"/>
              </v:shape>
            </v:group>
            <v:group style="position:absolute;left:1681;top:12129;width:2;height:1302" coordorigin="1681,12129" coordsize="2,1302">
              <v:shape style="position:absolute;left:1681;top:12129;width:2;height:1302" coordorigin="1681,12129" coordsize="0,1302" path="m1681,13430l1681,12129e" filled="f" stroked="t" strokeweight=".716246pt" strokecolor="#000000">
                <v:path arrowok="t"/>
              </v:shape>
            </v:group>
            <v:group style="position:absolute;left:1681;top:13430;width:2;height:335" coordorigin="1681,13430" coordsize="2,335">
              <v:shape style="position:absolute;left:1681;top:13430;width:2;height:335" coordorigin="1681,13430" coordsize="0,335" path="m1681,13766l1681,13430e" filled="f" stroked="t" strokeweight=".716246pt" strokecolor="#707070">
                <v:path arrowok="t"/>
              </v:shape>
            </v:group>
            <v:group style="position:absolute;left:2325;top:13430;width:2;height:335" coordorigin="2325,13430" coordsize="2,335">
              <v:shape style="position:absolute;left:2325;top:13430;width:2;height:335" coordorigin="2325,13430" coordsize="0,335" path="m2325,13766l2325,13430e" filled="f" stroked="t" strokeweight=".238749pt" strokecolor="#575757">
                <v:path arrowok="t"/>
              </v:shape>
            </v:group>
            <v:group style="position:absolute;left:988;top:13761;width:2;height:2307" coordorigin="988,13761" coordsize="2,2307">
              <v:shape style="position:absolute;left:988;top:13761;width:2;height:2307" coordorigin="988,13761" coordsize="0,2307" path="m988,16068l988,13761e" filled="f" stroked="t" strokeweight=".238749pt" strokecolor="#000000">
                <v:path arrowok="t"/>
              </v:shape>
            </v:group>
            <v:group style="position:absolute;left:1681;top:13761;width:2;height:2307" coordorigin="1681,13761" coordsize="2,2307">
              <v:shape style="position:absolute;left:1681;top:13761;width:2;height:2307" coordorigin="1681,13761" coordsize="0,2307" path="m1681,16068l1681,13761e" filled="f" stroked="t" strokeweight=".716246pt" strokecolor="#000000">
                <v:path arrowok="t"/>
              </v:shape>
            </v:group>
            <v:group style="position:absolute;left:2325;top:13761;width:2;height:2307" coordorigin="2325,13761" coordsize="2,2307">
              <v:shape style="position:absolute;left:2325;top:13761;width:2;height:2307" coordorigin="2325,13761" coordsize="0,2307" path="m2325,16068l2325,13761e" filled="f" stroked="t" strokeweight=".238749pt" strokecolor="#000000">
                <v:path arrowok="t"/>
              </v:shape>
            </v:group>
            <v:group style="position:absolute;left:7408;top:14120;width:2;height:1962" coordorigin="7408,14120" coordsize="2,1962">
              <v:shape style="position:absolute;left:7408;top:14120;width:2;height:1962" coordorigin="7408,14120" coordsize="0,1962" path="m7408,16082l7408,14120e" filled="f" stroked="t" strokeweight=".716246pt" strokecolor="#4F4F4F">
                <v:path arrowok="t"/>
              </v:shape>
            </v:group>
            <v:group style="position:absolute;left:368;top:16092;width:654;height:2" coordorigin="368,16092" coordsize="654,2">
              <v:shape style="position:absolute;left:368;top:16092;width:654;height:2" coordorigin="368,16092" coordsize="654,0" path="m368,16092l1022,16092e" filled="f" stroked="t" strokeweight=".477497pt" strokecolor="#575757">
                <v:path arrowok="t"/>
              </v:shape>
            </v:group>
            <v:group style="position:absolute;left:960;top:16092;width:759;height:2" coordorigin="960,16092" coordsize="759,2">
              <v:shape style="position:absolute;left:960;top:16092;width:759;height:2" coordorigin="960,16092" coordsize="759,0" path="m960,16092l1719,16092e" filled="f" stroked="t" strokeweight=".477497pt" strokecolor="#444444">
                <v:path arrowok="t"/>
              </v:shape>
            </v:group>
            <v:group style="position:absolute;left:1647;top:16087;width:7774;height:2" coordorigin="1647,16087" coordsize="7774,2">
              <v:shape style="position:absolute;left:1647;top:16087;width:7774;height:2" coordorigin="1647,16087" coordsize="7774,0" path="m1647,16087l9421,16087e" filled="f" stroked="t" strokeweight=".477497pt" strokecolor="#646464">
                <v:path arrowok="t"/>
              </v:shape>
            </v:group>
            <v:group style="position:absolute;left:3777;top:16070;width:7812;height:2" coordorigin="3777,16070" coordsize="7812,2">
              <v:shape style="position:absolute;left:3777;top:16070;width:7812;height:2" coordorigin="3777,16070" coordsize="7812,0" path="m3777,16070l11589,16070e" filled="f" stroked="t" strokeweight=".716246pt" strokecolor="#6B6B6B">
                <v:path arrowok="t"/>
              </v:shape>
            </v:group>
            <v:group style="position:absolute;left:9879;top:16068;width:645;height:2" coordorigin="9879,16068" coordsize="645,2">
              <v:shape style="position:absolute;left:9879;top:16068;width:645;height:2" coordorigin="9879,16068" coordsize="645,0" path="m9879,16068l10524,16068e" filled="f" stroked="t" strokeweight=".477497pt" strokecolor="#4F4F4F">
                <v:path arrowok="t"/>
              </v:shape>
            </v:group>
            <v:group style="position:absolute;left:11522;top:15034;width:2;height:1039" coordorigin="11522,15034" coordsize="2,1039">
              <v:shape style="position:absolute;left:11522;top:15034;width:2;height:1039" coordorigin="11522,15034" coordsize="0,1039" path="m11522,16073l11522,15034e" filled="f" stroked="t" strokeweight=".238749pt" strokecolor="#4B4B4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2A2A2A"/>
          <w:w w:val="51"/>
          <w:position w:val="1"/>
        </w:rPr>
        <w:t>:</w:t>
      </w:r>
      <w:r>
        <w:rPr>
          <w:rFonts w:ascii="Arial" w:hAnsi="Arial" w:cs="Arial" w:eastAsia="Arial"/>
          <w:sz w:val="22"/>
          <w:szCs w:val="22"/>
          <w:color w:val="2A2A2A"/>
          <w:spacing w:val="-30"/>
          <w:w w:val="51"/>
          <w:position w:val="1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-78"/>
          <w:w w:val="71"/>
          <w:position w:val="5"/>
        </w:rPr>
        <w:t>"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22"/>
          <w:szCs w:val="22"/>
          <w:color w:val="2A2A2A"/>
          <w:spacing w:val="-4"/>
          <w:w w:val="51"/>
          <w:position w:val="1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-43"/>
          <w:w w:val="71"/>
          <w:position w:val="5"/>
        </w:rPr>
        <w:t>'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51"/>
          <w:position w:val="1"/>
        </w:rPr>
        <w:t>: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100"/>
          <w:position w:val="1"/>
        </w:rPr>
      </w:r>
      <w:r>
        <w:rPr>
          <w:rFonts w:ascii="Arial" w:hAnsi="Arial" w:cs="Arial" w:eastAsia="Arial"/>
          <w:sz w:val="22"/>
          <w:szCs w:val="22"/>
          <w:color w:val="6D7072"/>
          <w:spacing w:val="0"/>
          <w:w w:val="107"/>
          <w:position w:val="0"/>
        </w:rPr>
        <w:t>l</w:t>
      </w:r>
      <w:r>
        <w:rPr>
          <w:rFonts w:ascii="Arial" w:hAnsi="Arial" w:cs="Arial" w:eastAsia="Arial"/>
          <w:sz w:val="22"/>
          <w:szCs w:val="22"/>
          <w:color w:val="6D7072"/>
          <w:spacing w:val="0"/>
          <w:w w:val="106"/>
          <w:position w:val="0"/>
        </w:rPr>
        <w:t>t</w:t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99"/>
          <w:position w:val="0"/>
        </w:rPr>
        <w:t>fa</w:t>
      </w:r>
      <w:r>
        <w:rPr>
          <w:rFonts w:ascii="Arial" w:hAnsi="Arial" w:cs="Arial" w:eastAsia="Arial"/>
          <w:sz w:val="22"/>
          <w:szCs w:val="22"/>
          <w:color w:val="3F3F3F"/>
          <w:spacing w:val="-13"/>
          <w:w w:val="100"/>
          <w:position w:val="0"/>
        </w:rPr>
        <w:t>i</w:t>
      </w:r>
      <w:r>
        <w:rPr>
          <w:rFonts w:ascii="Arial" w:hAnsi="Arial" w:cs="Arial" w:eastAsia="Arial"/>
          <w:sz w:val="22"/>
          <w:szCs w:val="22"/>
          <w:color w:val="576079"/>
          <w:spacing w:val="-35"/>
          <w:w w:val="64"/>
          <w:position w:val="0"/>
        </w:rPr>
        <w:t>.</w:t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100"/>
          <w:position w:val="0"/>
        </w:rPr>
        <w:t>y</w:t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99"/>
          <w:position w:val="0"/>
        </w:rPr>
        <w:t>: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123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68"/>
          <w:szCs w:val="68"/>
          <w:color w:val="666E99"/>
          <w:position w:val="-28"/>
        </w:rPr>
      </w:r>
      <w:r>
        <w:rPr>
          <w:rFonts w:ascii="Times New Roman" w:hAnsi="Times New Roman" w:cs="Times New Roman" w:eastAsia="Times New Roman"/>
          <w:sz w:val="68"/>
          <w:szCs w:val="68"/>
          <w:color w:val="666E99"/>
          <w:strike/>
          <w:position w:val="-28"/>
        </w:rPr>
        <w:t> </w:t>
      </w:r>
      <w:r>
        <w:rPr>
          <w:rFonts w:ascii="Times New Roman" w:hAnsi="Times New Roman" w:cs="Times New Roman" w:eastAsia="Times New Roman"/>
          <w:sz w:val="68"/>
          <w:szCs w:val="68"/>
          <w:color w:val="666E99"/>
          <w:spacing w:val="-73"/>
          <w:strike/>
          <w:position w:val="-28"/>
        </w:rPr>
        <w:t> </w:t>
      </w:r>
      <w:r>
        <w:rPr>
          <w:rFonts w:ascii="Times New Roman" w:hAnsi="Times New Roman" w:cs="Times New Roman" w:eastAsia="Times New Roman"/>
          <w:sz w:val="68"/>
          <w:szCs w:val="68"/>
          <w:color w:val="666E99"/>
          <w:spacing w:val="-73"/>
          <w:strike/>
          <w:position w:val="-28"/>
        </w:rPr>
      </w:r>
      <w:r>
        <w:rPr>
          <w:rFonts w:ascii="Times New Roman" w:hAnsi="Times New Roman" w:cs="Times New Roman" w:eastAsia="Times New Roman"/>
          <w:sz w:val="68"/>
          <w:szCs w:val="68"/>
          <w:color w:val="666E99"/>
          <w:spacing w:val="-73"/>
          <w:position w:val="-28"/>
        </w:rPr>
      </w:r>
      <w:r>
        <w:rPr>
          <w:rFonts w:ascii="Times New Roman" w:hAnsi="Times New Roman" w:cs="Times New Roman" w:eastAsia="Times New Roman"/>
          <w:sz w:val="68"/>
          <w:szCs w:val="68"/>
          <w:color w:val="666E99"/>
          <w:spacing w:val="-12"/>
          <w:position w:val="-28"/>
        </w:rPr>
        <w:t> 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76"/>
          <w:b/>
          <w:bCs/>
          <w:position w:val="0"/>
        </w:rPr>
        <w:t>lgeA</w:t>
      </w:r>
      <w:r>
        <w:rPr>
          <w:rFonts w:ascii="Arial" w:hAnsi="Arial" w:cs="Arial" w:eastAsia="Arial"/>
          <w:sz w:val="23"/>
          <w:szCs w:val="23"/>
          <w:color w:val="3F3F3F"/>
          <w:spacing w:val="-85"/>
          <w:w w:val="77"/>
          <w:b/>
          <w:bCs/>
          <w:position w:val="0"/>
        </w:rPr>
        <w:t>m</w:t>
      </w:r>
      <w:r>
        <w:rPr>
          <w:rFonts w:ascii="Times New Roman" w:hAnsi="Times New Roman" w:cs="Times New Roman" w:eastAsia="Times New Roman"/>
          <w:sz w:val="68"/>
          <w:szCs w:val="68"/>
          <w:color w:val="666E99"/>
          <w:spacing w:val="-85"/>
          <w:w w:val="100"/>
          <w:position w:val="-28"/>
        </w:rPr>
      </w:r>
      <w:r>
        <w:rPr>
          <w:rFonts w:ascii="Times New Roman" w:hAnsi="Times New Roman" w:cs="Times New Roman" w:eastAsia="Times New Roman"/>
          <w:sz w:val="68"/>
          <w:szCs w:val="68"/>
          <w:color w:val="666E99"/>
          <w:spacing w:val="-101"/>
          <w:w w:val="100"/>
          <w:strike/>
          <w:position w:val="-28"/>
        </w:rPr>
        <w:t> </w:t>
      </w:r>
      <w:r>
        <w:rPr>
          <w:rFonts w:ascii="Times New Roman" w:hAnsi="Times New Roman" w:cs="Times New Roman" w:eastAsia="Times New Roman"/>
          <w:sz w:val="68"/>
          <w:szCs w:val="68"/>
          <w:color w:val="666E99"/>
          <w:spacing w:val="-101"/>
          <w:w w:val="100"/>
          <w:strike/>
          <w:position w:val="-28"/>
        </w:rPr>
      </w:r>
      <w:r>
        <w:rPr>
          <w:rFonts w:ascii="Times New Roman" w:hAnsi="Times New Roman" w:cs="Times New Roman" w:eastAsia="Times New Roman"/>
          <w:sz w:val="68"/>
          <w:szCs w:val="68"/>
          <w:color w:val="666E99"/>
          <w:spacing w:val="-101"/>
          <w:w w:val="100"/>
          <w:position w:val="-28"/>
        </w:rPr>
      </w:r>
      <w:r>
        <w:rPr>
          <w:rFonts w:ascii="Times New Roman" w:hAnsi="Times New Roman" w:cs="Times New Roman" w:eastAsia="Times New Roman"/>
          <w:sz w:val="68"/>
          <w:szCs w:val="68"/>
          <w:color w:val="666E99"/>
          <w:spacing w:val="-101"/>
          <w:w w:val="100"/>
          <w:position w:val="-28"/>
        </w:rPr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76"/>
          <w:b/>
          <w:bCs/>
          <w:position w:val="0"/>
        </w:rPr>
        <w:t>ir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Muhammet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ESKIKAN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17" w:lineRule="exact"/>
        <w:ind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525252"/>
          <w:w w:val="33"/>
        </w:rPr>
        <w:t>-.....</w:t>
      </w:r>
      <w:r>
        <w:rPr>
          <w:rFonts w:ascii="Times New Roman" w:hAnsi="Times New Roman" w:cs="Times New Roman" w:eastAsia="Times New Roman"/>
          <w:sz w:val="31"/>
          <w:szCs w:val="31"/>
          <w:color w:val="525252"/>
          <w:spacing w:val="-11"/>
          <w:w w:val="33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6D7072"/>
          <w:spacing w:val="-77"/>
          <w:w w:val="66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525252"/>
          <w:spacing w:val="0"/>
          <w:w w:val="33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525252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6D7072"/>
          <w:spacing w:val="0"/>
          <w:w w:val="66"/>
        </w:rPr>
        <w:t>-....-"""'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260"/>
          <w:cols w:num="4" w:equalWidth="0">
            <w:col w:w="3147" w:space="458"/>
            <w:col w:w="1104" w:space="353"/>
            <w:col w:w="1834" w:space="2139"/>
            <w:col w:w="242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0" w:lineRule="atLeast"/>
        <w:ind w:left="3738" w:right="4179" w:firstLine="-11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140499pt;margin-top:-15.644676pt;width:31.960002pt;height:47pt;mso-position-horizontal-relative:page;mso-position-vertical-relative:paragraph;z-index:-10063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33333"/>
                      <w:spacing w:val="0"/>
                      <w:w w:val="136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DİYESİ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DAİ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15"/>
        </w:rPr>
        <w:t>G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325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74" w:lineRule="exact"/>
        <w:ind w:left="912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15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1" w:lineRule="exact"/>
        <w:ind w:left="640"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33333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1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1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2" w:lineRule="exact"/>
        <w:ind w:left="683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08"/>
          <w:position w:val="8"/>
        </w:rPr>
        <w:t>BELEDIYESI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1.507645" w:type="dxa"/>
      </w:tblPr>
      <w:tblGrid/>
      <w:tr>
        <w:trPr>
          <w:trHeight w:val="239" w:hRule="exact"/>
        </w:trPr>
        <w:tc>
          <w:tcPr>
            <w:tcW w:w="1255" w:type="dxa"/>
            <w:tcBorders>
              <w:top w:val="single" w:sz="3.818448" w:space="0" w:color="545454"/>
              <w:bottom w:val="single" w:sz="3.81844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3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w w:val="104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w w:val="103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68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7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4"/>
                <w:w w:val="114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4"/>
              </w:rPr>
              <w:t>30.05.2017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124" w:type="dxa"/>
            <w:tcBorders>
              <w:top w:val="single" w:sz="5.727664" w:space="0" w:color="777777"/>
              <w:bottom w:val="single" w:sz="5.727664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7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3"/>
              </w:rPr>
              <w:t>No:3607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78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727664" w:space="0" w:color="6B6B6B"/>
            </w:tcBorders>
          </w:tcPr>
          <w:p>
            <w:pPr>
              <w:spacing w:before="13" w:after="0" w:line="226" w:lineRule="exact"/>
              <w:ind w:left="272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11"/>
                <w:w w:val="100"/>
                <w:position w:val="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8"/>
                <w:w w:val="100"/>
                <w:position w:val="1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1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27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4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1"/>
              </w:rPr>
              <w:t>02:08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26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  <w:position w:val="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464"/>
                <w:spacing w:val="0"/>
                <w:w w:val="11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464"/>
                <w:spacing w:val="-2"/>
                <w:w w:val="11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2"/>
                <w:position w:val="-1"/>
              </w:rPr>
              <w:t>eı: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9" w:hRule="exact"/>
        </w:trPr>
        <w:tc>
          <w:tcPr>
            <w:tcW w:w="1255" w:type="dxa"/>
            <w:tcBorders>
              <w:top w:val="single" w:sz="3.818448" w:space="0" w:color="606060"/>
              <w:bottom w:val="single" w:sz="5.727664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w w:val="10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8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92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687" w:type="dxa"/>
            <w:tcBorders>
              <w:top w:val="nil" w:sz="6" w:space="0" w:color="auto"/>
              <w:bottom w:val="single" w:sz="5.727664" w:space="0" w:color="707070"/>
              <w:left w:val="nil" w:sz="6" w:space="0" w:color="auto"/>
              <w:right w:val="single" w:sz="1.909224" w:space="0" w:color="777777"/>
            </w:tcBorders>
          </w:tcPr>
          <w:p>
            <w:pPr>
              <w:spacing w:before="4" w:after="0" w:line="240" w:lineRule="auto"/>
              <w:ind w:left="18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464"/>
                <w:spacing w:val="-4"/>
                <w:w w:val="114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4"/>
              </w:rPr>
              <w:t>30.0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2"/>
                <w:w w:val="104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3"/>
                <w:w w:val="116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4"/>
              </w:rPr>
              <w:t>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124" w:type="dxa"/>
            <w:tcBorders>
              <w:top w:val="single" w:sz="5.727664" w:space="0" w:color="747474"/>
              <w:bottom w:val="nil" w:sz="6" w:space="0" w:color="auto"/>
              <w:left w:val="single" w:sz="1.909224" w:space="0" w:color="777777"/>
              <w:right w:val="nil" w:sz="6" w:space="0" w:color="auto"/>
            </w:tcBorders>
          </w:tcPr>
          <w:p>
            <w:pPr>
              <w:spacing w:before="2" w:after="0" w:line="240" w:lineRule="auto"/>
              <w:ind w:left="74" w:right="-20"/>
              <w:jc w:val="left"/>
              <w:tabs>
                <w:tab w:pos="11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0"/>
                <w:w w:val="84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2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3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66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46"/>
              </w:rPr>
              <w:t>:2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78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727664" w:space="0" w:color="6B6B6B"/>
            </w:tcBorders>
          </w:tcPr>
          <w:p>
            <w:pPr>
              <w:spacing w:before="9" w:after="0" w:line="240" w:lineRule="auto"/>
              <w:ind w:left="27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464"/>
                <w:spacing w:val="-11"/>
                <w:w w:val="9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6"/>
              </w:rPr>
              <w:t>Bil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7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66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3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5" w:hRule="exact"/>
        </w:trPr>
        <w:tc>
          <w:tcPr>
            <w:tcW w:w="11044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6" w:lineRule="exact"/>
              <w:ind w:left="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37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25"/>
                <w:w w:val="13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Kona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Eski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DGM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binası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4"/>
                <w:w w:val="9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98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3"/>
                <w:w w:val="99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5"/>
                <w:w w:val="99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9"/>
              </w:rPr>
              <w:t>ıs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6"/>
                <w:w w:val="99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99"/>
              </w:rPr>
              <w:t>,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4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2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6"/>
                <w:w w:val="9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98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1"/>
              </w:rPr>
              <w:t>ph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98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8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92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3"/>
                <w:w w:val="89"/>
              </w:rPr>
              <w:t>v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57"/>
              </w:rPr>
              <w:t>şa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66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köprll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2"/>
              </w:rPr>
              <w:t>altı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255" w:type="dxa"/>
            <w:tcBorders>
              <w:top w:val="single" w:sz="3.818448" w:space="0" w:color="707070"/>
              <w:bottom w:val="single" w:sz="3.818448" w:space="0" w:color="575757"/>
              <w:left w:val="single" w:sz="5.727664" w:space="0" w:color="606060"/>
              <w:right w:val="nil" w:sz="6" w:space="0" w:color="auto"/>
            </w:tcBorders>
          </w:tcPr>
          <w:p>
            <w:pPr>
              <w:spacing w:before="2" w:after="0" w:line="240" w:lineRule="auto"/>
              <w:ind w:left="5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3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464"/>
                <w:spacing w:val="9"/>
                <w:w w:val="100"/>
              </w:rPr>
              <w:t>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3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549" w:type="dxa"/>
            <w:gridSpan w:val="3"/>
            <w:tcBorders>
              <w:top w:val="single" w:sz="3.818448" w:space="0" w:color="707070"/>
              <w:bottom w:val="single" w:sz="5.72766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18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464"/>
                <w:spacing w:val="0"/>
                <w:w w:val="137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464"/>
                <w:spacing w:val="24"/>
                <w:w w:val="13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Kona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Eski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DGM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binası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karşısı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4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4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1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1"/>
                <w:w w:val="91"/>
              </w:rPr>
              <w:t>h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98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9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2"/>
              </w:rPr>
              <w:t>vşa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4"/>
                <w:w w:val="103"/>
              </w:rPr>
              <w:t>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66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5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8"/>
                <w:w w:val="100"/>
              </w:rPr>
              <w:t>ö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prll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2"/>
              </w:rPr>
              <w:t>altı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241" w:type="dxa"/>
            <w:tcBorders>
              <w:top w:val="single" w:sz="5.727664" w:space="0" w:color="70707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44" w:hRule="exact"/>
        </w:trPr>
        <w:tc>
          <w:tcPr>
            <w:tcW w:w="1255" w:type="dxa"/>
            <w:tcBorders>
              <w:top w:val="single" w:sz="3.818448" w:space="0" w:color="575757"/>
              <w:bottom w:val="single" w:sz="3.818448" w:space="0" w:color="5B5B5B"/>
              <w:left w:val="single" w:sz="5.727664" w:space="0" w:color="606060"/>
              <w:right w:val="nil" w:sz="6" w:space="0" w:color="auto"/>
            </w:tcBorders>
          </w:tcPr>
          <w:p>
            <w:pPr>
              <w:spacing w:before="0" w:after="0" w:line="218" w:lineRule="exact"/>
              <w:ind w:left="4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8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4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3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549" w:type="dxa"/>
            <w:gridSpan w:val="3"/>
            <w:tcBorders>
              <w:top w:val="single" w:sz="5.727664" w:space="0" w:color="77777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174" w:right="-20"/>
              <w:jc w:val="left"/>
              <w:tabs>
                <w:tab w:pos="33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464"/>
                <w:spacing w:val="0"/>
                <w:w w:val="74"/>
                <w:i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464"/>
                <w:spacing w:val="0"/>
                <w:w w:val="74"/>
                <w:i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464"/>
                <w:spacing w:val="6"/>
                <w:w w:val="74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Ar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2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4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4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241" w:type="dxa"/>
            <w:tcBorders>
              <w:top w:val="nil" w:sz="6" w:space="0" w:color="auto"/>
              <w:bottom w:val="single" w:sz="5.727664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19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:Elektri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Kısa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3"/>
              </w:rPr>
              <w:t>Dev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1"/>
                <w:w w:val="104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B4B4B"/>
                <w:spacing w:val="0"/>
                <w:w w:val="105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17" w:lineRule="exact"/>
        <w:ind w:left="153" w:right="-20"/>
        <w:jc w:val="left"/>
        <w:tabs>
          <w:tab w:pos="356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46.762482pt;margin-top:-1.312956pt;width:.1pt;height:14.36313pt;mso-position-horizontal-relative:page;mso-position-vertical-relative:paragraph;z-index:-10071" coordorigin="6935,-26" coordsize="2,287">
            <v:shape style="position:absolute;left:6935;top:-26;width:2;height:287" coordorigin="6935,-26" coordsize="0,287" path="m6935,261l6935,-26e" filled="f" stroked="t" strokeweight=".954611pt" strokecolor="#6B6B6B">
              <v:path arrowok="t"/>
            </v:shape>
          </v:group>
          <w10:wrap type="none"/>
        </w:pict>
      </w:r>
      <w:r>
        <w:rPr/>
        <w:pict>
          <v:group style="position:absolute;margin-left:355.115326pt;margin-top:10.057855pt;width:3.579792pt;height:.1pt;mso-position-horizontal-relative:page;mso-position-vertical-relative:paragraph;z-index:-10070" coordorigin="7102,201" coordsize="72,2">
            <v:shape style="position:absolute;left:7102;top:201;width:72;height:2" coordorigin="7102,201" coordsize="72,0" path="m7102,201l7174,201e" filled="f" stroked="t" strokeweight=".238653pt" strokecolor="#6B6B6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93"/>
          <w:position w:val="3"/>
        </w:rPr>
        <w:t>Y</w:t>
      </w:r>
      <w:r>
        <w:rPr>
          <w:rFonts w:ascii="Arial" w:hAnsi="Arial" w:cs="Arial" w:eastAsia="Arial"/>
          <w:sz w:val="17"/>
          <w:szCs w:val="17"/>
          <w:color w:val="333333"/>
          <w:spacing w:val="-30"/>
          <w:w w:val="100"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-18"/>
          <w:w w:val="100"/>
          <w:position w:val="3"/>
        </w:rPr>
        <w:t>a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position w:val="3"/>
        </w:rPr>
        <w:t>pını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position w:val="3"/>
        </w:rPr>
        <w:t>n</w:t>
      </w:r>
      <w:r>
        <w:rPr>
          <w:rFonts w:ascii="Arial" w:hAnsi="Arial" w:cs="Arial" w:eastAsia="Arial"/>
          <w:sz w:val="17"/>
          <w:szCs w:val="17"/>
          <w:color w:val="333333"/>
          <w:spacing w:val="-12"/>
          <w:w w:val="100"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position w:val="3"/>
        </w:rPr>
        <w:t>Şekl</w:t>
      </w:r>
      <w:r>
        <w:rPr>
          <w:rFonts w:ascii="Arial" w:hAnsi="Arial" w:cs="Arial" w:eastAsia="Arial"/>
          <w:sz w:val="17"/>
          <w:szCs w:val="17"/>
          <w:color w:val="333333"/>
          <w:spacing w:val="-19"/>
          <w:w w:val="100"/>
          <w:position w:val="3"/>
        </w:rPr>
        <w:t>i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00"/>
          <w:position w:val="3"/>
        </w:rPr>
        <w:t>:</w:t>
      </w:r>
      <w:r>
        <w:rPr>
          <w:rFonts w:ascii="Arial" w:hAnsi="Arial" w:cs="Arial" w:eastAsia="Arial"/>
          <w:sz w:val="17"/>
          <w:szCs w:val="17"/>
          <w:color w:val="646464"/>
          <w:spacing w:val="-45"/>
          <w:w w:val="100"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6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3576" w:right="-20"/>
        <w:jc w:val="left"/>
        <w:tabs>
          <w:tab w:pos="7940" w:val="left"/>
          <w:tab w:pos="90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7"/>
          <w:w w:val="10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anne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</w:rPr>
        <w:t>Kagi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</w:rPr>
        <w:t>r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7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92"/>
        </w:rPr>
        <w:t>Ahf</w:t>
      </w:r>
      <w:r>
        <w:rPr>
          <w:rFonts w:ascii="Arial" w:hAnsi="Arial" w:cs="Arial" w:eastAsia="Arial"/>
          <w:sz w:val="17"/>
          <w:szCs w:val="17"/>
          <w:color w:val="333333"/>
          <w:spacing w:val="-11"/>
          <w:w w:val="92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</w:rPr>
        <w:t>ııp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34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92"/>
        </w:rPr>
        <w:t>Ç</w:t>
      </w:r>
      <w:r>
        <w:rPr>
          <w:rFonts w:ascii="Arial" w:hAnsi="Arial" w:cs="Arial" w:eastAsia="Arial"/>
          <w:sz w:val="17"/>
          <w:szCs w:val="17"/>
          <w:color w:val="646464"/>
          <w:spacing w:val="3"/>
          <w:w w:val="92"/>
        </w:rPr>
        <w:t>e</w:t>
      </w:r>
      <w:r>
        <w:rPr>
          <w:rFonts w:ascii="Arial" w:hAnsi="Arial" w:cs="Arial" w:eastAsia="Arial"/>
          <w:sz w:val="17"/>
          <w:szCs w:val="17"/>
          <w:color w:val="232323"/>
          <w:spacing w:val="-8"/>
          <w:w w:val="160"/>
        </w:rPr>
        <w:t>l</w:t>
      </w:r>
      <w:r>
        <w:rPr>
          <w:rFonts w:ascii="Arial" w:hAnsi="Arial" w:cs="Arial" w:eastAsia="Arial"/>
          <w:sz w:val="17"/>
          <w:szCs w:val="17"/>
          <w:color w:val="4B4B4B"/>
          <w:spacing w:val="-5"/>
          <w:w w:val="128"/>
        </w:rPr>
        <w:t>i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98"/>
        </w:rPr>
        <w:t>k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</w:rPr>
        <w:t>   </w:t>
      </w:r>
      <w:r>
        <w:rPr>
          <w:rFonts w:ascii="Arial" w:hAnsi="Arial" w:cs="Arial" w:eastAsia="Arial"/>
          <w:sz w:val="17"/>
          <w:szCs w:val="17"/>
          <w:color w:val="333333"/>
          <w:spacing w:val="-17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33333"/>
          <w:spacing w:val="-1"/>
          <w:w w:val="112"/>
        </w:rPr>
        <w:t>Q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27"/>
        </w:rPr>
        <w:t>ğ</w:t>
      </w:r>
      <w:r>
        <w:rPr>
          <w:rFonts w:ascii="Arial" w:hAnsi="Arial" w:cs="Arial" w:eastAsia="Arial"/>
          <w:sz w:val="17"/>
          <w:szCs w:val="17"/>
          <w:color w:val="4B4B4B"/>
          <w:spacing w:val="-1"/>
          <w:w w:val="127"/>
        </w:rPr>
        <w:t>e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29"/>
        </w:rPr>
        <w:t>r</w:t>
      </w:r>
      <w:r>
        <w:rPr>
          <w:rFonts w:ascii="Arial" w:hAnsi="Arial" w:cs="Arial" w:eastAsia="Arial"/>
          <w:sz w:val="17"/>
          <w:szCs w:val="17"/>
          <w:color w:val="333333"/>
          <w:spacing w:val="-26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898989"/>
          <w:spacing w:val="0"/>
          <w:w w:val="19"/>
        </w:rPr>
        <w:t>_</w:t>
      </w:r>
      <w:r>
        <w:rPr>
          <w:rFonts w:ascii="Arial" w:hAnsi="Arial" w:cs="Arial" w:eastAsia="Arial"/>
          <w:sz w:val="17"/>
          <w:szCs w:val="17"/>
          <w:color w:val="898989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898989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C4C4C4"/>
          <w:spacing w:val="0"/>
          <w:w w:val="352"/>
        </w:rPr>
        <w:t>_</w:t>
      </w:r>
      <w:r>
        <w:rPr>
          <w:rFonts w:ascii="Arial" w:hAnsi="Arial" w:cs="Arial" w:eastAsia="Arial"/>
          <w:sz w:val="17"/>
          <w:szCs w:val="17"/>
          <w:color w:val="C4C4C4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C4C4C4"/>
          <w:spacing w:val="0"/>
          <w:w w:val="24"/>
        </w:rPr>
        <w:t>_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5" w:lineRule="exact"/>
        <w:ind w:left="4148" w:right="-20"/>
        <w:jc w:val="left"/>
        <w:tabs>
          <w:tab w:pos="594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646464"/>
          <w:spacing w:val="0"/>
          <w:w w:val="52"/>
        </w:rPr>
        <w:t>1</w:t>
      </w:r>
      <w:r>
        <w:rPr>
          <w:rFonts w:ascii="Arial" w:hAnsi="Arial" w:cs="Arial" w:eastAsia="Arial"/>
          <w:sz w:val="21"/>
          <w:szCs w:val="21"/>
          <w:color w:val="646464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33333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</w:rPr>
        <w:t>Kon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1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Altı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lm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5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4" w:after="0" w:line="327" w:lineRule="auto"/>
        <w:ind w:left="2091" w:right="2272" w:firstLine="-1928"/>
        <w:jc w:val="left"/>
        <w:tabs>
          <w:tab w:pos="2080" w:val="left"/>
          <w:tab w:pos="5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15"/>
          <w:position w:val="0"/>
        </w:rPr>
        <w:t>:Feth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16"/>
          <w:position w:val="0"/>
        </w:rPr>
        <w:t>i</w:t>
      </w:r>
      <w:r>
        <w:rPr>
          <w:rFonts w:ascii="Arial" w:hAnsi="Arial" w:cs="Arial" w:eastAsia="Arial"/>
          <w:sz w:val="18"/>
          <w:szCs w:val="18"/>
          <w:color w:val="333333"/>
          <w:spacing w:val="-32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14"/>
          <w:position w:val="0"/>
        </w:rPr>
        <w:t>UNSAL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Şahi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  <w:position w:val="0"/>
        </w:rPr>
        <w:t>ÖZG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DiK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2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16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İPOGLU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2087" w:right="-20"/>
        <w:jc w:val="left"/>
        <w:tabs>
          <w:tab w:pos="460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w w:val="8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83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9"/>
          <w:position w:val="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02:09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1"/>
        </w:rPr>
        <w:t>:0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53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5"/>
          <w:position w:val="0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0"/>
        </w:rPr>
        <w:t>16-35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68" w:right="-20"/>
        <w:jc w:val="left"/>
        <w:tabs>
          <w:tab w:pos="2080" w:val="left"/>
          <w:tab w:pos="462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187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7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65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  <w:position w:val="3"/>
        </w:rPr>
        <w:t>ekt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6"/>
          <w:position w:val="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3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8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8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6"/>
          <w:w w:val="10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4635" w:right="-20"/>
        <w:jc w:val="left"/>
        <w:tabs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6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9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:0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5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01" w:right="-20"/>
        <w:jc w:val="left"/>
        <w:tabs>
          <w:tab w:pos="462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Doğa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63" w:right="-20"/>
        <w:jc w:val="left"/>
        <w:tabs>
          <w:tab w:pos="2080" w:val="left"/>
          <w:tab w:pos="462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rdımcı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ti:-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3" w:right="-20"/>
        <w:jc w:val="left"/>
        <w:tabs>
          <w:tab w:pos="480" w:val="left"/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2"/>
          <w:szCs w:val="12"/>
          <w:color w:val="333333"/>
          <w:spacing w:val="0"/>
          <w:w w:val="230"/>
          <w:i/>
          <w:position w:val="5"/>
        </w:rPr>
        <w:t>(</w:t>
      </w:r>
      <w:r>
        <w:rPr>
          <w:rFonts w:ascii="Arial" w:hAnsi="Arial" w:cs="Arial" w:eastAsia="Arial"/>
          <w:sz w:val="12"/>
          <w:szCs w:val="12"/>
          <w:color w:val="333333"/>
          <w:spacing w:val="0"/>
          <w:w w:val="100"/>
          <w:i/>
          <w:position w:val="5"/>
        </w:rPr>
        <w:tab/>
      </w:r>
      <w:r>
        <w:rPr>
          <w:rFonts w:ascii="Arial" w:hAnsi="Arial" w:cs="Arial" w:eastAsia="Arial"/>
          <w:sz w:val="12"/>
          <w:szCs w:val="12"/>
          <w:color w:val="333333"/>
          <w:spacing w:val="0"/>
          <w:w w:val="100"/>
          <w:i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ıişse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0"/>
        </w:rPr>
        <w:t>Saati:-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0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2" w:after="0" w:line="240" w:lineRule="auto"/>
        <w:ind w:left="20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Adı-S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53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damperli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kamyonu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şofôr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mahalli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58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Durum</w:t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-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08" w:lineRule="exact"/>
        <w:ind w:left="4592" w:right="380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158" w:right="-20"/>
        <w:jc w:val="left"/>
        <w:tabs>
          <w:tab w:pos="2160" w:val="left"/>
          <w:tab w:pos="4620" w:val="left"/>
          <w:tab w:pos="6500" w:val="left"/>
          <w:tab w:pos="8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7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2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7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-2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3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35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2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95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  <w:position w:val="-2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1" w:lineRule="exact"/>
        <w:ind w:left="4841" w:right="-20"/>
        <w:jc w:val="left"/>
        <w:tabs>
          <w:tab w:pos="6520" w:val="left"/>
          <w:tab w:pos="8060" w:val="left"/>
        </w:tabs>
        <w:rPr>
          <w:rFonts w:ascii="Arial" w:hAnsi="Arial" w:cs="Arial" w:eastAsia="Arial"/>
          <w:sz w:val="39"/>
          <w:szCs w:val="39"/>
        </w:rPr>
      </w:pPr>
      <w:rPr/>
      <w:r>
        <w:rPr>
          <w:rFonts w:ascii="Arial" w:hAnsi="Arial" w:cs="Arial" w:eastAsia="Arial"/>
          <w:sz w:val="26"/>
          <w:szCs w:val="26"/>
          <w:color w:val="333333"/>
          <w:spacing w:val="0"/>
          <w:w w:val="166"/>
          <w:position w:val="7"/>
        </w:rPr>
        <w:t>ı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7"/>
        </w:rPr>
      </w:r>
      <w:r>
        <w:rPr>
          <w:rFonts w:ascii="Arial" w:hAnsi="Arial" w:cs="Arial" w:eastAsia="Arial"/>
          <w:sz w:val="39"/>
          <w:szCs w:val="39"/>
          <w:color w:val="333333"/>
          <w:spacing w:val="0"/>
          <w:w w:val="41"/>
          <w:position w:val="0"/>
        </w:rPr>
        <w:t>ı</w:t>
      </w:r>
      <w:r>
        <w:rPr>
          <w:rFonts w:ascii="Arial" w:hAnsi="Arial" w:cs="Arial" w:eastAsia="Arial"/>
          <w:sz w:val="39"/>
          <w:szCs w:val="39"/>
          <w:color w:val="33333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9"/>
          <w:szCs w:val="39"/>
          <w:color w:val="333333"/>
          <w:spacing w:val="0"/>
          <w:w w:val="100"/>
          <w:position w:val="0"/>
        </w:rPr>
      </w:r>
      <w:r>
        <w:rPr>
          <w:rFonts w:ascii="Arial" w:hAnsi="Arial" w:cs="Arial" w:eastAsia="Arial"/>
          <w:sz w:val="39"/>
          <w:szCs w:val="39"/>
          <w:color w:val="757575"/>
          <w:spacing w:val="0"/>
          <w:w w:val="69"/>
          <w:position w:val="0"/>
        </w:rPr>
        <w:t>ı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2091" w:right="-20"/>
        <w:jc w:val="left"/>
        <w:tabs>
          <w:tab w:pos="5260" w:val="left"/>
          <w:tab w:pos="9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kamyonu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şofôr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mahalli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tamamen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camları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kınlmak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7" w:lineRule="auto"/>
        <w:ind w:left="153" w:right="5967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örmüştür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zarar:5.000TL'dir.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5" w:lineRule="exact"/>
        <w:ind w:left="2187" w:right="6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-11"/>
          <w:w w:val="17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994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BMC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left="149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damperli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kamyonu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şofôr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mahallinde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kamyonetin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2" w:lineRule="auto"/>
        <w:ind w:left="2096" w:right="58" w:firstLine="3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ofôr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mahallinde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göğü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bölümünde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yükleme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yıpranm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v.b.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sebeplerle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izoleleri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utuşturması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burada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göğüslüğü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aksamları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koltu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döşemelerine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etmesiyle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ıkt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exact"/>
        <w:ind w:left="153" w:right="3764"/>
        <w:jc w:val="left"/>
        <w:tabs>
          <w:tab w:pos="2080" w:val="left"/>
          <w:tab w:pos="2760" w:val="left"/>
          <w:tab w:pos="3960" w:val="left"/>
          <w:tab w:pos="66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group style="position:absolute;margin-left:220.037857pt;margin-top:22.298052pt;width:53.696874pt;height:.1pt;mso-position-horizontal-relative:page;mso-position-vertical-relative:paragraph;z-index:-10069" coordorigin="4401,446" coordsize="1074,2">
            <v:shape style="position:absolute;left:4401;top:446;width:1074;height:2" coordorigin="4401,446" coordsize="1074,0" path="m4401,446l5475,446e" filled="f" stroked="t" strokeweight=".238653pt" strokecolor="#000000">
              <v:path arrowok="t"/>
            </v:shape>
          </v:group>
          <w10:wrap type="none"/>
        </w:pict>
      </w:r>
      <w:r>
        <w:rPr/>
        <w:pict>
          <v:group style="position:absolute;margin-left:295.094147pt;margin-top:22.178724pt;width:168.011552pt;height:1.794658pt;mso-position-horizontal-relative:page;mso-position-vertical-relative:paragraph;z-index:-10068" coordorigin="5902,444" coordsize="3360,36">
            <v:group style="position:absolute;left:5904;top:477;width:816;height:2" coordorigin="5904,477" coordsize="816,2">
              <v:shape style="position:absolute;left:5904;top:477;width:816;height:2" coordorigin="5904,477" coordsize="816,0" path="m5904,477l6720,477e" filled="f" stroked="t" strokeweight=".238653pt" strokecolor="#8C8C8C">
                <v:path arrowok="t"/>
              </v:shape>
            </v:group>
            <v:group style="position:absolute;left:6720;top:446;width:1523;height:2" coordorigin="6720,446" coordsize="1523,2">
              <v:shape style="position:absolute;left:6720;top:446;width:1523;height:2" coordorigin="6720,446" coordsize="1523,0" path="m6720,446l8243,446e" filled="f" stroked="t" strokeweight=".238653pt" strokecolor="#000000">
                <v:path arrowok="t"/>
              </v:shape>
            </v:group>
            <v:group style="position:absolute;left:8214;top:477;width:1045;height:2" coordorigin="8214,477" coordsize="1045,2">
              <v:shape style="position:absolute;left:8214;top:477;width:1045;height:2" coordorigin="8214,477" coordsize="1045,0" path="m8214,477l9260,477e" filled="f" stroked="t" strokeweight=".238653pt" strokecolor="#7C7C7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4.418304pt;margin-top:22.298052pt;width:42.480194pt;height:.1pt;mso-position-horizontal-relative:page;mso-position-vertical-relative:paragraph;z-index:-10067" coordorigin="9288,446" coordsize="850,2">
            <v:shape style="position:absolute;left:9288;top:446;width:850;height:2" coordorigin="9288,446" coordsize="850,0" path="m9288,446l10138,446e" filled="f" stroked="t" strokeweight=".238653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w w:val="101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86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2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65"/>
          <w:position w:val="0"/>
        </w:rPr>
        <w:t>:-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6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4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12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u w:val="single" w:color="747474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u w:val="single" w:color="74747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u w:val="single" w:color="74747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u w:val="single" w:color="74747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  <w:u w:val="single" w:color="747474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  <w:u w:val="single" w:color="74747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  <w:u w:val="single" w:color="74747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  <w:u w:val="single" w:color="74747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  <w:u w:val="single" w:color="74747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5"/>
          <w:u w:val="single" w:color="74747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5"/>
          <w:u w:val="single" w:color="74747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5"/>
          <w:u w:val="single" w:color="74747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98"/>
          <w:u w:val="single" w:color="747474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98"/>
          <w:u w:val="single" w:color="74747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98"/>
          <w:u w:val="single" w:color="74747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0"/>
          <w:u w:val="single" w:color="74747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0"/>
          <w:u w:val="single" w:color="74747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0"/>
          <w:u w:val="single" w:color="747474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0"/>
          <w:u w:val="single" w:color="74747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u w:val="single" w:color="74747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u w:val="single" w:color="74747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u w:val="single" w:color="74747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  <w:u w:val="single" w:color="747474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  <w:u w:val="single" w:color="74747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7"/>
          <w:u w:val="single" w:color="747474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7"/>
          <w:u w:val="single" w:color="74747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7"/>
          <w:u w:val="single" w:color="74747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  <w:u w:val="single" w:color="74747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  <w:u w:val="single" w:color="74747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  <w:u w:val="single" w:color="74747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  <w:u w:val="single" w:color="74747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  <w:u w:val="single" w:color="74747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u w:val="single" w:color="747474"/>
          <w:position w:val="1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u w:val="single" w:color="74747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91"/>
          <w:position w:val="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100"/>
          <w:u w:val="single" w:color="8C8C8C"/>
          <w:position w:val="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100"/>
          <w:u w:val="single" w:color="8C8C8C"/>
          <w:position w:val="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100"/>
          <w:u w:val="single" w:color="8C8C8C"/>
          <w:position w:val="0"/>
        </w:rPr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60" w:bottom="280" w:left="300" w:right="340"/>
        </w:sectPr>
      </w:pPr>
      <w:rPr/>
    </w:p>
    <w:p>
      <w:pPr>
        <w:spacing w:before="0" w:after="0" w:line="211" w:lineRule="exact"/>
        <w:ind w:left="149" w:right="-76"/>
        <w:jc w:val="left"/>
        <w:rPr>
          <w:rFonts w:ascii="Courier New" w:hAnsi="Courier New" w:cs="Courier New" w:eastAsia="Courier New"/>
          <w:sz w:val="24"/>
          <w:szCs w:val="24"/>
        </w:rPr>
      </w:pPr>
      <w:rPr/>
      <w:r>
        <w:rPr>
          <w:rFonts w:ascii="Courier New" w:hAnsi="Courier New" w:cs="Courier New" w:eastAsia="Courier New"/>
          <w:sz w:val="24"/>
          <w:szCs w:val="24"/>
          <w:color w:val="757575"/>
          <w:spacing w:val="0"/>
          <w:w w:val="45"/>
          <w:i/>
          <w:position w:val="3"/>
        </w:rPr>
        <w:t>-:-</w:t>
      </w:r>
      <w:r>
        <w:rPr>
          <w:rFonts w:ascii="Courier New" w:hAnsi="Courier New" w:cs="Courier New" w:eastAsia="Courier New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14" w:after="0" w:line="214" w:lineRule="exact"/>
        <w:ind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32"/>
          <w:w w:val="49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1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right="-8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24"/>
          <w:szCs w:val="24"/>
          <w:color w:val="333333"/>
          <w:spacing w:val="-29"/>
          <w:w w:val="139"/>
          <w:position w:val="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ıme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Şahi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GEDİ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</w:rPr>
        <w:t>(Şofôr)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00" w:right="340"/>
          <w:cols w:num="4" w:equalWidth="0">
            <w:col w:w="344" w:space="177"/>
            <w:col w:w="560" w:space="109"/>
            <w:col w:w="441" w:space="462"/>
            <w:col w:w="9187"/>
          </w:cols>
        </w:sectPr>
      </w:pPr>
      <w:rPr/>
    </w:p>
    <w:p>
      <w:pPr>
        <w:spacing w:before="10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24" w:lineRule="exact"/>
        <w:ind w:left="163" w:right="-20"/>
        <w:jc w:val="left"/>
        <w:tabs>
          <w:tab w:pos="2060" w:val="left"/>
          <w:tab w:pos="5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Saa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-1"/>
        </w:rPr>
        <w:t>03:00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254" w:right="-20"/>
        <w:jc w:val="left"/>
        <w:tabs>
          <w:tab w:pos="1060" w:val="left"/>
          <w:tab w:pos="8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KiP: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100"/>
        </w:rPr>
        <w:t>ı</w:t>
      </w:r>
      <w:r>
        <w:rPr>
          <w:rFonts w:ascii="Arial" w:hAnsi="Arial" w:cs="Arial" w:eastAsia="Arial"/>
          <w:sz w:val="25"/>
          <w:szCs w:val="25"/>
          <w:color w:val="333333"/>
          <w:spacing w:val="1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00" w:right="3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8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143" w:right="-73"/>
        <w:jc w:val="left"/>
        <w:tabs>
          <w:tab w:pos="2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33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81.376099pt;margin-top:1.040650pt;width:.1pt;height:11.490504pt;mso-position-horizontal-relative:page;mso-position-vertical-relative:paragraph;z-index:-10066" coordorigin="3628,21" coordsize="2,230">
            <v:shape style="position:absolute;left:3628;top:21;width:2;height:230" coordorigin="3628,21" coordsize="0,230" path="m3628,251l3628,21e" filled="f" stroked="t" strokeweight=".238653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9.803688pt;margin-top:36.110935pt;width:11.751451pt;height:41.5pt;mso-position-horizontal-relative:page;mso-position-vertical-relative:paragraph;z-index:-10062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4"/>
                    <w:jc w:val="left"/>
                    <w:rPr>
                      <w:rFonts w:ascii="Times New Roman" w:hAnsi="Times New Roman" w:cs="Times New Roman" w:eastAsia="Times New Roman"/>
                      <w:sz w:val="83"/>
                      <w:szCs w:val="8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757575"/>
                      <w:spacing w:val="-82"/>
                      <w:w w:val="79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4B4B4B"/>
                      <w:spacing w:val="-215"/>
                      <w:w w:val="10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757575"/>
                      <w:spacing w:val="0"/>
                      <w:w w:val="7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1" w:lineRule="exact"/>
        <w:ind w:right="255"/>
        <w:jc w:val="right"/>
        <w:tabs>
          <w:tab w:pos="2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6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6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2"/>
        </w:rPr>
        <w:t>Çavuş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65" w:lineRule="exact"/>
        <w:ind w:right="-251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141"/>
          <w:szCs w:val="141"/>
          <w:color w:val="898989"/>
          <w:w w:val="26"/>
          <w:position w:val="-30"/>
        </w:rPr>
        <w:t>.'</w:t>
      </w:r>
      <w:r>
        <w:rPr>
          <w:rFonts w:ascii="Times New Roman" w:hAnsi="Times New Roman" w:cs="Times New Roman" w:eastAsia="Times New Roman"/>
          <w:sz w:val="141"/>
          <w:szCs w:val="141"/>
          <w:color w:val="898989"/>
          <w:spacing w:val="-147"/>
          <w:w w:val="100"/>
          <w:position w:val="-30"/>
        </w:rPr>
        <w:t> </w:t>
      </w:r>
      <w:r>
        <w:rPr>
          <w:rFonts w:ascii="Arial" w:hAnsi="Arial" w:cs="Arial" w:eastAsia="Arial"/>
          <w:sz w:val="32"/>
          <w:szCs w:val="32"/>
          <w:color w:val="4B4B4B"/>
          <w:spacing w:val="0"/>
          <w:w w:val="73"/>
          <w:position w:val="46"/>
        </w:rPr>
        <w:t>.</w:t>
      </w:r>
      <w:r>
        <w:rPr>
          <w:rFonts w:ascii="Arial" w:hAnsi="Arial" w:cs="Arial" w:eastAsia="Arial"/>
          <w:sz w:val="32"/>
          <w:szCs w:val="32"/>
          <w:color w:val="4B4B4B"/>
          <w:spacing w:val="-50"/>
          <w:w w:val="73"/>
          <w:position w:val="46"/>
        </w:rPr>
        <w:t>.</w:t>
      </w:r>
      <w:r>
        <w:rPr>
          <w:rFonts w:ascii="Times New Roman" w:hAnsi="Times New Roman" w:cs="Times New Roman" w:eastAsia="Times New Roman"/>
          <w:sz w:val="141"/>
          <w:szCs w:val="141"/>
          <w:color w:val="646464"/>
          <w:spacing w:val="-455"/>
          <w:w w:val="104"/>
          <w:position w:val="-30"/>
        </w:rPr>
        <w:t>-</w:t>
      </w:r>
      <w:r>
        <w:rPr>
          <w:rFonts w:ascii="Arial" w:hAnsi="Arial" w:cs="Arial" w:eastAsia="Arial"/>
          <w:sz w:val="23"/>
          <w:szCs w:val="23"/>
          <w:color w:val="757575"/>
          <w:spacing w:val="-43"/>
          <w:w w:val="103"/>
          <w:position w:val="64"/>
        </w:rPr>
        <w:t>.</w:t>
      </w:r>
      <w:r>
        <w:rPr>
          <w:rFonts w:ascii="Arial" w:hAnsi="Arial" w:cs="Arial" w:eastAsia="Arial"/>
          <w:sz w:val="32"/>
          <w:szCs w:val="32"/>
          <w:color w:val="4B4B4B"/>
          <w:spacing w:val="-9"/>
          <w:w w:val="73"/>
          <w:position w:val="46"/>
        </w:rPr>
        <w:t>ı</w:t>
      </w:r>
      <w:r>
        <w:rPr>
          <w:rFonts w:ascii="Arial" w:hAnsi="Arial" w:cs="Arial" w:eastAsia="Arial"/>
          <w:sz w:val="32"/>
          <w:szCs w:val="32"/>
          <w:color w:val="757575"/>
          <w:spacing w:val="0"/>
          <w:w w:val="75"/>
          <w:position w:val="46"/>
        </w:rPr>
        <w:t>·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22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60"/>
          <w:position w:val="-2"/>
        </w:rPr>
        <w:t>(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60"/>
          <w:position w:val="-2"/>
        </w:rPr>
        <w:t>}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10"/>
          <w:w w:val="60"/>
          <w:position w:val="-2"/>
        </w:rPr>
        <w:t>'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60"/>
          <w:b/>
          <w:bCs/>
          <w:position w:val="-2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15"/>
          <w:w w:val="60"/>
          <w:b/>
          <w:bCs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60"/>
          <w:position w:val="-2"/>
        </w:rPr>
        <w:t>R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60"/>
          <w:position w:val="-2"/>
        </w:rPr>
        <w:t>  </w:t>
      </w:r>
      <w:r>
        <w:rPr>
          <w:rFonts w:ascii="Arial" w:hAnsi="Arial" w:cs="Arial" w:eastAsia="Arial"/>
          <w:sz w:val="26"/>
          <w:szCs w:val="26"/>
          <w:color w:val="333333"/>
          <w:spacing w:val="2"/>
          <w:w w:val="60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333333"/>
          <w:spacing w:val="5"/>
          <w:w w:val="74"/>
          <w:position w:val="-2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65"/>
          <w:b/>
          <w:bCs/>
          <w:position w:val="-2"/>
        </w:rPr>
        <w:t>1017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064" w:lineRule="exact"/>
        <w:ind w:left="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531036pt;margin-top:10.121075pt;width:22.802634pt;height:9.5pt;mso-position-horizontal-relative:page;mso-position-vertical-relative:paragraph;z-index:-10061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333"/>
                      <w:w w:val="55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333"/>
                      <w:spacing w:val="-3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B4B4B"/>
                      <w:spacing w:val="0"/>
                      <w:w w:val="100"/>
                    </w:rPr>
                    <w:t>fe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B4B4B"/>
                      <w:spacing w:val="3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B4B4B"/>
                      <w:spacing w:val="0"/>
                      <w:w w:val="100"/>
                    </w:rPr>
                    <w:t>B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B4B4B"/>
                      <w:spacing w:val="-1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333"/>
                      <w:spacing w:val="0"/>
                      <w:w w:val="55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color w:val="A8A8A8"/>
          <w:w w:val="52"/>
          <w:position w:val="68"/>
        </w:rPr>
        <w:t>,......,.</w:t>
      </w:r>
      <w:r>
        <w:rPr>
          <w:rFonts w:ascii="Times New Roman" w:hAnsi="Times New Roman" w:cs="Times New Roman" w:eastAsia="Times New Roman"/>
          <w:sz w:val="15"/>
          <w:szCs w:val="15"/>
          <w:color w:val="A8A8A8"/>
          <w:spacing w:val="-24"/>
          <w:w w:val="100"/>
          <w:position w:val="68"/>
        </w:rPr>
        <w:t> </w:t>
      </w:r>
      <w:r>
        <w:rPr>
          <w:rFonts w:ascii="Times New Roman" w:hAnsi="Times New Roman" w:cs="Times New Roman" w:eastAsia="Times New Roman"/>
          <w:sz w:val="141"/>
          <w:szCs w:val="141"/>
          <w:color w:val="646464"/>
          <w:spacing w:val="-386"/>
          <w:w w:val="100"/>
          <w:position w:val="-26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50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5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  <w:position w:val="5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98989"/>
          <w:spacing w:val="6"/>
          <w:w w:val="82"/>
          <w:position w:val="68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A8A8A8"/>
          <w:spacing w:val="0"/>
          <w:w w:val="58"/>
          <w:position w:val="68"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A8A8A8"/>
          <w:spacing w:val="-28"/>
          <w:w w:val="100"/>
          <w:position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14"/>
          <w:position w:val="5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78"/>
          <w:position w:val="5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5"/>
          <w:w w:val="105"/>
          <w:position w:val="50"/>
        </w:rPr>
        <w:t>1</w:t>
      </w:r>
      <w:r>
        <w:rPr>
          <w:rFonts w:ascii="Times New Roman" w:hAnsi="Times New Roman" w:cs="Times New Roman" w:eastAsia="Times New Roman"/>
          <w:sz w:val="141"/>
          <w:szCs w:val="141"/>
          <w:color w:val="2F3A7C"/>
          <w:spacing w:val="-310"/>
          <w:w w:val="42"/>
          <w:position w:val="-2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23"/>
          <w:position w:val="50"/>
        </w:rPr>
        <w:t>n</w:t>
      </w:r>
      <w:r>
        <w:rPr>
          <w:rFonts w:ascii="Times New Roman" w:hAnsi="Times New Roman" w:cs="Times New Roman" w:eastAsia="Times New Roman"/>
          <w:sz w:val="141"/>
          <w:szCs w:val="141"/>
          <w:color w:val="424872"/>
          <w:spacing w:val="-452"/>
          <w:w w:val="93"/>
          <w:position w:val="-2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50"/>
        </w:rPr>
        <w:t>,A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7"/>
          <w:w w:val="100"/>
          <w:position w:val="5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0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9"/>
          <w:w w:val="100"/>
          <w:position w:val="50"/>
        </w:rPr>
        <w:t>r</w:t>
      </w:r>
      <w:r>
        <w:rPr>
          <w:rFonts w:ascii="Times New Roman" w:hAnsi="Times New Roman" w:cs="Times New Roman" w:eastAsia="Times New Roman"/>
          <w:sz w:val="141"/>
          <w:szCs w:val="141"/>
          <w:color w:val="424872"/>
          <w:spacing w:val="-338"/>
          <w:w w:val="100"/>
          <w:position w:val="-2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00" w:right="340"/>
          <w:cols w:num="4" w:equalWidth="0">
            <w:col w:w="840" w:space="1256"/>
            <w:col w:w="4148" w:space="1742"/>
            <w:col w:w="631" w:space="85"/>
            <w:col w:w="2578"/>
          </w:cols>
        </w:sectPr>
      </w:pPr>
      <w:rPr/>
    </w:p>
    <w:p>
      <w:pPr>
        <w:spacing w:before="0" w:after="0" w:line="205" w:lineRule="exact"/>
        <w:ind w:right="1736"/>
        <w:jc w:val="right"/>
        <w:tabs>
          <w:tab w:pos="840" w:val="left"/>
          <w:tab w:pos="134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16"/>
          <w:szCs w:val="16"/>
          <w:color w:val="333333"/>
          <w:w w:val="458"/>
          <w:position w:val="-5"/>
        </w:rPr>
        <w:t>•</w:t>
      </w:r>
      <w:r>
        <w:rPr>
          <w:rFonts w:ascii="Arial" w:hAnsi="Arial" w:cs="Arial" w:eastAsia="Arial"/>
          <w:sz w:val="16"/>
          <w:szCs w:val="16"/>
          <w:color w:val="333333"/>
          <w:w w:val="100"/>
          <w:position w:val="-5"/>
        </w:rPr>
        <w:tab/>
      </w:r>
      <w:r>
        <w:rPr>
          <w:rFonts w:ascii="Arial" w:hAnsi="Arial" w:cs="Arial" w:eastAsia="Arial"/>
          <w:sz w:val="16"/>
          <w:szCs w:val="16"/>
          <w:color w:val="333333"/>
          <w:w w:val="100"/>
          <w:position w:val="-5"/>
        </w:rPr>
      </w:r>
      <w:r>
        <w:rPr>
          <w:rFonts w:ascii="Arial" w:hAnsi="Arial" w:cs="Arial" w:eastAsia="Arial"/>
          <w:sz w:val="16"/>
          <w:szCs w:val="16"/>
          <w:color w:val="4B4B4B"/>
          <w:w w:val="107"/>
          <w:position w:val="-5"/>
        </w:rPr>
        <w:t>)</w:t>
      </w:r>
      <w:r>
        <w:rPr>
          <w:rFonts w:ascii="Arial" w:hAnsi="Arial" w:cs="Arial" w:eastAsia="Arial"/>
          <w:sz w:val="16"/>
          <w:szCs w:val="16"/>
          <w:color w:val="4B4B4B"/>
          <w:w w:val="106"/>
          <w:position w:val="-5"/>
        </w:rPr>
        <w:t>:a</w:t>
      </w:r>
      <w:r>
        <w:rPr>
          <w:rFonts w:ascii="Arial" w:hAnsi="Arial" w:cs="Arial" w:eastAsia="Arial"/>
          <w:sz w:val="16"/>
          <w:szCs w:val="16"/>
          <w:color w:val="4B4B4B"/>
          <w:w w:val="100"/>
          <w:position w:val="-5"/>
        </w:rPr>
        <w:tab/>
      </w:r>
      <w:r>
        <w:rPr>
          <w:rFonts w:ascii="Arial" w:hAnsi="Arial" w:cs="Arial" w:eastAsia="Arial"/>
          <w:sz w:val="16"/>
          <w:szCs w:val="16"/>
          <w:color w:val="4B4B4B"/>
          <w:w w:val="100"/>
          <w:position w:val="-5"/>
        </w:rPr>
      </w:r>
      <w:r>
        <w:rPr>
          <w:rFonts w:ascii="Arial" w:hAnsi="Arial" w:cs="Arial" w:eastAsia="Arial"/>
          <w:sz w:val="26"/>
          <w:szCs w:val="26"/>
          <w:color w:val="646464"/>
          <w:spacing w:val="0"/>
          <w:w w:val="124"/>
          <w:position w:val="-5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3251" w:right="-20"/>
        <w:jc w:val="left"/>
        <w:tabs>
          <w:tab w:pos="5440" w:val="left"/>
          <w:tab w:pos="7940" w:val="left"/>
          <w:tab w:pos="85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1C1D5E"/>
          <w:spacing w:val="0"/>
          <w:w w:val="79"/>
          <w:position w:val="-20"/>
        </w:rPr>
        <w:t>\</w:t>
      </w:r>
      <w:r>
        <w:rPr>
          <w:rFonts w:ascii="Times New Roman" w:hAnsi="Times New Roman" w:cs="Times New Roman" w:eastAsia="Times New Roman"/>
          <w:sz w:val="30"/>
          <w:szCs w:val="30"/>
          <w:color w:val="1C1D5E"/>
          <w:spacing w:val="0"/>
          <w:w w:val="100"/>
          <w:position w:val="-2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1C1D5E"/>
          <w:spacing w:val="0"/>
          <w:w w:val="100"/>
          <w:position w:val="-20"/>
        </w:rPr>
      </w:r>
      <w:r>
        <w:rPr>
          <w:rFonts w:ascii="Arial" w:hAnsi="Arial" w:cs="Arial" w:eastAsia="Arial"/>
          <w:sz w:val="95"/>
          <w:szCs w:val="95"/>
          <w:color w:val="2F3A7C"/>
          <w:spacing w:val="0"/>
          <w:w w:val="50"/>
          <w:position w:val="-52"/>
        </w:rPr>
        <w:t>IAJf</w:t>
      </w:r>
      <w:r>
        <w:rPr>
          <w:rFonts w:ascii="Arial" w:hAnsi="Arial" w:cs="Arial" w:eastAsia="Arial"/>
          <w:sz w:val="95"/>
          <w:szCs w:val="95"/>
          <w:color w:val="2F3A7C"/>
          <w:spacing w:val="-18"/>
          <w:w w:val="50"/>
          <w:position w:val="-52"/>
        </w:rPr>
        <w:t>l</w:t>
      </w:r>
      <w:r>
        <w:rPr>
          <w:rFonts w:ascii="Arial" w:hAnsi="Arial" w:cs="Arial" w:eastAsia="Arial"/>
          <w:sz w:val="95"/>
          <w:szCs w:val="95"/>
          <w:color w:val="2F3A7C"/>
          <w:spacing w:val="0"/>
          <w:w w:val="50"/>
          <w:u w:val="single" w:color="646BAC"/>
          <w:position w:val="-52"/>
        </w:rPr>
        <w:t>   </w:t>
      </w:r>
      <w:r>
        <w:rPr>
          <w:rFonts w:ascii="Arial" w:hAnsi="Arial" w:cs="Arial" w:eastAsia="Arial"/>
          <w:sz w:val="95"/>
          <w:szCs w:val="95"/>
          <w:color w:val="2F3A7C"/>
          <w:spacing w:val="0"/>
          <w:w w:val="50"/>
          <w:u w:val="single" w:color="646BAC"/>
          <w:position w:val="-52"/>
        </w:rPr>
        <w:t> </w:t>
      </w:r>
      <w:r>
        <w:rPr>
          <w:rFonts w:ascii="Arial" w:hAnsi="Arial" w:cs="Arial" w:eastAsia="Arial"/>
          <w:sz w:val="95"/>
          <w:szCs w:val="95"/>
          <w:color w:val="2F3A7C"/>
          <w:spacing w:val="0"/>
          <w:w w:val="50"/>
          <w:position w:val="-52"/>
        </w:rPr>
      </w:r>
      <w:r>
        <w:rPr>
          <w:rFonts w:ascii="Arial" w:hAnsi="Arial" w:cs="Arial" w:eastAsia="Arial"/>
          <w:sz w:val="95"/>
          <w:szCs w:val="95"/>
          <w:color w:val="2F3A7C"/>
          <w:spacing w:val="0"/>
          <w:w w:val="50"/>
          <w:position w:val="-52"/>
        </w:rPr>
        <w:tab/>
      </w:r>
      <w:r>
        <w:rPr>
          <w:rFonts w:ascii="Arial" w:hAnsi="Arial" w:cs="Arial" w:eastAsia="Arial"/>
          <w:sz w:val="95"/>
          <w:szCs w:val="95"/>
          <w:color w:val="2F3A7C"/>
          <w:spacing w:val="0"/>
          <w:w w:val="50"/>
          <w:position w:val="-52"/>
        </w:rPr>
      </w:r>
      <w:r>
        <w:rPr>
          <w:rFonts w:ascii="Arial" w:hAnsi="Arial" w:cs="Arial" w:eastAsia="Arial"/>
          <w:sz w:val="36"/>
          <w:szCs w:val="36"/>
          <w:color w:val="4B4B4B"/>
          <w:spacing w:val="6"/>
          <w:w w:val="122"/>
          <w:b/>
          <w:bCs/>
          <w:position w:val="-4"/>
        </w:rPr>
        <w:t>\</w:t>
      </w:r>
      <w:r>
        <w:rPr>
          <w:rFonts w:ascii="Arial" w:hAnsi="Arial" w:cs="Arial" w:eastAsia="Arial"/>
          <w:sz w:val="36"/>
          <w:szCs w:val="36"/>
          <w:color w:val="333333"/>
          <w:spacing w:val="0"/>
          <w:w w:val="60"/>
          <w:b/>
          <w:bCs/>
          <w:position w:val="-4"/>
        </w:rPr>
        <w:t>1ıl</w:t>
      </w:r>
      <w:r>
        <w:rPr>
          <w:rFonts w:ascii="Arial" w:hAnsi="Arial" w:cs="Arial" w:eastAsia="Arial"/>
          <w:sz w:val="36"/>
          <w:szCs w:val="36"/>
          <w:color w:val="333333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36"/>
          <w:szCs w:val="36"/>
          <w:color w:val="333333"/>
          <w:spacing w:val="0"/>
          <w:w w:val="100"/>
          <w:b/>
          <w:bCs/>
          <w:position w:val="-4"/>
        </w:rPr>
      </w:r>
      <w:r>
        <w:rPr>
          <w:rFonts w:ascii="Arial" w:hAnsi="Arial" w:cs="Arial" w:eastAsia="Arial"/>
          <w:sz w:val="24"/>
          <w:szCs w:val="24"/>
          <w:color w:val="4B4B4B"/>
          <w:spacing w:val="0"/>
          <w:w w:val="67"/>
          <w:position w:val="-4"/>
        </w:rPr>
        <w:t>o</w:t>
      </w:r>
      <w:r>
        <w:rPr>
          <w:rFonts w:ascii="Arial" w:hAnsi="Arial" w:cs="Arial" w:eastAsia="Arial"/>
          <w:sz w:val="24"/>
          <w:szCs w:val="24"/>
          <w:color w:val="4B4B4B"/>
          <w:spacing w:val="9"/>
          <w:w w:val="67"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67"/>
          <w:position w:val="-4"/>
        </w:rPr>
        <w:t>v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right="1296"/>
        <w:jc w:val="right"/>
        <w:tabs>
          <w:tab w:pos="7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243.18718pt;margin-top:2.357397pt;width:84.841061pt;height:43.086458pt;mso-position-horizontal-relative:page;mso-position-vertical-relative:paragraph;z-index:-10065" coordorigin="4864,47" coordsize="1697,862">
            <v:group style="position:absolute;left:5441;top:497;width:1107;height:2" coordorigin="5441,497" coordsize="1107,2">
              <v:shape style="position:absolute;left:5441;top:497;width:1107;height:2" coordorigin="5441,497" coordsize="1107,0" path="m5441,497l6549,497e" filled="f" stroked="t" strokeweight="1.193264pt" strokecolor="#48549C">
                <v:path arrowok="t"/>
              </v:shape>
            </v:group>
            <v:group style="position:absolute;left:4869;top:456;width:358;height:2" coordorigin="4869,456" coordsize="358,2">
              <v:shape style="position:absolute;left:4869;top:456;width:358;height:2" coordorigin="4869,456" coordsize="358,0" path="m4869,456l5226,456e" filled="f" stroked="t" strokeweight=".477306pt" strokecolor="#5464B8">
                <v:path arrowok="t"/>
              </v:shape>
            </v:group>
            <v:group style="position:absolute;left:5169;top:468;width:353;height:2" coordorigin="5169,468" coordsize="353,2">
              <v:shape style="position:absolute;left:5169;top:468;width:353;height:2" coordorigin="5169,468" coordsize="353,0" path="m5169,468l5522,468e" filled="f" stroked="t" strokeweight=".715958pt" strokecolor="#4B57A0">
                <v:path arrowok="t"/>
              </v:shape>
            </v:group>
            <v:group style="position:absolute;left:5510;top:64;width:2;height:168" coordorigin="5510,64" coordsize="2,168">
              <v:shape style="position:absolute;left:5510;top:64;width:2;height:168" coordorigin="5510,64" coordsize="0,168" path="m5510,231l5510,64e" filled="f" stroked="t" strokeweight=".954611pt" strokecolor="#3F4BA8">
                <v:path arrowok="t"/>
              </v:shape>
            </v:group>
            <v:group style="position:absolute;left:5487;top:64;width:2;height:560" coordorigin="5487,64" coordsize="2,560">
              <v:shape style="position:absolute;left:5487;top:64;width:2;height:560" coordorigin="5487,64" coordsize="0,560" path="m5487,624l5487,64e" filled="f" stroked="t" strokeweight="1.670569pt" strokecolor="#4857A0">
                <v:path arrowok="t"/>
              </v:shape>
            </v:group>
            <v:group style="position:absolute;left:5317;top:741;width:344;height:2" coordorigin="5317,741" coordsize="344,2">
              <v:shape style="position:absolute;left:5317;top:741;width:344;height:2" coordorigin="5317,741" coordsize="344,0" path="m5317,741l5661,741e" filled="f" stroked="t" strokeweight="1.193264pt" strokecolor="#5B649C">
                <v:path arrowok="t"/>
              </v:shape>
            </v:group>
            <v:group style="position:absolute;left:5484;top:461;width:2;height:350" coordorigin="5484,461" coordsize="2,350">
              <v:shape style="position:absolute;left:5484;top:461;width:2;height:350" coordorigin="5484,461" coordsize="0,350" path="m5484,811l5484,461e" filled="f" stroked="t" strokeweight="1.431917pt" strokecolor="#3B4887">
                <v:path arrowok="t"/>
              </v:shape>
            </v:group>
            <v:group style="position:absolute;left:5460;top:725;width:940;height:2" coordorigin="5460,725" coordsize="940,2">
              <v:shape style="position:absolute;left:5460;top:725;width:940;height:2" coordorigin="5460,725" coordsize="940,0" path="m5460,725l6401,725e" filled="f" stroked="t" strokeweight=".715958pt" strokecolor="#4F5B9C">
                <v:path arrowok="t"/>
              </v:shape>
            </v:group>
            <v:group style="position:absolute;left:6396;top:490;width:2;height:244" coordorigin="6396,490" coordsize="2,244">
              <v:shape style="position:absolute;left:6396;top:490;width:2;height:244" coordorigin="6396,490" coordsize="0,244" path="m6396,734l6396,490e" filled="f" stroked="t" strokeweight=".238653pt" strokecolor="#7780B8">
                <v:path arrowok="t"/>
              </v:shape>
            </v:group>
            <v:group style="position:absolute;left:6396;top:725;width:2;height:182" coordorigin="6396,725" coordsize="2,182">
              <v:shape style="position:absolute;left:6396;top:725;width:2;height:182" coordorigin="6396,725" coordsize="0,182" path="m6396,906l6396,725e" filled="f" stroked="t" strokeweight=".238653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6.961029pt;margin-top:2.117279pt;width:67.061429pt;height:25.370465pt;mso-position-horizontal-relative:page;mso-position-vertical-relative:paragraph;z-index:-10064" coordorigin="3539,42" coordsize="1341,507">
            <v:group style="position:absolute;left:3606;top:54;width:2;height:292" coordorigin="3606,54" coordsize="2,292">
              <v:shape style="position:absolute;left:3606;top:54;width:2;height:292" coordorigin="3606,54" coordsize="0,292" path="m3606,346l3606,54e" filled="f" stroked="t" strokeweight="1.193264pt" strokecolor="#2F3874">
                <v:path arrowok="t"/>
              </v:shape>
            </v:group>
            <v:group style="position:absolute;left:3632;top:140;width:2;height:393" coordorigin="3632,140" coordsize="2,393">
              <v:shape style="position:absolute;left:3632;top:140;width:2;height:393" coordorigin="3632,140" coordsize="0,393" path="m3632,533l3632,140e" filled="f" stroked="t" strokeweight="1.670569pt" strokecolor="#343B7C">
                <v:path arrowok="t"/>
              </v:shape>
            </v:group>
            <v:group style="position:absolute;left:3570;top:504;width:1279;height:2" coordorigin="3570,504" coordsize="1279,2">
              <v:shape style="position:absolute;left:3570;top:504;width:1279;height:2" coordorigin="3570,504" coordsize="1279,0" path="m3570,504l4849,504e" filled="f" stroked="t" strokeweight="3.102486pt" strokecolor="#3B444F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6.327515pt;margin-top:3.083386pt;width:4.925291pt;height:40.0pt;mso-position-horizontal-relative:page;mso-position-vertical-relative:paragraph;z-index:-10060" type="#_x0000_t202" filled="f" stroked="f">
            <v:textbox inset="0,0,0,0">
              <w:txbxContent>
                <w:p>
                  <w:pPr>
                    <w:spacing w:before="0" w:after="0" w:line="800" w:lineRule="exact"/>
                    <w:ind w:right="-160"/>
                    <w:jc w:val="left"/>
                    <w:rPr>
                      <w:rFonts w:ascii="Times New Roman" w:hAnsi="Times New Roman" w:cs="Times New Roman" w:eastAsia="Times New Roman"/>
                      <w:sz w:val="80"/>
                      <w:szCs w:val="8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898989"/>
                      <w:spacing w:val="-140"/>
                      <w:w w:val="78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5"/>
          <w:w w:val="600"/>
          <w:position w:val="-1"/>
        </w:rPr>
        <w:t>\</w:t>
      </w:r>
      <w:r>
        <w:rPr>
          <w:rFonts w:ascii="Arial" w:hAnsi="Arial" w:cs="Arial" w:eastAsia="Arial"/>
          <w:sz w:val="9"/>
          <w:szCs w:val="9"/>
          <w:color w:val="757575"/>
          <w:spacing w:val="0"/>
          <w:w w:val="159"/>
          <w:position w:val="-1"/>
        </w:rPr>
        <w:t>·</w:t>
      </w:r>
      <w:r>
        <w:rPr>
          <w:rFonts w:ascii="Arial" w:hAnsi="Arial" w:cs="Arial" w:eastAsia="Arial"/>
          <w:sz w:val="9"/>
          <w:szCs w:val="9"/>
          <w:color w:val="757575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9"/>
          <w:szCs w:val="9"/>
          <w:color w:val="757575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4"/>
          <w:szCs w:val="24"/>
          <w:color w:val="2F3A7C"/>
          <w:spacing w:val="0"/>
          <w:w w:val="321"/>
          <w:position w:val="-1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56" w:lineRule="exact"/>
        <w:ind w:right="1558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50"/>
          <w:i/>
          <w:position w:val="-14"/>
        </w:rPr>
        <w:t>'1ı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50"/>
          <w:i/>
          <w:position w:val="-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5"/>
          <w:w w:val="50"/>
          <w:i/>
          <w:position w:val="-14"/>
        </w:rPr>
        <w:t> </w:t>
      </w:r>
      <w:r>
        <w:rPr>
          <w:rFonts w:ascii="Arial" w:hAnsi="Arial" w:cs="Arial" w:eastAsia="Arial"/>
          <w:sz w:val="25"/>
          <w:szCs w:val="25"/>
          <w:color w:val="4B4B4B"/>
          <w:spacing w:val="0"/>
          <w:w w:val="118"/>
          <w:position w:val="-14"/>
        </w:rPr>
        <w:t>;</w:t>
      </w:r>
      <w:r>
        <w:rPr>
          <w:rFonts w:ascii="Arial" w:hAnsi="Arial" w:cs="Arial" w:eastAsia="Arial"/>
          <w:sz w:val="25"/>
          <w:szCs w:val="25"/>
          <w:color w:val="4B4B4B"/>
          <w:spacing w:val="-46"/>
          <w:w w:val="118"/>
          <w:position w:val="-14"/>
        </w:rPr>
        <w:t>.</w:t>
      </w:r>
      <w:r>
        <w:rPr>
          <w:rFonts w:ascii="Arial" w:hAnsi="Arial" w:cs="Arial" w:eastAsia="Arial"/>
          <w:sz w:val="25"/>
          <w:szCs w:val="25"/>
          <w:color w:val="898989"/>
          <w:spacing w:val="-26"/>
          <w:w w:val="114"/>
          <w:position w:val="-14"/>
        </w:rPr>
        <w:t>.</w:t>
      </w:r>
      <w:r>
        <w:rPr>
          <w:rFonts w:ascii="Arial" w:hAnsi="Arial" w:cs="Arial" w:eastAsia="Arial"/>
          <w:sz w:val="25"/>
          <w:szCs w:val="25"/>
          <w:color w:val="A8A8A8"/>
          <w:spacing w:val="14"/>
          <w:w w:val="93"/>
          <w:position w:val="-14"/>
        </w:rPr>
        <w:t>f</w:t>
      </w:r>
      <w:r>
        <w:rPr>
          <w:rFonts w:ascii="Arial" w:hAnsi="Arial" w:cs="Arial" w:eastAsia="Arial"/>
          <w:sz w:val="25"/>
          <w:szCs w:val="25"/>
          <w:color w:val="757575"/>
          <w:spacing w:val="0"/>
          <w:w w:val="259"/>
          <w:position w:val="-14"/>
        </w:rPr>
        <w:t>/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1100" w:bottom="0" w:left="300" w:right="340"/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21.001444pt;margin-top:21.186716pt;width:553.913083pt;height:764.595061pt;mso-position-horizontal-relative:page;mso-position-vertical-relative:page;z-index:-10072" coordorigin="420,424" coordsize="11078,15292">
            <v:group style="position:absolute;left:439;top:443;width:1394;height:2" coordorigin="439,443" coordsize="1394,2">
              <v:shape style="position:absolute;left:439;top:443;width:1394;height:2" coordorigin="439,443" coordsize="1394,0" path="m439,443l1833,443e" filled="f" stroked="t" strokeweight=".954611pt" strokecolor="#7C7C7C">
                <v:path arrowok="t"/>
              </v:shape>
            </v:group>
            <v:group style="position:absolute;left:1675;top:448;width:1981;height:2" coordorigin="1675,448" coordsize="1981,2">
              <v:shape style="position:absolute;left:1675;top:448;width:1981;height:2" coordorigin="1675,448" coordsize="1981,0" path="m1675,448l3656,448e" filled="f" stroked="t" strokeweight=".477306pt" strokecolor="#5B5B60">
                <v:path arrowok="t"/>
              </v:shape>
            </v:group>
            <v:group style="position:absolute;left:2372;top:440;width:2;height:1532" coordorigin="2372,440" coordsize="2,1532">
              <v:shape style="position:absolute;left:2372;top:440;width:2;height:1532" coordorigin="2372,440" coordsize="0,1532" path="m2372,1973l2372,440e" filled="f" stroked="t" strokeweight=".715958pt" strokecolor="#646464">
                <v:path arrowok="t"/>
              </v:shape>
            </v:group>
            <v:group style="position:absolute;left:3599;top:448;width:4673;height:2" coordorigin="3599,448" coordsize="4673,2">
              <v:shape style="position:absolute;left:3599;top:448;width:4673;height:2" coordorigin="3599,448" coordsize="4673,0" path="m3599,448l8272,448e" filled="f" stroked="t" strokeweight=".715958pt" strokecolor="#747477">
                <v:path arrowok="t"/>
              </v:shape>
            </v:group>
            <v:group style="position:absolute;left:8214;top:450;width:897;height:2" coordorigin="8214,450" coordsize="897,2">
              <v:shape style="position:absolute;left:8214;top:450;width:897;height:2" coordorigin="8214,450" coordsize="897,0" path="m8214,450l9112,450e" filled="f" stroked="t" strokeweight=".477306pt" strokecolor="#606060">
                <v:path arrowok="t"/>
              </v:shape>
            </v:group>
            <v:group style="position:absolute;left:9083;top:436;width:2;height:1542" coordorigin="9083,436" coordsize="2,1542">
              <v:shape style="position:absolute;left:9083;top:436;width:2;height:1542" coordorigin="9083,436" coordsize="0,1542" path="m9083,1977l9083,436e" filled="f" stroked="t" strokeweight=".715958pt" strokecolor="#676767">
                <v:path arrowok="t"/>
              </v:shape>
            </v:group>
            <v:group style="position:absolute;left:8921;top:448;width:2525;height:2" coordorigin="8921,448" coordsize="2525,2">
              <v:shape style="position:absolute;left:8921;top:448;width:2525;height:2" coordorigin="8921,448" coordsize="2525,0" path="m8921,448l11446,448e" filled="f" stroked="t" strokeweight=".715958pt" strokecolor="#7C7C7C">
                <v:path arrowok="t"/>
              </v:shape>
            </v:group>
            <v:group style="position:absolute;left:11443;top:436;width:2;height:6669" coordorigin="11443,436" coordsize="2,6669">
              <v:shape style="position:absolute;left:11443;top:436;width:2;height:6669" coordorigin="11443,436" coordsize="0,6669" path="m11443,7105l11443,436e" filled="f" stroked="t" strokeweight=".715958pt" strokecolor="#6B6B6B">
                <v:path arrowok="t"/>
              </v:shape>
            </v:group>
            <v:group style="position:absolute;left:11436;top:924;width:2;height:369" coordorigin="11436,924" coordsize="2,369">
              <v:shape style="position:absolute;left:11436;top:924;width:2;height:369" coordorigin="11436,924" coordsize="0,369" path="m11436,1293l11436,924e" filled="f" stroked="t" strokeweight=".477306pt" strokecolor="#4F4F4F">
                <v:path arrowok="t"/>
              </v:shape>
            </v:group>
            <v:group style="position:absolute;left:8243;top:3418;width:1895;height:2" coordorigin="8243,3418" coordsize="1895,2">
              <v:shape style="position:absolute;left:8243;top:3418;width:1895;height:2" coordorigin="8243,3418" coordsize="1895,0" path="m8243,3418l10138,3418e" filled="f" stroked="t" strokeweight=".238653pt" strokecolor="#000000">
                <v:path arrowok="t"/>
              </v:shape>
            </v:group>
            <v:group style="position:absolute;left:10138;top:3418;width:1308;height:2" coordorigin="10138,3418" coordsize="1308,2">
              <v:shape style="position:absolute;left:10138;top:3418;width:1308;height:2" coordorigin="10138,3418" coordsize="1308,0" path="m10138,3418l11446,3418e" filled="f" stroked="t" strokeweight=".238653pt" strokecolor="#7C7C7C">
                <v:path arrowok="t"/>
              </v:shape>
            </v:group>
            <v:group style="position:absolute;left:3857;top:3155;width:2;height:292" coordorigin="3857,3155" coordsize="2,292">
              <v:shape style="position:absolute;left:3857;top:3155;width:2;height:292" coordorigin="3857,3155" coordsize="0,292" path="m3857,3447l3857,3155e" filled="f" stroked="t" strokeweight=".477306pt" strokecolor="#444444">
                <v:path arrowok="t"/>
              </v:shape>
            </v:group>
            <v:group style="position:absolute;left:3847;top:3418;width:2;height:153" coordorigin="3847,3418" coordsize="2,153">
              <v:shape style="position:absolute;left:3847;top:3418;width:2;height:153" coordorigin="3847,3418" coordsize="0,153" path="m3847,3572l3847,3418e" filled="f" stroked="t" strokeweight=".715958pt" strokecolor="#343434">
                <v:path arrowok="t"/>
              </v:shape>
            </v:group>
            <v:group style="position:absolute;left:3861;top:3543;width:2;height:330" coordorigin="3861,3543" coordsize="2,330">
              <v:shape style="position:absolute;left:3861;top:3543;width:2;height:330" coordorigin="3861,3543" coordsize="0,330" path="m3861,3873l3861,3543e" filled="f" stroked="t" strokeweight=".954611pt" strokecolor="#232323">
                <v:path arrowok="t"/>
              </v:shape>
            </v:group>
            <v:group style="position:absolute;left:442;top:2877;width:2;height:12826" coordorigin="442,2877" coordsize="2,12826">
              <v:shape style="position:absolute;left:442;top:2877;width:2;height:12826" coordorigin="442,2877" coordsize="0,12826" path="m442,15704l442,2877e" filled="f" stroked="t" strokeweight=".477306pt" strokecolor="#5B5B5B">
                <v:path arrowok="t"/>
              </v:shape>
            </v:group>
            <v:group style="position:absolute;left:434;top:3861;width:1298;height:2" coordorigin="434,3861" coordsize="1298,2">
              <v:shape style="position:absolute;left:434;top:3861;width:1298;height:2" coordorigin="434,3861" coordsize="1298,0" path="m434,3861l1733,3861e" filled="f" stroked="t" strokeweight=".954611pt" strokecolor="#7C7C7C">
                <v:path arrowok="t"/>
              </v:shape>
            </v:group>
            <v:group style="position:absolute;left:1675;top:3864;width:1193;height:2" coordorigin="1675,3864" coordsize="1193,2">
              <v:shape style="position:absolute;left:1675;top:3864;width:1193;height:2" coordorigin="1675,3864" coordsize="1193,0" path="m1675,3864l2869,3864e" filled="f" stroked="t" strokeweight=".477306pt" strokecolor="#484848">
                <v:path arrowok="t"/>
              </v:shape>
            </v:group>
            <v:group style="position:absolute;left:2811;top:3864;width:224;height:2" coordorigin="2811,3864" coordsize="224,2">
              <v:shape style="position:absolute;left:2811;top:3864;width:224;height:2" coordorigin="2811,3864" coordsize="224,0" path="m2811,3864l3036,3864e" filled="f" stroked="t" strokeweight=".477306pt" strokecolor="#5B5B5B">
                <v:path arrowok="t"/>
              </v:shape>
            </v:group>
            <v:group style="position:absolute;left:2978;top:3859;width:6453;height:2" coordorigin="2978,3859" coordsize="6453,2">
              <v:shape style="position:absolute;left:2978;top:3859;width:6453;height:2" coordorigin="2978,3859" coordsize="6453,0" path="m2978,3859l9432,3859e" filled="f" stroked="t" strokeweight=".715958pt" strokecolor="#6B6B6B">
                <v:path arrowok="t"/>
              </v:shape>
            </v:group>
            <v:group style="position:absolute;left:9260;top:3864;width:907;height:2" coordorigin="9260,3864" coordsize="907,2">
              <v:shape style="position:absolute;left:9260;top:3864;width:907;height:2" coordorigin="9260,3864" coordsize="907,0" path="m9260,3864l10167,3864e" filled="f" stroked="t" strokeweight=".477306pt" strokecolor="#646464">
                <v:path arrowok="t"/>
              </v:shape>
            </v:group>
            <v:group style="position:absolute;left:10109;top:3864;width:1341;height:2" coordorigin="10109,3864" coordsize="1341,2">
              <v:shape style="position:absolute;left:10109;top:3864;width:1341;height:2" coordorigin="10109,3864" coordsize="1341,0" path="m10109,3864l11451,3864e" filled="f" stroked="t" strokeweight=".715958pt" strokecolor="#747474">
                <v:path arrowok="t"/>
              </v:shape>
            </v:group>
            <v:group style="position:absolute;left:11446;top:3543;width:2;height:350" coordorigin="11446,3543" coordsize="2,350">
              <v:shape style="position:absolute;left:11446;top:3543;width:2;height:350" coordorigin="11446,3543" coordsize="0,350" path="m11446,3892l11446,3543e" filled="f" stroked="t" strokeweight=".477306pt" strokecolor="#3B3B3B">
                <v:path arrowok="t"/>
              </v:shape>
            </v:group>
            <v:group style="position:absolute;left:434;top:4172;width:1986;height:2" coordorigin="434,4172" coordsize="1986,2">
              <v:shape style="position:absolute;left:434;top:4172;width:1986;height:2" coordorigin="434,4172" coordsize="1986,0" path="m434,4172l2420,4172e" filled="f" stroked="t" strokeweight=".954611pt" strokecolor="#808080">
                <v:path arrowok="t"/>
              </v:shape>
            </v:group>
            <v:group style="position:absolute;left:2377;top:3859;width:2;height:11845" coordorigin="2377,3859" coordsize="2,11845">
              <v:shape style="position:absolute;left:2377;top:3859;width:2;height:11845" coordorigin="2377,3859" coordsize="0,11845" path="m2377,15704l2377,3859e" filled="f" stroked="t" strokeweight=".715958pt" strokecolor="#5B5B5B">
                <v:path arrowok="t"/>
              </v:shape>
            </v:group>
            <v:group style="position:absolute;left:2324;top:4170;width:773;height:2" coordorigin="2324,4170" coordsize="773,2">
              <v:shape style="position:absolute;left:2324;top:4170;width:773;height:2" coordorigin="2324,4170" coordsize="773,0" path="m2324,4170l3098,4170e" filled="f" stroked="t" strokeweight=".477306pt" strokecolor="#575757">
                <v:path arrowok="t"/>
              </v:shape>
            </v:group>
            <v:group style="position:absolute;left:2978;top:4172;width:8477;height:2" coordorigin="2978,4172" coordsize="8477,2">
              <v:shape style="position:absolute;left:2978;top:4172;width:8477;height:2" coordorigin="2978,4172" coordsize="8477,0" path="m2978,4172l11455,4172e" filled="f" stroked="t" strokeweight=".715958pt" strokecolor="#777777">
                <v:path arrowok="t"/>
              </v:shape>
            </v:group>
            <v:group style="position:absolute;left:2367;top:4412;width:2558;height:2" coordorigin="2367,4412" coordsize="2558,2">
              <v:shape style="position:absolute;left:2367;top:4412;width:2558;height:2" coordorigin="2367,4412" coordsize="2558,0" path="m2367,4412l4926,4412e" filled="f" stroked="t" strokeweight=".477306pt" strokecolor="#6B6B6B">
                <v:path arrowok="t"/>
              </v:shape>
            </v:group>
            <v:group style="position:absolute;left:4167;top:4414;width:1384;height:2" coordorigin="4167,4414" coordsize="1384,2">
              <v:shape style="position:absolute;left:4167;top:4414;width:1384;height:2" coordorigin="4167,4414" coordsize="1384,0" path="m4167,4414l5551,4414e" filled="f" stroked="t" strokeweight=".954611pt" strokecolor="#808080">
                <v:path arrowok="t"/>
              </v:shape>
            </v:group>
            <v:group style="position:absolute;left:5446;top:4414;width:1303;height:2" coordorigin="5446,4414" coordsize="1303,2">
              <v:shape style="position:absolute;left:5446;top:4414;width:1303;height:2" coordorigin="5446,4414" coordsize="1303,0" path="m5446,4414l6749,4414e" filled="f" stroked="t" strokeweight=".477306pt" strokecolor="#646464">
                <v:path arrowok="t"/>
              </v:shape>
            </v:group>
            <v:group style="position:absolute;left:6692;top:4414;width:1580;height:2" coordorigin="6692,4414" coordsize="1580,2">
              <v:shape style="position:absolute;left:6692;top:4414;width:1580;height:2" coordorigin="6692,4414" coordsize="1580,0" path="m6692,4414l8272,4414e" filled="f" stroked="t" strokeweight=".954611pt" strokecolor="#7C7C7C">
                <v:path arrowok="t"/>
              </v:shape>
            </v:group>
            <v:group style="position:absolute;left:8214;top:4414;width:888;height:2" coordorigin="8214,4414" coordsize="888,2">
              <v:shape style="position:absolute;left:8214;top:4414;width:888;height:2" coordorigin="8214,4414" coordsize="888,0" path="m8214,4414l9102,4414e" filled="f" stroked="t" strokeweight=".477306pt" strokecolor="#606060">
                <v:path arrowok="t"/>
              </v:shape>
            </v:group>
            <v:group style="position:absolute;left:8830;top:4412;width:2625;height:2" coordorigin="8830,4412" coordsize="2625,2">
              <v:shape style="position:absolute;left:8830;top:4412;width:2625;height:2" coordorigin="8830,4412" coordsize="2625,0" path="m8830,4412l11455,4412e" filled="f" stroked="t" strokeweight=".715958pt" strokecolor="#777777">
                <v:path arrowok="t"/>
              </v:shape>
            </v:group>
            <v:group style="position:absolute;left:7713;top:4395;width:2;height:254" coordorigin="7713,4395" coordsize="2,254">
              <v:shape style="position:absolute;left:7713;top:4395;width:2;height:254" coordorigin="7713,4395" coordsize="0,254" path="m7713,4649l7713,4395e" filled="f" stroked="t" strokeweight=".238653pt" strokecolor="#808080">
                <v:path arrowok="t"/>
              </v:shape>
            </v:group>
            <v:group style="position:absolute;left:4892;top:4883;width:1828;height:2" coordorigin="4892,4883" coordsize="1828,2">
              <v:shape style="position:absolute;left:4892;top:4883;width:1828;height:2" coordorigin="4892,4883" coordsize="1828,0" path="m4892,4883l6720,4883e" filled="f" stroked="t" strokeweight=".238653pt" strokecolor="#707070">
                <v:path arrowok="t"/>
              </v:shape>
            </v:group>
            <v:group style="position:absolute;left:6720;top:4883;width:205;height:2" coordorigin="6720,4883" coordsize="205,2">
              <v:shape style="position:absolute;left:6720;top:4883;width:205;height:2" coordorigin="6720,4883" coordsize="205,0" path="m6720,4883l6926,4883e" filled="f" stroked="t" strokeweight=".238653pt" strokecolor="#000000">
                <v:path arrowok="t"/>
              </v:shape>
            </v:group>
            <v:group style="position:absolute;left:6926;top:4883;width:415;height:2" coordorigin="6926,4883" coordsize="415,2">
              <v:shape style="position:absolute;left:6926;top:4883;width:415;height:2" coordorigin="6926,4883" coordsize="415,0" path="m6926,4883l7341,4883e" filled="f" stroked="t" strokeweight=".238653pt" strokecolor="#282828">
                <v:path arrowok="t"/>
              </v:shape>
            </v:group>
            <v:group style="position:absolute;left:7341;top:4883;width:377;height:2" coordorigin="7341,4883" coordsize="377,2">
              <v:shape style="position:absolute;left:7341;top:4883;width:377;height:2" coordorigin="7341,4883" coordsize="377,0" path="m7341,4883l7718,4883e" filled="f" stroked="t" strokeweight=".238653pt" strokecolor="#4F4F4F">
                <v:path arrowok="t"/>
              </v:shape>
            </v:group>
            <v:group style="position:absolute;left:7713;top:4649;width:2;height:239" coordorigin="7713,4649" coordsize="2,239">
              <v:shape style="position:absolute;left:7713;top:4649;width:2;height:239" coordorigin="7713,4649" coordsize="0,239" path="m7713,4888l7713,4649e" filled="f" stroked="t" strokeweight=".238653pt" strokecolor="#646464">
                <v:path arrowok="t"/>
              </v:shape>
            </v:group>
            <v:group style="position:absolute;left:7713;top:4883;width:530;height:2" coordorigin="7713,4883" coordsize="530,2">
              <v:shape style="position:absolute;left:7713;top:4883;width:530;height:2" coordorigin="7713,4883" coordsize="530,0" path="m7713,4883l8243,4883e" filled="f" stroked="t" strokeweight=".238653pt" strokecolor="#282828">
                <v:path arrowok="t"/>
              </v:shape>
            </v:group>
            <v:group style="position:absolute;left:8243;top:4883;width:1895;height:2" coordorigin="8243,4883" coordsize="1895,2">
              <v:shape style="position:absolute;left:8243;top:4883;width:1895;height:2" coordorigin="8243,4883" coordsize="1895,0" path="m8243,4883l10138,4883e" filled="f" stroked="t" strokeweight=".238653pt" strokecolor="#000000">
                <v:path arrowok="t"/>
              </v:shape>
            </v:group>
            <v:group style="position:absolute;left:10138;top:4883;width:1308;height:2" coordorigin="10138,4883" coordsize="1308,2">
              <v:shape style="position:absolute;left:10138;top:4883;width:1308;height:2" coordorigin="10138,4883" coordsize="1308,0" path="m10138,4883l11446,4883e" filled="f" stroked="t" strokeweight=".238653pt" strokecolor="#878787">
                <v:path arrowok="t"/>
              </v:shape>
            </v:group>
            <v:group style="position:absolute;left:4897;top:5082;width:4883;height:2" coordorigin="4897,5082" coordsize="4883,2">
              <v:shape style="position:absolute;left:4897;top:5082;width:4883;height:2" coordorigin="4897,5082" coordsize="4883,0" path="m4897,5082l9780,5082e" filled="f" stroked="t" strokeweight=".715958pt" strokecolor="#7C7C7C">
                <v:path arrowok="t"/>
              </v:shape>
            </v:group>
            <v:group style="position:absolute;left:9723;top:5080;width:444;height:2" coordorigin="9723,5080" coordsize="444,2">
              <v:shape style="position:absolute;left:9723;top:5080;width:444;height:2" coordorigin="9723,5080" coordsize="444,0" path="m9723,5080l10167,5080e" filled="f" stroked="t" strokeweight=".477306pt" strokecolor="#5B5B5B">
                <v:path arrowok="t"/>
              </v:shape>
            </v:group>
            <v:group style="position:absolute;left:10109;top:5080;width:1346;height:2" coordorigin="10109,5080" coordsize="1346,2">
              <v:shape style="position:absolute;left:10109;top:5080;width:1346;height:2" coordorigin="10109,5080" coordsize="1346,0" path="m10109,5080l11455,5080e" filled="f" stroked="t" strokeweight=".715958pt" strokecolor="#808080">
                <v:path arrowok="t"/>
              </v:shape>
            </v:group>
            <v:group style="position:absolute;left:444;top:5037;width:2;height:302" coordorigin="444,5037" coordsize="2,302">
              <v:shape style="position:absolute;left:444;top:5037;width:2;height:302" coordorigin="444,5037" coordsize="0,302" path="m444,5338l444,5037e" filled="f" stroked="t" strokeweight=".477306pt" strokecolor="#3F3F3F">
                <v:path arrowok="t"/>
              </v:shape>
            </v:group>
            <v:group style="position:absolute;left:4897;top:5322;width:6558;height:2" coordorigin="4897,5322" coordsize="6558,2">
              <v:shape style="position:absolute;left:4897;top:5322;width:6558;height:2" coordorigin="4897,5322" coordsize="6558,0" path="m4897,5322l11455,5322e" filled="f" stroked="t" strokeweight=".715958pt" strokecolor="#747474">
                <v:path arrowok="t"/>
              </v:shape>
            </v:group>
            <v:group style="position:absolute;left:11451;top:5032;width:2;height:560" coordorigin="11451,5032" coordsize="2,560">
              <v:shape style="position:absolute;left:11451;top:5032;width:2;height:560" coordorigin="11451,5032" coordsize="0,560" path="m11451,5592l11451,5032e" filled="f" stroked="t" strokeweight=".477306pt" strokecolor="#4F4F4F">
                <v:path arrowok="t"/>
              </v:shape>
            </v:group>
            <v:group style="position:absolute;left:2363;top:5563;width:673;height:2" coordorigin="2363,5563" coordsize="673,2">
              <v:shape style="position:absolute;left:2363;top:5563;width:673;height:2" coordorigin="2363,5563" coordsize="673,0" path="m2363,5563l3036,5563e" filled="f" stroked="t" strokeweight=".715958pt" strokecolor="#777777">
                <v:path arrowok="t"/>
              </v:shape>
            </v:group>
            <v:group style="position:absolute;left:2978;top:5563;width:1126;height:2" coordorigin="2978,5563" coordsize="1126,2">
              <v:shape style="position:absolute;left:2978;top:5563;width:1126;height:2" coordorigin="2978,5563" coordsize="1126,0" path="m2978,5563l4105,5563e" filled="f" stroked="t" strokeweight=".477306pt" strokecolor="#545454">
                <v:path arrowok="t"/>
              </v:shape>
            </v:group>
            <v:group style="position:absolute;left:4048;top:5563;width:7389;height:2" coordorigin="4048,5563" coordsize="7389,2">
              <v:shape style="position:absolute;left:4048;top:5563;width:7389;height:2" coordorigin="4048,5563" coordsize="7389,0" path="m4048,5563l11436,5563e" filled="f" stroked="t" strokeweight=".715958pt" strokecolor="#747474">
                <v:path arrowok="t"/>
              </v:shape>
            </v:group>
            <v:group style="position:absolute;left:8214;top:5563;width:888;height:2" coordorigin="8214,5563" coordsize="888,2">
              <v:shape style="position:absolute;left:8214;top:5563;width:888;height:2" coordorigin="8214,5563" coordsize="888,0" path="m8214,5563l9102,5563e" filled="f" stroked="t" strokeweight=".477306pt" strokecolor="#545454">
                <v:path arrowok="t"/>
              </v:shape>
            </v:group>
            <v:group style="position:absolute;left:10109;top:5563;width:1346;height:2" coordorigin="10109,5563" coordsize="1346,2">
              <v:shape style="position:absolute;left:10109;top:5563;width:1346;height:2" coordorigin="10109,5563" coordsize="1346,0" path="m10109,5563l11455,5563e" filled="f" stroked="t" strokeweight=".477306pt" strokecolor="#676767">
                <v:path arrowok="t"/>
              </v:shape>
            </v:group>
            <v:group style="position:absolute;left:434;top:5798;width:143;height:2" coordorigin="434,5798" coordsize="143,2">
              <v:shape style="position:absolute;left:434;top:5798;width:143;height:2" coordorigin="434,5798" coordsize="143,0" path="m434,5798l578,5798e" filled="f" stroked="t" strokeweight=".477306pt" strokecolor="#646464">
                <v:path arrowok="t"/>
              </v:shape>
            </v:group>
            <v:group style="position:absolute;left:463;top:5800;width:3413;height:2" coordorigin="463,5800" coordsize="3413,2">
              <v:shape style="position:absolute;left:463;top:5800;width:3413;height:2" coordorigin="463,5800" coordsize="3413,0" path="m463,5800l3876,5800e" filled="f" stroked="t" strokeweight=".715958pt" strokecolor="#747474">
                <v:path arrowok="t"/>
              </v:shape>
            </v:group>
            <v:group style="position:absolute;left:2377;top:3859;width:2;height:11845" coordorigin="2377,3859" coordsize="2,11845">
              <v:shape style="position:absolute;left:2377;top:3859;width:2;height:11845" coordorigin="2377,3859" coordsize="0,11845" path="m2377,15704l2377,3859e" filled="f" stroked="t" strokeweight=".715958pt" strokecolor="#606060">
                <v:path arrowok="t"/>
              </v:shape>
            </v:group>
            <v:group style="position:absolute;left:3818;top:5803;width:286;height:2" coordorigin="3818,5803" coordsize="286,2">
              <v:shape style="position:absolute;left:3818;top:5803;width:286;height:2" coordorigin="3818,5803" coordsize="286,0" path="m3818,5803l4105,5803e" filled="f" stroked="t" strokeweight=".477306pt" strokecolor="#4B4B4B">
                <v:path arrowok="t"/>
              </v:shape>
            </v:group>
            <v:group style="position:absolute;left:4048;top:5805;width:4224;height:2" coordorigin="4048,5805" coordsize="4224,2">
              <v:shape style="position:absolute;left:4048;top:5805;width:4224;height:2" coordorigin="4048,5805" coordsize="4224,0" path="m4048,5805l8272,5805e" filled="f" stroked="t" strokeweight=".715958pt" strokecolor="#747474">
                <v:path arrowok="t"/>
              </v:shape>
            </v:group>
            <v:group style="position:absolute;left:4904;top:4386;width:2;height:2212" coordorigin="4904,4386" coordsize="2,2212">
              <v:shape style="position:absolute;left:4904;top:4386;width:2;height:2212" coordorigin="4904,4386" coordsize="0,2212" path="m4904,6597l4904,4386e" filled="f" stroked="t" strokeweight=".715958pt" strokecolor="#5B5B5B">
                <v:path arrowok="t"/>
              </v:shape>
            </v:group>
            <v:group style="position:absolute;left:8214;top:5803;width:888;height:2" coordorigin="8214,5803" coordsize="888,2">
              <v:shape style="position:absolute;left:8214;top:5803;width:888;height:2" coordorigin="8214,5803" coordsize="888,0" path="m8214,5803l9102,5803e" filled="f" stroked="t" strokeweight=".477306pt" strokecolor="#575757">
                <v:path arrowok="t"/>
              </v:shape>
            </v:group>
            <v:group style="position:absolute;left:9045;top:5805;width:2415;height:2" coordorigin="9045,5805" coordsize="2415,2">
              <v:shape style="position:absolute;left:9045;top:5805;width:2415;height:2" coordorigin="9045,5805" coordsize="2415,0" path="m9045,5805l11460,5805e" filled="f" stroked="t" strokeweight=".715958pt" strokecolor="#777777">
                <v:path arrowok="t"/>
              </v:shape>
            </v:group>
            <v:group style="position:absolute;left:7713;top:5784;width:2;height:800" coordorigin="7713,5784" coordsize="2,800">
              <v:shape style="position:absolute;left:7713;top:5784;width:2;height:800" coordorigin="7713,5784" coordsize="0,800" path="m7713,6583l7713,5784e" filled="f" stroked="t" strokeweight=".238653pt" strokecolor="#7C7C7C">
                <v:path arrowok="t"/>
              </v:shape>
            </v:group>
            <v:group style="position:absolute;left:439;top:6023;width:2;height:268" coordorigin="439,6023" coordsize="2,268">
              <v:shape style="position:absolute;left:439;top:6023;width:2;height:268" coordorigin="439,6023" coordsize="0,268" path="m439,6291l439,6023e" filled="f" stroked="t" strokeweight=".477306pt" strokecolor="#383838">
                <v:path arrowok="t"/>
              </v:shape>
            </v:group>
            <v:group style="position:absolute;left:2372;top:6272;width:1284;height:2" coordorigin="2372,6272" coordsize="1284,2">
              <v:shape style="position:absolute;left:2372;top:6272;width:1284;height:2" coordorigin="2372,6272" coordsize="1284,0" path="m2372,6272l3656,6272e" filled="f" stroked="t" strokeweight=".715958pt" strokecolor="#707070">
                <v:path arrowok="t"/>
              </v:shape>
            </v:group>
            <v:group style="position:absolute;left:3599;top:6272;width:506;height:2" coordorigin="3599,6272" coordsize="506,2">
              <v:shape style="position:absolute;left:3599;top:6272;width:506;height:2" coordorigin="3599,6272" coordsize="506,0" path="m3599,6272l4105,6272e" filled="f" stroked="t" strokeweight=".477306pt" strokecolor="#575757">
                <v:path arrowok="t"/>
              </v:shape>
            </v:group>
            <v:group style="position:absolute;left:4048;top:6272;width:2673;height:2" coordorigin="4048,6272" coordsize="2673,2">
              <v:shape style="position:absolute;left:4048;top:6272;width:2673;height:2" coordorigin="4048,6272" coordsize="2673,0" path="m4048,6272l6720,6272e" filled="f" stroked="t" strokeweight=".715958pt" strokecolor="#7C7C7C">
                <v:path arrowok="t"/>
              </v:shape>
            </v:group>
            <v:group style="position:absolute;left:4907;top:6023;width:2;height:575" coordorigin="4907,6023" coordsize="2,575">
              <v:shape style="position:absolute;left:4907;top:6023;width:2;height:575" coordorigin="4907,6023" coordsize="0,575" path="m4907,6597l4907,6023e" filled="f" stroked="t" strokeweight=".477306pt" strokecolor="#3B3B3B">
                <v:path arrowok="t"/>
              </v:shape>
            </v:group>
            <v:group style="position:absolute;left:6367;top:6274;width:1002;height:2" coordorigin="6367,6274" coordsize="1002,2">
              <v:shape style="position:absolute;left:6367;top:6274;width:1002;height:2" coordorigin="6367,6274" coordsize="1002,0" path="m6367,6274l7370,6274e" filled="f" stroked="t" strokeweight=".477306pt" strokecolor="#606060">
                <v:path arrowok="t"/>
              </v:shape>
            </v:group>
            <v:group style="position:absolute;left:6730;top:6274;width:1542;height:2" coordorigin="6730,6274" coordsize="1542,2">
              <v:shape style="position:absolute;left:6730;top:6274;width:1542;height:2" coordorigin="6730,6274" coordsize="1542,0" path="m6730,6274l8272,6274e" filled="f" stroked="t" strokeweight=".715958pt" strokecolor="#777777">
                <v:path arrowok="t"/>
              </v:shape>
            </v:group>
            <v:group style="position:absolute;left:8214;top:6272;width:888;height:2" coordorigin="8214,6272" coordsize="888,2">
              <v:shape style="position:absolute;left:8214;top:6272;width:888;height:2" coordorigin="8214,6272" coordsize="888,0" path="m8214,6272l9102,6272e" filled="f" stroked="t" strokeweight=".477306pt" strokecolor="#545454">
                <v:path arrowok="t"/>
              </v:shape>
            </v:group>
            <v:group style="position:absolute;left:9045;top:6272;width:2415;height:2" coordorigin="9045,6272" coordsize="2415,2">
              <v:shape style="position:absolute;left:9045;top:6272;width:2415;height:2" coordorigin="9045,6272" coordsize="2415,0" path="m9045,6272l11460,6272e" filled="f" stroked="t" strokeweight=".715958pt" strokecolor="#777777">
                <v:path arrowok="t"/>
              </v:shape>
            </v:group>
            <v:group style="position:absolute;left:2367;top:6585;width:9093;height:2" coordorigin="2367,6585" coordsize="9093,2">
              <v:shape style="position:absolute;left:2367;top:6585;width:9093;height:2" coordorigin="2367,6585" coordsize="9093,0" path="m2367,6585l11460,6585e" filled="f" stroked="t" strokeweight=".715958pt" strokecolor="#747474">
                <v:path arrowok="t"/>
              </v:shape>
            </v:group>
            <v:group style="position:absolute;left:5446;top:6588;width:978;height:2" coordorigin="5446,6588" coordsize="978,2">
              <v:shape style="position:absolute;left:5446;top:6588;width:978;height:2" coordorigin="5446,6588" coordsize="978,0" path="m5446,6588l6425,6588e" filled="f" stroked="t" strokeweight=".477306pt" strokecolor="#606060">
                <v:path arrowok="t"/>
              </v:shape>
            </v:group>
            <v:group style="position:absolute;left:6367;top:6583;width:382;height:2" coordorigin="6367,6583" coordsize="382,2">
              <v:shape style="position:absolute;left:6367;top:6583;width:382;height:2" coordorigin="6367,6583" coordsize="382,0" path="m6367,6583l6749,6583e" filled="f" stroked="t" strokeweight=".954611pt" strokecolor="#909090">
                <v:path arrowok="t"/>
              </v:shape>
            </v:group>
            <v:group style="position:absolute;left:9723;top:6583;width:444;height:2" coordorigin="9723,6583" coordsize="444,2">
              <v:shape style="position:absolute;left:9723;top:6583;width:444;height:2" coordorigin="9723,6583" coordsize="444,0" path="m9723,6583l10167,6583e" filled="f" stroked="t" strokeweight=".477306pt" strokecolor="#606060">
                <v:path arrowok="t"/>
              </v:shape>
            </v:group>
            <v:group style="position:absolute;left:430;top:6822;width:9737;height:2" coordorigin="430,6822" coordsize="9737,2">
              <v:shape style="position:absolute;left:430;top:6822;width:9737;height:2" coordorigin="430,6822" coordsize="9737,0" path="m430,6822l10167,6822e" filled="f" stroked="t" strokeweight=".715958pt" strokecolor="#7C7C7C">
                <v:path arrowok="t"/>
              </v:shape>
            </v:group>
            <v:group style="position:absolute;left:5446;top:6827;width:1303;height:2" coordorigin="5446,6827" coordsize="1303,2">
              <v:shape style="position:absolute;left:5446;top:6827;width:1303;height:2" coordorigin="5446,6827" coordsize="1303,0" path="m5446,6827l6749,6827e" filled="f" stroked="t" strokeweight=".477306pt" strokecolor="#707070">
                <v:path arrowok="t"/>
              </v:shape>
            </v:group>
            <v:group style="position:absolute;left:10109;top:6827;width:1351;height:2" coordorigin="10109,6827" coordsize="1351,2">
              <v:shape style="position:absolute;left:10109;top:6827;width:1351;height:2" coordorigin="10109,6827" coordsize="1351,0" path="m10109,6827l11460,6827e" filled="f" stroked="t" strokeweight=".477306pt" strokecolor="#606060">
                <v:path arrowok="t"/>
              </v:shape>
            </v:group>
            <v:group style="position:absolute;left:430;top:7294;width:2625;height:2" coordorigin="430,7294" coordsize="2625,2">
              <v:shape style="position:absolute;left:430;top:7294;width:2625;height:2" coordorigin="430,7294" coordsize="2625,0" path="m430,7294l3055,7294e" filled="f" stroked="t" strokeweight=".954611pt" strokecolor="#7C7C7C">
                <v:path arrowok="t"/>
              </v:shape>
            </v:group>
            <v:group style="position:absolute;left:2978;top:7296;width:401;height:2" coordorigin="2978,7296" coordsize="401,2">
              <v:shape style="position:absolute;left:2978;top:7296;width:401;height:2" coordorigin="2978,7296" coordsize="401,0" path="m2978,7296l3379,7296e" filled="f" stroked="t" strokeweight=".477306pt" strokecolor="#747474">
                <v:path arrowok="t"/>
              </v:shape>
            </v:group>
            <v:group style="position:absolute;left:3322;top:7296;width:783;height:2" coordorigin="3322,7296" coordsize="783,2">
              <v:shape style="position:absolute;left:3322;top:7296;width:783;height:2" coordorigin="3322,7296" coordsize="783,0" path="m3322,7296l4105,7296e" filled="f" stroked="t" strokeweight=".477306pt" strokecolor="#4F4F4F">
                <v:path arrowok="t"/>
              </v:shape>
            </v:group>
            <v:group style="position:absolute;left:4048;top:7299;width:7413;height:2" coordorigin="4048,7299" coordsize="7413,2">
              <v:shape style="position:absolute;left:4048;top:7299;width:7413;height:2" coordorigin="4048,7299" coordsize="7413,0" path="m4048,7299l11460,7299e" filled="f" stroked="t" strokeweight=".715958pt" strokecolor="#747474">
                <v:path arrowok="t"/>
              </v:shape>
            </v:group>
            <v:group style="position:absolute;left:6367;top:7299;width:1002;height:2" coordorigin="6367,7299" coordsize="1002,2">
              <v:shape style="position:absolute;left:6367;top:7299;width:1002;height:2" coordorigin="6367,7299" coordsize="1002,0" path="m6367,7299l7370,7299e" filled="f" stroked="t" strokeweight=".477306pt" strokecolor="#606060">
                <v:path arrowok="t"/>
              </v:shape>
            </v:group>
            <v:group style="position:absolute;left:8214;top:7296;width:888;height:2" coordorigin="8214,7296" coordsize="888,2">
              <v:shape style="position:absolute;left:8214;top:7296;width:888;height:2" coordorigin="8214,7296" coordsize="888,0" path="m8214,7296l9102,7296e" filled="f" stroked="t" strokeweight=".477306pt" strokecolor="#5B5B5B">
                <v:path arrowok="t"/>
              </v:shape>
            </v:group>
            <v:group style="position:absolute;left:11451;top:7048;width:2;height:273" coordorigin="11451,7048" coordsize="2,273">
              <v:shape style="position:absolute;left:11451;top:7048;width:2;height:273" coordorigin="11451,7048" coordsize="0,273" path="m11451,7320l11451,7048e" filled="f" stroked="t" strokeweight=".477306pt" strokecolor="#5B5B5B">
                <v:path arrowok="t"/>
              </v:shape>
            </v:group>
            <v:group style="position:absolute;left:4907;top:7287;width:2;height:785" coordorigin="4907,7287" coordsize="2,785">
              <v:shape style="position:absolute;left:4907;top:7287;width:2;height:785" coordorigin="4907,7287" coordsize="0,785" path="m4907,8072l4907,7287e" filled="f" stroked="t" strokeweight=".954611pt" strokecolor="#676767">
                <v:path arrowok="t"/>
              </v:shape>
            </v:group>
            <v:group style="position:absolute;left:4897;top:7541;width:4420;height:2" coordorigin="4897,7541" coordsize="4420,2">
              <v:shape style="position:absolute;left:4897;top:7541;width:4420;height:2" coordorigin="4897,7541" coordsize="4420,0" path="m4897,7541l9317,7541e" filled="f" stroked="t" strokeweight=".715958pt" strokecolor="#777777">
                <v:path arrowok="t"/>
              </v:shape>
            </v:group>
            <v:group style="position:absolute;left:9260;top:7541;width:907;height:2" coordorigin="9260,7541" coordsize="907,2">
              <v:shape style="position:absolute;left:9260;top:7541;width:907;height:2" coordorigin="9260,7541" coordsize="907,0" path="m9260,7541l10167,7541e" filled="f" stroked="t" strokeweight=".477306pt" strokecolor="#5B5B5B">
                <v:path arrowok="t"/>
              </v:shape>
            </v:group>
            <v:group style="position:absolute;left:10109;top:7541;width:1356;height:2" coordorigin="10109,7541" coordsize="1356,2">
              <v:shape style="position:absolute;left:10109;top:7541;width:1356;height:2" coordorigin="10109,7541" coordsize="1356,0" path="m10109,7541l11465,7541e" filled="f" stroked="t" strokeweight=".954611pt" strokecolor="#808080">
                <v:path arrowok="t"/>
              </v:shape>
            </v:group>
            <v:group style="position:absolute;left:11455;top:7249;width:2;height:843" coordorigin="11455,7249" coordsize="2,843">
              <v:shape style="position:absolute;left:11455;top:7249;width:2;height:843" coordorigin="11455,7249" coordsize="0,843" path="m11455,8091l11455,7249e" filled="f" stroked="t" strokeweight=".954611pt" strokecolor="#747474">
                <v:path arrowok="t"/>
              </v:shape>
            </v:group>
            <v:group style="position:absolute;left:4902;top:7780;width:601;height:2" coordorigin="4902,7780" coordsize="601,2">
              <v:shape style="position:absolute;left:4902;top:7780;width:601;height:2" coordorigin="4902,7780" coordsize="601,0" path="m4902,7780l5503,7780e" filled="f" stroked="t" strokeweight=".477306pt" strokecolor="#5B5B5B">
                <v:path arrowok="t"/>
              </v:shape>
            </v:group>
            <v:group style="position:absolute;left:5446;top:7782;width:3904;height:2" coordorigin="5446,7782" coordsize="3904,2">
              <v:shape style="position:absolute;left:5446;top:7782;width:3904;height:2" coordorigin="5446,7782" coordsize="3904,0" path="m5446,7782l9350,7782e" filled="f" stroked="t" strokeweight=".715958pt" strokecolor="#7C7C7C">
                <v:path arrowok="t"/>
              </v:shape>
            </v:group>
            <v:group style="position:absolute;left:9260;top:7780;width:907;height:2" coordorigin="9260,7780" coordsize="907,2">
              <v:shape style="position:absolute;left:9260;top:7780;width:907;height:2" coordorigin="9260,7780" coordsize="907,0" path="m9260,7780l10167,7780e" filled="f" stroked="t" strokeweight=".477306pt" strokecolor="#5B5B5B">
                <v:path arrowok="t"/>
              </v:shape>
            </v:group>
            <v:group style="position:absolute;left:10109;top:7780;width:1356;height:2" coordorigin="10109,7780" coordsize="1356,2">
              <v:shape style="position:absolute;left:10109;top:7780;width:1356;height:2" coordorigin="10109,7780" coordsize="1356,0" path="m10109,7780l11465,7780e" filled="f" stroked="t" strokeweight=".715958pt" strokecolor="#7C7C7C">
                <v:path arrowok="t"/>
              </v:shape>
            </v:group>
            <v:group style="position:absolute;left:434;top:8060;width:1298;height:2" coordorigin="434,8060" coordsize="1298,2">
              <v:shape style="position:absolute;left:434;top:8060;width:1298;height:2" coordorigin="434,8060" coordsize="1298,0" path="m434,8060l1733,8060e" filled="f" stroked="t" strokeweight=".477306pt" strokecolor="#5B5B5B">
                <v:path arrowok="t"/>
              </v:shape>
            </v:group>
            <v:group style="position:absolute;left:453;top:8065;width:3203;height:2" coordorigin="453,8065" coordsize="3203,2">
              <v:shape style="position:absolute;left:453;top:8065;width:3203;height:2" coordorigin="453,8065" coordsize="3203,0" path="m453,8065l3656,8065e" filled="f" stroked="t" strokeweight=".715958pt" strokecolor="#747474">
                <v:path arrowok="t"/>
              </v:shape>
            </v:group>
            <v:group style="position:absolute;left:2375;top:7502;width:2;height:857" coordorigin="2375,7502" coordsize="2,857">
              <v:shape style="position:absolute;left:2375;top:7502;width:2;height:857" coordorigin="2375,7502" coordsize="0,857" path="m2375,8359l2375,7502e" filled="f" stroked="t" strokeweight=".954611pt" strokecolor="#747474">
                <v:path arrowok="t"/>
              </v:shape>
            </v:group>
            <v:group style="position:absolute;left:3599;top:8065;width:1628;height:2" coordorigin="3599,8065" coordsize="1628,2">
              <v:shape style="position:absolute;left:3599;top:8065;width:1628;height:2" coordorigin="3599,8065" coordsize="1628,0" path="m3599,8065l5226,8065e" filled="f" stroked="t" strokeweight=".477306pt" strokecolor="#5B5B5B">
                <v:path arrowok="t"/>
              </v:shape>
            </v:group>
            <v:group style="position:absolute;left:5169;top:8065;width:1785;height:2" coordorigin="5169,8065" coordsize="1785,2">
              <v:shape style="position:absolute;left:5169;top:8065;width:1785;height:2" coordorigin="5169,8065" coordsize="1785,0" path="m5169,8065l6954,8065e" filled="f" stroked="t" strokeweight=".954611pt" strokecolor="#808080">
                <v:path arrowok="t"/>
              </v:shape>
            </v:group>
            <v:group style="position:absolute;left:6897;top:8067;width:845;height:2" coordorigin="6897,8067" coordsize="845,2">
              <v:shape style="position:absolute;left:6897;top:8067;width:845;height:2" coordorigin="6897,8067" coordsize="845,0" path="m6897,8067l7742,8067e" filled="f" stroked="t" strokeweight=".477306pt" strokecolor="#545454">
                <v:path arrowok="t"/>
              </v:shape>
            </v:group>
            <v:group style="position:absolute;left:7685;top:8067;width:1632;height:2" coordorigin="7685,8067" coordsize="1632,2">
              <v:shape style="position:absolute;left:7685;top:8067;width:1632;height:2" coordorigin="7685,8067" coordsize="1632,0" path="m7685,8067l9317,8067e" filled="f" stroked="t" strokeweight=".715958pt" strokecolor="#777777">
                <v:path arrowok="t"/>
              </v:shape>
            </v:group>
            <v:group style="position:absolute;left:9260;top:8067;width:520;height:2" coordorigin="9260,8067" coordsize="520,2">
              <v:shape style="position:absolute;left:9260;top:8067;width:520;height:2" coordorigin="9260,8067" coordsize="520,0" path="m9260,8067l9780,8067e" filled="f" stroked="t" strokeweight=".477306pt" strokecolor="#5B5B5B">
                <v:path arrowok="t"/>
              </v:shape>
            </v:group>
            <v:group style="position:absolute;left:9723;top:8065;width:1742;height:2" coordorigin="9723,8065" coordsize="1742,2">
              <v:shape style="position:absolute;left:9723;top:8065;width:1742;height:2" coordorigin="9723,8065" coordsize="1742,0" path="m9723,8065l11465,8065e" filled="f" stroked="t" strokeweight=".954611pt" strokecolor="#808080">
                <v:path arrowok="t"/>
              </v:shape>
            </v:group>
            <v:group style="position:absolute;left:439;top:8019;width:2;height:575" coordorigin="439,8019" coordsize="2,575">
              <v:shape style="position:absolute;left:439;top:8019;width:2;height:575" coordorigin="439,8019" coordsize="0,575" path="m439,8594l439,8019e" filled="f" stroked="t" strokeweight=".477306pt" strokecolor="#383838">
                <v:path arrowok="t"/>
              </v:shape>
            </v:group>
            <v:group style="position:absolute;left:11455;top:8019;width:2;height:326" coordorigin="11455,8019" coordsize="2,326">
              <v:shape style="position:absolute;left:11455;top:8019;width:2;height:326" coordorigin="11455,8019" coordsize="0,326" path="m11455,8345l11455,8019e" filled="f" stroked="t" strokeweight=".477306pt" strokecolor="#606060">
                <v:path arrowok="t"/>
              </v:shape>
            </v:group>
            <v:group style="position:absolute;left:11455;top:8288;width:2;height:507" coordorigin="11455,8288" coordsize="2,507">
              <v:shape style="position:absolute;left:11455;top:8288;width:2;height:507" coordorigin="11455,8288" coordsize="0,507" path="m11455,8795l11455,8288e" filled="f" stroked="t" strokeweight=".477306pt" strokecolor="#484848">
                <v:path arrowok="t"/>
              </v:shape>
            </v:group>
            <v:group style="position:absolute;left:434;top:8764;width:2434;height:2" coordorigin="434,8764" coordsize="2434,2">
              <v:shape style="position:absolute;left:434;top:8764;width:2434;height:2" coordorigin="434,8764" coordsize="2434,0" path="m434,8764l2869,8764e" filled="f" stroked="t" strokeweight=".477306pt" strokecolor="#5B5B5B">
                <v:path arrowok="t"/>
              </v:shape>
            </v:group>
            <v:group style="position:absolute;left:2749;top:8764;width:1680;height:2" coordorigin="2749,8764" coordsize="1680,2">
              <v:shape style="position:absolute;left:2749;top:8764;width:1680;height:2" coordorigin="2749,8764" coordsize="1680,0" path="m2749,8764l4429,8764e" filled="f" stroked="t" strokeweight=".954611pt" strokecolor="#808080">
                <v:path arrowok="t"/>
              </v:shape>
            </v:group>
            <v:group style="position:absolute;left:4372;top:8766;width:554;height:2" coordorigin="4372,8766" coordsize="554,2">
              <v:shape style="position:absolute;left:4372;top:8766;width:554;height:2" coordorigin="4372,8766" coordsize="554,0" path="m4372,8766l4926,8766e" filled="f" stroked="t" strokeweight=".477306pt" strokecolor="#606060">
                <v:path arrowok="t"/>
              </v:shape>
            </v:group>
            <v:group style="position:absolute;left:4869;top:8766;width:358;height:2" coordorigin="4869,8766" coordsize="358,2">
              <v:shape style="position:absolute;left:4869;top:8766;width:358;height:2" coordorigin="4869,8766" coordsize="358,0" path="m4869,8766l5226,8766e" filled="f" stroked="t" strokeweight=".477306pt" strokecolor="#4B4B4B">
                <v:path arrowok="t"/>
              </v:shape>
            </v:group>
            <v:group style="position:absolute;left:5169;top:8766;width:334;height:2" coordorigin="5169,8766" coordsize="334,2">
              <v:shape style="position:absolute;left:5169;top:8766;width:334;height:2" coordorigin="5169,8766" coordsize="334,0" path="m5169,8766l5503,8766e" filled="f" stroked="t" strokeweight=".477306pt" strokecolor="#606060">
                <v:path arrowok="t"/>
              </v:shape>
            </v:group>
            <v:group style="position:absolute;left:5446;top:8769;width:1532;height:2" coordorigin="5446,8769" coordsize="1532,2">
              <v:shape style="position:absolute;left:5446;top:8769;width:1532;height:2" coordorigin="5446,8769" coordsize="1532,0" path="m5446,8769l6978,8769e" filled="f" stroked="t" strokeweight=".954611pt" strokecolor="#808080">
                <v:path arrowok="t"/>
              </v:shape>
            </v:group>
            <v:group style="position:absolute;left:6897;top:8766;width:845;height:2" coordorigin="6897,8766" coordsize="845,2">
              <v:shape style="position:absolute;left:6897;top:8766;width:845;height:2" coordorigin="6897,8766" coordsize="845,0" path="m6897,8766l7742,8766e" filled="f" stroked="t" strokeweight=".477306pt" strokecolor="#5B5B5B">
                <v:path arrowok="t"/>
              </v:shape>
            </v:group>
            <v:group style="position:absolute;left:7685;top:8766;width:1632;height:2" coordorigin="7685,8766" coordsize="1632,2">
              <v:shape style="position:absolute;left:7685;top:8766;width:1632;height:2" coordorigin="7685,8766" coordsize="1632,0" path="m7685,8766l9317,8766e" filled="f" stroked="t" strokeweight=".715958pt" strokecolor="#7C7C7C">
                <v:path arrowok="t"/>
              </v:shape>
            </v:group>
            <v:group style="position:absolute;left:9260;top:8766;width:907;height:2" coordorigin="9260,8766" coordsize="907,2">
              <v:shape style="position:absolute;left:9260;top:8766;width:907;height:2" coordorigin="9260,8766" coordsize="907,0" path="m9260,8766l10167,8766e" filled="f" stroked="t" strokeweight=".477306pt" strokecolor="#545454">
                <v:path arrowok="t"/>
              </v:shape>
            </v:group>
            <v:group style="position:absolute;left:10109;top:8766;width:1379;height:2" coordorigin="10109,8766" coordsize="1379,2">
              <v:shape style="position:absolute;left:10109;top:8766;width:1379;height:2" coordorigin="10109,8766" coordsize="1379,0" path="m10109,8766l11489,8766e" filled="f" stroked="t" strokeweight=".954611pt" strokecolor="#7C7C7C">
                <v:path arrowok="t"/>
              </v:shape>
            </v:group>
            <v:group style="position:absolute;left:11458;top:8723;width:2;height:311" coordorigin="11458,8723" coordsize="2,311">
              <v:shape style="position:absolute;left:11458;top:8723;width:2;height:311" coordorigin="11458,8723" coordsize="0,311" path="m11458,9034l11458,8723e" filled="f" stroked="t" strokeweight=".477306pt" strokecolor="#606060">
                <v:path arrowok="t"/>
              </v:shape>
            </v:group>
            <v:group style="position:absolute;left:439;top:8977;width:2;height:297" coordorigin="439,8977" coordsize="2,297">
              <v:shape style="position:absolute;left:439;top:8977;width:2;height:297" coordorigin="439,8977" coordsize="0,297" path="m439,9274l439,8977e" filled="f" stroked="t" strokeweight=".477306pt" strokecolor="#484848">
                <v:path arrowok="t"/>
              </v:shape>
            </v:group>
            <v:group style="position:absolute;left:11458;top:8967;width:2;height:809" coordorigin="11458,8967" coordsize="2,809">
              <v:shape style="position:absolute;left:11458;top:8967;width:2;height:809" coordorigin="11458,8967" coordsize="0,809" path="m11458,9777l11458,8967e" filled="f" stroked="t" strokeweight=".954611pt" strokecolor="#747474">
                <v:path arrowok="t"/>
              </v:shape>
            </v:group>
            <v:group style="position:absolute;left:11460;top:9671;width:2;height:752" coordorigin="11460,9671" coordsize="2,752">
              <v:shape style="position:absolute;left:11460;top:9671;width:2;height:752" coordorigin="11460,9671" coordsize="0,752" path="m11460,10423l11460,9671e" filled="f" stroked="t" strokeweight=".477306pt" strokecolor="#4F4F4F">
                <v:path arrowok="t"/>
              </v:shape>
            </v:group>
            <v:group style="position:absolute;left:430;top:10150;width:444;height:2" coordorigin="430,10150" coordsize="444,2">
              <v:shape style="position:absolute;left:430;top:10150;width:444;height:2" coordorigin="430,10150" coordsize="444,0" path="m430,10150l873,10150e" filled="f" stroked="t" strokeweight=".954611pt" strokecolor="#838383">
                <v:path arrowok="t"/>
              </v:shape>
            </v:group>
            <v:group style="position:absolute;left:520;top:10152;width:1313;height:2" coordorigin="520,10152" coordsize="1313,2">
              <v:shape style="position:absolute;left:520;top:10152;width:1313;height:2" coordorigin="520,10152" coordsize="1313,0" path="m520,10152l1833,10152e" filled="f" stroked="t" strokeweight=".715958pt" strokecolor="#6B6B6B">
                <v:path arrowok="t"/>
              </v:shape>
            </v:group>
            <v:group style="position:absolute;left:1150;top:10152;width:1246;height:2" coordorigin="1150,10152" coordsize="1246,2">
              <v:shape style="position:absolute;left:1150;top:10152;width:1246;height:2" coordorigin="1150,10152" coordsize="1246,0" path="m1150,10152l2396,10152e" filled="f" stroked="t" strokeweight=".477306pt" strokecolor="#545454">
                <v:path arrowok="t"/>
              </v:shape>
            </v:group>
            <v:group style="position:absolute;left:1847;top:10152;width:3079;height:2" coordorigin="1847,10152" coordsize="3079,2">
              <v:shape style="position:absolute;left:1847;top:10152;width:3079;height:2" coordorigin="1847,10152" coordsize="3079,0" path="m1847,10152l4926,10152e" filled="f" stroked="t" strokeweight=".715958pt" strokecolor="#707070">
                <v:path arrowok="t"/>
              </v:shape>
            </v:group>
            <v:group style="position:absolute;left:4869;top:10155;width:358;height:2" coordorigin="4869,10155" coordsize="358,2">
              <v:shape style="position:absolute;left:4869;top:10155;width:358;height:2" coordorigin="4869,10155" coordsize="358,0" path="m4869,10155l5226,10155e" filled="f" stroked="t" strokeweight=".477306pt" strokecolor="#545454">
                <v:path arrowok="t"/>
              </v:shape>
            </v:group>
            <v:group style="position:absolute;left:5169;top:10155;width:1785;height:2" coordorigin="5169,10155" coordsize="1785,2">
              <v:shape style="position:absolute;left:5169;top:10155;width:1785;height:2" coordorigin="5169,10155" coordsize="1785,0" path="m5169,10155l6954,10155e" filled="f" stroked="t" strokeweight=".954611pt" strokecolor="#808080">
                <v:path arrowok="t"/>
              </v:shape>
            </v:group>
            <v:group style="position:absolute;left:6897;top:10155;width:845;height:2" coordorigin="6897,10155" coordsize="845,2">
              <v:shape style="position:absolute;left:6897;top:10155;width:845;height:2" coordorigin="6897,10155" coordsize="845,0" path="m6897,10155l7742,10155e" filled="f" stroked="t" strokeweight=".477306pt" strokecolor="#575757">
                <v:path arrowok="t"/>
              </v:shape>
            </v:group>
            <v:group style="position:absolute;left:7685;top:10152;width:1418;height:2" coordorigin="7685,10152" coordsize="1418,2">
              <v:shape style="position:absolute;left:7685;top:10152;width:1418;height:2" coordorigin="7685,10152" coordsize="1418,0" path="m7685,10152l9102,10152e" filled="f" stroked="t" strokeweight=".715958pt" strokecolor="#838383">
                <v:path arrowok="t"/>
              </v:shape>
            </v:group>
            <v:group style="position:absolute;left:9045;top:10152;width:735;height:2" coordorigin="9045,10152" coordsize="735,2">
              <v:shape style="position:absolute;left:9045;top:10152;width:735;height:2" coordorigin="9045,10152" coordsize="735,0" path="m9045,10152l9780,10152e" filled="f" stroked="t" strokeweight=".477306pt" strokecolor="#676767">
                <v:path arrowok="t"/>
              </v:shape>
            </v:group>
            <v:group style="position:absolute;left:9723;top:10152;width:1742;height:2" coordorigin="9723,10152" coordsize="1742,2">
              <v:shape style="position:absolute;left:9723;top:10152;width:1742;height:2" coordorigin="9723,10152" coordsize="1742,0" path="m9723,10152l11465,10152e" filled="f" stroked="t" strokeweight=".715958pt" strokecolor="#808080">
                <v:path arrowok="t"/>
              </v:shape>
            </v:group>
            <v:group style="position:absolute;left:430;top:10394;width:1303;height:2" coordorigin="430,10394" coordsize="1303,2">
              <v:shape style="position:absolute;left:430;top:10394;width:1303;height:2" coordorigin="430,10394" coordsize="1303,0" path="m430,10394l1733,10394e" filled="f" stroked="t" strokeweight=".715958pt" strokecolor="#777777">
                <v:path arrowok="t"/>
              </v:shape>
            </v:group>
            <v:group style="position:absolute;left:1675;top:10394;width:721;height:2" coordorigin="1675,10394" coordsize="721,2">
              <v:shape style="position:absolute;left:1675;top:10394;width:721;height:2" coordorigin="1675,10394" coordsize="721,0" path="m1675,10394l2396,10394e" filled="f" stroked="t" strokeweight=".477306pt" strokecolor="#575757">
                <v:path arrowok="t"/>
              </v:shape>
            </v:group>
            <v:group style="position:absolute;left:2324;top:10394;width:2105;height:2" coordorigin="2324,10394" coordsize="2105,2">
              <v:shape style="position:absolute;left:2324;top:10394;width:2105;height:2" coordorigin="2324,10394" coordsize="2105,0" path="m2324,10394l4429,10394e" filled="f" stroked="t" strokeweight=".715958pt" strokecolor="#707070">
                <v:path arrowok="t"/>
              </v:shape>
            </v:group>
            <v:group style="position:absolute;left:4372;top:10394;width:854;height:2" coordorigin="4372,10394" coordsize="854,2">
              <v:shape style="position:absolute;left:4372;top:10394;width:854;height:2" coordorigin="4372,10394" coordsize="854,0" path="m4372,10394l5226,10394e" filled="f" stroked="t" strokeweight=".477306pt" strokecolor="#4B4B4B">
                <v:path arrowok="t"/>
              </v:shape>
            </v:group>
            <v:group style="position:absolute;left:5169;top:10394;width:334;height:2" coordorigin="5169,10394" coordsize="334,2">
              <v:shape style="position:absolute;left:5169;top:10394;width:334;height:2" coordorigin="5169,10394" coordsize="334,0" path="m5169,10394l5503,10394e" filled="f" stroked="t" strokeweight=".477306pt" strokecolor="#606060">
                <v:path arrowok="t"/>
              </v:shape>
            </v:group>
            <v:group style="position:absolute;left:5446;top:10397;width:1508;height:2" coordorigin="5446,10397" coordsize="1508,2">
              <v:shape style="position:absolute;left:5446;top:10397;width:1508;height:2" coordorigin="5446,10397" coordsize="1508,0" path="m5446,10397l6954,10397e" filled="f" stroked="t" strokeweight=".954611pt" strokecolor="#838383">
                <v:path arrowok="t"/>
              </v:shape>
            </v:group>
            <v:group style="position:absolute;left:6897;top:10394;width:845;height:2" coordorigin="6897,10394" coordsize="845,2">
              <v:shape style="position:absolute;left:6897;top:10394;width:845;height:2" coordorigin="6897,10394" coordsize="845,0" path="m6897,10394l7742,10394e" filled="f" stroked="t" strokeweight=".477306pt" strokecolor="#646464">
                <v:path arrowok="t"/>
              </v:shape>
            </v:group>
            <v:group style="position:absolute;left:7685;top:10394;width:1632;height:2" coordorigin="7685,10394" coordsize="1632,2">
              <v:shape style="position:absolute;left:7685;top:10394;width:1632;height:2" coordorigin="7685,10394" coordsize="1632,0" path="m7685,10394l9317,10394e" filled="f" stroked="t" strokeweight=".715958pt" strokecolor="#7C7C7C">
                <v:path arrowok="t"/>
              </v:shape>
            </v:group>
            <v:group style="position:absolute;left:9260;top:10394;width:907;height:2" coordorigin="9260,10394" coordsize="907,2">
              <v:shape style="position:absolute;left:9260;top:10394;width:907;height:2" coordorigin="9260,10394" coordsize="907,0" path="m9260,10394l10167,10394e" filled="f" stroked="t" strokeweight=".477306pt" strokecolor="#646464">
                <v:path arrowok="t"/>
              </v:shape>
            </v:group>
            <v:group style="position:absolute;left:10023;top:10394;width:1441;height:2" coordorigin="10023,10394" coordsize="1441,2">
              <v:shape style="position:absolute;left:10023;top:10394;width:1441;height:2" coordorigin="10023,10394" coordsize="1441,0" path="m10023,10394l11465,10394e" filled="f" stroked="t" strokeweight=".715958pt" strokecolor="#808080">
                <v:path arrowok="t"/>
              </v:shape>
            </v:group>
            <v:group style="position:absolute;left:439;top:431;width:2;height:15273" coordorigin="439,431" coordsize="2,15273">
              <v:shape style="position:absolute;left:439;top:431;width:2;height:15273" coordorigin="439,431" coordsize="0,15273" path="m439,15704l439,431e" filled="f" stroked="t" strokeweight=".715958pt" strokecolor="#606060">
                <v:path arrowok="t"/>
              </v:shape>
            </v:group>
            <v:group style="position:absolute;left:2353;top:10595;width:487;height:2" coordorigin="2353,10595" coordsize="487,2">
              <v:shape style="position:absolute;left:2353;top:10595;width:487;height:2" coordorigin="2353,10595" coordsize="487,0" path="m2353,10595l2840,10595e" filled="f" stroked="t" strokeweight=".238653pt" strokecolor="#747474">
                <v:path arrowok="t"/>
              </v:shape>
            </v:group>
            <v:group style="position:absolute;left:2840;top:10595;width:167;height:2" coordorigin="2840,10595" coordsize="167,2">
              <v:shape style="position:absolute;left:2840;top:10595;width:167;height:2" coordorigin="2840,10595" coordsize="167,0" path="m2840,10595l3007,10595e" filled="f" stroked="t" strokeweight=".238653pt" strokecolor="#000000">
                <v:path arrowok="t"/>
              </v:shape>
            </v:group>
            <v:group style="position:absolute;left:10386;top:10626;width:1083;height:2" coordorigin="10386,10626" coordsize="1083,2">
              <v:shape style="position:absolute;left:10386;top:10626;width:1083;height:2" coordorigin="10386,10626" coordsize="1083,0" path="m10386,10626l11470,10626e" filled="f" stroked="t" strokeweight=".238653pt" strokecolor="#747474">
                <v:path arrowok="t"/>
              </v:shape>
            </v:group>
            <v:group style="position:absolute;left:11460;top:10351;width:2;height:1264" coordorigin="11460,10351" coordsize="2,1264">
              <v:shape style="position:absolute;left:11460;top:10351;width:2;height:1264" coordorigin="11460,10351" coordsize="0,1264" path="m11460,11615l11460,10351e" filled="f" stroked="t" strokeweight=".954611pt" strokecolor="#707070">
                <v:path arrowok="t"/>
              </v:shape>
            </v:group>
            <v:group style="position:absolute;left:439;top:10677;width:2;height:225" coordorigin="439,10677" coordsize="2,225">
              <v:shape style="position:absolute;left:439;top:10677;width:2;height:225" coordorigin="439,10677" coordsize="0,225" path="m439,10902l439,10677e" filled="f" stroked="t" strokeweight=".477306pt" strokecolor="#343434">
                <v:path arrowok="t"/>
              </v:shape>
            </v:group>
            <v:group style="position:absolute;left:434;top:11107;width:1298;height:2" coordorigin="434,11107" coordsize="1298,2">
              <v:shape style="position:absolute;left:434;top:11107;width:1298;height:2" coordorigin="434,11107" coordsize="1298,0" path="m434,11107l1733,11107e" filled="f" stroked="t" strokeweight=".477306pt" strokecolor="#5B5B5B">
                <v:path arrowok="t"/>
              </v:shape>
            </v:group>
            <v:group style="position:absolute;left:1628;top:11107;width:1427;height:2" coordorigin="1628,11107" coordsize="1427,2">
              <v:shape style="position:absolute;left:1628;top:11107;width:1427;height:2" coordorigin="1628,11107" coordsize="1427,0" path="m1628,11107l3055,11107e" filled="f" stroked="t" strokeweight=".954611pt" strokecolor="#7C7C7C">
                <v:path arrowok="t"/>
              </v:shape>
            </v:group>
            <v:group style="position:absolute;left:2978;top:11107;width:1126;height:2" coordorigin="2978,11107" coordsize="1126,2">
              <v:shape style="position:absolute;left:2978;top:11107;width:1126;height:2" coordorigin="2978,11107" coordsize="1126,0" path="m2978,11107l4105,11107e" filled="f" stroked="t" strokeweight=".477306pt" strokecolor="#606060">
                <v:path arrowok="t"/>
              </v:shape>
            </v:group>
            <v:group style="position:absolute;left:4048;top:11105;width:1456;height:2" coordorigin="4048,11105" coordsize="1456,2">
              <v:shape style="position:absolute;left:4048;top:11105;width:1456;height:2" coordorigin="4048,11105" coordsize="1456,0" path="m4048,11105l5503,11105e" filled="f" stroked="t" strokeweight=".954611pt" strokecolor="#808080">
                <v:path arrowok="t"/>
              </v:shape>
            </v:group>
            <v:group style="position:absolute;left:5446;top:11107;width:1303;height:2" coordorigin="5446,11107" coordsize="1303,2">
              <v:shape style="position:absolute;left:5446;top:11107;width:1303;height:2" coordorigin="5446,11107" coordsize="1303,0" path="m5446,11107l6749,11107e" filled="f" stroked="t" strokeweight=".477306pt" strokecolor="#606060">
                <v:path arrowok="t"/>
              </v:shape>
            </v:group>
            <v:group style="position:absolute;left:6692;top:11107;width:1580;height:2" coordorigin="6692,11107" coordsize="1580,2">
              <v:shape style="position:absolute;left:6692;top:11107;width:1580;height:2" coordorigin="6692,11107" coordsize="1580,0" path="m6692,11107l8272,11107e" filled="f" stroked="t" strokeweight=".715958pt" strokecolor="#7C7C7C">
                <v:path arrowok="t"/>
              </v:shape>
            </v:group>
            <v:group style="position:absolute;left:8214;top:11107;width:888;height:2" coordorigin="8214,11107" coordsize="888,2">
              <v:shape style="position:absolute;left:8214;top:11107;width:888;height:2" coordorigin="8214,11107" coordsize="888,0" path="m8214,11107l9102,11107e" filled="f" stroked="t" strokeweight=".477306pt" strokecolor="#5B5B5B">
                <v:path arrowok="t"/>
              </v:shape>
            </v:group>
            <v:group style="position:absolute;left:9035;top:11105;width:1131;height:2" coordorigin="9035,11105" coordsize="1131,2">
              <v:shape style="position:absolute;left:9035;top:11105;width:1131;height:2" coordorigin="9035,11105" coordsize="1131,0" path="m9035,11105l10167,11105e" filled="f" stroked="t" strokeweight=".954611pt" strokecolor="#808080">
                <v:path arrowok="t"/>
              </v:shape>
            </v:group>
            <v:group style="position:absolute;left:10109;top:11107;width:1360;height:2" coordorigin="10109,11107" coordsize="1360,2">
              <v:shape style="position:absolute;left:10109;top:11107;width:1360;height:2" coordorigin="10109,11107" coordsize="1360,0" path="m10109,11107l11470,11107e" filled="f" stroked="t" strokeweight=".477306pt" strokecolor="#606060">
                <v:path arrowok="t"/>
              </v:shape>
            </v:group>
            <v:group style="position:absolute;left:434;top:11347;width:1298;height:2" coordorigin="434,11347" coordsize="1298,2">
              <v:shape style="position:absolute;left:434;top:11347;width:1298;height:2" coordorigin="434,11347" coordsize="1298,0" path="m434,11347l1733,11347e" filled="f" stroked="t" strokeweight=".477306pt" strokecolor="#5B5B5B">
                <v:path arrowok="t"/>
              </v:shape>
            </v:group>
            <v:group style="position:absolute;left:1675;top:11347;width:6596;height:2" coordorigin="1675,11347" coordsize="6596,2">
              <v:shape style="position:absolute;left:1675;top:11347;width:6596;height:2" coordorigin="1675,11347" coordsize="6596,0" path="m1675,11347l8272,11347e" filled="f" stroked="t" strokeweight=".715958pt" strokecolor="#777777">
                <v:path arrowok="t"/>
              </v:shape>
            </v:group>
            <v:group style="position:absolute;left:8214;top:11347;width:888;height:2" coordorigin="8214,11347" coordsize="888,2">
              <v:shape style="position:absolute;left:8214;top:11347;width:888;height:2" coordorigin="8214,11347" coordsize="888,0" path="m8214,11347l9102,11347e" filled="f" stroked="t" strokeweight=".477306pt" strokecolor="#606060">
                <v:path arrowok="t"/>
              </v:shape>
            </v:group>
            <v:group style="position:absolute;left:9035;top:11344;width:1150;height:2" coordorigin="9035,11344" coordsize="1150,2">
              <v:shape style="position:absolute;left:9035;top:11344;width:1150;height:2" coordorigin="9035,11344" coordsize="1150,0" path="m9035,11344l10186,11344e" filled="f" stroked="t" strokeweight=".954611pt" strokecolor="#838383">
                <v:path arrowok="t"/>
              </v:shape>
            </v:group>
            <v:group style="position:absolute;left:10109;top:11347;width:1360;height:2" coordorigin="10109,11347" coordsize="1360,2">
              <v:shape style="position:absolute;left:10109;top:11347;width:1360;height:2" coordorigin="10109,11347" coordsize="1360,0" path="m10109,11347l11470,11347e" filled="f" stroked="t" strokeweight=".477306pt" strokecolor="#606060">
                <v:path arrowok="t"/>
              </v:shape>
            </v:group>
            <v:group style="position:absolute;left:434;top:11586;width:778;height:2" coordorigin="434,11586" coordsize="778,2">
              <v:shape style="position:absolute;left:434;top:11586;width:778;height:2" coordorigin="434,11586" coordsize="778,0" path="m434,11586l1212,11586e" filled="f" stroked="t" strokeweight=".715958pt" strokecolor="#808080">
                <v:path arrowok="t"/>
              </v:shape>
            </v:group>
            <v:group style="position:absolute;left:1179;top:11333;width:2;height:733" coordorigin="1179,11333" coordsize="2,733">
              <v:shape style="position:absolute;left:1179;top:11333;width:2;height:733" coordorigin="1179,11333" coordsize="0,733" path="m1179,12065l1179,11333e" filled="f" stroked="t" strokeweight=".238653pt" strokecolor="#484848">
                <v:path arrowok="t"/>
              </v:shape>
            </v:group>
            <v:group style="position:absolute;left:1150;top:11586;width:592;height:2" coordorigin="1150,11586" coordsize="592,2">
              <v:shape style="position:absolute;left:1150;top:11586;width:592;height:2" coordorigin="1150,11586" coordsize="592,0" path="m1150,11586l1742,11586e" filled="f" stroked="t" strokeweight=".477306pt" strokecolor="#575757">
                <v:path arrowok="t"/>
              </v:shape>
            </v:group>
            <v:group style="position:absolute;left:1671;top:11589;width:4754;height:2" coordorigin="1671,11589" coordsize="4754,2">
              <v:shape style="position:absolute;left:1671;top:11589;width:4754;height:2" coordorigin="1671,11589" coordsize="4754,0" path="m1671,11589l6425,11589e" filled="f" stroked="t" strokeweight=".715958pt" strokecolor="#777777">
                <v:path arrowok="t"/>
              </v:shape>
            </v:group>
            <v:group style="position:absolute;left:6367;top:11586;width:382;height:2" coordorigin="6367,11586" coordsize="382,2">
              <v:shape style="position:absolute;left:6367;top:11586;width:382;height:2" coordorigin="6367,11586" coordsize="382,0" path="m6367,11586l6749,11586e" filled="f" stroked="t" strokeweight=".477306pt" strokecolor="#646464">
                <v:path arrowok="t"/>
              </v:shape>
            </v:group>
            <v:group style="position:absolute;left:6692;top:11586;width:3475;height:2" coordorigin="6692,11586" coordsize="3475,2">
              <v:shape style="position:absolute;left:6692;top:11586;width:3475;height:2" coordorigin="6692,11586" coordsize="3475,0" path="m6692,11586l10167,11586e" filled="f" stroked="t" strokeweight=".715958pt" strokecolor="#777777">
                <v:path arrowok="t"/>
              </v:shape>
            </v:group>
            <v:group style="position:absolute;left:7351;top:11337;width:2;height:1025" coordorigin="7351,11337" coordsize="2,1025">
              <v:shape style="position:absolute;left:7351;top:11337;width:2;height:1025" coordorigin="7351,11337" coordsize="0,1025" path="m7351,12362l7351,11337e" filled="f" stroked="t" strokeweight=".715958pt" strokecolor="#6B6B6B">
                <v:path arrowok="t"/>
              </v:shape>
            </v:group>
            <v:group style="position:absolute;left:10109;top:11586;width:1360;height:2" coordorigin="10109,11586" coordsize="1360,2">
              <v:shape style="position:absolute;left:10109;top:11586;width:1360;height:2" coordorigin="10109,11586" coordsize="1360,0" path="m10109,11586l11470,11586e" filled="f" stroked="t" strokeweight=".477306pt" strokecolor="#676767">
                <v:path arrowok="t"/>
              </v:shape>
            </v:group>
            <v:group style="position:absolute;left:1711;top:11342;width:2;height:752" coordorigin="1711,11342" coordsize="2,752">
              <v:shape style="position:absolute;left:1711;top:11342;width:2;height:752" coordorigin="1711,11342" coordsize="0,752" path="m1711,12094l1711,11342e" filled="f" stroked="t" strokeweight=".954611pt" strokecolor="#676767">
                <v:path arrowok="t"/>
              </v:shape>
            </v:group>
            <v:group style="position:absolute;left:7351;top:11543;width:2;height:819" coordorigin="7351,11543" coordsize="2,819">
              <v:shape style="position:absolute;left:7351;top:11543;width:2;height:819" coordorigin="7351,11543" coordsize="0,819" path="m7351,12362l7351,11543e" filled="f" stroked="t" strokeweight=".954611pt" strokecolor="#707070">
                <v:path arrowok="t"/>
              </v:shape>
            </v:group>
            <v:group style="position:absolute;left:11462;top:11543;width:2;height:780" coordorigin="11462,11543" coordsize="2,780">
              <v:shape style="position:absolute;left:11462;top:11543;width:2;height:780" coordorigin="11462,11543" coordsize="0,780" path="m11462,12324l11462,11543e" filled="f" stroked="t" strokeweight=".715958pt" strokecolor="#5B5B5B">
                <v:path arrowok="t"/>
              </v:shape>
            </v:group>
            <v:group style="position:absolute;left:1179;top:12065;width:2;height:1039" coordorigin="1179,12065" coordsize="2,1039">
              <v:shape style="position:absolute;left:1179;top:12065;width:2;height:1039" coordorigin="1179,12065" coordsize="0,1039" path="m1179,13104l1179,12065e" filled="f" stroked="t" strokeweight=".238653pt" strokecolor="#000000">
                <v:path arrowok="t"/>
              </v:shape>
            </v:group>
            <v:group style="position:absolute;left:1714;top:12036;width:2;height:603" coordorigin="1714,12036" coordsize="2,603">
              <v:shape style="position:absolute;left:1714;top:12036;width:2;height:603" coordorigin="1714,12036" coordsize="0,603" path="m1714,12640l1714,12036e" filled="f" stroked="t" strokeweight=".477306pt" strokecolor="#282828">
                <v:path arrowok="t"/>
              </v:shape>
            </v:group>
            <v:group style="position:absolute;left:7355;top:12266;width:2;height:699" coordorigin="7355,12266" coordsize="2,699">
              <v:shape style="position:absolute;left:7355;top:12266;width:2;height:699" coordorigin="7355,12266" coordsize="0,699" path="m7355,12965l7355,12266e" filled="f" stroked="t" strokeweight=".477306pt" strokecolor="#545454">
                <v:path arrowok="t"/>
              </v:shape>
            </v:group>
            <v:group style="position:absolute;left:1714;top:12582;width:2;height:215" coordorigin="1714,12582" coordsize="2,215">
              <v:shape style="position:absolute;left:1714;top:12582;width:2;height:215" coordorigin="1714,12582" coordsize="0,215" path="m1714,12798l1714,12582e" filled="f" stroked="t" strokeweight=".477306pt" strokecolor="#3F3F3F">
                <v:path arrowok="t"/>
              </v:shape>
            </v:group>
            <v:group style="position:absolute;left:1714;top:12740;width:2;height:1350" coordorigin="1714,12740" coordsize="2,1350">
              <v:shape style="position:absolute;left:1714;top:12740;width:2;height:1350" coordorigin="1714,12740" coordsize="0,1350" path="m1714,14090l1714,12740e" filled="f" stroked="t" strokeweight=".954611pt" strokecolor="#676767">
                <v:path arrowok="t"/>
              </v:shape>
            </v:group>
            <v:group style="position:absolute;left:11462;top:12122;width:2;height:3572" coordorigin="11462,12122" coordsize="2,3572">
              <v:shape style="position:absolute;left:11462;top:12122;width:2;height:3572" coordorigin="11462,12122" coordsize="0,3572" path="m11462,15694l11462,12122e" filled="f" stroked="t" strokeweight=".715958pt" strokecolor="#747474">
                <v:path arrowok="t"/>
              </v:shape>
            </v:group>
            <v:group style="position:absolute;left:425;top:13439;width:124;height:2" coordorigin="425,13439" coordsize="124,2">
              <v:shape style="position:absolute;left:425;top:13439;width:124;height:2" coordorigin="425,13439" coordsize="124,0" path="m425,13439l549,13439e" filled="f" stroked="t" strokeweight=".238653pt" strokecolor="#2B2B2B">
                <v:path arrowok="t"/>
              </v:shape>
            </v:group>
            <v:group style="position:absolute;left:549;top:13439;width:635;height:2" coordorigin="549,13439" coordsize="635,2">
              <v:shape style="position:absolute;left:549;top:13439;width:635;height:2" coordorigin="549,13439" coordsize="635,0" path="m549,13439l1184,13439e" filled="f" stroked="t" strokeweight=".238653pt" strokecolor="#000000">
                <v:path arrowok="t"/>
              </v:shape>
            </v:group>
            <v:group style="position:absolute;left:1179;top:13104;width:2;height:340" coordorigin="1179,13104" coordsize="2,340">
              <v:shape style="position:absolute;left:1179;top:13104;width:2;height:340" coordorigin="1179,13104" coordsize="0,340" path="m1179,13444l1179,13104e" filled="f" stroked="t" strokeweight=".238653pt" strokecolor="#7C7C7C">
                <v:path arrowok="t"/>
              </v:shape>
            </v:group>
            <v:group style="position:absolute;left:1179;top:13439;width:535;height:2" coordorigin="1179,13439" coordsize="535,2">
              <v:shape style="position:absolute;left:1179;top:13439;width:535;height:2" coordorigin="1179,13439" coordsize="535,0" path="m1179,13439l1714,13439e" filled="f" stroked="t" strokeweight=".238653pt" strokecolor="#4B4B4B">
                <v:path arrowok="t"/>
              </v:shape>
            </v:group>
            <v:group style="position:absolute;left:1699;top:13439;width:668;height:2" coordorigin="1699,13439" coordsize="668,2">
              <v:shape style="position:absolute;left:1699;top:13439;width:668;height:2" coordorigin="1699,13439" coordsize="668,0" path="m1699,13439l2367,13439e" filled="f" stroked="t" strokeweight=".238653pt" strokecolor="#646464">
                <v:path arrowok="t"/>
              </v:shape>
            </v:group>
            <v:group style="position:absolute;left:1179;top:13439;width:2;height:1542" coordorigin="1179,13439" coordsize="2,1542">
              <v:shape style="position:absolute;left:1179;top:13439;width:2;height:1542" coordorigin="1179,13439" coordsize="0,1542" path="m1179,14981l1179,13439e" filled="f" stroked="t" strokeweight=".238653pt" strokecolor="#000000">
                <v:path arrowok="t"/>
              </v:shape>
            </v:group>
            <v:group style="position:absolute;left:2377;top:13410;width:2;height:225" coordorigin="2377,13410" coordsize="2,225">
              <v:shape style="position:absolute;left:2377;top:13410;width:2;height:225" coordorigin="2377,13410" coordsize="0,225" path="m2377,13635l2377,13410e" filled="f" stroked="t" strokeweight=".715958pt" strokecolor="#444444">
                <v:path arrowok="t"/>
              </v:shape>
            </v:group>
            <v:group style="position:absolute;left:11465;top:13564;width:2;height:742" coordorigin="11465,13564" coordsize="2,742">
              <v:shape style="position:absolute;left:11465;top:13564;width:2;height:742" coordorigin="11465,13564" coordsize="0,742" path="m11465,14306l11465,13564e" filled="f" stroked="t" strokeweight=".477306pt" strokecolor="#575757">
                <v:path arrowok="t"/>
              </v:shape>
            </v:group>
            <v:group style="position:absolute;left:7355;top:12898;width:2;height:1221" coordorigin="7355,12898" coordsize="2,1221">
              <v:shape style="position:absolute;left:7355;top:12898;width:2;height:1221" coordorigin="7355,12898" coordsize="0,1221" path="m7355,14119l7355,12898e" filled="f" stroked="t" strokeweight=".954611pt" strokecolor="#6B6B6B">
                <v:path arrowok="t"/>
              </v:shape>
            </v:group>
            <v:group style="position:absolute;left:1714;top:14033;width:2;height:273" coordorigin="1714,14033" coordsize="2,273">
              <v:shape style="position:absolute;left:1714;top:14033;width:2;height:273" coordorigin="1714,14033" coordsize="0,273" path="m1714,14306l1714,14033e" filled="f" stroked="t" strokeweight=".477306pt" strokecolor="#5B5B5B">
                <v:path arrowok="t"/>
              </v:shape>
            </v:group>
            <v:group style="position:absolute;left:7358;top:14033;width:2;height:637" coordorigin="7358,14033" coordsize="2,637">
              <v:shape style="position:absolute;left:7358;top:14033;width:2;height:637" coordorigin="7358,14033" coordsize="0,637" path="m7358,14670l7358,14033e" filled="f" stroked="t" strokeweight=".477306pt" strokecolor="#545454">
                <v:path arrowok="t"/>
              </v:shape>
            </v:group>
            <v:group style="position:absolute;left:444;top:14248;width:2;height:761" coordorigin="444,14248" coordsize="2,761">
              <v:shape style="position:absolute;left:444;top:14248;width:2;height:761" coordorigin="444,14248" coordsize="0,761" path="m444,15009l444,14248e" filled="f" stroked="t" strokeweight=".477306pt" strokecolor="#343434">
                <v:path arrowok="t"/>
              </v:shape>
            </v:group>
            <v:group style="position:absolute;left:1714;top:14248;width:2;height:761" coordorigin="1714,14248" coordsize="2,761">
              <v:shape style="position:absolute;left:1714;top:14248;width:2;height:761" coordorigin="1714,14248" coordsize="0,761" path="m1714,15009l1714,14248e" filled="f" stroked="t" strokeweight=".477306pt" strokecolor="#2F2F2F">
                <v:path arrowok="t"/>
              </v:shape>
            </v:group>
            <v:group style="position:absolute;left:2382;top:14612;width:2;height:397" coordorigin="2382,14612" coordsize="2,397">
              <v:shape style="position:absolute;left:2382;top:14612;width:2;height:397" coordorigin="2382,14612" coordsize="0,397" path="m2382,15009l2382,14612e" filled="f" stroked="t" strokeweight=".477306pt" strokecolor="#444444">
                <v:path arrowok="t"/>
              </v:shape>
            </v:group>
            <v:group style="position:absolute;left:7360;top:14593;width:2;height:1101" coordorigin="7360,14593" coordsize="2,1101">
              <v:shape style="position:absolute;left:7360;top:14593;width:2;height:1101" coordorigin="7360,14593" coordsize="0,1101" path="m7360,15694l7360,14593e" filled="f" stroked="t" strokeweight=".715958pt" strokecolor="#6B6B6B">
                <v:path arrowok="t"/>
              </v:shape>
            </v:group>
            <v:group style="position:absolute;left:434;top:15699;width:143;height:2" coordorigin="434,15699" coordsize="143,2">
              <v:shape style="position:absolute;left:434;top:15699;width:143;height:2" coordorigin="434,15699" coordsize="143,0" path="m434,15699l578,15699e" filled="f" stroked="t" strokeweight=".477306pt" strokecolor="#676767">
                <v:path arrowok="t"/>
              </v:shape>
            </v:group>
            <v:group style="position:absolute;left:434;top:15699;width:1322;height:2" coordorigin="434,15699" coordsize="1322,2">
              <v:shape style="position:absolute;left:434;top:15699;width:1322;height:2" coordorigin="434,15699" coordsize="1322,0" path="m434,15699l1756,15699e" filled="f" stroked="t" strokeweight=".715958pt" strokecolor="#7C7C7C">
                <v:path arrowok="t"/>
              </v:shape>
            </v:group>
            <v:group style="position:absolute;left:1179;top:14981;width:2;height:709" coordorigin="1179,14981" coordsize="2,709">
              <v:shape style="position:absolute;left:1179;top:14981;width:2;height:709" coordorigin="1179,14981" coordsize="0,709" path="m1179,15689l1179,14981e" filled="f" stroked="t" strokeweight=".238653pt" strokecolor="#7C7C7C">
                <v:path arrowok="t"/>
              </v:shape>
            </v:group>
            <v:group style="position:absolute;left:1714;top:14952;width:2;height:756" coordorigin="1714,14952" coordsize="2,756">
              <v:shape style="position:absolute;left:1714;top:14952;width:2;height:756" coordorigin="1714,14952" coordsize="0,756" path="m1714,15708l1714,14952e" filled="f" stroked="t" strokeweight=".715958pt" strokecolor="#707070">
                <v:path arrowok="t"/>
              </v:shape>
            </v:group>
            <v:group style="position:absolute;left:1671;top:15699;width:1198;height:2" coordorigin="1671,15699" coordsize="1198,2">
              <v:shape style="position:absolute;left:1671;top:15699;width:1198;height:2" coordorigin="1671,15699" coordsize="1198,0" path="m1671,15699l2869,15699e" filled="f" stroked="t" strokeweight=".477306pt" strokecolor="#6B6B6B">
                <v:path arrowok="t"/>
              </v:shape>
            </v:group>
            <v:group style="position:absolute;left:7308;top:15689;width:434;height:2" coordorigin="7308,15689" coordsize="434,2">
              <v:shape style="position:absolute;left:7308;top:15689;width:434;height:2" coordorigin="7308,15689" coordsize="434,0" path="m7308,15689l7742,15689e" filled="f" stroked="t" strokeweight=".477306pt" strokecolor="#5B5B5B">
                <v:path arrowok="t"/>
              </v:shape>
            </v:group>
            <v:group style="position:absolute;left:5446;top:15694;width:1303;height:2" coordorigin="5446,15694" coordsize="1303,2">
              <v:shape style="position:absolute;left:5446;top:15694;width:1303;height:2" coordorigin="5446,15694" coordsize="1303,0" path="m5446,15694l6749,15694e" filled="f" stroked="t" strokeweight=".477306pt" strokecolor="#707070">
                <v:path arrowok="t"/>
              </v:shape>
            </v:group>
            <v:group style="position:absolute;left:9260;top:15689;width:520;height:2" coordorigin="9260,15689" coordsize="520,2">
              <v:shape style="position:absolute;left:9260;top:15689;width:520;height:2" coordorigin="9260,15689" coordsize="520,0" path="m9260,15689l9780,15689e" filled="f" stroked="t" strokeweight=".477306pt" strokecolor="#646464">
                <v:path arrowok="t"/>
              </v:shape>
            </v:group>
            <v:group style="position:absolute;left:2749;top:15689;width:8720;height:2" coordorigin="2749,15689" coordsize="8720,2">
              <v:shape style="position:absolute;left:2749;top:15689;width:8720;height:2" coordorigin="2749,15689" coordsize="8720,0" path="m2749,15689l11470,15689e" filled="f" stroked="t" strokeweight=".715958pt" strokecolor="#808080">
                <v:path arrowok="t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40" w:lineRule="auto"/>
        <w:ind w:left="16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0" w:lineRule="exact"/>
        <w:ind w:right="2136"/>
        <w:jc w:val="righ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129"/>
          <w:b/>
          <w:bCs/>
          <w:position w:val="-3"/>
        </w:rPr>
        <w:t>ll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300" w:lineRule="exact"/>
        <w:ind w:left="21" w:right="-20"/>
        <w:jc w:val="left"/>
        <w:tabs>
          <w:tab w:pos="2520" w:val="left"/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66"/>
          <w:b/>
          <w:bCs/>
          <w:position w:val="5"/>
        </w:rPr>
        <w:t>Ahd1D'r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66"/>
          <w:b/>
          <w:bCs/>
          <w:position w:val="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11"/>
          <w:w w:val="66"/>
          <w:b/>
          <w:bCs/>
          <w:position w:val="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  <w:b/>
          <w:bCs/>
          <w:position w:val="5"/>
        </w:rPr>
        <w:t>ııma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  <w:b/>
          <w:bCs/>
          <w:position w:val="5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15"/>
          <w:w w:val="100"/>
          <w:b/>
          <w:bCs/>
          <w:position w:val="5"/>
        </w:rPr>
        <w:t> </w:t>
      </w:r>
      <w:r>
        <w:rPr>
          <w:rFonts w:ascii="Arial" w:hAnsi="Arial" w:cs="Arial" w:eastAsia="Arial"/>
          <w:sz w:val="24"/>
          <w:szCs w:val="24"/>
          <w:color w:val="4B4B4B"/>
          <w:spacing w:val="-3"/>
          <w:w w:val="188"/>
          <w:b/>
          <w:bCs/>
          <w:position w:val="5"/>
        </w:rPr>
        <w:t>ı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104"/>
          <w:b/>
          <w:bCs/>
          <w:position w:val="5"/>
        </w:rPr>
        <w:t>ur\-L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100"/>
          <w:b/>
          <w:bCs/>
          <w:position w:val="5"/>
        </w:rPr>
        <w:tab/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100"/>
          <w:b/>
          <w:bCs/>
          <w:position w:val="5"/>
        </w:rPr>
      </w:r>
      <w:r>
        <w:rPr>
          <w:rFonts w:ascii="Times New Roman" w:hAnsi="Times New Roman" w:cs="Times New Roman" w:eastAsia="Times New Roman"/>
          <w:sz w:val="32"/>
          <w:szCs w:val="32"/>
          <w:color w:val="5960A3"/>
          <w:spacing w:val="0"/>
          <w:w w:val="71"/>
          <w:position w:val="-6"/>
        </w:rPr>
        <w:t>7</w:t>
      </w:r>
      <w:r>
        <w:rPr>
          <w:rFonts w:ascii="Times New Roman" w:hAnsi="Times New Roman" w:cs="Times New Roman" w:eastAsia="Times New Roman"/>
          <w:sz w:val="32"/>
          <w:szCs w:val="32"/>
          <w:color w:val="5960A3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5960A3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2"/>
          <w:szCs w:val="22"/>
          <w:color w:val="3F4993"/>
          <w:spacing w:val="0"/>
          <w:w w:val="51"/>
          <w:i/>
          <w:position w:val="2"/>
        </w:rPr>
        <w:t>V_</w:t>
      </w:r>
      <w:r>
        <w:rPr>
          <w:rFonts w:ascii="Times New Roman" w:hAnsi="Times New Roman" w:cs="Times New Roman" w:eastAsia="Times New Roman"/>
          <w:sz w:val="22"/>
          <w:szCs w:val="22"/>
          <w:color w:val="3F4993"/>
          <w:spacing w:val="7"/>
          <w:w w:val="51"/>
          <w:i/>
          <w:position w:val="2"/>
        </w:rPr>
        <w:t> </w:t>
      </w:r>
      <w:r>
        <w:rPr>
          <w:rFonts w:ascii="Arial" w:hAnsi="Arial" w:cs="Arial" w:eastAsia="Arial"/>
          <w:sz w:val="8"/>
          <w:szCs w:val="8"/>
          <w:color w:val="2F3A7C"/>
          <w:spacing w:val="0"/>
          <w:w w:val="213"/>
          <w:position w:val="2"/>
        </w:rPr>
        <w:t>VV</w:t>
      </w:r>
      <w:r>
        <w:rPr>
          <w:rFonts w:ascii="Arial" w:hAnsi="Arial" w:cs="Arial" w:eastAsia="Arial"/>
          <w:sz w:val="8"/>
          <w:szCs w:val="8"/>
          <w:color w:val="2F3A7C"/>
          <w:spacing w:val="10"/>
          <w:w w:val="213"/>
          <w:position w:val="2"/>
        </w:rPr>
        <w:t> </w:t>
      </w:r>
      <w:r>
        <w:rPr>
          <w:rFonts w:ascii="Arial" w:hAnsi="Arial" w:cs="Arial" w:eastAsia="Arial"/>
          <w:sz w:val="8"/>
          <w:szCs w:val="8"/>
          <w:color w:val="2F3A7C"/>
          <w:spacing w:val="0"/>
          <w:w w:val="213"/>
          <w:position w:val="2"/>
        </w:rPr>
        <w:t>'</w:t>
      </w:r>
      <w:r>
        <w:rPr>
          <w:rFonts w:ascii="Arial" w:hAnsi="Arial" w:cs="Arial" w:eastAsia="Arial"/>
          <w:sz w:val="8"/>
          <w:szCs w:val="8"/>
          <w:color w:val="2F3A7C"/>
          <w:spacing w:val="-32"/>
          <w:w w:val="21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B87A8"/>
          <w:spacing w:val="0"/>
          <w:w w:val="57"/>
          <w:position w:val="2"/>
        </w:rPr>
        <w:t>,...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right="-20"/>
        <w:jc w:val="left"/>
        <w:tabs>
          <w:tab w:pos="820" w:val="left"/>
          <w:tab w:pos="2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4B4B4B"/>
          <w:spacing w:val="-93"/>
          <w:w w:val="158"/>
          <w:position w:val="7"/>
        </w:rPr>
        <w:t>l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58"/>
          <w:position w:val="7"/>
        </w:rPr>
        <w:t>t'</w:t>
      </w:r>
      <w:r>
        <w:rPr>
          <w:rFonts w:ascii="Arial" w:hAnsi="Arial" w:cs="Arial" w:eastAsia="Arial"/>
          <w:sz w:val="26"/>
          <w:szCs w:val="26"/>
          <w:color w:val="333333"/>
          <w:spacing w:val="-113"/>
          <w:w w:val="158"/>
          <w:position w:val="7"/>
        </w:rPr>
        <w:t> 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7"/>
        </w:rPr>
      </w:r>
      <w:r>
        <w:rPr>
          <w:rFonts w:ascii="Arial" w:hAnsi="Arial" w:cs="Arial" w:eastAsia="Arial"/>
          <w:sz w:val="26"/>
          <w:szCs w:val="26"/>
          <w:color w:val="1C1D5E"/>
          <w:spacing w:val="0"/>
          <w:w w:val="79"/>
          <w:position w:val="7"/>
        </w:rPr>
        <w:t>-:\\</w:t>
      </w:r>
      <w:r>
        <w:rPr>
          <w:rFonts w:ascii="Arial" w:hAnsi="Arial" w:cs="Arial" w:eastAsia="Arial"/>
          <w:sz w:val="26"/>
          <w:szCs w:val="26"/>
          <w:color w:val="1C1D5E"/>
          <w:spacing w:val="0"/>
          <w:w w:val="79"/>
          <w:position w:val="7"/>
        </w:rPr>
        <w:t> </w:t>
      </w:r>
      <w:r>
        <w:rPr>
          <w:rFonts w:ascii="Arial" w:hAnsi="Arial" w:cs="Arial" w:eastAsia="Arial"/>
          <w:sz w:val="26"/>
          <w:szCs w:val="26"/>
          <w:color w:val="1C1D5E"/>
          <w:spacing w:val="15"/>
          <w:w w:val="79"/>
          <w:position w:val="7"/>
        </w:rPr>
        <w:t> 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79"/>
          <w:position w:val="7"/>
        </w:rPr>
        <w:t>Bö</w:t>
      </w:r>
      <w:r>
        <w:rPr>
          <w:rFonts w:ascii="Arial" w:hAnsi="Arial" w:cs="Arial" w:eastAsia="Arial"/>
          <w:sz w:val="23"/>
          <w:szCs w:val="23"/>
          <w:color w:val="333333"/>
          <w:spacing w:val="-2"/>
          <w:w w:val="79"/>
          <w:position w:val="7"/>
        </w:rPr>
        <w:t>l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79"/>
          <w:position w:val="7"/>
        </w:rPr>
        <w:t>ge</w:t>
      </w:r>
      <w:r>
        <w:rPr>
          <w:rFonts w:ascii="Arial" w:hAnsi="Arial" w:cs="Arial" w:eastAsia="Arial"/>
          <w:sz w:val="23"/>
          <w:szCs w:val="23"/>
          <w:color w:val="4B4B4B"/>
          <w:spacing w:val="-12"/>
          <w:w w:val="79"/>
          <w:position w:val="7"/>
        </w:rPr>
        <w:t> 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74"/>
          <w:b/>
          <w:bCs/>
          <w:position w:val="7"/>
        </w:rPr>
        <w:t>A</w:t>
      </w:r>
      <w:r>
        <w:rPr>
          <w:rFonts w:ascii="Arial" w:hAnsi="Arial" w:cs="Arial" w:eastAsia="Arial"/>
          <w:sz w:val="23"/>
          <w:szCs w:val="23"/>
          <w:color w:val="333333"/>
          <w:spacing w:val="3"/>
          <w:w w:val="74"/>
          <w:b/>
          <w:bCs/>
          <w:position w:val="7"/>
        </w:rPr>
        <w:t>m</w:t>
      </w:r>
      <w:r>
        <w:rPr>
          <w:rFonts w:ascii="Arial" w:hAnsi="Arial" w:cs="Arial" w:eastAsia="Arial"/>
          <w:sz w:val="21"/>
          <w:szCs w:val="21"/>
          <w:color w:val="333333"/>
          <w:spacing w:val="-16"/>
          <w:w w:val="103"/>
          <w:position w:val="7"/>
        </w:rPr>
        <w:t>i</w:t>
      </w:r>
      <w:r>
        <w:rPr>
          <w:rFonts w:ascii="Arial" w:hAnsi="Arial" w:cs="Arial" w:eastAsia="Arial"/>
          <w:sz w:val="21"/>
          <w:szCs w:val="21"/>
          <w:color w:val="A8A8A8"/>
          <w:spacing w:val="0"/>
          <w:w w:val="114"/>
          <w:position w:val="7"/>
        </w:rPr>
        <w:t>·</w:t>
      </w:r>
      <w:r>
        <w:rPr>
          <w:rFonts w:ascii="Arial" w:hAnsi="Arial" w:cs="Arial" w:eastAsia="Arial"/>
          <w:sz w:val="21"/>
          <w:szCs w:val="21"/>
          <w:color w:val="A8A8A8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1"/>
          <w:szCs w:val="21"/>
          <w:color w:val="A8A8A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424872"/>
          <w:spacing w:val="0"/>
          <w:w w:val="334"/>
          <w:position w:val="-1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424872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66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  <w:position w:val="-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1"/>
        </w:rPr>
        <w:t>EVCİ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300" w:right="340"/>
          <w:cols w:num="2" w:equalWidth="0">
            <w:col w:w="537" w:space="1987"/>
            <w:col w:w="8756"/>
          </w:cols>
        </w:sectPr>
      </w:pPr>
      <w:rPr/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9" w:lineRule="auto"/>
        <w:ind w:left="3754" w:right="4561" w:firstLine="-11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471653pt;margin-top:-11.41274pt;width:31.668027pt;height:42.5pt;mso-position-horizontal-relative:page;mso-position-vertical-relative:paragraph;z-index:-10052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Arial" w:hAnsi="Arial" w:cs="Arial" w:eastAsia="Arial"/>
                      <w:sz w:val="85"/>
                      <w:szCs w:val="85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343434"/>
                      <w:spacing w:val="0"/>
                      <w:w w:val="268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1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1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1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0"/>
        </w:rPr>
        <w:t>İT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2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0"/>
        </w:rPr>
        <w:t>AİY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6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0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72" w:lineRule="exact"/>
        <w:ind w:left="661" w:right="3889"/>
        <w:jc w:val="center"/>
        <w:tabs>
          <w:tab w:pos="32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909091"/>
          <w:spacing w:val="8"/>
          <w:w w:val="42"/>
          <w:position w:val="5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49494B"/>
          <w:spacing w:val="-1"/>
          <w:w w:val="57"/>
          <w:position w:val="5"/>
        </w:rPr>
        <w:t>Z</w:t>
      </w:r>
      <w:r>
        <w:rPr>
          <w:rFonts w:ascii="Times New Roman" w:hAnsi="Times New Roman" w:cs="Times New Roman" w:eastAsia="Times New Roman"/>
          <w:sz w:val="16"/>
          <w:szCs w:val="16"/>
          <w:color w:val="626464"/>
          <w:spacing w:val="0"/>
          <w:w w:val="58"/>
          <w:position w:val="5"/>
        </w:rPr>
        <w:t>IIl</w:t>
      </w:r>
      <w:r>
        <w:rPr>
          <w:rFonts w:ascii="Times New Roman" w:hAnsi="Times New Roman" w:cs="Times New Roman" w:eastAsia="Times New Roman"/>
          <w:sz w:val="16"/>
          <w:szCs w:val="16"/>
          <w:color w:val="626464"/>
          <w:spacing w:val="1"/>
          <w:w w:val="58"/>
          <w:position w:val="5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49494B"/>
          <w:spacing w:val="0"/>
          <w:w w:val="53"/>
          <w:position w:val="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49494B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9494B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2"/>
          <w:position w:val="-3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1"/>
          <w:w w:val="122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2"/>
          <w:position w:val="-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2"/>
          <w:position w:val="-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0"/>
          <w:w w:val="122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0"/>
          <w:position w:val="-3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2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0"/>
          <w:position w:val="-3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2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0"/>
          <w:position w:val="-3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0"/>
          <w:position w:val="-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1"/>
          <w:w w:val="12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0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left="547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43434"/>
          <w:spacing w:val="0"/>
          <w:w w:val="70"/>
          <w:position w:val="-1"/>
        </w:rPr>
        <w:t>SÜYÜ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7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70"/>
          <w:position w:val="-1"/>
        </w:rPr>
        <w:t>ElilR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575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49494B"/>
          <w:spacing w:val="0"/>
          <w:w w:val="60"/>
          <w:position w:val="5"/>
        </w:rPr>
        <w:t>BEL</w:t>
      </w:r>
      <w:r>
        <w:rPr>
          <w:rFonts w:ascii="Arial" w:hAnsi="Arial" w:cs="Arial" w:eastAsia="Arial"/>
          <w:sz w:val="15"/>
          <w:szCs w:val="15"/>
          <w:color w:val="49494B"/>
          <w:spacing w:val="-1"/>
          <w:w w:val="60"/>
          <w:position w:val="5"/>
        </w:rPr>
        <w:t>E</w:t>
      </w:r>
      <w:r>
        <w:rPr>
          <w:rFonts w:ascii="Arial" w:hAnsi="Arial" w:cs="Arial" w:eastAsia="Arial"/>
          <w:sz w:val="15"/>
          <w:szCs w:val="15"/>
          <w:color w:val="626464"/>
          <w:spacing w:val="0"/>
          <w:w w:val="60"/>
          <w:position w:val="5"/>
        </w:rPr>
        <w:t>D</w:t>
      </w:r>
      <w:r>
        <w:rPr>
          <w:rFonts w:ascii="Arial" w:hAnsi="Arial" w:cs="Arial" w:eastAsia="Arial"/>
          <w:sz w:val="15"/>
          <w:szCs w:val="15"/>
          <w:color w:val="626464"/>
          <w:spacing w:val="12"/>
          <w:w w:val="60"/>
          <w:position w:val="5"/>
        </w:rPr>
        <w:t> </w:t>
      </w:r>
      <w:r>
        <w:rPr>
          <w:rFonts w:ascii="Arial" w:hAnsi="Arial" w:cs="Arial" w:eastAsia="Arial"/>
          <w:sz w:val="15"/>
          <w:szCs w:val="15"/>
          <w:color w:val="49494B"/>
          <w:spacing w:val="0"/>
          <w:w w:val="56"/>
          <w:position w:val="5"/>
        </w:rPr>
        <w:t>YE</w:t>
      </w:r>
      <w:r>
        <w:rPr>
          <w:rFonts w:ascii="Arial" w:hAnsi="Arial" w:cs="Arial" w:eastAsia="Arial"/>
          <w:sz w:val="15"/>
          <w:szCs w:val="15"/>
          <w:color w:val="49494B"/>
          <w:spacing w:val="-12"/>
          <w:w w:val="56"/>
          <w:position w:val="5"/>
        </w:rPr>
        <w:t>S</w:t>
      </w:r>
      <w:r>
        <w:rPr>
          <w:rFonts w:ascii="Arial" w:hAnsi="Arial" w:cs="Arial" w:eastAsia="Arial"/>
          <w:sz w:val="15"/>
          <w:szCs w:val="15"/>
          <w:color w:val="747577"/>
          <w:spacing w:val="0"/>
          <w:w w:val="167"/>
          <w:position w:val="5"/>
        </w:rPr>
        <w:t>I</w:t>
      </w:r>
      <w:r>
        <w:rPr>
          <w:rFonts w:ascii="Arial" w:hAnsi="Arial" w:cs="Arial" w:eastAsia="Arial"/>
          <w:sz w:val="15"/>
          <w:szCs w:val="15"/>
          <w:color w:val="747577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5"/>
          <w:szCs w:val="15"/>
          <w:color w:val="747577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1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1"/>
          <w:position w:val="0"/>
        </w:rPr>
        <w:t>ANGl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1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1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54" w:right="-20"/>
        <w:jc w:val="left"/>
        <w:tabs>
          <w:tab w:pos="1520" w:val="left"/>
          <w:tab w:pos="3120" w:val="left"/>
          <w:tab w:pos="5540" w:val="left"/>
          <w:tab w:pos="7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</w:rPr>
        <w:t>30.05.2017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!BiJdiJiı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96"/>
        </w:rPr>
        <w:t>!Bil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irim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00:13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tTel:l55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70" w:lineRule="auto"/>
        <w:ind w:left="164" w:right="3467" w:firstLine="-10"/>
        <w:jc w:val="left"/>
        <w:tabs>
          <w:tab w:pos="1540" w:val="left"/>
          <w:tab w:pos="1680" w:val="left"/>
          <w:tab w:pos="3120" w:val="left"/>
          <w:tab w:pos="4500" w:val="left"/>
          <w:tab w:pos="5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6"/>
          <w:position w:val="0"/>
        </w:rPr>
        <w:t>:30.05.2017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23"/>
          <w:position w:val="0"/>
        </w:rPr>
        <w:t>:3606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Oka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YI;.LMAZ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  <w:position w:val="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  <w:position w:val="0"/>
        </w:rPr>
        <w:t>Atatür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Foça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balı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  <w:position w:val="0"/>
        </w:rPr>
        <w:t>evi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159"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</w:rPr>
        <w:t>Atatür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115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45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Foça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balı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</w:rPr>
        <w:t>Foça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left="154" w:right="-20"/>
        <w:jc w:val="left"/>
        <w:tabs>
          <w:tab w:pos="1940" w:val="left"/>
          <w:tab w:pos="4580" w:val="left"/>
          <w:tab w:pos="7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Yangm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3"/>
          <w:w w:val="75"/>
          <w:position w:val="1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8"/>
          <w:position w:val="1"/>
        </w:rPr>
        <w:t>şyeri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Yanguıı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  <w:position w:val="0"/>
        </w:rPr>
        <w:t>Elektrik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8" w:after="0" w:line="262" w:lineRule="exact"/>
        <w:ind w:left="154" w:right="-20"/>
        <w:jc w:val="left"/>
        <w:tabs>
          <w:tab w:pos="3600" w:val="left"/>
          <w:tab w:pos="6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4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5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6"/>
          <w:position w:val="-4"/>
        </w:rPr>
        <w:t>İşyeri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3624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19"/>
          <w:position w:val="-1"/>
        </w:rPr>
        <w:t>Beto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1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-1"/>
        </w:rPr>
        <w:t>ıme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49494B"/>
          <w:spacing w:val="0"/>
          <w:w w:val="52"/>
          <w:position w:val="-1"/>
        </w:rPr>
        <w:t>j</w:t>
      </w:r>
      <w:r>
        <w:rPr>
          <w:rFonts w:ascii="Arial" w:hAnsi="Arial" w:cs="Arial" w:eastAsia="Arial"/>
          <w:sz w:val="23"/>
          <w:szCs w:val="23"/>
          <w:color w:val="49494B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-1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21"/>
          <w:position w:val="-1"/>
        </w:rPr>
        <w:t>lhşa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40"/>
          <w:w w:val="122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0"/>
          <w:w w:val="371"/>
          <w:position w:val="-1"/>
        </w:rPr>
        <w:t>{</w:t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47577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375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9"/>
          <w:w w:val="375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74"/>
          <w:i/>
          <w:position w:val="-1"/>
        </w:rPr>
        <w:t>Di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679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0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6"/>
        </w:rPr>
        <w:t>00:46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4" w:after="0" w:line="302" w:lineRule="auto"/>
        <w:ind w:left="2107" w:right="2556" w:firstLine="-1953"/>
        <w:jc w:val="left"/>
        <w:tabs>
          <w:tab w:pos="2100" w:val="left"/>
          <w:tab w:pos="3000" w:val="left"/>
          <w:tab w:pos="5720" w:val="left"/>
          <w:tab w:pos="7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3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51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30"/>
          <w:position w:val="0"/>
        </w:rPr>
        <w:t>MehmetZOPA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ıKiracı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  <w:position w:val="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  <w:position w:val="0"/>
        </w:rPr>
        <w:t>TUNCER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Çv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  <w:position w:val="0"/>
        </w:rPr>
        <w:t>KAR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1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  <w:position w:val="0"/>
        </w:rPr>
        <w:t>YEL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2107" w:right="-20"/>
        <w:jc w:val="left"/>
        <w:tabs>
          <w:tab w:pos="4740" w:val="left"/>
          <w:tab w:pos="7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28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43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4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00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28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</w:rPr>
        <w:t>00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7"/>
        </w:rPr>
        <w:t>16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154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i'\raç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  <w:position w:val="0"/>
        </w:rPr>
        <w:t>2496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169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4692" w:right="473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7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7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470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Poli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</w:rPr>
        <w:t>00:16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01" w:lineRule="exact"/>
        <w:ind w:left="2117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108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-3"/>
          <w:w w:val="108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8"/>
          <w:position w:val="-1"/>
        </w:rPr>
        <w:t>ğalgaz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7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154" w:right="-20"/>
        <w:jc w:val="left"/>
        <w:tabs>
          <w:tab w:pos="600" w:val="left"/>
          <w:tab w:pos="4680" w:val="left"/>
          <w:tab w:pos="7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mcı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  <w:position w:val="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i'\raç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464"/>
          <w:spacing w:val="0"/>
          <w:w w:val="145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46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2646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  <w:position w:val="-1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211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40" w:lineRule="auto"/>
        <w:ind w:left="210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211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154"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  <w:position w:val="1"/>
        </w:rPr>
        <w:t>GörUldüğ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  <w:position w:val="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dumanit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görUldü.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4712" w:right="412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9"/>
        </w:rPr>
        <w:t>öndürmede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left="154" w:right="-20"/>
        <w:jc w:val="left"/>
        <w:tabs>
          <w:tab w:pos="4680" w:val="left"/>
          <w:tab w:pos="6640" w:val="left"/>
          <w:tab w:pos="8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  <w:position w:val="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1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7"/>
          <w:position w:val="0"/>
        </w:rPr>
        <w:t>Sum3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9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7"/>
          <w:position w:val="0"/>
        </w:rPr>
        <w:t>IKöpükKg.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  <w:position w:val="0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8" w:after="0" w:line="247" w:lineRule="exact"/>
        <w:ind w:left="5180" w:right="3350"/>
        <w:jc w:val="center"/>
        <w:tabs>
          <w:tab w:pos="6600" w:val="left"/>
          <w:tab w:pos="8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  <w:t>1,5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46"/>
          <w:position w:val="-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35"/>
          <w:position w:val="-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210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Yangında,i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yeri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içresinde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4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88"/>
          <w:position w:val="1"/>
        </w:rPr>
        <w:t>ı</w:t>
      </w:r>
      <w:r>
        <w:rPr>
          <w:rFonts w:ascii="Arial" w:hAnsi="Arial" w:cs="Arial" w:eastAsia="Arial"/>
          <w:sz w:val="23"/>
          <w:szCs w:val="23"/>
          <w:color w:val="343434"/>
          <w:spacing w:val="-44"/>
          <w:w w:val="18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elektrikli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ızgara,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1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65"/>
          <w:position w:val="1"/>
        </w:rPr>
        <w:t>ı</w:t>
      </w:r>
      <w:r>
        <w:rPr>
          <w:rFonts w:ascii="Arial" w:hAnsi="Arial" w:cs="Arial" w:eastAsia="Arial"/>
          <w:sz w:val="23"/>
          <w:szCs w:val="23"/>
          <w:color w:val="343434"/>
          <w:spacing w:val="-11"/>
          <w:w w:val="16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küçü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mikrodalga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1"/>
        </w:rPr>
        <w:t>fırın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plastik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asma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tavan,ahşa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bank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1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0" w:after="0" w:line="203" w:lineRule="auto"/>
        <w:ind w:left="120" w:right="101" w:firstLine="-5"/>
        <w:jc w:val="right"/>
        <w:tabs>
          <w:tab w:pos="2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10"/>
          <w:position w:val="-3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5"/>
          <w:w w:val="11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  <w:position w:val="-3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polapları,elektri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tesisatı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prizle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kablola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yanarak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1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12000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bt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'lü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klimanı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dı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plasti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aksarnı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yükse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ısıda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eriyere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96"/>
          <w:position w:val="0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5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5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8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kaça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yükse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ısıda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etkileni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eriyerek,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vitri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camı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kırılara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  <w:position w:val="0"/>
        </w:rPr>
        <w:t>görmüştUr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5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  <w:position w:val="0"/>
        </w:rPr>
        <w:t>olan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f-ısmında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sıvaları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döktilere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badana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boyası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tamame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işlenere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meydana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gelmiştir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Eşyadaki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10000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  <w:position w:val="0"/>
        </w:rPr>
        <w:t>dir.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10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inadaki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5000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tl'di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.Toplam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15000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tl'dir.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9" w:after="0" w:line="206" w:lineRule="exact"/>
        <w:ind w:left="119" w:right="98" w:firstLine="2073"/>
        <w:jc w:val="right"/>
        <w:tabs>
          <w:tab w:pos="2060" w:val="left"/>
          <w:tab w:pos="2860" w:val="left"/>
          <w:tab w:pos="7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tetkikte,yangı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yaklaşı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8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51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3"/>
          <w:w w:val="15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girişe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gör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tarafta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bank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dolablarda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ekme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kızartma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içi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elektrikli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ızgarada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2"/>
          <w:position w:val="0"/>
        </w:rPr>
        <w:t>olduğl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örUimü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olup,yapıla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araştımıa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incelemede,ekme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kızartma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makinasını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herhangi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nedenle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aşırı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yliklenme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210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6"/>
        </w:rPr>
        <w:t>ı&lt;:ablolarda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6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eskime,yıpranma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gevşe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bağlantı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gibi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aksarnı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tutuştumıası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çıkmı,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210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plabileceği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left="102" w:right="-20"/>
        <w:jc w:val="left"/>
        <w:tabs>
          <w:tab w:pos="2160" w:val="left"/>
          <w:tab w:pos="6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AAACAA"/>
          <w:spacing w:val="-16"/>
          <w:w w:val="113"/>
          <w:position w:val="2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13"/>
          <w:position w:val="2"/>
        </w:rPr>
        <w:t>$igortalı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11"/>
          <w:w w:val="113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3"/>
          <w:position w:val="1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3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1"/>
          <w:w w:val="12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86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3"/>
          <w:w w:val="86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11"/>
          <w:position w:val="0"/>
        </w:rPr>
        <w:t>edeli: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8" w:after="0" w:line="164" w:lineRule="exact"/>
        <w:ind w:left="21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26"/>
          <w:position w:val="-4"/>
        </w:rPr>
        <w:t>r"&lt;: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9"/>
          <w:w w:val="126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4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  <w:position w:val="-4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3" w:lineRule="exact"/>
        <w:ind w:left="154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383.637146pt;margin-top:2.743864pt;width:45.232329pt;height:.1pt;mso-position-horizontal-relative:page;mso-position-vertical-relative:paragraph;z-index:-10058" coordorigin="7673,55" coordsize="905,2">
            <v:shape style="position:absolute;left:7673;top:55;width:905;height:2" coordorigin="7673,55" coordsize="905,0" path="m7673,55l8577,55e" filled="f" stroked="t" strokeweight=".239324pt" strokecolor="#97979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9"/>
          <w:szCs w:val="29"/>
          <w:color w:val="49494B"/>
          <w:spacing w:val="0"/>
          <w:w w:val="68"/>
          <w:i/>
          <w:position w:val="4"/>
        </w:rPr>
        <w:t>if</w:t>
      </w:r>
      <w:r>
        <w:rPr>
          <w:rFonts w:ascii="Arial" w:hAnsi="Arial" w:cs="Arial" w:eastAsia="Arial"/>
          <w:sz w:val="29"/>
          <w:szCs w:val="29"/>
          <w:color w:val="49494B"/>
          <w:spacing w:val="0"/>
          <w:w w:val="100"/>
          <w:i/>
          <w:position w:val="4"/>
        </w:rPr>
        <w:tab/>
      </w:r>
      <w:r>
        <w:rPr>
          <w:rFonts w:ascii="Arial" w:hAnsi="Arial" w:cs="Arial" w:eastAsia="Arial"/>
          <w:sz w:val="29"/>
          <w:szCs w:val="29"/>
          <w:color w:val="49494B"/>
          <w:spacing w:val="0"/>
          <w:w w:val="100"/>
          <w:i/>
          <w:position w:val="4"/>
        </w:rPr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100"/>
          <w:position w:val="4"/>
        </w:rPr>
        <w:t>Yer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100"/>
          <w:position w:val="4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100"/>
          <w:position w:val="4"/>
        </w:rPr>
        <w:t>Kime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9494B"/>
          <w:spacing w:val="0"/>
          <w:w w:val="100"/>
          <w:position w:val="4"/>
        </w:rPr>
        <w:t>Teslim</w:t>
      </w:r>
      <w:r>
        <w:rPr>
          <w:rFonts w:ascii="Times New Roman" w:hAnsi="Times New Roman" w:cs="Times New Roman" w:eastAsia="Times New Roman"/>
          <w:sz w:val="13"/>
          <w:szCs w:val="13"/>
          <w:color w:val="49494B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9494B"/>
          <w:spacing w:val="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9494B"/>
          <w:spacing w:val="0"/>
          <w:w w:val="106"/>
          <w:position w:val="4"/>
        </w:rPr>
        <w:t>Edildi</w:t>
      </w:r>
      <w:r>
        <w:rPr>
          <w:rFonts w:ascii="Times New Roman" w:hAnsi="Times New Roman" w:cs="Times New Roman" w:eastAsia="Times New Roman"/>
          <w:sz w:val="13"/>
          <w:szCs w:val="13"/>
          <w:color w:val="49494B"/>
          <w:spacing w:val="3"/>
          <w:w w:val="107"/>
          <w:position w:val="4"/>
        </w:rPr>
        <w:t>ğ</w:t>
      </w:r>
      <w:r>
        <w:rPr>
          <w:rFonts w:ascii="Times New Roman" w:hAnsi="Times New Roman" w:cs="Times New Roman" w:eastAsia="Times New Roman"/>
          <w:sz w:val="13"/>
          <w:szCs w:val="13"/>
          <w:color w:val="626464"/>
          <w:spacing w:val="0"/>
          <w:w w:val="65"/>
          <w:position w:val="4"/>
        </w:rPr>
        <w:t>i</w:t>
      </w:r>
      <w:r>
        <w:rPr>
          <w:rFonts w:ascii="Times New Roman" w:hAnsi="Times New Roman" w:cs="Times New Roman" w:eastAsia="Times New Roman"/>
          <w:sz w:val="13"/>
          <w:szCs w:val="13"/>
          <w:color w:val="626464"/>
          <w:spacing w:val="0"/>
          <w:w w:val="100"/>
          <w:position w:val="4"/>
        </w:rPr>
        <w:t>   </w:t>
      </w:r>
      <w:r>
        <w:rPr>
          <w:rFonts w:ascii="Times New Roman" w:hAnsi="Times New Roman" w:cs="Times New Roman" w:eastAsia="Times New Roman"/>
          <w:sz w:val="13"/>
          <w:szCs w:val="13"/>
          <w:color w:val="626464"/>
          <w:spacing w:val="-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İş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yeri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  <w:position w:val="-2"/>
        </w:rPr>
        <w:t>sahibine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64" w:right="-20"/>
        <w:jc w:val="left"/>
        <w:tabs>
          <w:tab w:pos="2100" w:val="left"/>
          <w:tab w:pos="3260" w:val="left"/>
          <w:tab w:pos="6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  <w:position w:val="2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53"/>
          <w:position w:val="1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-3"/>
          <w:w w:val="53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6"/>
          <w:position w:val="1"/>
        </w:rPr>
        <w:t>ari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  <w:position w:val="1"/>
        </w:rPr>
        <w:t>30.05.2017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:Ol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  <w:position w:val="0"/>
        </w:rPr>
        <w:t>:06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250" w:right="-20"/>
        <w:jc w:val="left"/>
        <w:tabs>
          <w:tab w:pos="920" w:val="left"/>
          <w:tab w:pos="1460" w:val="left"/>
          <w:tab w:pos="8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6"/>
          <w:position w:val="1"/>
        </w:rPr>
        <w:t>PİDE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6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EKİP: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Foça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72"/>
          <w:position w:val="1"/>
        </w:rPr>
        <w:t>C</w:t>
      </w:r>
      <w:r>
        <w:rPr>
          <w:rFonts w:ascii="Arial" w:hAnsi="Arial" w:cs="Arial" w:eastAsia="Arial"/>
          <w:sz w:val="19"/>
          <w:szCs w:val="19"/>
          <w:color w:val="343434"/>
          <w:spacing w:val="1"/>
          <w:w w:val="7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rubu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  <w:position w:val="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357" w:lineRule="exact"/>
        <w:ind w:left="2265" w:right="-20"/>
        <w:jc w:val="left"/>
        <w:tabs>
          <w:tab w:pos="4780" w:val="left"/>
          <w:tab w:pos="84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0"/>
          <w:position w:val="8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1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8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8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2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4464"/>
          <w:spacing w:val="0"/>
          <w:w w:val="72"/>
          <w:b/>
          <w:bCs/>
          <w:position w:val="8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3D4464"/>
          <w:spacing w:val="-32"/>
          <w:w w:val="100"/>
          <w:b/>
          <w:bCs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1"/>
          <w:w w:val="98"/>
          <w:b/>
          <w:bCs/>
          <w:position w:val="8"/>
        </w:rPr>
        <w:t>.</w:t>
      </w:r>
      <w:r>
        <w:rPr>
          <w:rFonts w:ascii="Arial" w:hAnsi="Arial" w:cs="Arial" w:eastAsia="Arial"/>
          <w:sz w:val="22"/>
          <w:szCs w:val="22"/>
          <w:color w:val="31387C"/>
          <w:spacing w:val="-18"/>
          <w:w w:val="111"/>
          <w:b/>
          <w:bCs/>
          <w:position w:val="8"/>
        </w:rPr>
        <w:t>1</w:t>
      </w:r>
      <w:r>
        <w:rPr>
          <w:rFonts w:ascii="Arial" w:hAnsi="Arial" w:cs="Arial" w:eastAsia="Arial"/>
          <w:sz w:val="22"/>
          <w:szCs w:val="22"/>
          <w:color w:val="49494B"/>
          <w:spacing w:val="0"/>
          <w:w w:val="79"/>
          <w:b/>
          <w:bCs/>
          <w:position w:val="8"/>
        </w:rPr>
        <w:t>·</w:t>
      </w:r>
      <w:r>
        <w:rPr>
          <w:rFonts w:ascii="Arial" w:hAnsi="Arial" w:cs="Arial" w:eastAsia="Arial"/>
          <w:sz w:val="22"/>
          <w:szCs w:val="22"/>
          <w:color w:val="49494B"/>
          <w:spacing w:val="-32"/>
          <w:w w:val="100"/>
          <w:b/>
          <w:bCs/>
          <w:position w:val="8"/>
        </w:rPr>
        <w:t> </w:t>
      </w:r>
      <w:r>
        <w:rPr>
          <w:rFonts w:ascii="Arial" w:hAnsi="Arial" w:cs="Arial" w:eastAsia="Arial"/>
          <w:sz w:val="22"/>
          <w:szCs w:val="22"/>
          <w:color w:val="31387C"/>
          <w:spacing w:val="-21"/>
          <w:w w:val="152"/>
          <w:position w:val="8"/>
        </w:rPr>
        <w:t>:</w:t>
      </w:r>
      <w:r>
        <w:rPr>
          <w:rFonts w:ascii="Arial" w:hAnsi="Arial" w:cs="Arial" w:eastAsia="Arial"/>
          <w:sz w:val="22"/>
          <w:szCs w:val="22"/>
          <w:color w:val="49494B"/>
          <w:spacing w:val="-1"/>
          <w:w w:val="108"/>
          <w:position w:val="8"/>
        </w:rPr>
        <w:t>'</w:t>
      </w:r>
      <w:r>
        <w:rPr>
          <w:rFonts w:ascii="Arial" w:hAnsi="Arial" w:cs="Arial" w:eastAsia="Arial"/>
          <w:sz w:val="22"/>
          <w:szCs w:val="22"/>
          <w:color w:val="31387C"/>
          <w:spacing w:val="0"/>
          <w:w w:val="152"/>
          <w:position w:val="8"/>
        </w:rPr>
        <w:t>.-</w:t>
      </w:r>
      <w:r>
        <w:rPr>
          <w:rFonts w:ascii="Arial" w:hAnsi="Arial" w:cs="Arial" w:eastAsia="Arial"/>
          <w:sz w:val="22"/>
          <w:szCs w:val="22"/>
          <w:color w:val="31387C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2"/>
          <w:szCs w:val="22"/>
          <w:color w:val="31387C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  <w:position w:val="5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9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5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5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5"/>
        </w:rPr>
      </w:r>
      <w:r>
        <w:rPr>
          <w:rFonts w:ascii="Arial" w:hAnsi="Arial" w:cs="Arial" w:eastAsia="Arial"/>
          <w:sz w:val="28"/>
          <w:szCs w:val="28"/>
          <w:color w:val="49494B"/>
          <w:spacing w:val="0"/>
          <w:w w:val="58"/>
          <w:position w:val="-2"/>
        </w:rPr>
        <w:t>U</w:t>
      </w:r>
      <w:r>
        <w:rPr>
          <w:rFonts w:ascii="Arial" w:hAnsi="Arial" w:cs="Arial" w:eastAsia="Arial"/>
          <w:sz w:val="28"/>
          <w:szCs w:val="28"/>
          <w:color w:val="49494B"/>
          <w:spacing w:val="-33"/>
          <w:w w:val="100"/>
          <w:position w:val="-2"/>
        </w:rPr>
        <w:t> </w:t>
      </w:r>
      <w:r>
        <w:rPr>
          <w:rFonts w:ascii="Arial" w:hAnsi="Arial" w:cs="Arial" w:eastAsia="Arial"/>
          <w:sz w:val="29"/>
          <w:szCs w:val="29"/>
          <w:color w:val="49494B"/>
          <w:spacing w:val="0"/>
          <w:w w:val="56"/>
          <w:b/>
          <w:bCs/>
          <w:position w:val="-2"/>
        </w:rPr>
        <w:t>5</w:t>
      </w:r>
      <w:r>
        <w:rPr>
          <w:rFonts w:ascii="Arial" w:hAnsi="Arial" w:cs="Arial" w:eastAsia="Arial"/>
          <w:sz w:val="29"/>
          <w:szCs w:val="29"/>
          <w:color w:val="49494B"/>
          <w:spacing w:val="13"/>
          <w:w w:val="56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9494B"/>
          <w:spacing w:val="0"/>
          <w:w w:val="56"/>
          <w:position w:val="-2"/>
        </w:rPr>
        <w:t>Haziran</w:t>
      </w:r>
      <w:r>
        <w:rPr>
          <w:rFonts w:ascii="Times New Roman" w:hAnsi="Times New Roman" w:cs="Times New Roman" w:eastAsia="Times New Roman"/>
          <w:sz w:val="22"/>
          <w:szCs w:val="22"/>
          <w:color w:val="49494B"/>
          <w:spacing w:val="0"/>
          <w:w w:val="56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9494B"/>
          <w:spacing w:val="7"/>
          <w:w w:val="56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49494B"/>
          <w:spacing w:val="3"/>
          <w:w w:val="58"/>
          <w:position w:val="-2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color w:val="49494B"/>
          <w:spacing w:val="0"/>
          <w:w w:val="61"/>
          <w:position w:val="-2"/>
        </w:rPr>
        <w:t>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60" w:bottom="280" w:left="200" w:right="40"/>
        </w:sectPr>
      </w:pPr>
      <w:rPr/>
    </w:p>
    <w:p>
      <w:pPr>
        <w:spacing w:before="27" w:after="0" w:line="240" w:lineRule="auto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747577"/>
          <w:spacing w:val="-102"/>
          <w:w w:val="133"/>
        </w:rPr>
        <w:t>E</w:t>
      </w:r>
      <w:r>
        <w:rPr>
          <w:rFonts w:ascii="Arial" w:hAnsi="Arial" w:cs="Arial" w:eastAsia="Arial"/>
          <w:sz w:val="25"/>
          <w:szCs w:val="25"/>
          <w:color w:val="49494B"/>
          <w:spacing w:val="0"/>
          <w:w w:val="174"/>
        </w:rPr>
        <w:t>i</w:t>
      </w:r>
      <w:r>
        <w:rPr>
          <w:rFonts w:ascii="Arial" w:hAnsi="Arial" w:cs="Arial" w:eastAsia="Arial"/>
          <w:sz w:val="25"/>
          <w:szCs w:val="25"/>
          <w:color w:val="49494B"/>
          <w:spacing w:val="-12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747577"/>
          <w:spacing w:val="0"/>
          <w:w w:val="133"/>
        </w:rPr>
        <w:t>K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34" w:lineRule="exact"/>
        <w:ind w:right="-20"/>
        <w:jc w:val="left"/>
        <w:tabs>
          <w:tab w:pos="5700" w:val="left"/>
          <w:tab w:pos="6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75.065872pt;margin-top:.082101pt;width:.1pt;height:9.109607pt;mso-position-horizontal-relative:page;mso-position-vertical-relative:paragraph;z-index:-10057" coordorigin="3501,2" coordsize="2,182">
            <v:shape style="position:absolute;left:3501;top:2;width:2;height:182" coordorigin="3501,2" coordsize="0,182" path="m3501,184l3501,2e" filled="f" stroked="t" strokeweight="1.435947pt" strokecolor="#383F6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3D4464"/>
          <w:spacing w:val="0"/>
          <w:w w:val="118"/>
          <w:position w:val="-1"/>
        </w:rPr>
        <w:t>!</w:t>
      </w:r>
      <w:r>
        <w:rPr>
          <w:rFonts w:ascii="Arial" w:hAnsi="Arial" w:cs="Arial" w:eastAsia="Arial"/>
          <w:sz w:val="19"/>
          <w:szCs w:val="19"/>
          <w:color w:val="3D4464"/>
          <w:spacing w:val="-8"/>
          <w:w w:val="118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49494B"/>
          <w:spacing w:val="0"/>
          <w:w w:val="118"/>
          <w:position w:val="-1"/>
        </w:rPr>
        <w:t>zey</w:t>
      </w:r>
      <w:r>
        <w:rPr>
          <w:rFonts w:ascii="Arial" w:hAnsi="Arial" w:cs="Arial" w:eastAsia="Arial"/>
          <w:sz w:val="19"/>
          <w:szCs w:val="19"/>
          <w:color w:val="49494B"/>
          <w:spacing w:val="20"/>
          <w:w w:val="118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18"/>
          <w:position w:val="-1"/>
        </w:rPr>
        <w:t>Bölge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8"/>
          <w:position w:val="1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40"/>
          <w:cols w:num="2" w:equalWidth="0">
            <w:col w:w="2792" w:space="502"/>
            <w:col w:w="8386"/>
          </w:cols>
        </w:sectPr>
      </w:pPr>
      <w:rPr/>
    </w:p>
    <w:p>
      <w:pPr>
        <w:spacing w:before="0" w:after="0" w:line="328" w:lineRule="exact"/>
        <w:ind w:left="173" w:right="-86"/>
        <w:jc w:val="left"/>
        <w:tabs>
          <w:tab w:pos="22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3"/>
          <w:position w:val="-3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</w:r>
      <w:r>
        <w:rPr>
          <w:rFonts w:ascii="Arial" w:hAnsi="Arial" w:cs="Arial" w:eastAsia="Arial"/>
          <w:sz w:val="21"/>
          <w:szCs w:val="21"/>
          <w:color w:val="49494B"/>
          <w:spacing w:val="0"/>
          <w:w w:val="100"/>
          <w:b/>
          <w:bCs/>
          <w:position w:val="7"/>
        </w:rPr>
        <w:t>1</w:t>
      </w:r>
      <w:r>
        <w:rPr>
          <w:rFonts w:ascii="Arial" w:hAnsi="Arial" w:cs="Arial" w:eastAsia="Arial"/>
          <w:sz w:val="21"/>
          <w:szCs w:val="21"/>
          <w:color w:val="49494B"/>
          <w:spacing w:val="0"/>
          <w:w w:val="100"/>
          <w:b/>
          <w:bCs/>
          <w:position w:val="7"/>
        </w:rPr>
        <w:t>.</w:t>
      </w:r>
      <w:r>
        <w:rPr>
          <w:rFonts w:ascii="Arial" w:hAnsi="Arial" w:cs="Arial" w:eastAsia="Arial"/>
          <w:sz w:val="21"/>
          <w:szCs w:val="21"/>
          <w:color w:val="49494B"/>
          <w:spacing w:val="4"/>
          <w:w w:val="100"/>
          <w:b/>
          <w:bCs/>
          <w:position w:val="7"/>
        </w:rPr>
        <w:t> </w:t>
      </w:r>
      <w:r>
        <w:rPr>
          <w:rFonts w:ascii="Arial" w:hAnsi="Arial" w:cs="Arial" w:eastAsia="Arial"/>
          <w:sz w:val="19"/>
          <w:szCs w:val="19"/>
          <w:color w:val="49494B"/>
          <w:spacing w:val="0"/>
          <w:w w:val="100"/>
          <w:position w:val="7"/>
        </w:rPr>
        <w:t>Post</w:t>
      </w:r>
      <w:r>
        <w:rPr>
          <w:rFonts w:ascii="Arial" w:hAnsi="Arial" w:cs="Arial" w:eastAsia="Arial"/>
          <w:sz w:val="19"/>
          <w:szCs w:val="19"/>
          <w:color w:val="49494B"/>
          <w:spacing w:val="0"/>
          <w:w w:val="100"/>
          <w:position w:val="7"/>
        </w:rPr>
        <w:t>a</w:t>
      </w:r>
      <w:r>
        <w:rPr>
          <w:rFonts w:ascii="Arial" w:hAnsi="Arial" w:cs="Arial" w:eastAsia="Arial"/>
          <w:sz w:val="19"/>
          <w:szCs w:val="19"/>
          <w:color w:val="49494B"/>
          <w:spacing w:val="0"/>
          <w:w w:val="100"/>
          <w:position w:val="7"/>
        </w:rPr>
        <w:t> </w:t>
      </w:r>
      <w:r>
        <w:rPr>
          <w:rFonts w:ascii="Arial" w:hAnsi="Arial" w:cs="Arial" w:eastAsia="Arial"/>
          <w:sz w:val="19"/>
          <w:szCs w:val="19"/>
          <w:color w:val="49494B"/>
          <w:spacing w:val="22"/>
          <w:w w:val="100"/>
          <w:position w:val="7"/>
        </w:rPr>
        <w:t> </w:t>
      </w:r>
      <w:r>
        <w:rPr>
          <w:rFonts w:ascii="Arial" w:hAnsi="Arial" w:cs="Arial" w:eastAsia="Arial"/>
          <w:sz w:val="19"/>
          <w:szCs w:val="19"/>
          <w:color w:val="49494B"/>
          <w:spacing w:val="0"/>
          <w:w w:val="117"/>
          <w:position w:val="7"/>
        </w:rPr>
        <w:t>Gru</w:t>
      </w:r>
      <w:r>
        <w:rPr>
          <w:rFonts w:ascii="Arial" w:hAnsi="Arial" w:cs="Arial" w:eastAsia="Arial"/>
          <w:sz w:val="19"/>
          <w:szCs w:val="19"/>
          <w:color w:val="49494B"/>
          <w:spacing w:val="11"/>
          <w:w w:val="117"/>
          <w:position w:val="7"/>
        </w:rPr>
        <w:t>p</w:t>
      </w:r>
      <w:r>
        <w:rPr>
          <w:rFonts w:ascii="Arial" w:hAnsi="Arial" w:cs="Arial" w:eastAsia="Arial"/>
          <w:sz w:val="19"/>
          <w:szCs w:val="19"/>
          <w:color w:val="747577"/>
          <w:spacing w:val="-2"/>
          <w:w w:val="117"/>
          <w:position w:val="7"/>
        </w:rPr>
        <w:t>l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17"/>
          <w:position w:val="7"/>
        </w:rPr>
        <w:t>ar</w:t>
      </w:r>
      <w:r>
        <w:rPr>
          <w:rFonts w:ascii="Arial" w:hAnsi="Arial" w:cs="Arial" w:eastAsia="Arial"/>
          <w:sz w:val="19"/>
          <w:szCs w:val="19"/>
          <w:color w:val="343434"/>
          <w:spacing w:val="16"/>
          <w:w w:val="117"/>
          <w:position w:val="7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26"/>
          <w:position w:val="7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36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3"/>
        </w:rPr>
        <w:t>ci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54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3.632339pt;margin-top:-7.109552pt;width:7.74906pt;height:11pt;mso-position-horizontal-relative:page;mso-position-vertical-relative:paragraph;z-index:-10051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1F1F1F"/>
                      <w:spacing w:val="0"/>
                      <w:w w:val="198"/>
                    </w:rPr>
                    <w:t>"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"/>
          <w:szCs w:val="9"/>
          <w:color w:val="3D4464"/>
          <w:spacing w:val="0"/>
          <w:w w:val="100"/>
        </w:rPr>
        <w:t>..,..J&gt;&lt;lU&gt;</w:t>
      </w:r>
      <w:r>
        <w:rPr>
          <w:rFonts w:ascii="Times New Roman" w:hAnsi="Times New Roman" w:cs="Times New Roman" w:eastAsia="Times New Roman"/>
          <w:sz w:val="9"/>
          <w:szCs w:val="9"/>
          <w:color w:val="3D446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49494B"/>
          <w:spacing w:val="0"/>
          <w:w w:val="156"/>
        </w:rPr>
        <w:t>&lt;ll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tabs>
          <w:tab w:pos="178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49494B"/>
          <w:spacing w:val="0"/>
          <w:w w:val="67"/>
        </w:rPr>
        <w:t>A'!</w:t>
      </w:r>
      <w:r>
        <w:rPr>
          <w:rFonts w:ascii="Arial" w:hAnsi="Arial" w:cs="Arial" w:eastAsia="Arial"/>
          <w:sz w:val="25"/>
          <w:szCs w:val="25"/>
          <w:color w:val="49494B"/>
          <w:spacing w:val="0"/>
          <w:w w:val="68"/>
        </w:rPr>
        <w:t>)</w:t>
      </w:r>
      <w:r>
        <w:rPr>
          <w:rFonts w:ascii="Arial" w:hAnsi="Arial" w:cs="Arial" w:eastAsia="Arial"/>
          <w:sz w:val="25"/>
          <w:szCs w:val="25"/>
          <w:color w:val="49494B"/>
          <w:spacing w:val="0"/>
          <w:w w:val="67"/>
        </w:rPr>
        <w:t>.i!i&gt;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24" w:lineRule="exact"/>
        <w:ind w:left="957" w:right="-20"/>
        <w:jc w:val="left"/>
        <w:tabs>
          <w:tab w:pos="288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411.279144pt;margin-top:6.735391pt;width:155.680583pt;height:37.693014pt;mso-position-horizontal-relative:page;mso-position-vertical-relative:paragraph;z-index:-10056" coordorigin="8226,135" coordsize="3114,754">
            <v:group style="position:absolute;left:8238;top:472;width:594;height:2" coordorigin="8238,472" coordsize="594,2">
              <v:shape style="position:absolute;left:8238;top:472;width:594;height:2" coordorigin="8238,472" coordsize="594,0" path="m8238,472l8831,472e" filled="f" stroked="t" strokeweight="1.196622pt" strokecolor="#2F3B9C">
                <v:path arrowok="t"/>
              </v:shape>
            </v:group>
            <v:group style="position:absolute;left:8774;top:431;width:2542;height:2" coordorigin="8774,431" coordsize="2542,2">
              <v:shape style="position:absolute;left:8774;top:431;width:2542;height:2" coordorigin="8774,431" coordsize="2542,0" path="m8774,431l11315,431e" filled="f" stroked="t" strokeweight="2.393245pt" strokecolor="#444F87">
                <v:path arrowok="t"/>
              </v:shape>
            </v:group>
            <v:group style="position:absolute;left:11255;top:172;width:2;height:327" coordorigin="11255,172" coordsize="2,327">
              <v:shape style="position:absolute;left:11255;top:172;width:2;height:327" coordorigin="11255,172" coordsize="0,327" path="m11255,500l11255,172e" filled="f" stroked="t" strokeweight="3.748pt" strokecolor="#EBEBEB">
                <v:path arrowok="t"/>
              </v:shape>
            </v:group>
            <v:group style="position:absolute;left:10486;top:491;width:2;height:283" coordorigin="10486,491" coordsize="2,283">
              <v:shape style="position:absolute;left:10486;top:491;width:2;height:283" coordorigin="10486,491" coordsize="0,283" path="m10486,774l10486,491e" filled="f" stroked="t" strokeweight="3.43375pt" strokecolor="#EBEBEB">
                <v:path arrowok="t"/>
              </v:shape>
            </v:group>
            <v:group style="position:absolute;left:11292;top:270;width:2;height:582" coordorigin="11292,270" coordsize="2,582">
              <v:shape style="position:absolute;left:11292;top:270;width:2;height:582" coordorigin="11292,270" coordsize="0,582" path="m11292,852l11292,270e" filled="f" stroked="t" strokeweight="3.63452pt" strokecolor="#EBEBE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30"/>
          <w:szCs w:val="30"/>
          <w:color w:val="49494B"/>
          <w:spacing w:val="18"/>
          <w:w w:val="94"/>
          <w:i/>
          <w:position w:val="-7"/>
        </w:rPr>
        <w:t>T</w:t>
      </w:r>
      <w:r>
        <w:rPr>
          <w:rFonts w:ascii="Arial" w:hAnsi="Arial" w:cs="Arial" w:eastAsia="Arial"/>
          <w:sz w:val="30"/>
          <w:szCs w:val="30"/>
          <w:color w:val="747577"/>
          <w:spacing w:val="-62"/>
          <w:w w:val="92"/>
          <w:i/>
          <w:position w:val="-7"/>
        </w:rPr>
        <w:t>Q</w:t>
      </w:r>
      <w:r>
        <w:rPr>
          <w:rFonts w:ascii="Arial" w:hAnsi="Arial" w:cs="Arial" w:eastAsia="Arial"/>
          <w:sz w:val="30"/>
          <w:szCs w:val="30"/>
          <w:color w:val="49494B"/>
          <w:spacing w:val="7"/>
          <w:w w:val="210"/>
          <w:i/>
          <w:position w:val="-7"/>
        </w:rPr>
        <w:t>t</w:t>
      </w:r>
      <w:r>
        <w:rPr>
          <w:rFonts w:ascii="Arial" w:hAnsi="Arial" w:cs="Arial" w:eastAsia="Arial"/>
          <w:sz w:val="30"/>
          <w:szCs w:val="30"/>
          <w:color w:val="49494B"/>
          <w:spacing w:val="-9"/>
          <w:w w:val="118"/>
          <w:i/>
          <w:position w:val="-7"/>
        </w:rPr>
        <w:t>.</w:t>
      </w:r>
      <w:r>
        <w:rPr>
          <w:rFonts w:ascii="Arial" w:hAnsi="Arial" w:cs="Arial" w:eastAsia="Arial"/>
          <w:sz w:val="30"/>
          <w:szCs w:val="30"/>
          <w:color w:val="909091"/>
          <w:spacing w:val="0"/>
          <w:w w:val="17"/>
          <w:i/>
          <w:position w:val="-7"/>
        </w:rPr>
        <w:t>-</w:t>
      </w:r>
      <w:r>
        <w:rPr>
          <w:rFonts w:ascii="Arial" w:hAnsi="Arial" w:cs="Arial" w:eastAsia="Arial"/>
          <w:sz w:val="30"/>
          <w:szCs w:val="30"/>
          <w:color w:val="909091"/>
          <w:spacing w:val="0"/>
          <w:w w:val="100"/>
          <w:i/>
          <w:position w:val="-7"/>
        </w:rPr>
        <w:tab/>
      </w:r>
      <w:r>
        <w:rPr>
          <w:rFonts w:ascii="Arial" w:hAnsi="Arial" w:cs="Arial" w:eastAsia="Arial"/>
          <w:sz w:val="30"/>
          <w:szCs w:val="30"/>
          <w:color w:val="909091"/>
          <w:spacing w:val="0"/>
          <w:w w:val="100"/>
          <w:i/>
          <w:position w:val="-7"/>
        </w:rPr>
      </w:r>
      <w:r>
        <w:rPr>
          <w:rFonts w:ascii="Arial" w:hAnsi="Arial" w:cs="Arial" w:eastAsia="Arial"/>
          <w:sz w:val="15"/>
          <w:szCs w:val="15"/>
          <w:color w:val="626464"/>
          <w:spacing w:val="0"/>
          <w:w w:val="100"/>
          <w:i/>
          <w:position w:val="-7"/>
        </w:rPr>
        <w:t>G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40"/>
          <w:cols w:num="3" w:equalWidth="0">
            <w:col w:w="4523" w:space="45"/>
            <w:col w:w="570" w:space="2560"/>
            <w:col w:w="3982"/>
          </w:cols>
        </w:sectPr>
      </w:pPr>
      <w:rPr/>
    </w:p>
    <w:p>
      <w:pPr>
        <w:spacing w:before="0" w:after="0" w:line="129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4"/>
        </w:rPr>
        <w:t>Itf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8"/>
          <w:position w:val="-4"/>
        </w:rPr>
        <w:t>Çvş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8" w:after="0" w:line="81" w:lineRule="exact"/>
        <w:ind w:right="-64"/>
        <w:jc w:val="left"/>
        <w:tabs>
          <w:tab w:pos="500" w:val="left"/>
          <w:tab w:pos="9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626464"/>
          <w:position w:val="-9"/>
        </w:rPr>
      </w:r>
      <w:r>
        <w:rPr>
          <w:rFonts w:ascii="Times New Roman" w:hAnsi="Times New Roman" w:cs="Times New Roman" w:eastAsia="Times New Roman"/>
          <w:sz w:val="16"/>
          <w:szCs w:val="16"/>
          <w:color w:val="626464"/>
          <w:u w:val="single" w:color="3F48AC"/>
          <w:position w:val="-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26464"/>
          <w:u w:val="single" w:color="3F48AC"/>
          <w:position w:val="-9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626464"/>
          <w:u w:val="single" w:color="3F48AC"/>
          <w:position w:val="-9"/>
        </w:rPr>
      </w:r>
      <w:r>
        <w:rPr>
          <w:rFonts w:ascii="Times New Roman" w:hAnsi="Times New Roman" w:cs="Times New Roman" w:eastAsia="Times New Roman"/>
          <w:sz w:val="16"/>
          <w:szCs w:val="16"/>
          <w:color w:val="626464"/>
          <w:position w:val="-9"/>
        </w:rPr>
      </w:r>
      <w:r>
        <w:rPr>
          <w:rFonts w:ascii="Times New Roman" w:hAnsi="Times New Roman" w:cs="Times New Roman" w:eastAsia="Times New Roman"/>
          <w:sz w:val="16"/>
          <w:szCs w:val="16"/>
          <w:color w:val="626464"/>
          <w:position w:val="-9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626464"/>
          <w:spacing w:val="0"/>
          <w:w w:val="148"/>
          <w:position w:val="-9"/>
        </w:rPr>
        <w:t>'"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29" w:lineRule="exact"/>
        <w:ind w:right="-20"/>
        <w:jc w:val="left"/>
        <w:tabs>
          <w:tab w:pos="40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909091"/>
          <w:spacing w:val="0"/>
          <w:w w:val="178"/>
          <w:position w:val="-9"/>
        </w:rPr>
        <w:t>;;</w:t>
      </w:r>
      <w:r>
        <w:rPr>
          <w:rFonts w:ascii="Times New Roman" w:hAnsi="Times New Roman" w:cs="Times New Roman" w:eastAsia="Times New Roman"/>
          <w:sz w:val="12"/>
          <w:szCs w:val="12"/>
          <w:color w:val="909091"/>
          <w:spacing w:val="-47"/>
          <w:w w:val="178"/>
          <w:position w:val="-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09091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909091"/>
          <w:spacing w:val="0"/>
          <w:w w:val="100"/>
          <w:position w:val="-9"/>
        </w:rPr>
      </w:r>
      <w:r>
        <w:rPr>
          <w:rFonts w:ascii="Arial" w:hAnsi="Arial" w:cs="Arial" w:eastAsia="Arial"/>
          <w:sz w:val="24"/>
          <w:szCs w:val="24"/>
          <w:color w:val="909091"/>
          <w:spacing w:val="-18"/>
          <w:w w:val="178"/>
          <w:position w:val="-9"/>
        </w:rPr>
        <w:t>\</w:t>
      </w:r>
      <w:r>
        <w:rPr>
          <w:rFonts w:ascii="Arial" w:hAnsi="Arial" w:cs="Arial" w:eastAsia="Arial"/>
          <w:sz w:val="24"/>
          <w:szCs w:val="24"/>
          <w:color w:val="AAACAA"/>
          <w:spacing w:val="0"/>
          <w:w w:val="178"/>
          <w:position w:val="-9"/>
        </w:rPr>
        <w:t>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40"/>
          <w:cols w:num="3" w:equalWidth="0">
            <w:col w:w="5686" w:space="1949"/>
            <w:col w:w="1121" w:space="1775"/>
            <w:col w:w="1149"/>
          </w:cols>
        </w:sectPr>
      </w:pPr>
      <w:rPr/>
    </w:p>
    <w:p>
      <w:pPr>
        <w:spacing w:before="0" w:after="0" w:line="796" w:lineRule="exact"/>
        <w:ind w:left="3327" w:right="-161"/>
        <w:jc w:val="left"/>
        <w:tabs>
          <w:tab w:pos="5900" w:val="left"/>
        </w:tabs>
        <w:rPr>
          <w:rFonts w:ascii="Times New Roman" w:hAnsi="Times New Roman" w:cs="Times New Roman" w:eastAsia="Times New Roman"/>
          <w:sz w:val="81"/>
          <w:szCs w:val="81"/>
        </w:rPr>
      </w:pPr>
      <w:rPr/>
      <w:r>
        <w:rPr>
          <w:rFonts w:ascii="Times New Roman" w:hAnsi="Times New Roman" w:cs="Times New Roman" w:eastAsia="Times New Roman"/>
          <w:sz w:val="81"/>
          <w:szCs w:val="81"/>
          <w:color w:val="5D67AC"/>
          <w:spacing w:val="-451"/>
          <w:w w:val="250"/>
          <w:position w:val="-6"/>
        </w:rPr>
        <w:t>c</w:t>
      </w:r>
      <w:r>
        <w:rPr>
          <w:rFonts w:ascii="Arial" w:hAnsi="Arial" w:cs="Arial" w:eastAsia="Arial"/>
          <w:sz w:val="10"/>
          <w:szCs w:val="10"/>
          <w:color w:val="5D67AC"/>
          <w:spacing w:val="0"/>
          <w:w w:val="53"/>
          <w:position w:val="-16"/>
        </w:rPr>
        <w:t>-</w:t>
      </w:r>
      <w:r>
        <w:rPr>
          <w:rFonts w:ascii="Arial" w:hAnsi="Arial" w:cs="Arial" w:eastAsia="Arial"/>
          <w:sz w:val="10"/>
          <w:szCs w:val="10"/>
          <w:color w:val="5D67AC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10"/>
          <w:szCs w:val="10"/>
          <w:color w:val="5D67AC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81"/>
          <w:szCs w:val="81"/>
          <w:color w:val="444F9A"/>
          <w:spacing w:val="0"/>
          <w:w w:val="527"/>
          <w:position w:val="-6"/>
        </w:rPr>
        <w:t>-</w:t>
      </w:r>
      <w:r>
        <w:rPr>
          <w:rFonts w:ascii="Times New Roman" w:hAnsi="Times New Roman" w:cs="Times New Roman" w:eastAsia="Times New Roman"/>
          <w:sz w:val="81"/>
          <w:szCs w:val="81"/>
          <w:color w:val="000000"/>
          <w:spacing w:val="0"/>
          <w:w w:val="100"/>
          <w:position w:val="0"/>
        </w:rPr>
      </w:r>
    </w:p>
    <w:p>
      <w:pPr>
        <w:spacing w:before="0" w:after="0" w:line="450" w:lineRule="exact"/>
        <w:ind w:right="-20"/>
        <w:jc w:val="left"/>
        <w:tabs>
          <w:tab w:pos="2580" w:val="left"/>
        </w:tabs>
        <w:rPr>
          <w:rFonts w:ascii="Arial" w:hAnsi="Arial" w:cs="Arial" w:eastAsia="Arial"/>
          <w:sz w:val="44"/>
          <w:szCs w:val="44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49494B"/>
          <w:spacing w:val="0"/>
          <w:w w:val="96"/>
        </w:rPr>
        <w:t>.ıhal</w:t>
      </w:r>
      <w:r>
        <w:rPr>
          <w:rFonts w:ascii="Arial" w:hAnsi="Arial" w:cs="Arial" w:eastAsia="Arial"/>
          <w:sz w:val="18"/>
          <w:szCs w:val="18"/>
          <w:color w:val="49494B"/>
          <w:spacing w:val="0"/>
          <w:w w:val="96"/>
        </w:rPr>
        <w:t>e</w:t>
      </w:r>
      <w:r>
        <w:rPr>
          <w:rFonts w:ascii="Arial" w:hAnsi="Arial" w:cs="Arial" w:eastAsia="Arial"/>
          <w:sz w:val="18"/>
          <w:szCs w:val="18"/>
          <w:color w:val="49494B"/>
          <w:spacing w:val="-4"/>
          <w:w w:val="9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B"/>
          <w:spacing w:val="8"/>
          <w:w w:val="100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747577"/>
          <w:spacing w:val="0"/>
          <w:w w:val="100"/>
        </w:rPr>
        <w:t>uh</w:t>
      </w:r>
      <w:r>
        <w:rPr>
          <w:rFonts w:ascii="Times New Roman" w:hAnsi="Times New Roman" w:cs="Times New Roman" w:eastAsia="Times New Roman"/>
          <w:sz w:val="21"/>
          <w:szCs w:val="21"/>
          <w:color w:val="747577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47577"/>
          <w:spacing w:val="0"/>
          <w:w w:val="93"/>
        </w:rPr>
        <w:t>Müdü</w:t>
      </w:r>
      <w:r>
        <w:rPr>
          <w:rFonts w:ascii="Times New Roman" w:hAnsi="Times New Roman" w:cs="Times New Roman" w:eastAsia="Times New Roman"/>
          <w:sz w:val="21"/>
          <w:szCs w:val="21"/>
          <w:color w:val="747577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B"/>
          <w:spacing w:val="0"/>
          <w:w w:val="111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49494B"/>
          <w:spacing w:val="-67"/>
          <w:w w:val="110"/>
        </w:rPr>
        <w:t>{</w:t>
      </w:r>
      <w:r>
        <w:rPr>
          <w:rFonts w:ascii="Times New Roman" w:hAnsi="Times New Roman" w:cs="Times New Roman" w:eastAsia="Times New Roman"/>
          <w:sz w:val="21"/>
          <w:szCs w:val="21"/>
          <w:color w:val="747577"/>
          <w:spacing w:val="0"/>
          <w:w w:val="232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747577"/>
          <w:spacing w:val="-15"/>
          <w:w w:val="233"/>
        </w:rPr>
        <w:t>(</w:t>
      </w:r>
      <w:r>
        <w:rPr>
          <w:rFonts w:ascii="Times New Roman" w:hAnsi="Times New Roman" w:cs="Times New Roman" w:eastAsia="Times New Roman"/>
          <w:sz w:val="21"/>
          <w:szCs w:val="21"/>
          <w:color w:val="909091"/>
          <w:spacing w:val="0"/>
          <w:w w:val="106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0909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09091"/>
          <w:spacing w:val="-50"/>
          <w:w w:val="126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AAACAA"/>
          <w:spacing w:val="0"/>
          <w:w w:val="126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AACAA"/>
          <w:spacing w:val="5"/>
          <w:w w:val="12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09091"/>
          <w:spacing w:val="0"/>
          <w:w w:val="100"/>
        </w:rPr>
        <w:t>·,</w:t>
      </w:r>
      <w:r>
        <w:rPr>
          <w:rFonts w:ascii="Times New Roman" w:hAnsi="Times New Roman" w:cs="Times New Roman" w:eastAsia="Times New Roman"/>
          <w:sz w:val="21"/>
          <w:szCs w:val="21"/>
          <w:color w:val="90909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0909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909091"/>
          <w:spacing w:val="0"/>
          <w:w w:val="100"/>
        </w:rPr>
      </w:r>
      <w:r>
        <w:rPr>
          <w:rFonts w:ascii="Arial" w:hAnsi="Arial" w:cs="Arial" w:eastAsia="Arial"/>
          <w:sz w:val="44"/>
          <w:szCs w:val="44"/>
          <w:color w:val="909091"/>
          <w:spacing w:val="-12"/>
          <w:w w:val="53"/>
        </w:rPr>
        <w:t>'</w:t>
      </w:r>
      <w:r>
        <w:rPr>
          <w:rFonts w:ascii="Arial" w:hAnsi="Arial" w:cs="Arial" w:eastAsia="Arial"/>
          <w:sz w:val="44"/>
          <w:szCs w:val="44"/>
          <w:color w:val="747577"/>
          <w:spacing w:val="6"/>
          <w:w w:val="114"/>
        </w:rPr>
        <w:t>'</w:t>
      </w:r>
      <w:r>
        <w:rPr>
          <w:rFonts w:ascii="Arial" w:hAnsi="Arial" w:cs="Arial" w:eastAsia="Arial"/>
          <w:sz w:val="44"/>
          <w:szCs w:val="44"/>
          <w:color w:val="747577"/>
          <w:spacing w:val="0"/>
          <w:w w:val="114"/>
        </w:rPr>
        <w:t>!</w:t>
      </w:r>
      <w:r>
        <w:rPr>
          <w:rFonts w:ascii="Arial" w:hAnsi="Arial" w:cs="Arial" w:eastAsia="Arial"/>
          <w:sz w:val="44"/>
          <w:szCs w:val="44"/>
          <w:color w:val="747577"/>
          <w:spacing w:val="52"/>
          <w:w w:val="100"/>
        </w:rPr>
        <w:t> </w:t>
      </w:r>
      <w:r>
        <w:rPr>
          <w:rFonts w:ascii="Arial" w:hAnsi="Arial" w:cs="Arial" w:eastAsia="Arial"/>
          <w:sz w:val="44"/>
          <w:szCs w:val="44"/>
          <w:color w:val="9EA5D8"/>
          <w:spacing w:val="31"/>
          <w:w w:val="27"/>
          <w:i/>
        </w:rPr>
        <w:t>·</w:t>
      </w:r>
      <w:r>
        <w:rPr>
          <w:rFonts w:ascii="Arial" w:hAnsi="Arial" w:cs="Arial" w:eastAsia="Arial"/>
          <w:sz w:val="44"/>
          <w:szCs w:val="44"/>
          <w:color w:val="AAACAA"/>
          <w:spacing w:val="0"/>
          <w:w w:val="57"/>
          <w:i/>
        </w:rPr>
        <w:t>: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</w:rPr>
      </w:r>
    </w:p>
    <w:p>
      <w:pPr>
        <w:spacing w:before="0" w:after="0" w:line="276" w:lineRule="exact"/>
        <w:ind w:left="1220" w:right="475"/>
        <w:jc w:val="center"/>
        <w:tabs>
          <w:tab w:pos="2100" w:val="left"/>
          <w:tab w:pos="304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pict>
          <v:group style="position:absolute;margin-left:519.161377pt;margin-top:8.915032pt;width:.1pt;height:13.461915pt;mso-position-horizontal-relative:page;mso-position-vertical-relative:paragraph;z-index:-10053" coordorigin="10383,178" coordsize="2,269">
            <v:shape style="position:absolute;left:10383;top:178;width:2;height:269" coordorigin="10383,178" coordsize="0,269" path="m10383,448l10383,178e" filled="f" stroked="t" strokeweight="4.525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747577"/>
          <w:spacing w:val="0"/>
          <w:w w:val="100"/>
          <w:position w:val="-4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747577"/>
          <w:spacing w:val="-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B"/>
          <w:spacing w:val="0"/>
          <w:w w:val="82"/>
          <w:position w:val="-4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9494B"/>
          <w:spacing w:val="0"/>
          <w:w w:val="82"/>
          <w:position w:val="-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B"/>
          <w:spacing w:val="0"/>
          <w:w w:val="82"/>
          <w:position w:val="-4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9494B"/>
          <w:spacing w:val="2"/>
          <w:w w:val="82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0"/>
          <w:position w:val="-4"/>
        </w:rPr>
        <w:t>-;.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-4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0"/>
          <w:position w:val="-4"/>
        </w:rPr>
      </w:r>
      <w:r>
        <w:rPr>
          <w:rFonts w:ascii="Arial" w:hAnsi="Arial" w:cs="Arial" w:eastAsia="Arial"/>
          <w:sz w:val="19"/>
          <w:szCs w:val="19"/>
          <w:color w:val="909091"/>
          <w:spacing w:val="0"/>
          <w:w w:val="55"/>
          <w:position w:val="-4"/>
        </w:rPr>
        <w:t>-ı-:</w:t>
      </w:r>
      <w:r>
        <w:rPr>
          <w:rFonts w:ascii="Arial" w:hAnsi="Arial" w:cs="Arial" w:eastAsia="Arial"/>
          <w:sz w:val="19"/>
          <w:szCs w:val="19"/>
          <w:color w:val="909091"/>
          <w:spacing w:val="-27"/>
          <w:w w:val="55"/>
          <w:position w:val="-4"/>
        </w:rPr>
        <w:t>&gt;</w:t>
      </w:r>
      <w:r>
        <w:rPr>
          <w:rFonts w:ascii="Arial" w:hAnsi="Arial" w:cs="Arial" w:eastAsia="Arial"/>
          <w:sz w:val="19"/>
          <w:szCs w:val="19"/>
          <w:color w:val="626464"/>
          <w:spacing w:val="0"/>
          <w:w w:val="75"/>
          <w:position w:val="-4"/>
        </w:rPr>
        <w:t>'</w:t>
      </w:r>
      <w:r>
        <w:rPr>
          <w:rFonts w:ascii="Arial" w:hAnsi="Arial" w:cs="Arial" w:eastAsia="Arial"/>
          <w:sz w:val="19"/>
          <w:szCs w:val="19"/>
          <w:color w:val="626464"/>
          <w:spacing w:val="-14"/>
          <w:w w:val="76"/>
          <w:position w:val="-4"/>
        </w:rPr>
        <w:t>-</w:t>
      </w:r>
      <w:r>
        <w:rPr>
          <w:rFonts w:ascii="Arial" w:hAnsi="Arial" w:cs="Arial" w:eastAsia="Arial"/>
          <w:sz w:val="19"/>
          <w:szCs w:val="19"/>
          <w:color w:val="909091"/>
          <w:spacing w:val="0"/>
          <w:w w:val="100"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909091"/>
          <w:spacing w:val="10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49494B"/>
          <w:spacing w:val="0"/>
          <w:w w:val="42"/>
          <w:i/>
          <w:position w:val="-4"/>
        </w:rPr>
        <w:t>..</w:t>
      </w:r>
      <w:r>
        <w:rPr>
          <w:rFonts w:ascii="Arial" w:hAnsi="Arial" w:cs="Arial" w:eastAsia="Arial"/>
          <w:sz w:val="19"/>
          <w:szCs w:val="19"/>
          <w:color w:val="49494B"/>
          <w:spacing w:val="-15"/>
          <w:w w:val="42"/>
          <w:i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626464"/>
          <w:spacing w:val="-50"/>
          <w:w w:val="84"/>
          <w:i/>
          <w:position w:val="-4"/>
        </w:rPr>
        <w:t>·</w:t>
      </w:r>
      <w:r>
        <w:rPr>
          <w:rFonts w:ascii="Arial" w:hAnsi="Arial" w:cs="Arial" w:eastAsia="Arial"/>
          <w:sz w:val="19"/>
          <w:szCs w:val="19"/>
          <w:color w:val="49494B"/>
          <w:spacing w:val="0"/>
          <w:w w:val="42"/>
          <w:i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49494B"/>
          <w:spacing w:val="-2"/>
          <w:w w:val="42"/>
          <w:i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626464"/>
          <w:spacing w:val="0"/>
          <w:w w:val="83"/>
          <w:i/>
          <w:position w:val="-4"/>
        </w:rPr>
        <w:t>.:</w:t>
      </w:r>
      <w:r>
        <w:rPr>
          <w:rFonts w:ascii="Arial" w:hAnsi="Arial" w:cs="Arial" w:eastAsia="Arial"/>
          <w:sz w:val="19"/>
          <w:szCs w:val="19"/>
          <w:color w:val="626464"/>
          <w:spacing w:val="13"/>
          <w:w w:val="100"/>
          <w:i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626464"/>
          <w:spacing w:val="0"/>
          <w:w w:val="100"/>
          <w:position w:val="-4"/>
        </w:rPr>
        <w:t>·</w:t>
      </w:r>
      <w:r>
        <w:rPr>
          <w:rFonts w:ascii="Arial" w:hAnsi="Arial" w:cs="Arial" w:eastAsia="Arial"/>
          <w:sz w:val="19"/>
          <w:szCs w:val="19"/>
          <w:color w:val="626464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9"/>
          <w:szCs w:val="19"/>
          <w:color w:val="626464"/>
          <w:spacing w:val="0"/>
          <w:w w:val="100"/>
          <w:position w:val="-4"/>
        </w:rPr>
      </w:r>
      <w:r>
        <w:rPr>
          <w:rFonts w:ascii="Arial" w:hAnsi="Arial" w:cs="Arial" w:eastAsia="Arial"/>
          <w:sz w:val="31"/>
          <w:szCs w:val="31"/>
          <w:color w:val="626464"/>
          <w:spacing w:val="0"/>
          <w:w w:val="52"/>
          <w:i/>
          <w:position w:val="-4"/>
        </w:rPr>
        <w:t>r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70" w:lineRule="exact"/>
        <w:ind w:left="1382" w:right="748"/>
        <w:jc w:val="center"/>
        <w:tabs>
          <w:tab w:pos="1760" w:val="left"/>
          <w:tab w:pos="2120" w:val="left"/>
          <w:tab w:pos="2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B"/>
          <w:spacing w:val="0"/>
          <w:w w:val="70"/>
          <w:position w:val="-5"/>
        </w:rPr>
        <w:t>of</w:t>
      </w:r>
      <w:r>
        <w:rPr>
          <w:rFonts w:ascii="Times New Roman" w:hAnsi="Times New Roman" w:cs="Times New Roman" w:eastAsia="Times New Roman"/>
          <w:sz w:val="20"/>
          <w:szCs w:val="20"/>
          <w:color w:val="49494B"/>
          <w:spacing w:val="-32"/>
          <w:w w:val="7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B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B"/>
          <w:spacing w:val="0"/>
          <w:w w:val="70"/>
          <w:position w:val="-5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49494B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B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C6C8CA"/>
          <w:spacing w:val="0"/>
          <w:w w:val="177"/>
          <w:position w:val="-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C6C8CA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C6C8CA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49494B"/>
          <w:spacing w:val="0"/>
          <w:w w:val="100"/>
          <w:position w:val="-5"/>
        </w:rPr>
        <w:t>"'</w:t>
      </w:r>
      <w:r>
        <w:rPr>
          <w:rFonts w:ascii="Times New Roman" w:hAnsi="Times New Roman" w:cs="Times New Roman" w:eastAsia="Times New Roman"/>
          <w:sz w:val="20"/>
          <w:szCs w:val="20"/>
          <w:color w:val="49494B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B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B"/>
          <w:spacing w:val="0"/>
          <w:w w:val="98"/>
          <w:position w:val="-5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1100" w:bottom="0" w:left="200" w:right="40"/>
          <w:cols w:num="2" w:equalWidth="0">
            <w:col w:w="7338" w:space="647"/>
            <w:col w:w="3695"/>
          </w:cols>
        </w:sectPr>
      </w:pPr>
      <w:rPr/>
    </w:p>
    <w:p>
      <w:pPr>
        <w:spacing w:before="0" w:after="0" w:line="225" w:lineRule="exact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5.777008pt;margin-top:4.93079pt;width:8.2pt;height:8.0pt;mso-position-horizontal-relative:page;mso-position-vertical-relative:paragraph;z-index:-10050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49494B"/>
                      <w:spacing w:val="0"/>
                      <w:w w:val="410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49494B"/>
          <w:spacing w:val="-9"/>
          <w:w w:val="160"/>
          <w:i/>
          <w:position w:val="3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49494B"/>
          <w:spacing w:val="0"/>
          <w:w w:val="234"/>
          <w:position w:val="-5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49494B"/>
          <w:spacing w:val="-23"/>
          <w:w w:val="100"/>
          <w:position w:val="-5"/>
        </w:rPr>
        <w:t> </w:t>
      </w:r>
      <w:r>
        <w:rPr>
          <w:rFonts w:ascii="Arial" w:hAnsi="Arial" w:cs="Arial" w:eastAsia="Arial"/>
          <w:sz w:val="16"/>
          <w:szCs w:val="16"/>
          <w:color w:val="49494B"/>
          <w:spacing w:val="0"/>
          <w:w w:val="113"/>
          <w:i/>
          <w:position w:val="3"/>
        </w:rPr>
        <w:t>'VJb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78" w:after="0" w:line="147" w:lineRule="exact"/>
        <w:ind w:right="-20"/>
        <w:jc w:val="left"/>
        <w:tabs>
          <w:tab w:pos="7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61"/>
          <w:position w:val="-3"/>
        </w:rPr>
        <w:t>1".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909091"/>
          <w:spacing w:val="0"/>
          <w:w w:val="61"/>
          <w:position w:val="-3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40"/>
          <w:cols w:num="2" w:equalWidth="0">
            <w:col w:w="10072" w:space="153"/>
            <w:col w:w="1455"/>
          </w:cols>
        </w:sectPr>
      </w:pPr>
      <w:rPr/>
    </w:p>
    <w:p>
      <w:pPr>
        <w:spacing w:before="40" w:after="0" w:line="709" w:lineRule="exact"/>
        <w:ind w:left="2501" w:right="1570"/>
        <w:jc w:val="center"/>
        <w:rPr>
          <w:rFonts w:ascii="Arial" w:hAnsi="Arial" w:cs="Arial" w:eastAsia="Arial"/>
          <w:sz w:val="67"/>
          <w:szCs w:val="67"/>
        </w:rPr>
      </w:pPr>
      <w:rPr/>
      <w:r>
        <w:rPr/>
        <w:pict>
          <v:group style="position:absolute;margin-left:16.274065pt;margin-top:34.281292pt;width:571.985537pt;height:791.216297pt;mso-position-horizontal-relative:page;mso-position-vertical-relative:page;z-index:-10059" coordorigin="325,686" coordsize="11440,15824">
            <v:group style="position:absolute;left:340;top:702;width:8491;height:2" coordorigin="340,702" coordsize="8491,2">
              <v:shape style="position:absolute;left:340;top:702;width:8491;height:2" coordorigin="340,702" coordsize="8491,0" path="m340,702l8831,702e" filled="f" stroked="t" strokeweight=".957298pt" strokecolor="#575757">
                <v:path arrowok="t"/>
              </v:shape>
            </v:group>
            <v:group style="position:absolute;left:342;top:690;width:2;height:1318" coordorigin="342,690" coordsize="2,1318">
              <v:shape style="position:absolute;left:342;top:690;width:2;height:1318" coordorigin="342,690" coordsize="0,1318" path="m342,2009l342,690e" filled="f" stroked="t" strokeweight=".478649pt" strokecolor="#AFAFAF">
                <v:path arrowok="t"/>
              </v:shape>
            </v:group>
            <v:group style="position:absolute;left:1742;top:695;width:2;height:1304" coordorigin="1742,695" coordsize="2,1304">
              <v:shape style="position:absolute;left:1742;top:695;width:2;height:1304" coordorigin="1742,695" coordsize="0,1304" path="m1742,1999l1742,695e" filled="f" stroked="t" strokeweight=".957298pt" strokecolor="#AFAFAF">
                <v:path arrowok="t"/>
              </v:shape>
            </v:group>
            <v:group style="position:absolute;left:2293;top:695;width:2;height:782" coordorigin="2293,695" coordsize="2,782">
              <v:shape style="position:absolute;left:2293;top:695;width:2;height:782" coordorigin="2293,695" coordsize="0,782" path="m2293,1477l2293,695e" filled="f" stroked="t" strokeweight=".717973pt" strokecolor="#4B4B4B">
                <v:path arrowok="t"/>
              </v:shape>
            </v:group>
            <v:group style="position:absolute;left:8774;top:705;width:622;height:2" coordorigin="8774,705" coordsize="622,2">
              <v:shape style="position:absolute;left:8774;top:705;width:622;height:2" coordorigin="8774,705" coordsize="622,0" path="m8774,705l9396,705e" filled="f" stroked="t" strokeweight=".478649pt" strokecolor="#3F3F3F">
                <v:path arrowok="t"/>
              </v:shape>
            </v:group>
            <v:group style="position:absolute;left:9338;top:705;width:1268;height:2" coordorigin="9338,705" coordsize="1268,2">
              <v:shape style="position:absolute;left:9338;top:705;width:1268;height:2" coordorigin="9338,705" coordsize="1268,0" path="m9338,705l10607,705e" filled="f" stroked="t" strokeweight=".478649pt" strokecolor="#282328">
                <v:path arrowok="t"/>
              </v:shape>
            </v:group>
            <v:group style="position:absolute;left:10549;top:702;width:1177;height:2" coordorigin="10549,702" coordsize="1177,2">
              <v:shape style="position:absolute;left:10549;top:702;width:1177;height:2" coordorigin="10549,702" coordsize="1177,0" path="m10549,702l11727,702e" filled="f" stroked="t" strokeweight=".957298pt" strokecolor="#606060">
                <v:path arrowok="t"/>
              </v:shape>
            </v:group>
            <v:group style="position:absolute;left:11720;top:695;width:2;height:537" coordorigin="11720,695" coordsize="2,537">
              <v:shape style="position:absolute;left:11720;top:695;width:2;height:537" coordorigin="11720,695" coordsize="0,537" path="m11720,1232l11720,695e" filled="f" stroked="t" strokeweight=".717973pt" strokecolor="#4F4F4F">
                <v:path arrowok="t"/>
              </v:shape>
            </v:group>
            <v:group style="position:absolute;left:9166;top:700;width:2;height:1505" coordorigin="9166,700" coordsize="2,1505">
              <v:shape style="position:absolute;left:9166;top:700;width:2;height:1505" coordorigin="9166,700" coordsize="0,1505" path="m9166,2205l9166,700e" filled="f" stroked="t" strokeweight=".957298pt" strokecolor="#545454">
                <v:path arrowok="t"/>
              </v:shape>
            </v:group>
            <v:group style="position:absolute;left:2293;top:1419;width:2;height:791" coordorigin="2293,1419" coordsize="2,791">
              <v:shape style="position:absolute;left:2293;top:1419;width:2;height:791" coordorigin="2293,1419" coordsize="0,791" path="m2293,2210l2293,1419e" filled="f" stroked="t" strokeweight=".478649pt" strokecolor="#2B2B2B">
                <v:path arrowok="t"/>
              </v:shape>
            </v:group>
            <v:group style="position:absolute;left:11720;top:1175;width:2;height:609" coordorigin="11720,1175" coordsize="2,609">
              <v:shape style="position:absolute;left:11720;top:1175;width:2;height:609" coordorigin="11720,1175" coordsize="0,609" path="m11720,1784l11720,1175e" filled="f" stroked="t" strokeweight=".957298pt" strokecolor="#676767">
                <v:path arrowok="t"/>
              </v:shape>
            </v:group>
            <v:group style="position:absolute;left:335;top:1983;width:1417;height:2" coordorigin="335,1983" coordsize="1417,2">
              <v:shape style="position:absolute;left:335;top:1983;width:1417;height:2" coordorigin="335,1983" coordsize="1417,0" path="m335,1983l1752,1983e" filled="f" stroked="t" strokeweight=".478649pt" strokecolor="#B8B8B8">
                <v:path arrowok="t"/>
              </v:shape>
            </v:group>
            <v:group style="position:absolute;left:9169;top:1707;width:2;height:292" coordorigin="9169,1707" coordsize="2,292">
              <v:shape style="position:absolute;left:9169;top:1707;width:2;height:292" coordorigin="9169,1707" coordsize="0,292" path="m9169,1999l9169,1707e" filled="f" stroked="t" strokeweight=".717973pt" strokecolor="#444444">
                <v:path arrowok="t"/>
              </v:shape>
            </v:group>
            <v:group style="position:absolute;left:11732;top:1707;width:2;height:6679" coordorigin="11732,1707" coordsize="2,6679">
              <v:shape style="position:absolute;left:11732;top:1707;width:2;height:6679" coordorigin="11732,1707" coordsize="0,6679" path="m11732,8386l11732,1707e" filled="f" stroked="t" strokeweight=".957298pt" strokecolor="#575757">
                <v:path arrowok="t"/>
              </v:shape>
            </v:group>
            <v:group style="position:absolute;left:335;top:2198;width:3494;height:2" coordorigin="335,2198" coordsize="3494,2">
              <v:shape style="position:absolute;left:335;top:2198;width:3494;height:2" coordorigin="335,2198" coordsize="3494,0" path="m335,2198l3829,2198e" filled="f" stroked="t" strokeweight=".957298pt" strokecolor="#545454">
                <v:path arrowok="t"/>
              </v:shape>
            </v:group>
            <v:group style="position:absolute;left:340;top:1160;width:2;height:1069" coordorigin="340,1160" coordsize="2,1069">
              <v:shape style="position:absolute;left:340;top:1160;width:2;height:1069" coordorigin="340,1160" coordsize="0,1069" path="m340,2229l340,1160e" filled="f" stroked="t" strokeweight=".478649pt" strokecolor="#979797">
                <v:path arrowok="t"/>
              </v:shape>
            </v:group>
            <v:group style="position:absolute;left:3772;top:2201;width:1833;height:2" coordorigin="3772,2201" coordsize="1833,2">
              <v:shape style="position:absolute;left:3772;top:2201;width:1833;height:2" coordorigin="3772,2201" coordsize="1833,0" path="m3772,2201l5605,2201e" filled="f" stroked="t" strokeweight=".478649pt" strokecolor="#2B2B2B">
                <v:path arrowok="t"/>
              </v:shape>
            </v:group>
            <v:group style="position:absolute;left:5548;top:2201;width:3284;height:2" coordorigin="5548,2201" coordsize="3284,2">
              <v:shape style="position:absolute;left:5548;top:2201;width:3284;height:2" coordorigin="5548,2201" coordsize="3284,0" path="m5548,2201l8831,2201e" filled="f" stroked="t" strokeweight=".717973pt" strokecolor="#545454">
                <v:path arrowok="t"/>
              </v:shape>
            </v:group>
            <v:group style="position:absolute;left:8774;top:2201;width:1833;height:2" coordorigin="8774,2201" coordsize="1833,2">
              <v:shape style="position:absolute;left:8774;top:2201;width:1833;height:2" coordorigin="8774,2201" coordsize="1833,0" path="m8774,2201l10607,2201e" filled="f" stroked="t" strokeweight=".478649pt" strokecolor="#2B2B2B">
                <v:path arrowok="t"/>
              </v:shape>
            </v:group>
            <v:group style="position:absolute;left:10549;top:2198;width:1182;height:2" coordorigin="10549,2198" coordsize="1182,2">
              <v:shape style="position:absolute;left:10549;top:2198;width:1182;height:2" coordorigin="10549,2198" coordsize="1182,0" path="m10549,2198l11732,2198e" filled="f" stroked="t" strokeweight=".957298pt" strokecolor="#606060">
                <v:path arrowok="t"/>
              </v:shape>
            </v:group>
            <v:group style="position:absolute;left:335;top:2438;width:2724;height:2" coordorigin="335,2438" coordsize="2724,2">
              <v:shape style="position:absolute;left:335;top:2438;width:2724;height:2" coordorigin="335,2438" coordsize="2724,0" path="m335,2438l3059,2438e" filled="f" stroked="t" strokeweight=".957298pt" strokecolor="#575757">
                <v:path arrowok="t"/>
              </v:shape>
            </v:group>
            <v:group style="position:absolute;left:354;top:2129;width:2;height:331" coordorigin="354,2129" coordsize="2,331">
              <v:shape style="position:absolute;left:354;top:2129;width:2;height:331" coordorigin="354,2129" coordsize="0,331" path="m354,2460l354,2129e" filled="f" stroked="t" strokeweight="1.196622pt" strokecolor="#4F4F4F">
                <v:path arrowok="t"/>
              </v:shape>
            </v:group>
            <v:group style="position:absolute;left:3001;top:2440;width:1905;height:2" coordorigin="3001,2440" coordsize="1905,2">
              <v:shape style="position:absolute;left:3001;top:2440;width:1905;height:2" coordorigin="3001,2440" coordsize="1905,0" path="m3001,2440l4906,2440e" filled="f" stroked="t" strokeweight=".478649pt" strokecolor="#3F3F3F">
                <v:path arrowok="t"/>
              </v:shape>
            </v:group>
            <v:group style="position:absolute;left:4849;top:2436;width:756;height:2" coordorigin="4849,2436" coordsize="756,2">
              <v:shape style="position:absolute;left:4849;top:2436;width:756;height:2" coordorigin="4849,2436" coordsize="756,0" path="m4849,2436l5605,2436e" filled="f" stroked="t" strokeweight=".717973pt" strokecolor="#444444">
                <v:path arrowok="t"/>
              </v:shape>
            </v:group>
            <v:group style="position:absolute;left:5548;top:2440;width:3643;height:2" coordorigin="5548,2440" coordsize="3643,2">
              <v:shape style="position:absolute;left:5548;top:2440;width:3643;height:2" coordorigin="5548,2440" coordsize="3643,0" path="m5548,2440l9190,2440e" filled="f" stroked="t" strokeweight=".717973pt" strokecolor="#575757">
                <v:path arrowok="t"/>
              </v:shape>
            </v:group>
            <v:group style="position:absolute;left:9133;top:2440;width:263;height:2" coordorigin="9133,2440" coordsize="263,2">
              <v:shape style="position:absolute;left:9133;top:2440;width:263;height:2" coordorigin="9133,2440" coordsize="263,0" path="m9133,2440l9396,2440e" filled="f" stroked="t" strokeweight=".478649pt" strokecolor="#2B2B2B">
                <v:path arrowok="t"/>
              </v:shape>
            </v:group>
            <v:group style="position:absolute;left:9338;top:2436;width:2398;height:2" coordorigin="9338,2436" coordsize="2398,2">
              <v:shape style="position:absolute;left:9338;top:2436;width:2398;height:2" coordorigin="9338,2436" coordsize="2398,0" path="m9338,2436l11736,2436e" filled="f" stroked="t" strokeweight=".717973pt" strokecolor="#484848">
                <v:path arrowok="t"/>
              </v:shape>
            </v:group>
            <v:group style="position:absolute;left:335;top:2680;width:9109;height:2" coordorigin="335,2680" coordsize="9109,2">
              <v:shape style="position:absolute;left:335;top:2680;width:9109;height:2" coordorigin="335,2680" coordsize="9109,0" path="m335,2680l9444,2680e" filled="f" stroked="t" strokeweight=".957298pt" strokecolor="#575757">
                <v:path arrowok="t"/>
              </v:shape>
            </v:group>
            <v:group style="position:absolute;left:345;top:2388;width:2;height:1275" coordorigin="345,2388" coordsize="2,1275">
              <v:shape style="position:absolute;left:345;top:2388;width:2;height:1275" coordorigin="345,2388" coordsize="0,1275" path="m345,3663l345,2388e" filled="f" stroked="t" strokeweight=".957298pt" strokecolor="#6B6B6B">
                <v:path arrowok="t"/>
              </v:shape>
            </v:group>
            <v:group style="position:absolute;left:9338;top:2680;width:1268;height:2" coordorigin="9338,2680" coordsize="1268,2">
              <v:shape style="position:absolute;left:9338;top:2680;width:1268;height:2" coordorigin="9338,2680" coordsize="1268,0" path="m9338,2680l10607,2680e" filled="f" stroked="t" strokeweight=".478649pt" strokecolor="#282828">
                <v:path arrowok="t"/>
              </v:shape>
            </v:group>
            <v:group style="position:absolute;left:10549;top:2678;width:1187;height:2" coordorigin="10549,2678" coordsize="1187,2">
              <v:shape style="position:absolute;left:10549;top:2678;width:1187;height:2" coordorigin="10549,2678" coordsize="1187,0" path="m10549,2678l11736,2678e" filled="f" stroked="t" strokeweight=".957298pt" strokecolor="#646464">
                <v:path arrowok="t"/>
              </v:shape>
            </v:group>
            <v:group style="position:absolute;left:335;top:2920;width:6165;height:2" coordorigin="335,2920" coordsize="6165,2">
              <v:shape style="position:absolute;left:335;top:2920;width:6165;height:2" coordorigin="335,2920" coordsize="6165,0" path="m335,2920l6500,2920e" filled="f" stroked="t" strokeweight=".957298pt" strokecolor="#575757">
                <v:path arrowok="t"/>
              </v:shape>
            </v:group>
            <v:group style="position:absolute;left:5548;top:2922;width:1106;height:2" coordorigin="5548,2922" coordsize="1106,2">
              <v:shape style="position:absolute;left:5548;top:2922;width:1106;height:2" coordorigin="5548,2922" coordsize="1106,0" path="m5548,2922l6653,2922e" filled="f" stroked="t" strokeweight=".717973pt" strokecolor="#4B4B4B">
                <v:path arrowok="t"/>
              </v:shape>
            </v:group>
            <v:group style="position:absolute;left:6596;top:2925;width:402;height:2" coordorigin="6596,2925" coordsize="402,2">
              <v:shape style="position:absolute;left:6596;top:2925;width:402;height:2" coordorigin="6596,2925" coordsize="402,0" path="m6596,2925l6998,2925e" filled="f" stroked="t" strokeweight=".478649pt" strokecolor="#383838">
                <v:path arrowok="t"/>
              </v:shape>
            </v:group>
            <v:group style="position:absolute;left:6940;top:2920;width:924;height:2" coordorigin="6940,2920" coordsize="924,2">
              <v:shape style="position:absolute;left:6940;top:2920;width:924;height:2" coordorigin="6940,2920" coordsize="924,0" path="m6940,2920l7864,2920e" filled="f" stroked="t" strokeweight=".717973pt" strokecolor="#444444">
                <v:path arrowok="t"/>
              </v:shape>
            </v:group>
            <v:group style="position:absolute;left:7682;top:2922;width:2006;height:2" coordorigin="7682,2922" coordsize="2006,2">
              <v:shape style="position:absolute;left:7682;top:2922;width:2006;height:2" coordorigin="7682,2922" coordsize="2006,0" path="m7682,2922l9688,2922e" filled="f" stroked="t" strokeweight=".957298pt" strokecolor="#575757">
                <v:path arrowok="t"/>
              </v:shape>
            </v:group>
            <v:group style="position:absolute;left:9338;top:2925;width:1268;height:2" coordorigin="9338,2925" coordsize="1268,2">
              <v:shape style="position:absolute;left:9338;top:2925;width:1268;height:2" coordorigin="9338,2925" coordsize="1268,0" path="m9338,2925l10607,2925e" filled="f" stroked="t" strokeweight=".717973pt" strokecolor="#3F3F3F">
                <v:path arrowok="t"/>
              </v:shape>
            </v:group>
            <v:group style="position:absolute;left:10549;top:2920;width:1187;height:2" coordorigin="10549,2920" coordsize="1187,2">
              <v:shape style="position:absolute;left:10549;top:2920;width:1187;height:2" coordorigin="10549,2920" coordsize="1187,0" path="m10549,2920l11736,2920e" filled="f" stroked="t" strokeweight=".957298pt" strokecolor="#5B5B5B">
                <v:path arrowok="t"/>
              </v:shape>
            </v:group>
            <v:group style="position:absolute;left:335;top:3155;width:1288;height:2" coordorigin="335,3155" coordsize="1288,2">
              <v:shape style="position:absolute;left:335;top:3155;width:1288;height:2" coordorigin="335,3155" coordsize="1288,0" path="m335,3155l1623,3155e" filled="f" stroked="t" strokeweight=".717973pt" strokecolor="#4B4B4B">
                <v:path arrowok="t"/>
              </v:shape>
            </v:group>
            <v:group style="position:absolute;left:1244;top:3164;width:5409;height:2" coordorigin="1244,3164" coordsize="5409,2">
              <v:shape style="position:absolute;left:1244;top:3164;width:5409;height:2" coordorigin="1244,3164" coordsize="5409,0" path="m1244,3164l6653,3164e" filled="f" stroked="t" strokeweight=".717973pt" strokecolor="#545454">
                <v:path arrowok="t"/>
              </v:shape>
            </v:group>
            <v:group style="position:absolute;left:6596;top:3164;width:1268;height:2" coordorigin="6596,3164" coordsize="1268,2">
              <v:shape style="position:absolute;left:6596;top:3164;width:1268;height:2" coordorigin="6596,3164" coordsize="1268,0" path="m6596,3164l7864,3164e" filled="f" stroked="t" strokeweight=".478649pt" strokecolor="#2F2F2F">
                <v:path arrowok="t"/>
              </v:shape>
            </v:group>
            <v:group style="position:absolute;left:7807;top:3164;width:570;height:2" coordorigin="7807,3164" coordsize="570,2">
              <v:shape style="position:absolute;left:7807;top:3164;width:570;height:2" coordorigin="7807,3164" coordsize="570,0" path="m7807,3164l8376,3164e" filled="f" stroked="t" strokeweight=".478649pt" strokecolor="#444444">
                <v:path arrowok="t"/>
              </v:shape>
            </v:group>
            <v:group style="position:absolute;left:8300;top:3162;width:3437;height:2" coordorigin="8300,3162" coordsize="3437,2">
              <v:shape style="position:absolute;left:8300;top:3162;width:3437;height:2" coordorigin="8300,3162" coordsize="3437,0" path="m8300,3162l11736,3162e" filled="f" stroked="t" strokeweight=".957298pt" strokecolor="#5B5B5B">
                <v:path arrowok="t"/>
              </v:shape>
            </v:group>
            <v:group style="position:absolute;left:340;top:3399;width:6313;height:2" coordorigin="340,3399" coordsize="6313,2">
              <v:shape style="position:absolute;left:340;top:3399;width:6313;height:2" coordorigin="340,3399" coordsize="6313,0" path="m340,3399l6653,3399e" filled="f" stroked="t" strokeweight=".957298pt" strokecolor="#5B5B5B">
                <v:path arrowok="t"/>
              </v:shape>
            </v:group>
            <v:group style="position:absolute;left:6596;top:3404;width:751;height:2" coordorigin="6596,3404" coordsize="751,2">
              <v:shape style="position:absolute;left:6596;top:3404;width:751;height:2" coordorigin="6596,3404" coordsize="751,0" path="m6596,3404l7347,3404e" filled="f" stroked="t" strokeweight=".478649pt" strokecolor="#343434">
                <v:path arrowok="t"/>
              </v:shape>
            </v:group>
            <v:group style="position:absolute;left:7290;top:3404;width:4447;height:2" coordorigin="7290,3404" coordsize="4447,2">
              <v:shape style="position:absolute;left:7290;top:3404;width:4447;height:2" coordorigin="7290,3404" coordsize="4447,0" path="m7290,3404l11736,3404e" filled="f" stroked="t" strokeweight=".717973pt" strokecolor="#545454">
                <v:path arrowok="t"/>
              </v:shape>
            </v:group>
            <v:group style="position:absolute;left:3810;top:3395;width:2;height:297" coordorigin="3810,3395" coordsize="2,297">
              <v:shape style="position:absolute;left:3810;top:3395;width:2;height:297" coordorigin="3810,3395" coordsize="0,297" path="m3810,3692l3810,3395e" filled="f" stroked="t" strokeweight=".957298pt" strokecolor="#4B4B4B">
                <v:path arrowok="t"/>
              </v:shape>
            </v:group>
            <v:group style="position:absolute;left:3796;top:3634;width:1082;height:2" coordorigin="3796,3634" coordsize="1082,2">
              <v:shape style="position:absolute;left:3796;top:3634;width:1082;height:2" coordorigin="3796,3634" coordsize="1082,0" path="m3796,3634l4877,3634e" filled="f" stroked="t" strokeweight=".239324pt" strokecolor="#444444">
                <v:path arrowok="t"/>
              </v:shape>
            </v:group>
            <v:group style="position:absolute;left:4877;top:3634;width:699;height:2" coordorigin="4877,3634" coordsize="699,2">
              <v:shape style="position:absolute;left:4877;top:3634;width:699;height:2" coordorigin="4877,3634" coordsize="699,0" path="m4877,3634l5576,3634e" filled="f" stroked="t" strokeweight=".239324pt" strokecolor="#000000">
                <v:path arrowok="t"/>
              </v:shape>
            </v:group>
            <v:group style="position:absolute;left:6981;top:3399;width:2;height:748" coordorigin="6981,3399" coordsize="2,748">
              <v:shape style="position:absolute;left:6981;top:3399;width:2;height:748" coordorigin="6981,3399" coordsize="0,748" path="m6981,4147l6981,3399e" filled="f" stroked="t" strokeweight=".717973pt" strokecolor="#4F4F4F">
                <v:path arrowok="t"/>
              </v:shape>
            </v:group>
            <v:group style="position:absolute;left:6974;top:3627;width:1809;height:2" coordorigin="6974,3627" coordsize="1809,2">
              <v:shape style="position:absolute;left:6974;top:3627;width:1809;height:2" coordorigin="6974,3627" coordsize="1809,0" path="m6974,3627l8783,3627e" filled="f" stroked="t" strokeweight="1.196622pt" strokecolor="#4B4B4B">
                <v:path arrowok="t"/>
              </v:shape>
            </v:group>
            <v:group style="position:absolute;left:9161;top:3634;width:1417;height:2" coordorigin="9161,3634" coordsize="1417,2">
              <v:shape style="position:absolute;left:9161;top:3634;width:1417;height:2" coordorigin="9161,3634" coordsize="1417,0" path="m9161,3634l10578,3634e" filled="f" stroked="t" strokeweight=".239324pt" strokecolor="#000000">
                <v:path arrowok="t"/>
              </v:shape>
            </v:group>
            <v:group style="position:absolute;left:10578;top:3634;width:1154;height:2" coordorigin="10578,3634" coordsize="1154,2">
              <v:shape style="position:absolute;left:10578;top:3634;width:1154;height:2" coordorigin="10578,3634" coordsize="1154,0" path="m10578,3634l11732,3634e" filled="f" stroked="t" strokeweight=".239324pt" strokecolor="#5B5B5B">
                <v:path arrowok="t"/>
              </v:shape>
            </v:group>
            <v:group style="position:absolute;left:340;top:4135;width:11205;height:2" coordorigin="340,4135" coordsize="11205,2">
              <v:shape style="position:absolute;left:340;top:4135;width:11205;height:2" coordorigin="340,4135" coordsize="11205,0" path="m340,4135l11545,4135e" filled="f" stroked="t" strokeweight=".957298pt" strokecolor="#4B4B4B">
                <v:path arrowok="t"/>
              </v:shape>
            </v:group>
            <v:group style="position:absolute;left:345;top:3605;width:2;height:1553" coordorigin="345,3605" coordsize="2,1553">
              <v:shape style="position:absolute;left:345;top:3605;width:2;height:1553" coordorigin="345,3605" coordsize="0,1553" path="m345,5159l345,3605e" filled="f" stroked="t" strokeweight=".478649pt" strokecolor="#4B4B4B">
                <v:path arrowok="t"/>
              </v:shape>
            </v:group>
            <v:group style="position:absolute;left:3812;top:3605;width:2;height:537" coordorigin="3812,3605" coordsize="2,537">
              <v:shape style="position:absolute;left:3812;top:3605;width:2;height:537" coordorigin="3812,3605" coordsize="0,537" path="m3812,4142l3812,3605e" filled="f" stroked="t" strokeweight=".717973pt" strokecolor="#343434">
                <v:path arrowok="t"/>
              </v:shape>
            </v:group>
            <v:group style="position:absolute;left:10549;top:4135;width:1187;height:2" coordorigin="10549,4135" coordsize="1187,2">
              <v:shape style="position:absolute;left:10549;top:4135;width:1187;height:2" coordorigin="10549,4135" coordsize="1187,0" path="m10549,4135l11736,4135e" filled="f" stroked="t" strokeweight=".957298pt" strokecolor="#606060">
                <v:path arrowok="t"/>
              </v:shape>
            </v:group>
            <v:group style="position:absolute;left:340;top:4406;width:4619;height:2" coordorigin="340,4406" coordsize="4619,2">
              <v:shape style="position:absolute;left:340;top:4406;width:4619;height:2" coordorigin="340,4406" coordsize="4619,0" path="m340,4406l4959,4406e" filled="f" stroked="t" strokeweight=".957298pt" strokecolor="#5B5B5B">
                <v:path arrowok="t"/>
              </v:shape>
            </v:group>
            <v:group style="position:absolute;left:2298;top:4128;width:2;height:532" coordorigin="2298,4128" coordsize="2,532">
              <v:shape style="position:absolute;left:2298;top:4128;width:2;height:532" coordorigin="2298,4128" coordsize="0,532" path="m2298,4660l2298,4128e" filled="f" stroked="t" strokeweight=".478649pt" strokecolor="#2B2B2B">
                <v:path arrowok="t"/>
              </v:shape>
            </v:group>
            <v:group style="position:absolute;left:4849;top:4406;width:756;height:2" coordorigin="4849,4406" coordsize="756,2">
              <v:shape style="position:absolute;left:4849;top:4406;width:756;height:2" coordorigin="4849,4406" coordsize="756,0" path="m4849,4406l5605,4406e" filled="f" stroked="t" strokeweight=".478649pt" strokecolor="#2F2F2F">
                <v:path arrowok="t"/>
              </v:shape>
            </v:group>
            <v:group style="position:absolute;left:5548;top:4409;width:4131;height:2" coordorigin="5548,4409" coordsize="4131,2">
              <v:shape style="position:absolute;left:5548;top:4409;width:4131;height:2" coordorigin="5548,4409" coordsize="4131,0" path="m5548,4409l9678,4409e" filled="f" stroked="t" strokeweight=".957298pt" strokecolor="#5B5B5B">
                <v:path arrowok="t"/>
              </v:shape>
            </v:group>
            <v:group style="position:absolute;left:9338;top:4406;width:1268;height:2" coordorigin="9338,4406" coordsize="1268,2">
              <v:shape style="position:absolute;left:9338;top:4406;width:1268;height:2" coordorigin="9338,4406" coordsize="1268,0" path="m9338,4406l10607,4406e" filled="f" stroked="t" strokeweight=".478649pt" strokecolor="#383838">
                <v:path arrowok="t"/>
              </v:shape>
            </v:group>
            <v:group style="position:absolute;left:10549;top:4406;width:1187;height:2" coordorigin="10549,4406" coordsize="1187,2">
              <v:shape style="position:absolute;left:10549;top:4406;width:1187;height:2" coordorigin="10549,4406" coordsize="1187,0" path="m10549,4406l11736,4406e" filled="f" stroked="t" strokeweight=".957298pt" strokecolor="#646464">
                <v:path arrowok="t"/>
              </v:shape>
            </v:group>
            <v:group style="position:absolute;left:2293;top:4648;width:3705;height:2" coordorigin="2293,4648" coordsize="3705,2">
              <v:shape style="position:absolute;left:2293;top:4648;width:3705;height:2" coordorigin="2293,4648" coordsize="3705,0" path="m2293,4648l5997,4648e" filled="f" stroked="t" strokeweight=".717973pt" strokecolor="#6B6B6B">
                <v:path arrowok="t"/>
              </v:shape>
            </v:group>
            <v:group style="position:absolute;left:5548;top:4648;width:1106;height:2" coordorigin="5548,4648" coordsize="1106,2">
              <v:shape style="position:absolute;left:5548;top:4648;width:1106;height:2" coordorigin="5548,4648" coordsize="1106,0" path="m5548,4648l6653,4648e" filled="f" stroked="t" strokeweight=".478649pt" strokecolor="#575757">
                <v:path arrowok="t"/>
              </v:shape>
            </v:group>
            <v:group style="position:absolute;left:6596;top:4651;width:1268;height:2" coordorigin="6596,4651" coordsize="1268,2">
              <v:shape style="position:absolute;left:6596;top:4651;width:1268;height:2" coordorigin="6596,4651" coordsize="1268,0" path="m6596,4651l7864,4651e" filled="f" stroked="t" strokeweight=".478649pt" strokecolor="#444444">
                <v:path arrowok="t"/>
              </v:shape>
            </v:group>
            <v:group style="position:absolute;left:7807;top:4648;width:3930;height:2" coordorigin="7807,4648" coordsize="3930,2">
              <v:shape style="position:absolute;left:7807;top:4648;width:3930;height:2" coordorigin="7807,4648" coordsize="3930,0" path="m7807,4648l11736,4648e" filled="f" stroked="t" strokeweight=".717973pt" strokecolor="#676767">
                <v:path arrowok="t"/>
              </v:shape>
            </v:group>
            <v:group style="position:absolute;left:2302;top:4603;width:2;height:321" coordorigin="2302,4603" coordsize="2,321">
              <v:shape style="position:absolute;left:2302;top:4603;width:2;height:321" coordorigin="2302,4603" coordsize="0,321" path="m2302,4924l2302,4603e" filled="f" stroked="t" strokeweight=".717973pt" strokecolor="#343434">
                <v:path arrowok="t"/>
              </v:shape>
            </v:group>
            <v:group style="position:absolute;left:4887;top:4598;width:2;height:2220" coordorigin="4887,4598" coordsize="2,2220">
              <v:shape style="position:absolute;left:4887;top:4598;width:2;height:2220" coordorigin="4887,4598" coordsize="0,2220" path="m4887,6818l4887,4598e" filled="f" stroked="t" strokeweight=".717973pt" strokecolor="#4B4B4B">
                <v:path arrowok="t"/>
              </v:shape>
            </v:group>
            <v:group style="position:absolute;left:4877;top:5130;width:1776;height:2" coordorigin="4877,5130" coordsize="1776,2">
              <v:shape style="position:absolute;left:4877;top:5130;width:1776;height:2" coordorigin="4877,5130" coordsize="1776,0" path="m4877,5130l6653,5130e" filled="f" stroked="t" strokeweight=".717973pt" strokecolor="#4F4F4F">
                <v:path arrowok="t"/>
              </v:shape>
            </v:group>
            <v:group style="position:absolute;left:7840;top:4646;width:2;height:489" coordorigin="7840,4646" coordsize="2,489">
              <v:shape style="position:absolute;left:7840;top:4646;width:2;height:489" coordorigin="7840,4646" coordsize="0,489" path="m7840,5135l7840,4646e" filled="f" stroked="t" strokeweight=".478649pt" strokecolor="#2B2B2B">
                <v:path arrowok="t"/>
              </v:shape>
            </v:group>
            <v:group style="position:absolute;left:6596;top:5130;width:402;height:2" coordorigin="6596,5130" coordsize="402,2">
              <v:shape style="position:absolute;left:6596;top:5130;width:402;height:2" coordorigin="6596,5130" coordsize="402,0" path="m6596,5130l6998,5130e" filled="f" stroked="t" strokeweight=".478649pt" strokecolor="#343434">
                <v:path arrowok="t"/>
              </v:shape>
            </v:group>
            <v:group style="position:absolute;left:6940;top:5130;width:589;height:2" coordorigin="6940,5130" coordsize="589,2">
              <v:shape style="position:absolute;left:6940;top:5130;width:589;height:2" coordorigin="6940,5130" coordsize="589,0" path="m6940,5130l7529,5130e" filled="f" stroked="t" strokeweight=".478649pt" strokecolor="#1F1F1F">
                <v:path arrowok="t"/>
              </v:shape>
            </v:group>
            <v:group style="position:absolute;left:7472;top:5125;width:402;height:2" coordorigin="7472,5125" coordsize="402,2">
              <v:shape style="position:absolute;left:7472;top:5125;width:402;height:2" coordorigin="7472,5125" coordsize="402,0" path="m7472,5125l7874,5125e" filled="f" stroked="t" strokeweight=".717973pt" strokecolor="#444444">
                <v:path arrowok="t"/>
              </v:shape>
            </v:group>
            <v:group style="position:absolute;left:7682;top:5128;width:4059;height:2" coordorigin="7682,5128" coordsize="4059,2">
              <v:shape style="position:absolute;left:7682;top:5128;width:4059;height:2" coordorigin="7682,5128" coordsize="4059,0" path="m7682,5128l11741,5128e" filled="f" stroked="t" strokeweight=".957298pt" strokecolor="#5B5B5B">
                <v:path arrowok="t"/>
              </v:shape>
            </v:group>
            <v:group style="position:absolute;left:345;top:5101;width:2;height:283" coordorigin="345,5101" coordsize="2,283">
              <v:shape style="position:absolute;left:345;top:5101;width:2;height:283" coordorigin="345,5101" coordsize="0,283" path="m345,5384l345,5101e" filled="f" stroked="t" strokeweight=".478649pt" strokecolor="#6B6B6B">
                <v:path arrowok="t"/>
              </v:shape>
            </v:group>
            <v:group style="position:absolute;left:4877;top:5372;width:6864;height:2" coordorigin="4877,5372" coordsize="6864,2">
              <v:shape style="position:absolute;left:4877;top:5372;width:6864;height:2" coordorigin="4877,5372" coordsize="6864,0" path="m4877,5372l11741,5372e" filled="f" stroked="t" strokeweight=".717973pt" strokecolor="#575757">
                <v:path arrowok="t"/>
              </v:shape>
            </v:group>
            <v:group style="position:absolute;left:4882;top:5612;width:3963;height:2" coordorigin="4882,5612" coordsize="3963,2">
              <v:shape style="position:absolute;left:4882;top:5612;width:3963;height:2" coordorigin="4882,5612" coordsize="3963,0" path="m4882,5612l8845,5612e" filled="f" stroked="t" strokeweight=".957298pt" strokecolor="#5B5B5B">
                <v:path arrowok="t"/>
              </v:shape>
            </v:group>
            <v:group style="position:absolute;left:8774;top:5614;width:1833;height:2" coordorigin="8774,5614" coordsize="1833,2">
              <v:shape style="position:absolute;left:8774;top:5614;width:1833;height:2" coordorigin="8774,5614" coordsize="1833,0" path="m8774,5614l10607,5614e" filled="f" stroked="t" strokeweight=".478649pt" strokecolor="#383838">
                <v:path arrowok="t"/>
              </v:shape>
            </v:group>
            <v:group style="position:absolute;left:10200;top:5610;width:1541;height:2" coordorigin="10200,5610" coordsize="1541,2">
              <v:shape style="position:absolute;left:10200;top:5610;width:1541;height:2" coordorigin="10200,5610" coordsize="1541,0" path="m10200,5610l11741,5610e" filled="f" stroked="t" strokeweight=".717973pt" strokecolor="#606060">
                <v:path arrowok="t"/>
              </v:shape>
            </v:group>
            <v:group style="position:absolute;left:2293;top:5852;width:2432;height:2" coordorigin="2293,5852" coordsize="2432,2">
              <v:shape style="position:absolute;left:2293;top:5852;width:2432;height:2" coordorigin="2293,5852" coordsize="2432,0" path="m2293,5852l4724,5852e" filled="f" stroked="t" strokeweight=".478649pt" strokecolor="#3B3B3B">
                <v:path arrowok="t"/>
              </v:shape>
            </v:group>
            <v:group style="position:absolute;left:4667;top:5854;width:249;height:2" coordorigin="4667,5854" coordsize="249,2">
              <v:shape style="position:absolute;left:4667;top:5854;width:249;height:2" coordorigin="4667,5854" coordsize="249,0" path="m4667,5854l4916,5854e" filled="f" stroked="t" strokeweight=".478649pt" strokecolor="#232323">
                <v:path arrowok="t"/>
              </v:shape>
            </v:group>
            <v:group style="position:absolute;left:4844;top:5852;width:4346;height:2" coordorigin="4844,5852" coordsize="4346,2">
              <v:shape style="position:absolute;left:4844;top:5852;width:4346;height:2" coordorigin="4844,5852" coordsize="4346,0" path="m4844,5852l9190,5852e" filled="f" stroked="t" strokeweight=".717973pt" strokecolor="#545454">
                <v:path arrowok="t"/>
              </v:shape>
            </v:group>
            <v:group style="position:absolute;left:9133;top:5854;width:263;height:2" coordorigin="9133,5854" coordsize="263,2">
              <v:shape style="position:absolute;left:9133;top:5854;width:263;height:2" coordorigin="9133,5854" coordsize="263,0" path="m9133,5854l9396,5854e" filled="f" stroked="t" strokeweight=".478649pt" strokecolor="#2F2F2F">
                <v:path arrowok="t"/>
              </v:shape>
            </v:group>
            <v:group style="position:absolute;left:9338;top:5849;width:1268;height:2" coordorigin="9338,5849" coordsize="1268,2">
              <v:shape style="position:absolute;left:9338;top:5849;width:1268;height:2" coordorigin="9338,5849" coordsize="1268,0" path="m9338,5849l10607,5849e" filled="f" stroked="t" strokeweight=".717973pt" strokecolor="#4B4B4B">
                <v:path arrowok="t"/>
              </v:shape>
            </v:group>
            <v:group style="position:absolute;left:9980;top:5852;width:1761;height:2" coordorigin="9980,5852" coordsize="1761,2">
              <v:shape style="position:absolute;left:9980;top:5852;width:1761;height:2" coordorigin="9980,5852" coordsize="1761,0" path="m9980,5852l11741,5852e" filled="f" stroked="t" strokeweight=".957298pt" strokecolor="#606060">
                <v:path arrowok="t"/>
              </v:shape>
            </v:group>
            <v:group style="position:absolute;left:335;top:6087;width:1288;height:2" coordorigin="335,6087" coordsize="1288,2">
              <v:shape style="position:absolute;left:335;top:6087;width:1288;height:2" coordorigin="335,6087" coordsize="1288,0" path="m335,6087l1623,6087e" filled="f" stroked="t" strokeweight=".478649pt" strokecolor="#3F3F3F">
                <v:path arrowok="t"/>
              </v:shape>
            </v:group>
            <v:group style="position:absolute;left:347;top:5269;width:2;height:3332" coordorigin="347,5269" coordsize="2,3332">
              <v:shape style="position:absolute;left:347;top:5269;width:2;height:3332" coordorigin="347,5269" coordsize="0,3332" path="m347,8601l347,5269e" filled="f" stroked="t" strokeweight=".957298pt" strokecolor="#777777">
                <v:path arrowok="t"/>
              </v:shape>
            </v:group>
            <v:group style="position:absolute;left:1565;top:6089;width:191;height:2" coordorigin="1565,6089" coordsize="191,2">
              <v:shape style="position:absolute;left:1565;top:6089;width:191;height:2" coordorigin="1565,6089" coordsize="191,0" path="m1565,6089l1757,6089e" filled="f" stroked="t" strokeweight=".478649pt" strokecolor="#282828">
                <v:path arrowok="t"/>
              </v:shape>
            </v:group>
            <v:group style="position:absolute;left:1699;top:6094;width:2412;height:2" coordorigin="1699,6094" coordsize="2412,2">
              <v:shape style="position:absolute;left:1699;top:6094;width:2412;height:2" coordorigin="1699,6094" coordsize="2412,0" path="m1699,6094l4112,6094e" filled="f" stroked="t" strokeweight=".717973pt" strokecolor="#4F4F4F">
                <v:path arrowok="t"/>
              </v:shape>
            </v:group>
            <v:group style="position:absolute;left:4054;top:6094;width:862;height:2" coordorigin="4054,6094" coordsize="862,2">
              <v:shape style="position:absolute;left:4054;top:6094;width:862;height:2" coordorigin="4054,6094" coordsize="862,0" path="m4054,6094l4916,6094e" filled="f" stroked="t" strokeweight=".478649pt" strokecolor="#2B2B2B">
                <v:path arrowok="t"/>
              </v:shape>
            </v:group>
            <v:group style="position:absolute;left:4844;top:6094;width:2685;height:2" coordorigin="4844,6094" coordsize="2685,2">
              <v:shape style="position:absolute;left:4844;top:6094;width:2685;height:2" coordorigin="4844,6094" coordsize="2685,0" path="m4844,6094l7529,6094e" filled="f" stroked="t" strokeweight=".717973pt" strokecolor="#4B4B4B">
                <v:path arrowok="t"/>
              </v:shape>
            </v:group>
            <v:group style="position:absolute;left:7472;top:6096;width:1967;height:2" coordorigin="7472,6096" coordsize="1967,2">
              <v:shape style="position:absolute;left:7472;top:6096;width:1967;height:2" coordorigin="7472,6096" coordsize="1967,0" path="m7472,6096l9439,6096e" filled="f" stroked="t" strokeweight=".957298pt" strokecolor="#646464">
                <v:path arrowok="t"/>
              </v:shape>
            </v:group>
            <v:group style="position:absolute;left:9338;top:6094;width:1268;height:2" coordorigin="9338,6094" coordsize="1268,2">
              <v:shape style="position:absolute;left:9338;top:6094;width:1268;height:2" coordorigin="9338,6094" coordsize="1268,0" path="m9338,6094l10607,6094e" filled="f" stroked="t" strokeweight=".478649pt" strokecolor="#2B2B2B">
                <v:path arrowok="t"/>
              </v:shape>
            </v:group>
            <v:group style="position:absolute;left:10549;top:6094;width:1192;height:2" coordorigin="10549,6094" coordsize="1192,2">
              <v:shape style="position:absolute;left:10549;top:6094;width:1192;height:2" coordorigin="10549,6094" coordsize="1192,0" path="m10549,6094l11741,6094e" filled="f" stroked="t" strokeweight=".957298pt" strokecolor="#646464">
                <v:path arrowok="t"/>
              </v:shape>
            </v:group>
            <v:group style="position:absolute;left:2300;top:4866;width:2;height:2584" coordorigin="2300,4866" coordsize="2,2584">
              <v:shape style="position:absolute;left:2300;top:4866;width:2;height:2584" coordorigin="2300,4866" coordsize="0,2584" path="m2300,7451l2300,4866e" filled="f" stroked="t" strokeweight=".957298pt" strokecolor="#4F4F4F">
                <v:path arrowok="t"/>
              </v:shape>
            </v:group>
            <v:group style="position:absolute;left:7845;top:6084;width:2;height:312" coordorigin="7845,6084" coordsize="2,312">
              <v:shape style="position:absolute;left:7845;top:6084;width:2;height:312" coordorigin="7845,6084" coordsize="0,312" path="m7845,6396l7845,6084e" filled="f" stroked="t" strokeweight=".957298pt" strokecolor="#606060">
                <v:path arrowok="t"/>
              </v:shape>
            </v:group>
            <v:group style="position:absolute;left:2288;top:6566;width:3839;height:2" coordorigin="2288,6566" coordsize="3839,2">
              <v:shape style="position:absolute;left:2288;top:6566;width:3839;height:2" coordorigin="2288,6566" coordsize="3839,0" path="m2288,6566l6127,6566e" filled="f" stroked="t" strokeweight=".957298pt" strokecolor="#5B5B5B">
                <v:path arrowok="t"/>
              </v:shape>
            </v:group>
            <v:group style="position:absolute;left:5548;top:6566;width:1106;height:2" coordorigin="5548,6566" coordsize="1106,2">
              <v:shape style="position:absolute;left:5548;top:6566;width:1106;height:2" coordorigin="5548,6566" coordsize="1106,0" path="m5548,6566l6653,6566e" filled="f" stroked="t" strokeweight=".717973pt" strokecolor="#484848">
                <v:path arrowok="t"/>
              </v:shape>
            </v:group>
            <v:group style="position:absolute;left:6596;top:6569;width:1781;height:2" coordorigin="6596,6569" coordsize="1781,2">
              <v:shape style="position:absolute;left:6596;top:6569;width:1781;height:2" coordorigin="6596,6569" coordsize="1781,0" path="m6596,6569l8376,6569e" filled="f" stroked="t" strokeweight=".478649pt" strokecolor="#2B2B2B">
                <v:path arrowok="t"/>
              </v:shape>
            </v:group>
            <v:group style="position:absolute;left:7847;top:6338;width:2;height:475" coordorigin="7847,6338" coordsize="2,475">
              <v:shape style="position:absolute;left:7847;top:6338;width:2;height:475" coordorigin="7847,6338" coordsize="0,475" path="m7847,6813l7847,6338e" filled="f" stroked="t" strokeweight=".478649pt" strokecolor="#343434">
                <v:path arrowok="t"/>
              </v:shape>
            </v:group>
            <v:group style="position:absolute;left:8319;top:6571;width:512;height:2" coordorigin="8319,6571" coordsize="512,2">
              <v:shape style="position:absolute;left:8319;top:6571;width:512;height:2" coordorigin="8319,6571" coordsize="512,0" path="m8319,6571l8831,6571e" filled="f" stroked="t" strokeweight=".478649pt" strokecolor="#444444">
                <v:path arrowok="t"/>
              </v:shape>
            </v:group>
            <v:group style="position:absolute;left:8606;top:6569;width:3135;height:2" coordorigin="8606,6569" coordsize="3135,2">
              <v:shape style="position:absolute;left:8606;top:6569;width:3135;height:2" coordorigin="8606,6569" coordsize="3135,0" path="m8606,6569l11741,6569e" filled="f" stroked="t" strokeweight=".957298pt" strokecolor="#575757">
                <v:path arrowok="t"/>
              </v:shape>
            </v:group>
            <v:group style="position:absolute;left:2288;top:6806;width:3839;height:2" coordorigin="2288,6806" coordsize="3839,2">
              <v:shape style="position:absolute;left:2288;top:6806;width:3839;height:2" coordorigin="2288,6806" coordsize="3839,0" path="m2288,6806l6127,6806e" filled="f" stroked="t" strokeweight=".957298pt" strokecolor="#575757">
                <v:path arrowok="t"/>
              </v:shape>
            </v:group>
            <v:group style="position:absolute;left:5548;top:6806;width:1106;height:2" coordorigin="5548,6806" coordsize="1106,2">
              <v:shape style="position:absolute;left:5548;top:6806;width:1106;height:2" coordorigin="5548,6806" coordsize="1106,0" path="m5548,6806l6653,6806e" filled="f" stroked="t" strokeweight=".717973pt" strokecolor="#444444">
                <v:path arrowok="t"/>
              </v:shape>
            </v:group>
            <v:group style="position:absolute;left:6596;top:6808;width:1781;height:2" coordorigin="6596,6808" coordsize="1781,2">
              <v:shape style="position:absolute;left:6596;top:6808;width:1781;height:2" coordorigin="6596,6808" coordsize="1781,0" path="m6596,6808l8376,6808e" filled="f" stroked="t" strokeweight=".478649pt" strokecolor="#282828">
                <v:path arrowok="t"/>
              </v:shape>
            </v:group>
            <v:group style="position:absolute;left:8319;top:6808;width:3422;height:2" coordorigin="8319,6808" coordsize="3422,2">
              <v:shape style="position:absolute;left:8319;top:6808;width:3422;height:2" coordorigin="8319,6808" coordsize="3422,0" path="m8319,6808l11741,6808e" filled="f" stroked="t" strokeweight=".717973pt" strokecolor="#545454">
                <v:path arrowok="t"/>
              </v:shape>
            </v:group>
            <v:group style="position:absolute;left:335;top:7046;width:7041;height:2" coordorigin="335,7046" coordsize="7041,2">
              <v:shape style="position:absolute;left:335;top:7046;width:7041;height:2" coordorigin="335,7046" coordsize="7041,0" path="m335,7046l7376,7046e" filled="f" stroked="t" strokeweight=".957298pt" strokecolor="#5B5B5B">
                <v:path arrowok="t"/>
              </v:shape>
            </v:group>
            <v:group style="position:absolute;left:7290;top:7048;width:1087;height:2" coordorigin="7290,7048" coordsize="1087,2">
              <v:shape style="position:absolute;left:7290;top:7048;width:1087;height:2" coordorigin="7290,7048" coordsize="1087,0" path="m7290,7048l8376,7048e" filled="f" stroked="t" strokeweight=".478649pt" strokecolor="#2F2F2F">
                <v:path arrowok="t"/>
              </v:shape>
            </v:group>
            <v:group style="position:absolute;left:8319;top:7048;width:3427;height:2" coordorigin="8319,7048" coordsize="3427,2">
              <v:shape style="position:absolute;left:8319;top:7048;width:3427;height:2" coordorigin="8319,7048" coordsize="3427,0" path="m8319,7048l11746,7048e" filled="f" stroked="t" strokeweight=".717973pt" strokecolor="#4F4F4F">
                <v:path arrowok="t"/>
              </v:shape>
            </v:group>
            <v:group style="position:absolute;left:335;top:7333;width:1991;height:2" coordorigin="335,7333" coordsize="1991,2">
              <v:shape style="position:absolute;left:335;top:7333;width:1991;height:2" coordorigin="335,7333" coordsize="1991,0" path="m335,7333l2326,7333e" filled="f" stroked="t" strokeweight=".478649pt" strokecolor="#383838">
                <v:path arrowok="t"/>
              </v:shape>
            </v:group>
            <v:group style="position:absolute;left:2254;top:7343;width:9492;height:2" coordorigin="2254,7343" coordsize="9492,2">
              <v:shape style="position:absolute;left:2254;top:7343;width:9492;height:2" coordorigin="2254,7343" coordsize="9492,0" path="m2254,7343l11746,7343e" filled="f" stroked="t" strokeweight=".717973pt" strokecolor="#48484B">
                <v:path arrowok="t"/>
              </v:shape>
            </v:group>
            <v:group style="position:absolute;left:2298;top:7297;width:2;height:307" coordorigin="2298,7297" coordsize="2,307">
              <v:shape style="position:absolute;left:2298;top:7297;width:2;height:307" coordorigin="2298,7297" coordsize="0,307" path="m2298,7604l2298,7297e" filled="f" stroked="t" strokeweight=".717973pt" strokecolor="#383838">
                <v:path arrowok="t"/>
              </v:shape>
            </v:group>
            <v:group style="position:absolute;left:4892;top:7336;width:2;height:767" coordorigin="4892,7336" coordsize="2,767">
              <v:shape style="position:absolute;left:4892;top:7336;width:2;height:767" coordorigin="4892,7336" coordsize="0,767" path="m4892,8103l4892,7336e" filled="f" stroked="t" strokeweight=".957298pt" strokecolor="#575757">
                <v:path arrowok="t"/>
              </v:shape>
            </v:group>
            <v:group style="position:absolute;left:4882;top:7585;width:2982;height:2" coordorigin="4882,7585" coordsize="2982,2">
              <v:shape style="position:absolute;left:4882;top:7585;width:2982;height:2" coordorigin="4882,7585" coordsize="2982,0" path="m4882,7585l7864,7585e" filled="f" stroked="t" strokeweight=".717973pt" strokecolor="#545454">
                <v:path arrowok="t"/>
              </v:shape>
            </v:group>
            <v:group style="position:absolute;left:7807;top:7585;width:570;height:2" coordorigin="7807,7585" coordsize="570,2">
              <v:shape style="position:absolute;left:7807;top:7585;width:570;height:2" coordorigin="7807,7585" coordsize="570,0" path="m7807,7585l8376,7585e" filled="f" stroked="t" strokeweight=".478649pt" strokecolor="#2F2F2F">
                <v:path arrowok="t"/>
              </v:shape>
            </v:group>
            <v:group style="position:absolute;left:8319;top:7585;width:3427;height:2" coordorigin="8319,7585" coordsize="3427,2">
              <v:shape style="position:absolute;left:8319;top:7585;width:3427;height:2" coordorigin="8319,7585" coordsize="3427,0" path="m8319,7585l11746,7585e" filled="f" stroked="t" strokeweight=".717973pt" strokecolor="#575757">
                <v:path arrowok="t"/>
              </v:shape>
            </v:group>
            <v:group style="position:absolute;left:2302;top:7547;width:2;height:782" coordorigin="2302,7547" coordsize="2,782">
              <v:shape style="position:absolute;left:2302;top:7547;width:2;height:782" coordorigin="2302,7547" coordsize="0,782" path="m2302,8328l2302,7547e" filled="f" stroked="t" strokeweight=".478649pt" strokecolor="#2B2B2B">
                <v:path arrowok="t"/>
              </v:shape>
            </v:group>
            <v:group style="position:absolute;left:4882;top:7825;width:3542;height:2" coordorigin="4882,7825" coordsize="3542,2">
              <v:shape style="position:absolute;left:4882;top:7825;width:3542;height:2" coordorigin="4882,7825" coordsize="3542,0" path="m4882,7825l8424,7825e" filled="f" stroked="t" strokeweight=".717973pt" strokecolor="#575757">
                <v:path arrowok="t"/>
              </v:shape>
            </v:group>
            <v:group style="position:absolute;left:7807;top:7825;width:1589;height:2" coordorigin="7807,7825" coordsize="1589,2">
              <v:shape style="position:absolute;left:7807;top:7825;width:1589;height:2" coordorigin="7807,7825" coordsize="1589,0" path="m7807,7825l9396,7825e" filled="f" stroked="t" strokeweight=".478649pt" strokecolor="#4F4F4F">
                <v:path arrowok="t"/>
              </v:shape>
            </v:group>
            <v:group style="position:absolute;left:9338;top:7825;width:2408;height:2" coordorigin="9338,7825" coordsize="2408,2">
              <v:shape style="position:absolute;left:9338;top:7825;width:2408;height:2" coordorigin="9338,7825" coordsize="2408,0" path="m9338,7825l11746,7825e" filled="f" stroked="t" strokeweight=".957298pt" strokecolor="#57575B">
                <v:path arrowok="t"/>
              </v:shape>
            </v:group>
            <v:group style="position:absolute;left:340;top:8081;width:1283;height:2" coordorigin="340,8081" coordsize="1283,2">
              <v:shape style="position:absolute;left:340;top:8081;width:1283;height:2" coordorigin="340,8081" coordsize="1283,0" path="m340,8081l1623,8081e" filled="f" stroked="t" strokeweight=".478649pt" strokecolor="#3F3F44">
                <v:path arrowok="t"/>
              </v:shape>
            </v:group>
            <v:group style="position:absolute;left:1565;top:8084;width:191;height:2" coordorigin="1565,8084" coordsize="191,2">
              <v:shape style="position:absolute;left:1565;top:8084;width:191;height:2" coordorigin="1565,8084" coordsize="191,0" path="m1565,8084l1757,8084e" filled="f" stroked="t" strokeweight=".478649pt" strokecolor="#282828">
                <v:path arrowok="t"/>
              </v:shape>
            </v:group>
            <v:group style="position:absolute;left:1699;top:8088;width:2130;height:2" coordorigin="1699,8088" coordsize="2130,2">
              <v:shape style="position:absolute;left:1699;top:8088;width:2130;height:2" coordorigin="1699,8088" coordsize="2130,0" path="m1699,8088l3829,8088e" filled="f" stroked="t" strokeweight=".957298pt" strokecolor="#545457">
                <v:path arrowok="t"/>
              </v:shape>
            </v:group>
            <v:group style="position:absolute;left:3772;top:8088;width:340;height:2" coordorigin="3772,8088" coordsize="340,2">
              <v:shape style="position:absolute;left:3772;top:8088;width:340;height:2" coordorigin="3772,8088" coordsize="340,0" path="m3772,8088l4112,8088e" filled="f" stroked="t" strokeweight=".478649pt" strokecolor="#3F3F3F">
                <v:path arrowok="t"/>
              </v:shape>
            </v:group>
            <v:group style="position:absolute;left:4054;top:8093;width:962;height:2" coordorigin="4054,8093" coordsize="962,2">
              <v:shape style="position:absolute;left:4054;top:8093;width:962;height:2" coordorigin="4054,8093" coordsize="962,0" path="m4054,8093l5016,8093e" filled="f" stroked="t" strokeweight=".957298pt" strokecolor="#575757">
                <v:path arrowok="t"/>
              </v:shape>
            </v:group>
            <v:group style="position:absolute;left:4844;top:8091;width:3020;height:2" coordorigin="4844,8091" coordsize="3020,2">
              <v:shape style="position:absolute;left:4844;top:8091;width:3020;height:2" coordorigin="4844,8091" coordsize="3020,0" path="m4844,8091l7864,8091e" filled="f" stroked="t" strokeweight=".478649pt" strokecolor="#3B3B3F">
                <v:path arrowok="t"/>
              </v:shape>
            </v:group>
            <v:group style="position:absolute;left:7754;top:8091;width:3992;height:2" coordorigin="7754,8091" coordsize="3992,2">
              <v:shape style="position:absolute;left:7754;top:8091;width:3992;height:2" coordorigin="7754,8091" coordsize="3992,0" path="m7754,8091l11746,8091e" filled="f" stroked="t" strokeweight=".957298pt" strokecolor="#5B5B5B">
                <v:path arrowok="t"/>
              </v:shape>
            </v:group>
            <v:group style="position:absolute;left:2307;top:8271;width:2;height:331" coordorigin="2307,8271" coordsize="2,331">
              <v:shape style="position:absolute;left:2307;top:8271;width:2;height:331" coordorigin="2307,8271" coordsize="0,331" path="m2307,8601l2307,8271e" filled="f" stroked="t" strokeweight=".717973pt" strokecolor="#3B3B3B">
                <v:path arrowok="t"/>
              </v:shape>
            </v:group>
            <v:group style="position:absolute;left:11744;top:4166;width:2;height:12336" coordorigin="11744,4166" coordsize="2,12336">
              <v:shape style="position:absolute;left:11744;top:4166;width:2;height:12336" coordorigin="11744,4166" coordsize="0,12336" path="m11744,16503l11744,4166e" filled="f" stroked="t" strokeweight=".717973pt" strokecolor="#575757">
                <v:path arrowok="t"/>
              </v:shape>
            </v:group>
            <v:group style="position:absolute;left:345;top:8429;width:2;height:532" coordorigin="345,8429" coordsize="2,532">
              <v:shape style="position:absolute;left:345;top:8429;width:2;height:532" coordorigin="345,8429" coordsize="0,532" path="m345,8961l345,8429e" filled="f" stroked="t" strokeweight=".478649pt" strokecolor="#5B5B5B">
                <v:path arrowok="t"/>
              </v:shape>
            </v:group>
            <v:group style="position:absolute;left:2300;top:8544;width:2;height:230" coordorigin="2300,8544" coordsize="2,230">
              <v:shape style="position:absolute;left:2300;top:8544;width:2;height:230" coordorigin="2300,8544" coordsize="0,230" path="m2300,8774l2300,8544e" filled="f" stroked="t" strokeweight=".717973pt" strokecolor="#484848">
                <v:path arrowok="t"/>
              </v:shape>
            </v:group>
            <v:group style="position:absolute;left:2312;top:8587;width:2;height:374" coordorigin="2312,8587" coordsize="2,374">
              <v:shape style="position:absolute;left:2312;top:8587;width:2;height:374" coordorigin="2312,8587" coordsize="0,374" path="m2312,8961l2312,8587e" filled="f" stroked="t" strokeweight="1.435947pt" strokecolor="#545454">
                <v:path arrowok="t"/>
              </v:shape>
            </v:group>
            <v:group style="position:absolute;left:340;top:9194;width:579;height:2" coordorigin="340,9194" coordsize="579,2">
              <v:shape style="position:absolute;left:340;top:9194;width:579;height:2" coordorigin="340,9194" coordsize="579,0" path="m340,9194l919,9194e" filled="f" stroked="t" strokeweight=".478649pt" strokecolor="#606060">
                <v:path arrowok="t"/>
              </v:shape>
            </v:group>
            <v:group style="position:absolute;left:345;top:8903;width:2;height:556" coordorigin="345,8903" coordsize="2,556">
              <v:shape style="position:absolute;left:345;top:8903;width:2;height:556" coordorigin="345,8903" coordsize="0,556" path="m345,9460l345,8903e" filled="f" stroked="t" strokeweight=".478649pt" strokecolor="#444444">
                <v:path arrowok="t"/>
              </v:shape>
            </v:group>
            <v:group style="position:absolute;left:747;top:9203;width:7831;height:2" coordorigin="747,9203" coordsize="7831,2">
              <v:shape style="position:absolute;left:747;top:9203;width:7831;height:2" coordorigin="747,9203" coordsize="7831,0" path="m747,9203l8577,9203e" filled="f" stroked="t" strokeweight=".957298pt" strokecolor="#676767">
                <v:path arrowok="t"/>
              </v:shape>
            </v:group>
            <v:group style="position:absolute;left:2302;top:8903;width:2;height:1227" coordorigin="2302,8903" coordsize="2,1227">
              <v:shape style="position:absolute;left:2302;top:8903;width:2;height:1227" coordorigin="2302,8903" coordsize="0,1227" path="m2302,10131l2302,8903e" filled="f" stroked="t" strokeweight=".957298pt" strokecolor="#545454">
                <v:path arrowok="t"/>
              </v:shape>
            </v:group>
            <v:group style="position:absolute;left:8319;top:9210;width:512;height:2" coordorigin="8319,9210" coordsize="512,2">
              <v:shape style="position:absolute;left:8319;top:9210;width:512;height:2" coordorigin="8319,9210" coordsize="512,0" path="m8319,9210l8831,9210e" filled="f" stroked="t" strokeweight=".717973pt" strokecolor="#6B6B6B">
                <v:path arrowok="t"/>
              </v:shape>
            </v:group>
            <v:group style="position:absolute;left:8774;top:9210;width:622;height:2" coordorigin="8774,9210" coordsize="622,2">
              <v:shape style="position:absolute;left:8774;top:9210;width:622;height:2" coordorigin="8774,9210" coordsize="622,0" path="m8774,9210l9396,9210e" filled="f" stroked="t" strokeweight=".478649pt" strokecolor="#545454">
                <v:path arrowok="t"/>
              </v:shape>
            </v:group>
            <v:group style="position:absolute;left:9338;top:9208;width:2408;height:2" coordorigin="9338,9208" coordsize="2408,2">
              <v:shape style="position:absolute;left:9338;top:9208;width:2408;height:2" coordorigin="9338,9208" coordsize="2408,0" path="m9338,9208l11746,9208e" filled="f" stroked="t" strokeweight=".957298pt" strokecolor="#6B6B6B">
                <v:path arrowok="t"/>
              </v:shape>
            </v:group>
            <v:group style="position:absolute;left:340;top:10258;width:579;height:2" coordorigin="340,10258" coordsize="579,2">
              <v:shape style="position:absolute;left:340;top:10258;width:579;height:2" coordorigin="340,10258" coordsize="579,0" path="m340,10258l919,10258e" filled="f" stroked="t" strokeweight=".717973pt" strokecolor="#484848">
                <v:path arrowok="t"/>
              </v:shape>
            </v:group>
            <v:group style="position:absolute;left:857;top:10267;width:5796;height:2" coordorigin="857,10267" coordsize="5796,2">
              <v:shape style="position:absolute;left:857;top:10267;width:5796;height:2" coordorigin="857,10267" coordsize="5796,0" path="m857,10267l6653,10267e" filled="f" stroked="t" strokeweight=".957298pt" strokecolor="#5B5B5B">
                <v:path arrowok="t"/>
              </v:shape>
            </v:group>
            <v:group style="position:absolute;left:2307;top:4128;width:2;height:6895" coordorigin="2307,4128" coordsize="2,6895">
              <v:shape style="position:absolute;left:2307;top:4128;width:2;height:6895" coordorigin="2307,4128" coordsize="0,6895" path="m2307,11023l2307,4128e" filled="f" stroked="t" strokeweight=".717973pt" strokecolor="#444444">
                <v:path arrowok="t"/>
              </v:shape>
            </v:group>
            <v:group style="position:absolute;left:6146;top:10277;width:3518;height:2" coordorigin="6146,10277" coordsize="3518,2">
              <v:shape style="position:absolute;left:6146;top:10277;width:3518;height:2" coordorigin="6146,10277" coordsize="3518,0" path="m6146,10277l9664,10277e" filled="f" stroked="t" strokeweight=".957298pt" strokecolor="#606060">
                <v:path arrowok="t"/>
              </v:shape>
            </v:group>
            <v:group style="position:absolute;left:9338;top:10275;width:1268;height:2" coordorigin="9338,10275" coordsize="1268,2">
              <v:shape style="position:absolute;left:9338;top:10275;width:1268;height:2" coordorigin="9338,10275" coordsize="1268,0" path="m9338,10275l10607,10275e" filled="f" stroked="t" strokeweight=".478649pt" strokecolor="#383838">
                <v:path arrowok="t"/>
              </v:shape>
            </v:group>
            <v:group style="position:absolute;left:10549;top:10275;width:1201;height:2" coordorigin="10549,10275" coordsize="1201,2">
              <v:shape style="position:absolute;left:10549;top:10275;width:1201;height:2" coordorigin="10549,10275" coordsize="1201,0" path="m10549,10275l11751,10275e" filled="f" stroked="t" strokeweight=".717973pt" strokecolor="#545454">
                <v:path arrowok="t"/>
              </v:shape>
            </v:group>
            <v:group style="position:absolute;left:340;top:10510;width:10688;height:2" coordorigin="340,10510" coordsize="10688,2">
              <v:shape style="position:absolute;left:340;top:10510;width:10688;height:2" coordorigin="340,10510" coordsize="10688,0" path="m340,10510l11028,10510e" filled="f" stroked="t" strokeweight=".957298pt" strokecolor="#5B5B5B">
                <v:path arrowok="t"/>
              </v:shape>
            </v:group>
            <v:group style="position:absolute;left:10549;top:10517;width:1201;height:2" coordorigin="10549,10517" coordsize="1201,2">
              <v:shape style="position:absolute;left:10549;top:10517;width:1201;height:2" coordorigin="10549,10517" coordsize="1201,0" path="m10549,10517l11751,10517e" filled="f" stroked="t" strokeweight=".717973pt" strokecolor="#4F4F4F">
                <v:path arrowok="t"/>
              </v:shape>
            </v:group>
            <v:group style="position:absolute;left:775;top:10742;width:1551;height:2" coordorigin="775,10742" coordsize="1551,2">
              <v:shape style="position:absolute;left:775;top:10742;width:1551;height:2" coordorigin="775,10742" coordsize="1551,0" path="m775,10742l2326,10742e" filled="f" stroked="t" strokeweight=".717973pt" strokecolor="#606060">
                <v:path arrowok="t"/>
              </v:shape>
            </v:group>
            <v:group style="position:absolute;left:2309;top:10466;width:2;height:6008" coordorigin="2309,10466" coordsize="2,6008">
              <v:shape style="position:absolute;left:2309;top:10466;width:2;height:6008" coordorigin="2309,10466" coordsize="0,6008" path="m2309,16474l2309,10466e" filled="f" stroked="t" strokeweight=".957298pt" strokecolor="#4B4B4B">
                <v:path arrowok="t"/>
              </v:shape>
            </v:group>
            <v:group style="position:absolute;left:2254;top:10742;width:804;height:2" coordorigin="2254,10742" coordsize="804,2">
              <v:shape style="position:absolute;left:2254;top:10742;width:804;height:2" coordorigin="2254,10742" coordsize="804,0" path="m2254,10742l3059,10742e" filled="f" stroked="t" strokeweight=".478649pt" strokecolor="#48484B">
                <v:path arrowok="t"/>
              </v:shape>
            </v:group>
            <v:group style="position:absolute;left:3001;top:10747;width:1110;height:2" coordorigin="3001,10747" coordsize="1110,2">
              <v:shape style="position:absolute;left:3001;top:10747;width:1110;height:2" coordorigin="3001,10747" coordsize="1110,0" path="m3001,10747l4112,10747e" filled="f" stroked="t" strokeweight=".239324pt" strokecolor="#444444">
                <v:path arrowok="t"/>
              </v:shape>
            </v:group>
            <v:group style="position:absolute;left:4083;top:10716;width:3418;height:2" coordorigin="4083,10716" coordsize="3418,2">
              <v:shape style="position:absolute;left:4083;top:10716;width:3418;height:2" coordorigin="4083,10716" coordsize="3418,0" path="m4083,10716l7500,10716e" filled="f" stroked="t" strokeweight=".239324pt" strokecolor="#000000">
                <v:path arrowok="t"/>
              </v:shape>
            </v:group>
            <v:group style="position:absolute;left:8802;top:10716;width:2929;height:2" coordorigin="8802,10716" coordsize="2929,2">
              <v:shape style="position:absolute;left:8802;top:10716;width:2929;height:2" coordorigin="8802,10716" coordsize="2929,0" path="m8802,10716l11732,10716e" filled="f" stroked="t" strokeweight=".239324pt" strokecolor="#000000">
                <v:path arrowok="t"/>
              </v:shape>
            </v:group>
            <v:group style="position:absolute;left:340;top:11044;width:10688;height:2" coordorigin="340,11044" coordsize="10688,2">
              <v:shape style="position:absolute;left:340;top:11044;width:10688;height:2" coordorigin="340,11044" coordsize="10688,0" path="m340,11044l11028,11044e" filled="f" stroked="t" strokeweight=".957298pt" strokecolor="#606060">
                <v:path arrowok="t"/>
              </v:shape>
            </v:group>
            <v:group style="position:absolute;left:6596;top:11054;width:5160;height:2" coordorigin="6596,11054" coordsize="5160,2">
              <v:shape style="position:absolute;left:6596;top:11054;width:5160;height:2" coordorigin="6596,11054" coordsize="5160,0" path="m6596,11054l11756,11054e" filled="f" stroked="t" strokeweight=".957298pt" strokecolor="#606060">
                <v:path arrowok="t"/>
              </v:shape>
            </v:group>
            <v:group style="position:absolute;left:335;top:11284;width:7036;height:2" coordorigin="335,11284" coordsize="7036,2">
              <v:shape style="position:absolute;left:335;top:11284;width:7036;height:2" coordorigin="335,11284" coordsize="7036,0" path="m335,11284l7371,11284e" filled="f" stroked="t" strokeweight=".957298pt" strokecolor="#606060">
                <v:path arrowok="t"/>
              </v:shape>
            </v:group>
            <v:group style="position:absolute;left:6816;top:11296;width:4940;height:2" coordorigin="6816,11296" coordsize="4940,2">
              <v:shape style="position:absolute;left:6816;top:11296;width:4940;height:2" coordorigin="6816,11296" coordsize="4940,0" path="m6816,11296l11756,11296e" filled="f" stroked="t" strokeweight=".957298pt" strokecolor="#646464">
                <v:path arrowok="t"/>
              </v:shape>
            </v:group>
            <v:group style="position:absolute;left:345;top:11514;width:584;height:2" coordorigin="345,11514" coordsize="584,2">
              <v:shape style="position:absolute;left:345;top:11514;width:584;height:2" coordorigin="345,11514" coordsize="584,0" path="m345,11514l929,11514e" filled="f" stroked="t" strokeweight=".478649pt" strokecolor="#48484B">
                <v:path arrowok="t"/>
              </v:shape>
            </v:group>
            <v:group style="position:absolute;left:347;top:9402;width:2;height:7058" coordorigin="347,9402" coordsize="2,7058">
              <v:shape style="position:absolute;left:347;top:9402;width:2;height:7058" coordorigin="347,9402" coordsize="0,7058" path="m347,16460l347,9402e" filled="f" stroked="t" strokeweight=".717973pt" strokecolor="#676767">
                <v:path arrowok="t"/>
              </v:shape>
            </v:group>
            <v:group style="position:absolute;left:890;top:11272;width:2;height:254" coordorigin="890,11272" coordsize="2,254">
              <v:shape style="position:absolute;left:890;top:11272;width:2;height:254" coordorigin="890,11272" coordsize="0,254" path="m890,11526l890,11272e" filled="f" stroked="t" strokeweight=".717973pt" strokecolor="#484848">
                <v:path arrowok="t"/>
              </v:shape>
            </v:group>
            <v:group style="position:absolute;left:699;top:11524;width:6155;height:2" coordorigin="699,11524" coordsize="6155,2">
              <v:shape style="position:absolute;left:699;top:11524;width:6155;height:2" coordorigin="699,11524" coordsize="6155,0" path="m699,11524l6854,11524e" filled="f" stroked="t" strokeweight=".957298pt" strokecolor="#606060">
                <v:path arrowok="t"/>
              </v:shape>
            </v:group>
            <v:group style="position:absolute;left:1599;top:11272;width:2;height:777" coordorigin="1599,11272" coordsize="2,777">
              <v:shape style="position:absolute;left:1599;top:11272;width:2;height:777" coordorigin="1599,11272" coordsize="0,777" path="m1599,12049l1599,11272e" filled="f" stroked="t" strokeweight=".957298pt" strokecolor="#4F4F4F">
                <v:path arrowok="t"/>
              </v:shape>
            </v:group>
            <v:group style="position:absolute;left:5437;top:11533;width:6318;height:2" coordorigin="5437,11533" coordsize="6318,2">
              <v:shape style="position:absolute;left:5437;top:11533;width:6318;height:2" coordorigin="5437,11533" coordsize="6318,0" path="m5437,11533l11756,11533e" filled="f" stroked="t" strokeweight=".957298pt" strokecolor="#606060">
                <v:path arrowok="t"/>
              </v:shape>
            </v:group>
            <v:group style="position:absolute;left:7319;top:11272;width:2;height:748" coordorigin="7319,11272" coordsize="2,748">
              <v:shape style="position:absolute;left:7319;top:11272;width:2;height:748" coordorigin="7319,11272" coordsize="0,748" path="m7319,12020l7319,11272e" filled="f" stroked="t" strokeweight=".239324pt" strokecolor="#5B5B5B">
                <v:path arrowok="t"/>
              </v:shape>
            </v:group>
            <v:group style="position:absolute;left:349;top:11483;width:2;height:566" coordorigin="349,11483" coordsize="2,566">
              <v:shape style="position:absolute;left:349;top:11483;width:2;height:566" coordorigin="349,11483" coordsize="0,566" path="m349,12049l349,11483e" filled="f" stroked="t" strokeweight=".478649pt" strokecolor="#4F4F4F">
                <v:path arrowok="t"/>
              </v:shape>
            </v:group>
            <v:group style="position:absolute;left:890;top:11512;width:2;height:508" coordorigin="890,11512" coordsize="2,508">
              <v:shape style="position:absolute;left:890;top:11512;width:2;height:508" coordorigin="890,11512" coordsize="0,508" path="m890,12020l890,11512e" filled="f" stroked="t" strokeweight=".239324pt" strokecolor="#57575B">
                <v:path arrowok="t"/>
              </v:shape>
            </v:group>
            <v:group style="position:absolute;left:349;top:11991;width:2;height:532" coordorigin="349,11991" coordsize="2,532">
              <v:shape style="position:absolute;left:349;top:11991;width:2;height:532" coordorigin="349,11991" coordsize="0,532" path="m349,12523l349,11991e" filled="f" stroked="t" strokeweight=".478649pt" strokecolor="#3B3B3B">
                <v:path arrowok="t"/>
              </v:shape>
            </v:group>
            <v:group style="position:absolute;left:890;top:12020;width:2;height:475" coordorigin="890,12020" coordsize="2,475">
              <v:shape style="position:absolute;left:890;top:12020;width:2;height:475" coordorigin="890,12020" coordsize="0,475" path="m890,12495l890,12020e" filled="f" stroked="t" strokeweight=".239324pt" strokecolor="#000000">
                <v:path arrowok="t"/>
              </v:shape>
            </v:group>
            <v:group style="position:absolute;left:1603;top:11991;width:2;height:988" coordorigin="1603,11991" coordsize="2,988">
              <v:shape style="position:absolute;left:1603;top:11991;width:2;height:988" coordorigin="1603,11991" coordsize="0,988" path="m1603,12979l1603,11991e" filled="f" stroked="t" strokeweight=".478649pt" strokecolor="#181818">
                <v:path arrowok="t"/>
              </v:shape>
            </v:group>
            <v:group style="position:absolute;left:7319;top:12020;width:2;height:3433" coordorigin="7319,12020" coordsize="2,3433">
              <v:shape style="position:absolute;left:7319;top:12020;width:2;height:3433" coordorigin="7319,12020" coordsize="0,3433" path="m7319,15453l7319,12020e" filled="f" stroked="t" strokeweight=".239324pt" strokecolor="#000000">
                <v:path arrowok="t"/>
              </v:shape>
            </v:group>
            <v:group style="position:absolute;left:890;top:12495;width:2;height:340" coordorigin="890,12495" coordsize="2,340">
              <v:shape style="position:absolute;left:890;top:12495;width:2;height:340" coordorigin="890,12495" coordsize="0,340" path="m890,12835l890,12495e" filled="f" stroked="t" strokeweight=".239324pt" strokecolor="#707070">
                <v:path arrowok="t"/>
              </v:shape>
            </v:group>
            <v:group style="position:absolute;left:890;top:12835;width:2;height:614" coordorigin="890,12835" coordsize="2,614">
              <v:shape style="position:absolute;left:890;top:12835;width:2;height:614" coordorigin="890,12835" coordsize="0,614" path="m890,13449l890,12835e" filled="f" stroked="t" strokeweight=".239324pt" strokecolor="#000000">
                <v:path arrowok="t"/>
              </v:shape>
            </v:group>
            <v:group style="position:absolute;left:340;top:13566;width:1417;height:2" coordorigin="340,13566" coordsize="1417,2">
              <v:shape style="position:absolute;left:340;top:13566;width:1417;height:2" coordorigin="340,13566" coordsize="1417,0" path="m340,13566l1757,13566e" filled="f" stroked="t" strokeweight=".478649pt" strokecolor="#484848">
                <v:path arrowok="t"/>
              </v:shape>
            </v:group>
            <v:group style="position:absolute;left:352;top:12734;width:2;height:921" coordorigin="352,12734" coordsize="2,921">
              <v:shape style="position:absolute;left:352;top:12734;width:2;height:921" coordorigin="352,12734" coordsize="0,921" path="m352,13655l352,12734e" filled="f" stroked="t" strokeweight=".957298pt" strokecolor="#808080">
                <v:path arrowok="t"/>
              </v:shape>
            </v:group>
            <v:group style="position:absolute;left:890;top:13449;width:2;height:374" coordorigin="890,13449" coordsize="2,374">
              <v:shape style="position:absolute;left:890;top:13449;width:2;height:374" coordorigin="890,13449" coordsize="0,374" path="m890,13823l890,13449e" filled="f" stroked="t" strokeweight=".239324pt" strokecolor="#444444">
                <v:path arrowok="t"/>
              </v:shape>
            </v:group>
            <v:group style="position:absolute;left:1606;top:12921;width:2;height:1654" coordorigin="1606,12921" coordsize="2,1654">
              <v:shape style="position:absolute;left:1606;top:12921;width:2;height:1654" coordorigin="1606,12921" coordsize="0,1654" path="m1606,14575l1606,12921e" filled="f" stroked="t" strokeweight=".957298pt" strokecolor="#575757">
                <v:path arrowok="t"/>
              </v:shape>
            </v:group>
            <v:group style="position:absolute;left:1699;top:13573;width:617;height:2" coordorigin="1699,13573" coordsize="617,2">
              <v:shape style="position:absolute;left:1699;top:13573;width:617;height:2" coordorigin="1699,13573" coordsize="617,0" path="m1699,13573l2317,13573e" filled="f" stroked="t" strokeweight=".717973pt" strokecolor="#5B5B5B">
                <v:path arrowok="t"/>
              </v:shape>
            </v:group>
            <v:group style="position:absolute;left:890;top:13823;width:2;height:1630" coordorigin="890,13823" coordsize="2,1630">
              <v:shape style="position:absolute;left:890;top:13823;width:2;height:1630" coordorigin="890,13823" coordsize="0,1630" path="m890,15453l890,13823e" filled="f" stroked="t" strokeweight=".239324pt" strokecolor="#000000">
                <v:path arrowok="t"/>
              </v:shape>
            </v:group>
            <v:group style="position:absolute;left:354;top:13947;width:2;height:1103" coordorigin="354,13947" coordsize="2,1103">
              <v:shape style="position:absolute;left:354;top:13947;width:2;height:1103" coordorigin="354,13947" coordsize="0,1103" path="m354,15050l354,13947e" filled="f" stroked="t" strokeweight=".478649pt" strokecolor="#444444">
                <v:path arrowok="t"/>
              </v:shape>
            </v:group>
            <v:group style="position:absolute;left:1608;top:14518;width:2;height:532" coordorigin="1608,14518" coordsize="2,532">
              <v:shape style="position:absolute;left:1608;top:14518;width:2;height:532" coordorigin="1608,14518" coordsize="0,532" path="m1608,15050l1608,14518e" filled="f" stroked="t" strokeweight=".478649pt" strokecolor="#1F1F1F">
                <v:path arrowok="t"/>
              </v:shape>
            </v:group>
            <v:group style="position:absolute;left:1606;top:14992;width:2;height:489" coordorigin="1606,14992" coordsize="2,489">
              <v:shape style="position:absolute;left:1606;top:14992;width:2;height:489" coordorigin="1606,14992" coordsize="0,489" path="m1606,15482l1606,14992e" filled="f" stroked="t" strokeweight=".478649pt" strokecolor="#383838">
                <v:path arrowok="t"/>
              </v:shape>
            </v:group>
            <v:group style="position:absolute;left:345;top:16455;width:579;height:2" coordorigin="345,16455" coordsize="579,2">
              <v:shape style="position:absolute;left:345;top:16455;width:579;height:2" coordorigin="345,16455" coordsize="579,0" path="m345,16455l924,16455e" filled="f" stroked="t" strokeweight=".478649pt" strokecolor="#444444">
                <v:path arrowok="t"/>
              </v:shape>
            </v:group>
            <v:group style="position:absolute;left:354;top:15424;width:2;height:1036" coordorigin="354,15424" coordsize="2,1036">
              <v:shape style="position:absolute;left:354;top:15424;width:2;height:1036" coordorigin="354,15424" coordsize="0,1036" path="m354,16460l354,15424e" filled="f" stroked="t" strokeweight=".717973pt" strokecolor="#7C7C7C">
                <v:path arrowok="t"/>
              </v:shape>
            </v:group>
            <v:group style="position:absolute;left:890;top:15453;width:2;height:1021" coordorigin="890,15453" coordsize="2,1021">
              <v:shape style="position:absolute;left:890;top:15453;width:2;height:1021" coordorigin="890,15453" coordsize="0,1021" path="m890,16474l890,15453e" filled="f" stroked="t" strokeweight=".239324pt" strokecolor="#444448">
                <v:path arrowok="t"/>
              </v:shape>
            </v:group>
            <v:group style="position:absolute;left:345;top:16457;width:1288;height:2" coordorigin="345,16457" coordsize="1288,2">
              <v:shape style="position:absolute;left:345;top:16457;width:1288;height:2" coordorigin="345,16457" coordsize="1288,0" path="m345,16457l1632,16457e" filled="f" stroked="t" strokeweight=".717973pt" strokecolor="#545457">
                <v:path arrowok="t"/>
              </v:shape>
            </v:group>
            <v:group style="position:absolute;left:1606;top:15424;width:2;height:1050" coordorigin="1606,15424" coordsize="2,1050">
              <v:shape style="position:absolute;left:1606;top:15424;width:2;height:1050" coordorigin="1606,15424" coordsize="0,1050" path="m1606,16474l1606,15424e" filled="f" stroked="t" strokeweight=".717973pt" strokecolor="#4B4B4B">
                <v:path arrowok="t"/>
              </v:shape>
            </v:group>
            <v:group style="position:absolute;left:1379;top:16464;width:378;height:2" coordorigin="1379,16464" coordsize="378,2">
              <v:shape style="position:absolute;left:1379;top:16464;width:378;height:2" coordorigin="1379,16464" coordsize="378,0" path="m1379,16464l1757,16464e" filled="f" stroked="t" strokeweight=".957298pt" strokecolor="#777777">
                <v:path arrowok="t"/>
              </v:shape>
            </v:group>
            <v:group style="position:absolute;left:1699;top:16464;width:1067;height:2" coordorigin="1699,16464" coordsize="1067,2">
              <v:shape style="position:absolute;left:1699;top:16464;width:1067;height:2" coordorigin="1699,16464" coordsize="1067,0" path="m1699,16464l2767,16464e" filled="f" stroked="t" strokeweight=".957298pt" strokecolor="#646464">
                <v:path arrowok="t"/>
              </v:shape>
            </v:group>
            <v:group style="position:absolute;left:1077;top:16472;width:4528;height:2" coordorigin="1077,16472" coordsize="4528,2">
              <v:shape style="position:absolute;left:1077;top:16472;width:4528;height:2" coordorigin="1077,16472" coordsize="4528,0" path="m1077,16472l5605,16472e" filled="f" stroked="t" strokeweight=".478649pt" strokecolor="#4F4F4F">
                <v:path arrowok="t"/>
              </v:shape>
            </v:group>
            <v:group style="position:absolute;left:1379;top:16486;width:10377;height:2" coordorigin="1379,16486" coordsize="10377,2">
              <v:shape style="position:absolute;left:1379;top:16486;width:10377;height:2" coordorigin="1379,16486" coordsize="10377,0" path="m1379,16486l11756,16486e" filled="f" stroked="t" strokeweight=".717973pt" strokecolor="#5B5B5B">
                <v:path arrowok="t"/>
              </v:shape>
            </v:group>
            <v:group style="position:absolute;left:6596;top:16479;width:402;height:2" coordorigin="6596,16479" coordsize="402,2">
              <v:shape style="position:absolute;left:6596;top:16479;width:402;height:2" coordorigin="6596,16479" coordsize="402,0" path="m6596,16479l6998,16479e" filled="f" stroked="t" strokeweight=".478649pt" strokecolor="#38383B">
                <v:path arrowok="t"/>
              </v:shape>
            </v:group>
            <v:group style="position:absolute;left:7319;top:15453;width:2;height:1021" coordorigin="7319,15453" coordsize="2,1021">
              <v:shape style="position:absolute;left:7319;top:15453;width:2;height:1021" coordorigin="7319,15453" coordsize="0,1021" path="m7319,16474l7319,15453e" filled="f" stroked="t" strokeweight=".239324pt" strokecolor="#67676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31.030167pt;margin-top:21.437689pt;width:69.763090pt;height:2.633976pt;mso-position-horizontal-relative:page;mso-position-vertical-relative:paragraph;z-index:-10055" coordorigin="2621,429" coordsize="1395,53">
            <v:group style="position:absolute;left:2637;top:446;width:1192;height:2" coordorigin="2637,446" coordsize="1192,2">
              <v:shape style="position:absolute;left:2637;top:446;width:1192;height:2" coordorigin="2637,446" coordsize="1192,0" path="m2637,446l3829,446e" filled="f" stroked="t" strokeweight="1.675271pt" strokecolor="#4F60AF">
                <v:path arrowok="t"/>
              </v:shape>
            </v:group>
            <v:group style="position:absolute;left:3772;top:462;width:225;height:2" coordorigin="3772,462" coordsize="225,2">
              <v:shape style="position:absolute;left:3772;top:462;width:225;height:2" coordorigin="3772,462" coordsize="225,0" path="m3772,462l3997,462e" filled="f" stroked="t" strokeweight="1.914596pt" strokecolor="#4854B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04.143799pt;margin-top:21.915735pt;width:30.633535pt;height:.1pt;mso-position-horizontal-relative:page;mso-position-vertical-relative:paragraph;z-index:-10054" coordorigin="4083,438" coordsize="613,2">
            <v:shape style="position:absolute;left:4083;top:438;width:613;height:2" coordorigin="4083,438" coordsize="613,0" path="m4083,438l4696,438e" filled="f" stroked="t" strokeweight=".239324pt" strokecolor="#44448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67"/>
          <w:szCs w:val="67"/>
          <w:color w:val="444F9A"/>
          <w:spacing w:val="0"/>
          <w:w w:val="81"/>
          <w:position w:val="-6"/>
        </w:rPr>
        <w:t>-</w:t>
      </w:r>
      <w:r>
        <w:rPr>
          <w:rFonts w:ascii="Arial" w:hAnsi="Arial" w:cs="Arial" w:eastAsia="Arial"/>
          <w:sz w:val="67"/>
          <w:szCs w:val="67"/>
          <w:color w:val="000000"/>
          <w:spacing w:val="0"/>
          <w:w w:val="100"/>
          <w:position w:val="0"/>
        </w:rPr>
      </w:r>
    </w:p>
    <w:p>
      <w:pPr>
        <w:spacing w:before="0" w:after="0" w:line="301" w:lineRule="exact"/>
        <w:ind w:left="169" w:right="-20"/>
        <w:jc w:val="left"/>
        <w:tabs>
          <w:tab w:pos="23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6"/>
        </w:rPr>
        <w:t>Halk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4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6"/>
        </w:rPr>
      </w:r>
      <w:r>
        <w:rPr>
          <w:rFonts w:ascii="Times New Roman" w:hAnsi="Times New Roman" w:cs="Times New Roman" w:eastAsia="Times New Roman"/>
          <w:sz w:val="29"/>
          <w:szCs w:val="29"/>
          <w:color w:val="747577"/>
          <w:spacing w:val="-7"/>
          <w:w w:val="108"/>
          <w:b/>
          <w:bCs/>
          <w:position w:val="0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49494B"/>
          <w:spacing w:val="5"/>
          <w:w w:val="81"/>
          <w:b/>
          <w:bCs/>
          <w:position w:val="0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626464"/>
          <w:spacing w:val="0"/>
          <w:w w:val="100"/>
          <w:b/>
          <w:bCs/>
          <w:position w:val="0"/>
        </w:rPr>
        <w:t>K</w:t>
      </w:r>
      <w:r>
        <w:rPr>
          <w:rFonts w:ascii="Times New Roman" w:hAnsi="Times New Roman" w:cs="Times New Roman" w:eastAsia="Times New Roman"/>
          <w:sz w:val="29"/>
          <w:szCs w:val="29"/>
          <w:color w:val="626464"/>
          <w:spacing w:val="-11"/>
          <w:w w:val="100"/>
          <w:b/>
          <w:bCs/>
          <w:position w:val="0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49494B"/>
          <w:spacing w:val="0"/>
          <w:w w:val="103"/>
          <w:b/>
          <w:bCs/>
          <w:position w:val="0"/>
        </w:rPr>
        <w:t>riı</w:t>
      </w:r>
      <w:r>
        <w:rPr>
          <w:rFonts w:ascii="Times New Roman" w:hAnsi="Times New Roman" w:cs="Times New Roman" w:eastAsia="Times New Roman"/>
          <w:sz w:val="29"/>
          <w:szCs w:val="29"/>
          <w:color w:val="49494B"/>
          <w:spacing w:val="0"/>
          <w:w w:val="104"/>
          <w:b/>
          <w:bCs/>
          <w:position w:val="0"/>
        </w:rPr>
        <w:t>n</w:t>
      </w:r>
      <w:r>
        <w:rPr>
          <w:rFonts w:ascii="Times New Roman" w:hAnsi="Times New Roman" w:cs="Times New Roman" w:eastAsia="Times New Roman"/>
          <w:sz w:val="29"/>
          <w:szCs w:val="29"/>
          <w:color w:val="49494B"/>
          <w:spacing w:val="5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9494B"/>
          <w:spacing w:val="0"/>
          <w:w w:val="72"/>
          <w:b/>
          <w:bCs/>
          <w:i/>
          <w:position w:val="0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49494B"/>
          <w:spacing w:val="0"/>
          <w:w w:val="73"/>
          <w:b/>
          <w:bCs/>
          <w:i/>
          <w:position w:val="0"/>
        </w:rPr>
        <w:t>!</w:t>
      </w:r>
      <w:r>
        <w:rPr>
          <w:rFonts w:ascii="Times New Roman" w:hAnsi="Times New Roman" w:cs="Times New Roman" w:eastAsia="Times New Roman"/>
          <w:sz w:val="30"/>
          <w:szCs w:val="30"/>
          <w:color w:val="49494B"/>
          <w:spacing w:val="-32"/>
          <w:w w:val="100"/>
          <w:b/>
          <w:bCs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9494B"/>
          <w:spacing w:val="0"/>
          <w:w w:val="78"/>
          <w:b/>
          <w:bCs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49494B"/>
          <w:spacing w:val="43"/>
          <w:w w:val="78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94B"/>
          <w:spacing w:val="0"/>
          <w:w w:val="105"/>
          <w:b/>
          <w:bCs/>
          <w:position w:val="0"/>
        </w:rPr>
        <w:t>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2332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43434"/>
          <w:w w:val="96"/>
        </w:rPr>
        <w:t>Itfaiy</w:t>
      </w:r>
      <w:r>
        <w:rPr>
          <w:rFonts w:ascii="Arial" w:hAnsi="Arial" w:cs="Arial" w:eastAsia="Arial"/>
          <w:sz w:val="20"/>
          <w:szCs w:val="20"/>
          <w:color w:val="343434"/>
          <w:w w:val="97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-2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90"/>
        </w:rPr>
        <w:t>Kuze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90"/>
        </w:rPr>
        <w:t>y</w:t>
      </w:r>
      <w:r>
        <w:rPr>
          <w:rFonts w:ascii="Arial" w:hAnsi="Arial" w:cs="Arial" w:eastAsia="Arial"/>
          <w:sz w:val="20"/>
          <w:szCs w:val="20"/>
          <w:color w:val="343434"/>
          <w:spacing w:val="-12"/>
          <w:w w:val="9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90"/>
        </w:rPr>
        <w:t>Bölg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90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17"/>
          <w:w w:val="9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85" w:lineRule="exact"/>
        <w:ind w:left="-33" w:right="-5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Oka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YILMAZ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40" w:lineRule="auto"/>
        <w:ind w:left="258" w:right="37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11"/>
        </w:rPr>
        <w:t>.Eri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6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626464"/>
          <w:spacing w:val="-66"/>
          <w:w w:val="265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909091"/>
          <w:spacing w:val="0"/>
          <w:w w:val="55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909091"/>
          <w:spacing w:val="-30"/>
          <w:w w:val="55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626464"/>
          <w:spacing w:val="0"/>
          <w:w w:val="140"/>
          <w:position w:val="-1"/>
        </w:rPr>
        <w:t>,'</w:t>
      </w:r>
      <w:r>
        <w:rPr>
          <w:rFonts w:ascii="Arial" w:hAnsi="Arial" w:cs="Arial" w:eastAsia="Arial"/>
          <w:sz w:val="18"/>
          <w:szCs w:val="18"/>
          <w:color w:val="626464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626464"/>
          <w:spacing w:val="-14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90"/>
          <w:b/>
          <w:bCs/>
          <w:i/>
          <w:position w:val="-1"/>
        </w:rPr>
        <w:t>l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90"/>
          <w:b/>
          <w:bCs/>
          <w:i/>
          <w:position w:val="-1"/>
        </w:rPr>
        <w:t>t</w:t>
      </w:r>
      <w:r>
        <w:rPr>
          <w:rFonts w:ascii="Arial" w:hAnsi="Arial" w:cs="Arial" w:eastAsia="Arial"/>
          <w:sz w:val="18"/>
          <w:szCs w:val="18"/>
          <w:color w:val="343434"/>
          <w:spacing w:val="-55"/>
          <w:w w:val="190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  <w:position w:val="-1"/>
        </w:rPr>
        <w:t>B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6"/>
          <w:szCs w:val="16"/>
          <w:color w:val="343434"/>
          <w:spacing w:val="28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83"/>
          <w:position w:val="-1"/>
        </w:rPr>
        <w:t>f&gt;</w:t>
      </w:r>
      <w:r>
        <w:rPr>
          <w:rFonts w:ascii="Arial" w:hAnsi="Arial" w:cs="Arial" w:eastAsia="Arial"/>
          <w:sz w:val="15"/>
          <w:szCs w:val="15"/>
          <w:color w:val="343434"/>
          <w:spacing w:val="15"/>
          <w:w w:val="83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49494B"/>
          <w:spacing w:val="0"/>
          <w:w w:val="31"/>
          <w:position w:val="-1"/>
        </w:rPr>
        <w:t>IJI</w:t>
      </w:r>
      <w:r>
        <w:rPr>
          <w:rFonts w:ascii="Arial" w:hAnsi="Arial" w:cs="Arial" w:eastAsia="Arial"/>
          <w:sz w:val="24"/>
          <w:szCs w:val="24"/>
          <w:color w:val="49494B"/>
          <w:spacing w:val="-46"/>
          <w:w w:val="31"/>
          <w:position w:val="-1"/>
        </w:rPr>
        <w:t>&gt;</w:t>
      </w:r>
      <w:r>
        <w:rPr>
          <w:rFonts w:ascii="Arial" w:hAnsi="Arial" w:cs="Arial" w:eastAsia="Arial"/>
          <w:sz w:val="24"/>
          <w:szCs w:val="24"/>
          <w:color w:val="747577"/>
          <w:spacing w:val="0"/>
          <w:w w:val="115"/>
          <w:position w:val="-1"/>
        </w:rPr>
        <w:t>,&gt;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720"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Arial" w:hAnsi="Arial" w:cs="Arial" w:eastAsia="Arial"/>
          <w:sz w:val="19"/>
          <w:szCs w:val="19"/>
          <w:color w:val="49494B"/>
          <w:spacing w:val="0"/>
          <w:w w:val="126"/>
          <w:position w:val="1"/>
        </w:rPr>
        <w:t>·</w:t>
      </w:r>
      <w:r>
        <w:rPr>
          <w:rFonts w:ascii="Arial" w:hAnsi="Arial" w:cs="Arial" w:eastAsia="Arial"/>
          <w:sz w:val="19"/>
          <w:szCs w:val="19"/>
          <w:color w:val="49494B"/>
          <w:spacing w:val="0"/>
          <w:w w:val="126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9494B"/>
          <w:spacing w:val="29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AACAA"/>
          <w:spacing w:val="0"/>
          <w:w w:val="152"/>
          <w:i/>
          <w:position w:val="8"/>
        </w:rPr>
        <w:t>_</w:t>
      </w:r>
      <w:r>
        <w:rPr>
          <w:rFonts w:ascii="Times New Roman" w:hAnsi="Times New Roman" w:cs="Times New Roman" w:eastAsia="Times New Roman"/>
          <w:sz w:val="7"/>
          <w:szCs w:val="7"/>
          <w:color w:val="AAACAA"/>
          <w:spacing w:val="-15"/>
          <w:w w:val="152"/>
          <w:i/>
          <w:position w:val="8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AACAA"/>
          <w:spacing w:val="0"/>
          <w:w w:val="152"/>
          <w:i/>
          <w:position w:val="8"/>
        </w:rPr>
        <w:t>.J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40"/>
          <w:cols w:num="3" w:equalWidth="0">
            <w:col w:w="4413" w:space="375"/>
            <w:col w:w="1257" w:space="3384"/>
            <w:col w:w="225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0" w:lineRule="atLeast"/>
        <w:ind w:left="3793" w:right="4275" w:firstLine="-10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234562pt;margin-top:-16.142664pt;width:30.550001pt;height:47pt;mso-position-horizontal-relative:page;mso-position-vertical-relative:paragraph;z-index:-10030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62626"/>
                      <w:spacing w:val="0"/>
                      <w:w w:val="130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DA1RES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9" w:lineRule="exact"/>
        <w:ind w:left="85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62626"/>
          <w:spacing w:val="0"/>
          <w:w w:val="124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6" w:lineRule="exact"/>
        <w:ind w:left="589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262626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7" w:lineRule="exact"/>
        <w:ind w:left="631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62626"/>
          <w:spacing w:val="0"/>
          <w:w w:val="115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15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2" w:right="-20"/>
        <w:jc w:val="left"/>
        <w:tabs>
          <w:tab w:pos="1720" w:val="left"/>
          <w:tab w:pos="3160" w:val="left"/>
          <w:tab w:pos="554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Qla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29.05.2017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22:35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treı: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0232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  <w:position w:val="0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22" w:right="-20"/>
        <w:jc w:val="left"/>
        <w:tabs>
          <w:tab w:pos="1740" w:val="left"/>
          <w:tab w:pos="3160" w:val="left"/>
          <w:tab w:pos="452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29.05.2017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  <w:position w:val="0"/>
        </w:rPr>
        <w:t>:3605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Bildir.ile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Gaziemir-Sarnıç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Sanayi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no:29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22" w:right="-20"/>
        <w:jc w:val="left"/>
        <w:tabs>
          <w:tab w:pos="1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Gaziemir-Samıç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Sanayi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no:29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24" w:lineRule="exact"/>
        <w:ind w:left="112" w:right="-20"/>
        <w:jc w:val="left"/>
        <w:tabs>
          <w:tab w:pos="1700" w:val="left"/>
          <w:tab w:pos="4240" w:val="left"/>
          <w:tab w:pos="7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işyeri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yaogını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-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00" w:bottom="280" w:left="240" w:right="240"/>
        </w:sectPr>
      </w:pPr>
      <w:rPr/>
    </w:p>
    <w:p>
      <w:pPr>
        <w:spacing w:before="19" w:after="0" w:line="154" w:lineRule="exact"/>
        <w:ind w:left="11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5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5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68" w:lineRule="exact"/>
        <w:ind w:right="-20"/>
        <w:jc w:val="left"/>
        <w:tabs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5"/>
          <w:position w:val="-4"/>
        </w:rPr>
        <w:t>fYapını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5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8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7"/>
          <w:position w:val="-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40"/>
          <w:cols w:num="2" w:equalWidth="0">
            <w:col w:w="1710" w:space="1926"/>
            <w:col w:w="7804"/>
          </w:cols>
        </w:sectPr>
      </w:pPr>
      <w:rPr/>
    </w:p>
    <w:p>
      <w:pPr>
        <w:spacing w:before="0" w:after="0" w:line="624" w:lineRule="exact"/>
        <w:ind w:left="3655" w:right="-134"/>
        <w:jc w:val="left"/>
        <w:tabs>
          <w:tab w:pos="5580" w:val="left"/>
          <w:tab w:pos="6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4.602234pt;margin-top:-6.869765pt;width:20.296775pt;height:40.099611pt;mso-position-horizontal-relative:page;mso-position-vertical-relative:paragraph;z-index:-10049" type="#_x0000_t202" filled="f" stroked="f">
            <v:textbox inset="0,0,0,0">
              <w:txbxContent>
                <w:p>
                  <w:pPr>
                    <w:spacing w:before="0" w:after="0" w:line="170" w:lineRule="exact"/>
                    <w:jc w:val="left"/>
                    <w:rPr>
                      <w:sz w:val="17"/>
                      <w:szCs w:val="17"/>
                    </w:rPr>
                  </w:pPr>
                  <w:rPr/>
                  <w:r>
                    <w:rPr>
                      <w:sz w:val="17"/>
                      <w:szCs w:val="17"/>
                    </w:rPr>
                  </w:r>
                </w:p>
                <w:p>
                  <w:pPr>
                    <w:spacing w:before="0" w:after="0" w:line="240" w:lineRule="auto"/>
                    <w:ind w:left="136"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83838"/>
                      <w:spacing w:val="0"/>
                      <w:w w:val="100"/>
                    </w:rPr>
                    <w:t>Dig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330063pt;margin-top:3.095559pt;width:73.996982pt;height:9.5pt;mso-position-horizontal-relative:page;mso-position-vertical-relative:paragraph;z-index:-10029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tabs>
                      <w:tab w:pos="500" w:val="left"/>
                    </w:tabs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262626"/>
                      <w:spacing w:val="0"/>
                      <w:w w:val="100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262626"/>
                      <w:spacing w:val="-3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262626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262626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Ahşap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4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83838"/>
                      <w:spacing w:val="0"/>
                      <w:w w:val="105"/>
                    </w:rPr>
                    <w:t>Çelik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  <w:position w:val="28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95"/>
          <w:position w:val="28"/>
        </w:rPr>
        <w:t> </w:t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51"/>
          <w:position w:val="-5"/>
        </w:rPr>
        <w:t>ı</w:t>
      </w:r>
      <w:r>
        <w:rPr>
          <w:rFonts w:ascii="Arial" w:hAnsi="Arial" w:cs="Arial" w:eastAsia="Arial"/>
          <w:sz w:val="42"/>
          <w:szCs w:val="42"/>
          <w:color w:val="383838"/>
          <w:spacing w:val="57"/>
          <w:w w:val="51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4"/>
          <w:w w:val="104"/>
          <w:position w:val="2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7"/>
          <w:position w:val="28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6"/>
          <w:position w:val="2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1"/>
          <w:w w:val="100"/>
          <w:position w:val="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28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28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6"/>
          <w:w w:val="100"/>
          <w:position w:val="28"/>
        </w:rPr>
        <w:t> </w:t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51"/>
          <w:position w:val="-5"/>
        </w:rPr>
        <w:t>ı</w:t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100"/>
          <w:position w:val="-5"/>
        </w:rPr>
      </w:r>
      <w:r>
        <w:rPr>
          <w:rFonts w:ascii="Arial" w:hAnsi="Arial" w:cs="Arial" w:eastAsia="Arial"/>
          <w:sz w:val="42"/>
          <w:szCs w:val="42"/>
          <w:color w:val="8A8C8C"/>
          <w:spacing w:val="0"/>
          <w:w w:val="51"/>
          <w:position w:val="-5"/>
        </w:rPr>
        <w:t>ı</w:t>
      </w:r>
      <w:r>
        <w:rPr>
          <w:rFonts w:ascii="Arial" w:hAnsi="Arial" w:cs="Arial" w:eastAsia="Arial"/>
          <w:sz w:val="42"/>
          <w:szCs w:val="42"/>
          <w:color w:val="8A8C8C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2"/>
          <w:szCs w:val="42"/>
          <w:color w:val="8A8C8C"/>
          <w:spacing w:val="0"/>
          <w:w w:val="100"/>
          <w:position w:val="-5"/>
        </w:rPr>
      </w:r>
      <w:r>
        <w:rPr>
          <w:rFonts w:ascii="Arial" w:hAnsi="Arial" w:cs="Arial" w:eastAsia="Arial"/>
          <w:sz w:val="56"/>
          <w:szCs w:val="56"/>
          <w:color w:val="161616"/>
          <w:spacing w:val="-11"/>
          <w:w w:val="30"/>
          <w:b/>
          <w:bCs/>
          <w:position w:val="5"/>
        </w:rPr>
        <w:t>ı</w:t>
      </w:r>
      <w:r>
        <w:rPr>
          <w:rFonts w:ascii="Arial" w:hAnsi="Arial" w:cs="Arial" w:eastAsia="Arial"/>
          <w:sz w:val="56"/>
          <w:szCs w:val="56"/>
          <w:color w:val="ACACAC"/>
          <w:spacing w:val="13"/>
          <w:w w:val="189"/>
          <w:b/>
          <w:bCs/>
          <w:position w:val="5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28"/>
        </w:rPr>
        <w:t>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</w:rPr>
        <w:t>22:43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40"/>
          <w:cols w:num="3" w:equalWidth="0">
            <w:col w:w="6598" w:space="176"/>
            <w:col w:w="571" w:space="0"/>
            <w:col w:w="4095"/>
          </w:cols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5" w:after="0" w:line="240" w:lineRule="auto"/>
        <w:ind w:left="117" w:right="-20"/>
        <w:jc w:val="left"/>
        <w:tabs>
          <w:tab w:pos="214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2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2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H.Hüseyi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BOZKURT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14" w:lineRule="exact"/>
        <w:ind w:left="2150" w:right="-20"/>
        <w:jc w:val="left"/>
        <w:tabs>
          <w:tab w:pos="476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8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8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3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22:36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  <w:position w:val="-1"/>
        </w:rPr>
        <w:t>22:42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40"/>
        </w:sectPr>
      </w:pPr>
      <w:rPr/>
    </w:p>
    <w:p>
      <w:pPr>
        <w:spacing w:before="0" w:after="0" w:line="240" w:lineRule="auto"/>
        <w:ind w:left="11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-1"/>
        </w:rPr>
        <w:t>855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40"/>
          <w:cols w:num="2" w:equalWidth="0">
            <w:col w:w="595" w:space="1555"/>
            <w:col w:w="9290"/>
          </w:cols>
        </w:sectPr>
      </w:pPr>
      <w:rPr/>
    </w:p>
    <w:p>
      <w:pPr>
        <w:spacing w:before="9" w:after="0" w:line="240" w:lineRule="auto"/>
        <w:ind w:left="127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695" w:right="448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2" w:lineRule="auto"/>
        <w:ind w:left="2165" w:right="4112" w:firstLine="2562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6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az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24" w:lineRule="exact"/>
        <w:ind w:left="2165" w:right="2470" w:firstLine="-2052"/>
        <w:jc w:val="left"/>
        <w:tabs>
          <w:tab w:pos="470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Ya._,mcı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27" w:right="2567" w:firstLine="46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6"/>
        </w:rPr>
        <w:t>!ayı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Göıiildüğü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7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varıldığında,alevli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göıiildü.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687" w:right="386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söndüiiicil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90" w:lineRule="exact"/>
        <w:ind w:left="117" w:right="-20"/>
        <w:jc w:val="left"/>
        <w:tabs>
          <w:tab w:pos="4720" w:val="left"/>
          <w:tab w:pos="6620" w:val="left"/>
          <w:tab w:pos="8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6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-4"/>
        </w:rPr>
        <w:t>IK..K.T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6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3" w:lineRule="exact"/>
        <w:ind w:left="6587" w:right="4660"/>
        <w:jc w:val="center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83838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2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2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elektiri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uzatma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kablos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40"/>
        </w:sectPr>
      </w:pPr>
      <w:rPr/>
    </w:p>
    <w:p>
      <w:pPr>
        <w:spacing w:before="0" w:after="0" w:line="214" w:lineRule="exact"/>
        <w:ind w:left="16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öndiirıne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0" w:lineRule="auto"/>
        <w:ind w:left="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9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2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9"/>
        </w:rPr>
        <w:t>100.00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6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9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inşaat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elektiri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uzatma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kablosund&lt;ı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40"/>
          <w:cols w:num="2" w:equalWidth="0">
            <w:col w:w="1848" w:space="317"/>
            <w:col w:w="9275"/>
          </w:cols>
        </w:sectPr>
      </w:pPr>
      <w:rPr/>
    </w:p>
    <w:p>
      <w:pPr>
        <w:spacing w:before="19" w:after="0" w:line="254" w:lineRule="auto"/>
        <w:ind w:left="2150" w:right="64" w:firstLine="-202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göıiilmü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uzatma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kablosundaki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ezilme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yıpranma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vb.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8"/>
        </w:rPr>
        <w:t>ebeplerde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gelmesi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kabioyu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ttutı.ışturması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0"/>
        </w:rPr>
        <w:t>Yang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90"/>
        </w:rPr>
        <w:t>m</w:t>
      </w:r>
      <w:r>
        <w:rPr>
          <w:rFonts w:ascii="Arial" w:hAnsi="Arial" w:cs="Arial" w:eastAsia="Arial"/>
          <w:sz w:val="19"/>
          <w:szCs w:val="19"/>
          <w:color w:val="383838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çıklıgı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varılm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9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22" w:right="-20"/>
        <w:jc w:val="left"/>
        <w:tabs>
          <w:tab w:pos="214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Sigoıialı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ISirketi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6" w:lineRule="auto"/>
        <w:ind w:left="112" w:right="7881" w:firstLine="14"/>
        <w:jc w:val="left"/>
        <w:tabs>
          <w:tab w:pos="600" w:val="left"/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</w:rPr>
        <w:t>Y&lt;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İnşaat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bekçisine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lfesıım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31" w:right="-20"/>
        <w:jc w:val="left"/>
        <w:tabs>
          <w:tab w:pos="214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!Tarih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1"/>
        </w:rPr>
        <w:t>:29.05.2016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7"/>
          <w:position w:val="0"/>
        </w:rPr>
        <w:t>23:ıo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14" w:lineRule="exact"/>
        <w:ind w:left="217" w:right="-20"/>
        <w:jc w:val="left"/>
        <w:tabs>
          <w:tab w:pos="1020" w:val="left"/>
          <w:tab w:pos="154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40"/>
        </w:sectPr>
      </w:pPr>
      <w:rPr/>
    </w:p>
    <w:p>
      <w:pPr>
        <w:spacing w:before="35" w:after="0" w:line="240" w:lineRule="auto"/>
        <w:ind w:left="2307" w:right="-69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exact"/>
        <w:ind w:left="479" w:right="-20"/>
        <w:jc w:val="left"/>
        <w:tabs>
          <w:tab w:pos="5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262626"/>
          <w:spacing w:val="0"/>
          <w:w w:val="81"/>
          <w:position w:val="-2"/>
        </w:rPr>
        <w:t>·o</w:t>
      </w:r>
      <w:r>
        <w:rPr>
          <w:rFonts w:ascii="Arial" w:hAnsi="Arial" w:cs="Arial" w:eastAsia="Arial"/>
          <w:sz w:val="24"/>
          <w:szCs w:val="24"/>
          <w:color w:val="26262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4"/>
          <w:szCs w:val="24"/>
          <w:color w:val="26262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1" w:lineRule="exact"/>
        <w:ind w:left="479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v:group style="position:absolute;margin-left:187.368958pt;margin-top:8.789725pt;width:1.190400pt;height:27.24075pt;mso-position-horizontal-relative:page;mso-position-vertical-relative:paragraph;z-index:-10047" coordorigin="3747,176" coordsize="24,545">
            <v:group style="position:absolute;left:3764;top:183;width:2;height:229" coordorigin="3764,183" coordsize="2,229">
              <v:shape style="position:absolute;left:3764;top:183;width:2;height:229" coordorigin="3764,183" coordsize="0,229" path="m3764,412l3764,183e" filled="f" stroked="t" strokeweight=".71424pt" strokecolor="#575B93">
                <v:path arrowok="t"/>
              </v:shape>
            </v:group>
            <v:group style="position:absolute;left:3755;top:355;width:2;height:358" coordorigin="3755,355" coordsize="2,358">
              <v:shape style="position:absolute;left:3755;top:355;width:2;height:358" coordorigin="3755,355" coordsize="0,358" path="m3755,713l3755,355e" filled="f" stroked="t" strokeweight=".71424pt" strokecolor="#383B7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.902401pt;margin-top:5.410059pt;width:.983242pt;height:28.5pt;mso-position-horizontal-relative:page;mso-position-vertical-relative:paragraph;z-index:-10028" type="#_x0000_t202" filled="f" stroked="f">
            <v:textbox inset="0,0,0,0">
              <w:txbxContent>
                <w:p>
                  <w:pPr>
                    <w:spacing w:before="0" w:after="0" w:line="570" w:lineRule="exact"/>
                    <w:ind w:right="-125"/>
                    <w:jc w:val="left"/>
                    <w:rPr>
                      <w:rFonts w:ascii="Arial" w:hAnsi="Arial" w:cs="Arial" w:eastAsia="Arial"/>
                      <w:sz w:val="57"/>
                      <w:szCs w:val="57"/>
                    </w:rPr>
                  </w:pPr>
                  <w:rPr/>
                  <w:r>
                    <w:rPr>
                      <w:rFonts w:ascii="Arial" w:hAnsi="Arial" w:cs="Arial" w:eastAsia="Arial"/>
                      <w:sz w:val="57"/>
                      <w:szCs w:val="57"/>
                      <w:color w:val="262626"/>
                      <w:spacing w:val="-165"/>
                      <w:w w:val="80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1"/>
          <w:szCs w:val="31"/>
          <w:color w:val="262626"/>
          <w:spacing w:val="-23"/>
          <w:w w:val="100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262626"/>
          <w:spacing w:val="-33"/>
          <w:w w:val="100"/>
          <w:i/>
          <w:position w:val="17"/>
        </w:rPr>
        <w:t>&lt;</w:t>
      </w:r>
      <w:r>
        <w:rPr>
          <w:rFonts w:ascii="Times New Roman" w:hAnsi="Times New Roman" w:cs="Times New Roman" w:eastAsia="Times New Roman"/>
          <w:sz w:val="31"/>
          <w:szCs w:val="31"/>
          <w:color w:val="262626"/>
          <w:spacing w:val="-116"/>
          <w:w w:val="100"/>
          <w:i/>
          <w:position w:val="1"/>
        </w:rPr>
        <w:t>o</w:t>
      </w:r>
      <w:r>
        <w:rPr>
          <w:rFonts w:ascii="Times New Roman" w:hAnsi="Times New Roman" w:cs="Times New Roman" w:eastAsia="Times New Roman"/>
          <w:sz w:val="8"/>
          <w:szCs w:val="8"/>
          <w:color w:val="262626"/>
          <w:spacing w:val="0"/>
          <w:w w:val="100"/>
          <w:i/>
          <w:position w:val="17"/>
        </w:rPr>
        <w:t>!)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54.751999pt;margin-top:7.014224pt;width:1.42848pt;height:14.574042pt;mso-position-horizontal-relative:page;mso-position-vertical-relative:paragraph;z-index:-10046" coordorigin="3095,140" coordsize="29,291">
            <v:group style="position:absolute;left:3105;top:150;width:2;height:115" coordorigin="3105,150" coordsize="2,115">
              <v:shape style="position:absolute;left:3105;top:150;width:2;height:115" coordorigin="3105,150" coordsize="0,115" path="m3105,265l3105,150e" filled="f" stroked="t" strokeweight=".95232pt" strokecolor="#5B5BA0">
                <v:path arrowok="t"/>
              </v:shape>
            </v:group>
            <v:group style="position:absolute;left:3114;top:207;width:2;height:215" coordorigin="3114,207" coordsize="2,215">
              <v:shape style="position:absolute;left:3114;top:207;width:2;height:215" coordorigin="3114,207" coordsize="0,215" path="m3114,422l3114,207e" filled="f" stroked="t" strokeweight=".95232pt" strokecolor="#44449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65.584641pt;margin-top:7.372242pt;width:2.61888pt;height:13.977944pt;mso-position-horizontal-relative:page;mso-position-vertical-relative:paragraph;z-index:-10045" coordorigin="3312,147" coordsize="52,280">
            <v:group style="position:absolute;left:3357;top:155;width:2;height:81" coordorigin="3357,155" coordsize="2,81">
              <v:shape style="position:absolute;left:3357;top:155;width:2;height:81" coordorigin="3357,155" coordsize="0,81" path="m3357,236l3357,155e" filled="f" stroked="t" strokeweight=".71424pt" strokecolor="#000000">
                <v:path arrowok="t"/>
              </v:shape>
            </v:group>
            <v:group style="position:absolute;left:3316;top:236;width:2;height:186" coordorigin="3316,236" coordsize="2,186">
              <v:shape style="position:absolute;left:3316;top:236;width:2;height:186" coordorigin="3316,236" coordsize="0,186" path="m3316,422l3316,236e" filled="f" stroked="t" strokeweight=".47616pt" strokecolor="#6B6BB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15.449615pt;margin-top:19.67824pt;width:.1pt;height:12.426833pt;mso-position-horizontal-relative:page;mso-position-vertical-relative:paragraph;z-index:-10044" coordorigin="8309,394" coordsize="2,249">
            <v:shape style="position:absolute;left:8309;top:394;width:2;height:249" coordorigin="8309,394" coordsize="0,249" path="m8309,642l8309,394e" filled="f" stroked="t" strokeweight=".2380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5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5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</w:rPr>
        <w:t>.....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left="233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626669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28"/>
          <w:szCs w:val="28"/>
          <w:color w:val="626669"/>
          <w:spacing w:val="58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26669"/>
          <w:spacing w:val="0"/>
          <w:w w:val="60"/>
        </w:rPr>
        <w:t>Oca</w:t>
      </w:r>
      <w:r>
        <w:rPr>
          <w:rFonts w:ascii="Times New Roman" w:hAnsi="Times New Roman" w:cs="Times New Roman" w:eastAsia="Times New Roman"/>
          <w:sz w:val="28"/>
          <w:szCs w:val="28"/>
          <w:color w:val="626669"/>
          <w:spacing w:val="0"/>
          <w:w w:val="60"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color w:val="626669"/>
          <w:spacing w:val="20"/>
          <w:w w:val="6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26669"/>
          <w:spacing w:val="0"/>
          <w:w w:val="60"/>
        </w:rPr>
        <w:t>Z011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153" w:lineRule="exact"/>
        <w:ind w:left="8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i/>
          <w:position w:val="-4"/>
        </w:rPr>
        <w:t>1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i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46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  <w:position w:val="-3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15" w:lineRule="exact"/>
        <w:ind w:right="-20"/>
        <w:jc w:val="left"/>
        <w:tabs>
          <w:tab w:pos="46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pict>
          <v:group style="position:absolute;margin-left:436.162567pt;margin-top:23.740854pt;width:.1pt;height:15.294564pt;mso-position-horizontal-relative:page;mso-position-vertical-relative:paragraph;z-index:-10043" coordorigin="8723,475" coordsize="2,306">
            <v:shape style="position:absolute;left:8723;top:475;width:2;height:306" coordorigin="8723,475" coordsize="0,306" path="m8723,781l8723,475e" filled="f" stroked="t" strokeweight=".95232pt" strokecolor="#4F6093">
              <v:path arrowok="t"/>
            </v:shape>
          </v:group>
          <w10:wrap type="none"/>
        </w:pict>
      </w:r>
      <w:r>
        <w:rPr/>
        <w:pict>
          <v:group style="position:absolute;margin-left:459.970581pt;margin-top:23.740854pt;width:.1pt;height:16.011497pt;mso-position-horizontal-relative:page;mso-position-vertical-relative:paragraph;z-index:-10042" coordorigin="9199,475" coordsize="2,320">
            <v:shape style="position:absolute;left:9199;top:475;width:2;height:320" coordorigin="9199,475" coordsize="0,320" path="m9199,795l9199,475e" filled="f" stroked="t" strokeweight="1.190400pt" strokecolor="#3B4493">
              <v:path arrowok="t"/>
            </v:shape>
          </v:group>
          <w10:wrap type="none"/>
        </w:pict>
      </w:r>
      <w:r>
        <w:rPr/>
        <w:pict>
          <v:group style="position:absolute;margin-left:495.160828pt;margin-top:10.101233pt;width:.1pt;height:19.781739pt;mso-position-horizontal-relative:page;mso-position-vertical-relative:paragraph;z-index:-10036" coordorigin="9903,202" coordsize="2,396">
            <v:shape style="position:absolute;left:9903;top:202;width:2;height:396" coordorigin="9903,202" coordsize="0,396" path="m9903,598l9903,202e" filled="f" stroked="t" strokeweight="4.076335pt" strokecolor="#EDEDED">
              <v:path arrowok="t"/>
            </v:shape>
          </v:group>
          <w10:wrap type="none"/>
        </w:pict>
      </w:r>
      <w:r>
        <w:rPr/>
        <w:pict>
          <v:group style="position:absolute;margin-left:554.309875pt;margin-top:10.101233pt;width:.1pt;height:19.781739pt;mso-position-horizontal-relative:page;mso-position-vertical-relative:paragraph;z-index:-10035" coordorigin="11086,202" coordsize="2,396">
            <v:shape style="position:absolute;left:11086;top:202;width:2;height:396" coordorigin="11086,202" coordsize="0,396" path="m11086,598l11086,202e" filled="f" stroked="t" strokeweight="4.059370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4146AA"/>
          <w:spacing w:val="0"/>
          <w:w w:val="154"/>
          <w:position w:val="-1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146AA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6AA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7"/>
        </w:rPr>
        <w:t>ltfai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-17"/>
        </w:rPr>
        <w:t> </w:t>
      </w:r>
      <w:r>
        <w:rPr>
          <w:rFonts w:ascii="Arial" w:hAnsi="Arial" w:cs="Arial" w:eastAsia="Arial"/>
          <w:sz w:val="68"/>
          <w:szCs w:val="68"/>
          <w:color w:val="363B7E"/>
          <w:spacing w:val="0"/>
          <w:w w:val="82"/>
          <w:position w:val="-17"/>
        </w:rPr>
        <w:t>rı</w:t>
      </w:r>
      <w:r>
        <w:rPr>
          <w:rFonts w:ascii="Arial" w:hAnsi="Arial" w:cs="Arial" w:eastAsia="Arial"/>
          <w:sz w:val="68"/>
          <w:szCs w:val="68"/>
          <w:color w:val="363B7E"/>
          <w:spacing w:val="-130"/>
          <w:w w:val="82"/>
          <w:position w:val="-17"/>
        </w:rPr>
        <w:t>:</w:t>
      </w:r>
      <w:r>
        <w:rPr>
          <w:rFonts w:ascii="Arial" w:hAnsi="Arial" w:cs="Arial" w:eastAsia="Arial"/>
          <w:sz w:val="68"/>
          <w:szCs w:val="68"/>
          <w:color w:val="626669"/>
          <w:spacing w:val="0"/>
          <w:w w:val="35"/>
          <w:position w:val="-17"/>
        </w:rPr>
        <w:t>·</w:t>
      </w:r>
      <w:r>
        <w:rPr>
          <w:rFonts w:ascii="Arial" w:hAnsi="Arial" w:cs="Arial" w:eastAsia="Arial"/>
          <w:sz w:val="68"/>
          <w:szCs w:val="68"/>
          <w:color w:val="626669"/>
          <w:spacing w:val="-15"/>
          <w:w w:val="100"/>
          <w:position w:val="-17"/>
        </w:rPr>
        <w:t> </w:t>
      </w:r>
      <w:r>
        <w:rPr>
          <w:rFonts w:ascii="Arial" w:hAnsi="Arial" w:cs="Arial" w:eastAsia="Arial"/>
          <w:sz w:val="29"/>
          <w:szCs w:val="29"/>
          <w:color w:val="ACACAC"/>
          <w:spacing w:val="-46"/>
          <w:w w:val="98"/>
          <w:position w:val="-17"/>
        </w:rPr>
        <w:t>.</w:t>
      </w:r>
      <w:r>
        <w:rPr>
          <w:rFonts w:ascii="Arial" w:hAnsi="Arial" w:cs="Arial" w:eastAsia="Arial"/>
          <w:sz w:val="29"/>
          <w:szCs w:val="29"/>
          <w:color w:val="383838"/>
          <w:spacing w:val="0"/>
          <w:w w:val="93"/>
          <w:position w:val="-17"/>
        </w:rPr>
        <w:t>Kı{</w:t>
      </w:r>
      <w:r>
        <w:rPr>
          <w:rFonts w:ascii="Arial" w:hAnsi="Arial" w:cs="Arial" w:eastAsia="Arial"/>
          <w:sz w:val="29"/>
          <w:szCs w:val="29"/>
          <w:color w:val="626669"/>
          <w:spacing w:val="0"/>
          <w:w w:val="285"/>
          <w:position w:val="-17"/>
        </w:rPr>
        <w:t>(</w:t>
      </w:r>
      <w:r>
        <w:rPr>
          <w:rFonts w:ascii="Arial" w:hAnsi="Arial" w:cs="Arial" w:eastAsia="Arial"/>
          <w:sz w:val="29"/>
          <w:szCs w:val="29"/>
          <w:color w:val="626669"/>
          <w:spacing w:val="-18"/>
          <w:w w:val="100"/>
          <w:position w:val="-17"/>
        </w:rPr>
        <w:t> </w:t>
      </w:r>
      <w:r>
        <w:rPr>
          <w:rFonts w:ascii="Arial" w:hAnsi="Arial" w:cs="Arial" w:eastAsia="Arial"/>
          <w:sz w:val="29"/>
          <w:szCs w:val="29"/>
          <w:color w:val="C1C1CD"/>
          <w:spacing w:val="-65"/>
          <w:w w:val="65"/>
          <w:position w:val="-17"/>
        </w:rPr>
        <w:t>:</w:t>
      </w:r>
      <w:r>
        <w:rPr>
          <w:rFonts w:ascii="Arial" w:hAnsi="Arial" w:cs="Arial" w:eastAsia="Arial"/>
          <w:sz w:val="29"/>
          <w:szCs w:val="29"/>
          <w:color w:val="626669"/>
          <w:spacing w:val="0"/>
          <w:w w:val="111"/>
          <w:position w:val="-17"/>
        </w:rPr>
        <w:t>f</w:t>
      </w:r>
      <w:r>
        <w:rPr>
          <w:rFonts w:ascii="Arial" w:hAnsi="Arial" w:cs="Arial" w:eastAsia="Arial"/>
          <w:sz w:val="29"/>
          <w:szCs w:val="29"/>
          <w:color w:val="626669"/>
          <w:spacing w:val="9"/>
          <w:w w:val="100"/>
          <w:position w:val="-17"/>
        </w:rPr>
        <w:t> </w:t>
      </w:r>
      <w:r>
        <w:rPr>
          <w:rFonts w:ascii="Arial" w:hAnsi="Arial" w:cs="Arial" w:eastAsia="Arial"/>
          <w:sz w:val="29"/>
          <w:szCs w:val="29"/>
          <w:color w:val="626669"/>
          <w:spacing w:val="0"/>
          <w:w w:val="100"/>
          <w:position w:val="-17"/>
        </w:rPr>
        <w:t>"</w:t>
      </w:r>
      <w:r>
        <w:rPr>
          <w:rFonts w:ascii="Arial" w:hAnsi="Arial" w:cs="Arial" w:eastAsia="Arial"/>
          <w:sz w:val="29"/>
          <w:szCs w:val="29"/>
          <w:color w:val="626669"/>
          <w:spacing w:val="0"/>
          <w:w w:val="100"/>
          <w:position w:val="-17"/>
        </w:rPr>
        <w:t>·</w:t>
      </w:r>
      <w:r>
        <w:rPr>
          <w:rFonts w:ascii="Arial" w:hAnsi="Arial" w:cs="Arial" w:eastAsia="Arial"/>
          <w:sz w:val="29"/>
          <w:szCs w:val="29"/>
          <w:color w:val="626669"/>
          <w:spacing w:val="-21"/>
          <w:w w:val="100"/>
          <w:position w:val="-17"/>
        </w:rPr>
        <w:t> </w:t>
      </w:r>
      <w:r>
        <w:rPr>
          <w:rFonts w:ascii="Arial" w:hAnsi="Arial" w:cs="Arial" w:eastAsia="Arial"/>
          <w:sz w:val="29"/>
          <w:szCs w:val="29"/>
          <w:color w:val="C1C1CD"/>
          <w:spacing w:val="-20"/>
          <w:w w:val="82"/>
          <w:position w:val="-17"/>
        </w:rPr>
        <w:t>·</w:t>
      </w:r>
      <w:r>
        <w:rPr>
          <w:rFonts w:ascii="Arial" w:hAnsi="Arial" w:cs="Arial" w:eastAsia="Arial"/>
          <w:sz w:val="29"/>
          <w:szCs w:val="29"/>
          <w:color w:val="626669"/>
          <w:spacing w:val="0"/>
          <w:w w:val="98"/>
          <w:position w:val="-17"/>
        </w:rPr>
        <w:t>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40"/>
          <w:cols w:num="2" w:equalWidth="0">
            <w:col w:w="6319" w:space="1808"/>
            <w:col w:w="3313"/>
          </w:cols>
        </w:sectPr>
      </w:pPr>
      <w:rPr/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71" w:lineRule="exact"/>
        <w:ind w:left="2474" w:right="-126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Arial" w:hAnsi="Arial" w:cs="Arial" w:eastAsia="Arial"/>
          <w:sz w:val="57"/>
          <w:szCs w:val="57"/>
          <w:color w:val="777779"/>
          <w:spacing w:val="-71"/>
          <w:w w:val="81"/>
          <w:position w:val="-40"/>
        </w:rPr>
        <w:t>,</w:t>
      </w:r>
      <w:r>
        <w:rPr>
          <w:rFonts w:ascii="Arial" w:hAnsi="Arial" w:cs="Arial" w:eastAsia="Arial"/>
          <w:sz w:val="57"/>
          <w:szCs w:val="57"/>
          <w:color w:val="4D4F80"/>
          <w:spacing w:val="0"/>
          <w:w w:val="81"/>
          <w:position w:val="-40"/>
        </w:rPr>
        <w:t>kÜ</w:t>
      </w:r>
      <w:r>
        <w:rPr>
          <w:rFonts w:ascii="Arial" w:hAnsi="Arial" w:cs="Arial" w:eastAsia="Arial"/>
          <w:sz w:val="57"/>
          <w:szCs w:val="57"/>
          <w:color w:val="4D4F80"/>
          <w:spacing w:val="-32"/>
          <w:w w:val="81"/>
          <w:position w:val="-40"/>
        </w:rPr>
        <w:t> </w:t>
      </w:r>
      <w:r>
        <w:rPr>
          <w:rFonts w:ascii="Times New Roman" w:hAnsi="Times New Roman" w:cs="Times New Roman" w:eastAsia="Times New Roman"/>
          <w:sz w:val="56"/>
          <w:szCs w:val="56"/>
          <w:color w:val="606291"/>
          <w:spacing w:val="0"/>
          <w:w w:val="54"/>
          <w:position w:val="-40"/>
        </w:rPr>
        <w:t>[R</w:t>
      </w:r>
      <w:r>
        <w:rPr>
          <w:rFonts w:ascii="Times New Roman" w:hAnsi="Times New Roman" w:cs="Times New Roman" w:eastAsia="Times New Roman"/>
          <w:sz w:val="56"/>
          <w:szCs w:val="56"/>
          <w:color w:val="606291"/>
          <w:spacing w:val="27"/>
          <w:w w:val="54"/>
          <w:position w:val="-40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262626"/>
          <w:spacing w:val="0"/>
          <w:w w:val="106"/>
          <w:position w:val="-40"/>
        </w:rPr>
        <w:t>u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right="-175"/>
        <w:jc w:val="left"/>
        <w:tabs>
          <w:tab w:pos="2420" w:val="left"/>
        </w:tabs>
        <w:rPr>
          <w:rFonts w:ascii="Arial" w:hAnsi="Arial" w:cs="Arial" w:eastAsia="Arial"/>
          <w:sz w:val="90"/>
          <w:szCs w:val="90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55"/>
          <w:szCs w:val="55"/>
          <w:color w:val="4D4F80"/>
          <w:spacing w:val="0"/>
          <w:w w:val="220"/>
          <w:i/>
          <w:position w:val="-28"/>
        </w:rPr>
        <w:t>/)</w:t>
      </w:r>
      <w:r>
        <w:rPr>
          <w:rFonts w:ascii="Courier New" w:hAnsi="Courier New" w:cs="Courier New" w:eastAsia="Courier New"/>
          <w:sz w:val="55"/>
          <w:szCs w:val="55"/>
          <w:color w:val="4D4F80"/>
          <w:spacing w:val="0"/>
          <w:w w:val="100"/>
          <w:i/>
          <w:position w:val="-28"/>
        </w:rPr>
        <w:tab/>
      </w:r>
      <w:r>
        <w:rPr>
          <w:rFonts w:ascii="Courier New" w:hAnsi="Courier New" w:cs="Courier New" w:eastAsia="Courier New"/>
          <w:sz w:val="55"/>
          <w:szCs w:val="55"/>
          <w:color w:val="4D4F80"/>
          <w:spacing w:val="0"/>
          <w:w w:val="100"/>
          <w:i/>
          <w:position w:val="-28"/>
        </w:rPr>
      </w:r>
      <w:r>
        <w:rPr>
          <w:rFonts w:ascii="Arial" w:hAnsi="Arial" w:cs="Arial" w:eastAsia="Arial"/>
          <w:sz w:val="90"/>
          <w:szCs w:val="90"/>
          <w:color w:val="4D4F80"/>
          <w:spacing w:val="0"/>
          <w:w w:val="49"/>
          <w:position w:val="-49"/>
        </w:rPr>
        <w:t>t</w:t>
      </w:r>
      <w:r>
        <w:rPr>
          <w:rFonts w:ascii="Arial" w:hAnsi="Arial" w:cs="Arial" w:eastAsia="Arial"/>
          <w:sz w:val="90"/>
          <w:szCs w:val="90"/>
          <w:color w:val="000000"/>
          <w:spacing w:val="0"/>
          <w:w w:val="100"/>
          <w:position w:val="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left="1255" w:right="-20"/>
        <w:jc w:val="left"/>
        <w:rPr>
          <w:rFonts w:ascii="Arial" w:hAnsi="Arial" w:cs="Arial" w:eastAsia="Arial"/>
          <w:sz w:val="8"/>
          <w:szCs w:val="8"/>
        </w:rPr>
      </w:pPr>
      <w:rPr/>
      <w:r>
        <w:rPr/>
        <w:pict>
          <v:group style="position:absolute;margin-left:540.625793pt;margin-top:2.843745pt;width:4.73712pt;height:5.457032pt;mso-position-horizontal-relative:page;mso-position-vertical-relative:paragraph;z-index:-10034" coordorigin="10813,57" coordsize="95,109">
            <v:shape style="position:absolute;left:10813;top:57;width:95;height:109" coordorigin="10813,57" coordsize="95,109" path="m10813,57l10907,57,10907,166,10813,166,10813,57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7"/>
          <w:szCs w:val="7"/>
          <w:color w:val="626669"/>
          <w:spacing w:val="0"/>
          <w:w w:val="600"/>
          <w:b/>
          <w:bCs/>
        </w:rPr>
        <w:t>4</w:t>
      </w:r>
      <w:r>
        <w:rPr>
          <w:rFonts w:ascii="Arial" w:hAnsi="Arial" w:cs="Arial" w:eastAsia="Arial"/>
          <w:sz w:val="7"/>
          <w:szCs w:val="7"/>
          <w:color w:val="626669"/>
          <w:spacing w:val="45"/>
          <w:w w:val="600"/>
          <w:b/>
          <w:bCs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26669"/>
          <w:spacing w:val="-11"/>
          <w:w w:val="140"/>
        </w:rPr>
        <w:t>t</w:t>
      </w:r>
      <w:r>
        <w:rPr>
          <w:rFonts w:ascii="Times New Roman" w:hAnsi="Times New Roman" w:cs="Times New Roman" w:eastAsia="Times New Roman"/>
          <w:sz w:val="15"/>
          <w:szCs w:val="15"/>
          <w:color w:val="8A8C8C"/>
          <w:spacing w:val="0"/>
          <w:w w:val="99"/>
        </w:rPr>
        <w:t>9.</w:t>
      </w:r>
      <w:r>
        <w:rPr>
          <w:rFonts w:ascii="Times New Roman" w:hAnsi="Times New Roman" w:cs="Times New Roman" w:eastAsia="Times New Roman"/>
          <w:sz w:val="15"/>
          <w:szCs w:val="15"/>
          <w:color w:val="8A8C8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A8C8C"/>
          <w:spacing w:val="-15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ACACAC"/>
          <w:spacing w:val="0"/>
          <w:w w:val="213"/>
        </w:rPr>
        <w:t>L</w:t>
      </w:r>
      <w:r>
        <w:rPr>
          <w:rFonts w:ascii="Arial" w:hAnsi="Arial" w:cs="Arial" w:eastAsia="Arial"/>
          <w:sz w:val="8"/>
          <w:szCs w:val="8"/>
          <w:color w:val="ACACAC"/>
          <w:spacing w:val="0"/>
          <w:w w:val="213"/>
        </w:rPr>
        <w:t>   </w:t>
      </w:r>
      <w:r>
        <w:rPr>
          <w:rFonts w:ascii="Arial" w:hAnsi="Arial" w:cs="Arial" w:eastAsia="Arial"/>
          <w:sz w:val="8"/>
          <w:szCs w:val="8"/>
          <w:color w:val="ACACAC"/>
          <w:spacing w:val="2"/>
          <w:w w:val="213"/>
        </w:rPr>
        <w:t> </w:t>
      </w:r>
      <w:r>
        <w:rPr>
          <w:rFonts w:ascii="Arial" w:hAnsi="Arial" w:cs="Arial" w:eastAsia="Arial"/>
          <w:sz w:val="8"/>
          <w:szCs w:val="8"/>
          <w:color w:val="777779"/>
          <w:spacing w:val="0"/>
          <w:w w:val="600"/>
        </w:rPr>
        <w:t>:\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14" w:after="0" w:line="1" w:lineRule="exact"/>
        <w:ind w:right="-20"/>
        <w:jc w:val="left"/>
        <w:rPr>
          <w:rFonts w:ascii="Arial" w:hAnsi="Arial" w:cs="Arial" w:eastAsia="Arial"/>
          <w:sz w:val="46"/>
          <w:szCs w:val="46"/>
        </w:rPr>
      </w:pPr>
      <w:rPr/>
      <w:r>
        <w:rPr>
          <w:rFonts w:ascii="Arial" w:hAnsi="Arial" w:cs="Arial" w:eastAsia="Arial"/>
          <w:sz w:val="46"/>
          <w:szCs w:val="46"/>
          <w:color w:val="4D4F80"/>
          <w:spacing w:val="0"/>
          <w:w w:val="100"/>
          <w:position w:val="-43"/>
        </w:rPr>
        <w:t>6</w:t>
      </w:r>
      <w:r>
        <w:rPr>
          <w:rFonts w:ascii="Arial" w:hAnsi="Arial" w:cs="Arial" w:eastAsia="Arial"/>
          <w:sz w:val="46"/>
          <w:szCs w:val="46"/>
          <w:color w:val="4D4F80"/>
          <w:spacing w:val="7"/>
          <w:w w:val="100"/>
          <w:position w:val="-43"/>
        </w:rPr>
        <w:t> </w:t>
      </w:r>
      <w:r>
        <w:rPr>
          <w:rFonts w:ascii="Arial" w:hAnsi="Arial" w:cs="Arial" w:eastAsia="Arial"/>
          <w:sz w:val="46"/>
          <w:szCs w:val="46"/>
          <w:color w:val="4D4F80"/>
          <w:spacing w:val="0"/>
          <w:w w:val="101"/>
          <w:position w:val="-43"/>
        </w:rPr>
        <w:t>f.!J</w:t>
      </w:r>
      <w:r>
        <w:rPr>
          <w:rFonts w:ascii="Arial" w:hAnsi="Arial" w:cs="Arial" w:eastAsia="Arial"/>
          <w:sz w:val="46"/>
          <w:szCs w:val="46"/>
          <w:color w:val="4D4F80"/>
          <w:spacing w:val="-44"/>
          <w:w w:val="101"/>
          <w:position w:val="-43"/>
        </w:rPr>
        <w:t>.</w:t>
      </w:r>
      <w:r>
        <w:rPr>
          <w:rFonts w:ascii="Arial" w:hAnsi="Arial" w:cs="Arial" w:eastAsia="Arial"/>
          <w:sz w:val="46"/>
          <w:szCs w:val="46"/>
          <w:color w:val="4B4B4B"/>
          <w:spacing w:val="-69"/>
          <w:w w:val="40"/>
          <w:position w:val="-43"/>
        </w:rPr>
        <w:t>.</w:t>
      </w:r>
      <w:r>
        <w:rPr>
          <w:rFonts w:ascii="Arial" w:hAnsi="Arial" w:cs="Arial" w:eastAsia="Arial"/>
          <w:sz w:val="46"/>
          <w:szCs w:val="46"/>
          <w:color w:val="777779"/>
          <w:spacing w:val="-231"/>
          <w:w w:val="73"/>
          <w:position w:val="-43"/>
        </w:rPr>
        <w:t>N</w:t>
      </w:r>
      <w:r>
        <w:rPr>
          <w:rFonts w:ascii="Arial" w:hAnsi="Arial" w:cs="Arial" w:eastAsia="Arial"/>
          <w:sz w:val="46"/>
          <w:szCs w:val="46"/>
          <w:color w:val="262626"/>
          <w:spacing w:val="0"/>
          <w:w w:val="61"/>
          <w:position w:val="-43"/>
        </w:rPr>
        <w:t>.</w:t>
      </w:r>
      <w:r>
        <w:rPr>
          <w:rFonts w:ascii="Arial" w:hAnsi="Arial" w:cs="Arial" w:eastAsia="Arial"/>
          <w:sz w:val="46"/>
          <w:szCs w:val="46"/>
          <w:color w:val="262626"/>
          <w:spacing w:val="-8"/>
          <w:w w:val="100"/>
          <w:position w:val="-43"/>
        </w:rPr>
        <w:t> </w:t>
      </w:r>
      <w:r>
        <w:rPr>
          <w:rFonts w:ascii="Arial" w:hAnsi="Arial" w:cs="Arial" w:eastAsia="Arial"/>
          <w:sz w:val="46"/>
          <w:szCs w:val="46"/>
          <w:color w:val="626669"/>
          <w:spacing w:val="0"/>
          <w:w w:val="117"/>
          <w:position w:val="-43"/>
        </w:rPr>
        <w:t>·"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40"/>
          <w:cols w:num="3" w:equalWidth="0">
            <w:col w:w="3799" w:space="1639"/>
            <w:col w:w="2551" w:space="710"/>
            <w:col w:w="274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2" w:lineRule="exact"/>
        <w:ind w:left="2298" w:right="-71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  <w:position w:val="-8"/>
        </w:rPr>
        <w:t>!tfaıy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12"/>
          <w:w w:val="100"/>
          <w:position w:val="-8"/>
        </w:rPr>
        <w:t>e</w:t>
      </w:r>
      <w:r>
        <w:rPr>
          <w:rFonts w:ascii="Arial" w:hAnsi="Arial" w:cs="Arial" w:eastAsia="Arial"/>
          <w:sz w:val="19"/>
          <w:szCs w:val="19"/>
          <w:color w:val="4D4F80"/>
          <w:spacing w:val="0"/>
          <w:w w:val="100"/>
          <w:position w:val="-8"/>
        </w:rPr>
        <w:t>"Mer</w:t>
      </w:r>
      <w:r>
        <w:rPr>
          <w:rFonts w:ascii="Arial" w:hAnsi="Arial" w:cs="Arial" w:eastAsia="Arial"/>
          <w:sz w:val="19"/>
          <w:szCs w:val="19"/>
          <w:color w:val="4D4F80"/>
          <w:spacing w:val="0"/>
          <w:w w:val="100"/>
          <w:position w:val="-8"/>
        </w:rPr>
        <w:t>k</w:t>
      </w:r>
      <w:r>
        <w:rPr>
          <w:rFonts w:ascii="Arial" w:hAnsi="Arial" w:cs="Arial" w:eastAsia="Arial"/>
          <w:sz w:val="19"/>
          <w:szCs w:val="19"/>
          <w:color w:val="4D4F80"/>
          <w:spacing w:val="0"/>
          <w:w w:val="100"/>
          <w:position w:val="-8"/>
        </w:rPr>
        <w:t>  </w:t>
      </w:r>
      <w:r>
        <w:rPr>
          <w:rFonts w:ascii="Arial" w:hAnsi="Arial" w:cs="Arial" w:eastAsia="Arial"/>
          <w:sz w:val="19"/>
          <w:szCs w:val="19"/>
          <w:color w:val="4D4F80"/>
          <w:spacing w:val="5"/>
          <w:w w:val="100"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8A8C8C"/>
          <w:spacing w:val="0"/>
          <w:w w:val="100"/>
          <w:position w:val="-8"/>
        </w:rPr>
        <w:t>z</w:t>
      </w:r>
      <w:r>
        <w:rPr>
          <w:rFonts w:ascii="Arial" w:hAnsi="Arial" w:cs="Arial" w:eastAsia="Arial"/>
          <w:sz w:val="19"/>
          <w:szCs w:val="19"/>
          <w:color w:val="8A8C8C"/>
          <w:spacing w:val="4"/>
          <w:w w:val="100"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2"/>
          <w:w w:val="100"/>
          <w:position w:val="-8"/>
        </w:rPr>
        <w:t>B</w:t>
      </w:r>
      <w:r>
        <w:rPr>
          <w:rFonts w:ascii="Arial" w:hAnsi="Arial" w:cs="Arial" w:eastAsia="Arial"/>
          <w:sz w:val="19"/>
          <w:szCs w:val="19"/>
          <w:color w:val="8A8C8C"/>
          <w:spacing w:val="0"/>
          <w:w w:val="100"/>
          <w:position w:val="-8"/>
        </w:rPr>
        <w:t>ö</w:t>
      </w:r>
      <w:r>
        <w:rPr>
          <w:rFonts w:ascii="Arial" w:hAnsi="Arial" w:cs="Arial" w:eastAsia="Arial"/>
          <w:sz w:val="19"/>
          <w:szCs w:val="19"/>
          <w:color w:val="8A8C8C"/>
          <w:spacing w:val="0"/>
          <w:w w:val="100"/>
          <w:position w:val="-8"/>
        </w:rPr>
        <w:t>  </w:t>
      </w:r>
      <w:r>
        <w:rPr>
          <w:rFonts w:ascii="Arial" w:hAnsi="Arial" w:cs="Arial" w:eastAsia="Arial"/>
          <w:sz w:val="19"/>
          <w:szCs w:val="19"/>
          <w:color w:val="8A8C8C"/>
          <w:spacing w:val="23"/>
          <w:w w:val="100"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8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30" w:lineRule="atLeast"/>
        <w:ind w:left="552" w:right="-53" w:firstLine="-55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01.640961pt;margin-top:-10.390075pt;width:.1pt;height:37.280500pt;mso-position-horizontal-relative:page;mso-position-vertical-relative:paragraph;z-index:-10041" coordorigin="8033,-208" coordsize="2,746">
            <v:shape style="position:absolute;left:8033;top:-208;width:2;height:746" coordorigin="8033,-208" coordsize="0,746" path="m8033,538l8033,-208e" filled="f" stroked="t" strokeweight=".2380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H.Hüseyi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BOZKURT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57" w:lineRule="exact"/>
        <w:ind w:right="-20"/>
        <w:jc w:val="left"/>
        <w:tabs>
          <w:tab w:pos="600" w:val="left"/>
          <w:tab w:pos="1880" w:val="left"/>
        </w:tabs>
        <w:rPr>
          <w:rFonts w:ascii="Arial" w:hAnsi="Arial" w:cs="Arial" w:eastAsia="Arial"/>
          <w:sz w:val="68"/>
          <w:szCs w:val="68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4B4B4B"/>
          <w:spacing w:val="0"/>
          <w:w w:val="100"/>
          <w:position w:val="-19"/>
        </w:rPr>
        <w:t>ı</w:t>
      </w:r>
      <w:r>
        <w:rPr>
          <w:rFonts w:ascii="Arial" w:hAnsi="Arial" w:cs="Arial" w:eastAsia="Arial"/>
          <w:sz w:val="30"/>
          <w:szCs w:val="30"/>
          <w:color w:val="4B4B4B"/>
          <w:spacing w:val="-15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626669"/>
          <w:spacing w:val="0"/>
          <w:w w:val="51"/>
          <w:position w:val="2"/>
        </w:rPr>
        <w:t>ıo</w:t>
      </w:r>
      <w:r>
        <w:rPr>
          <w:rFonts w:ascii="Times New Roman" w:hAnsi="Times New Roman" w:cs="Times New Roman" w:eastAsia="Times New Roman"/>
          <w:sz w:val="41"/>
          <w:szCs w:val="41"/>
          <w:color w:val="62666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41"/>
          <w:szCs w:val="41"/>
          <w:color w:val="62666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79"/>
          <w:szCs w:val="79"/>
          <w:color w:val="626669"/>
          <w:spacing w:val="0"/>
          <w:w w:val="49"/>
          <w:position w:val="-19"/>
        </w:rPr>
        <w:t>•9</w:t>
      </w:r>
      <w:r>
        <w:rPr>
          <w:rFonts w:ascii="Times New Roman" w:hAnsi="Times New Roman" w:cs="Times New Roman" w:eastAsia="Times New Roman"/>
          <w:sz w:val="79"/>
          <w:szCs w:val="79"/>
          <w:color w:val="626669"/>
          <w:spacing w:val="-66"/>
          <w:w w:val="48"/>
          <w:position w:val="-19"/>
        </w:rPr>
        <w:t>ı</w:t>
      </w:r>
      <w:r>
        <w:rPr>
          <w:rFonts w:ascii="Times New Roman" w:hAnsi="Times New Roman" w:cs="Times New Roman" w:eastAsia="Times New Roman"/>
          <w:sz w:val="79"/>
          <w:szCs w:val="79"/>
          <w:color w:val="4B4B4B"/>
          <w:spacing w:val="0"/>
          <w:w w:val="64"/>
          <w:position w:val="-19"/>
        </w:rPr>
        <w:t>..</w:t>
      </w:r>
      <w:r>
        <w:rPr>
          <w:rFonts w:ascii="Times New Roman" w:hAnsi="Times New Roman" w:cs="Times New Roman" w:eastAsia="Times New Roman"/>
          <w:sz w:val="79"/>
          <w:szCs w:val="79"/>
          <w:color w:val="4B4B4B"/>
          <w:spacing w:val="-47"/>
          <w:w w:val="100"/>
          <w:position w:val="-19"/>
        </w:rPr>
        <w:t> </w:t>
      </w:r>
      <w:r>
        <w:rPr>
          <w:rFonts w:ascii="Arial" w:hAnsi="Arial" w:cs="Arial" w:eastAsia="Arial"/>
          <w:sz w:val="68"/>
          <w:szCs w:val="68"/>
          <w:color w:val="4B4B4B"/>
          <w:spacing w:val="0"/>
          <w:w w:val="30"/>
          <w:position w:val="-19"/>
        </w:rPr>
        <w:t>ıı</w:t>
      </w:r>
      <w:r>
        <w:rPr>
          <w:rFonts w:ascii="Arial" w:hAnsi="Arial" w:cs="Arial" w:eastAsia="Arial"/>
          <w:sz w:val="68"/>
          <w:szCs w:val="68"/>
          <w:color w:val="4B4B4B"/>
          <w:spacing w:val="0"/>
          <w:w w:val="100"/>
          <w:position w:val="-19"/>
        </w:rPr>
        <w:tab/>
      </w:r>
      <w:r>
        <w:rPr>
          <w:rFonts w:ascii="Arial" w:hAnsi="Arial" w:cs="Arial" w:eastAsia="Arial"/>
          <w:sz w:val="68"/>
          <w:szCs w:val="68"/>
          <w:color w:val="4B4B4B"/>
          <w:spacing w:val="0"/>
          <w:w w:val="100"/>
          <w:position w:val="-19"/>
        </w:rPr>
      </w:r>
      <w:r>
        <w:rPr>
          <w:rFonts w:ascii="Arial" w:hAnsi="Arial" w:cs="Arial" w:eastAsia="Arial"/>
          <w:sz w:val="68"/>
          <w:szCs w:val="68"/>
          <w:color w:val="626669"/>
          <w:spacing w:val="28"/>
          <w:w w:val="55"/>
          <w:position w:val="-19"/>
        </w:rPr>
        <w:t>.</w:t>
      </w:r>
      <w:r>
        <w:rPr>
          <w:rFonts w:ascii="Arial" w:hAnsi="Arial" w:cs="Arial" w:eastAsia="Arial"/>
          <w:sz w:val="68"/>
          <w:szCs w:val="68"/>
          <w:color w:val="4B4B4B"/>
          <w:spacing w:val="0"/>
          <w:w w:val="69"/>
          <w:position w:val="-19"/>
        </w:rPr>
        <w:t>.</w:t>
      </w:r>
      <w:r>
        <w:rPr>
          <w:rFonts w:ascii="Arial" w:hAnsi="Arial" w:cs="Arial" w:eastAsia="Arial"/>
          <w:sz w:val="68"/>
          <w:szCs w:val="6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86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457.946899pt;margin-top:-3.498028pt;width:.1pt;height:15.055587pt;mso-position-horizontal-relative:page;mso-position-vertical-relative:paragraph;z-index:-10038" coordorigin="9159,-70" coordsize="2,301">
            <v:shape style="position:absolute;left:9159;top:-70;width:2;height:301" coordorigin="9159,-70" coordsize="0,301" path="m9159,231l9159,-70e" filled="f" stroked="t" strokeweight="1.90464pt" strokecolor="#60678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71"/>
          <w:i/>
          <w:position w:val="-9"/>
        </w:rPr>
        <w:t>l&gt;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71"/>
          <w:i/>
          <w:position w:val="-9"/>
        </w:rPr>
        <w:t>i</w:t>
      </w:r>
      <w:r>
        <w:rPr>
          <w:rFonts w:ascii="Arial" w:hAnsi="Arial" w:cs="Arial" w:eastAsia="Arial"/>
          <w:sz w:val="17"/>
          <w:szCs w:val="17"/>
          <w:color w:val="4B4B4B"/>
          <w:spacing w:val="-5"/>
          <w:w w:val="71"/>
          <w:i/>
          <w:position w:val="-9"/>
        </w:rPr>
        <w:t> </w:t>
      </w:r>
      <w:r>
        <w:rPr>
          <w:rFonts w:ascii="Arial" w:hAnsi="Arial" w:cs="Arial" w:eastAsia="Arial"/>
          <w:sz w:val="17"/>
          <w:szCs w:val="17"/>
          <w:color w:val="ACACAC"/>
          <w:spacing w:val="-20"/>
          <w:w w:val="39"/>
          <w:i/>
          <w:position w:val="-9"/>
        </w:rPr>
        <w:t>-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91"/>
          <w:i/>
          <w:position w:val="-9"/>
        </w:rPr>
        <w:t>f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40"/>
          <w:cols w:num="4" w:equalWidth="0">
            <w:col w:w="4189" w:space="385"/>
            <w:col w:w="1846" w:space="1673"/>
            <w:col w:w="2322" w:space="307"/>
            <w:col w:w="718"/>
          </w:cols>
        </w:sectPr>
      </w:pPr>
      <w:rPr/>
    </w:p>
    <w:p>
      <w:pPr>
        <w:spacing w:before="0" w:after="0" w:line="33" w:lineRule="atLeast"/>
        <w:ind w:left="4073" w:right="-20"/>
        <w:jc w:val="left"/>
        <w:tabs>
          <w:tab w:pos="8720" w:val="left"/>
          <w:tab w:pos="9320" w:val="left"/>
          <w:tab w:pos="10140" w:val="left"/>
          <w:tab w:pos="1102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414.854401pt;margin-top:-10.139354pt;width:1.90464pt;height:19.591673pt;mso-position-horizontal-relative:page;mso-position-vertical-relative:paragraph;z-index:-10040" coordorigin="8297,-203" coordsize="38,392">
            <v:group style="position:absolute;left:8309;top:-191;width:2;height:167" coordorigin="8309,-191" coordsize="2,167">
              <v:shape style="position:absolute;left:8309;top:-191;width:2;height:167" coordorigin="8309,-191" coordsize="0,167" path="m8309,-24l8309,-191e" filled="f" stroked="t" strokeweight="1.190400pt" strokecolor="#343BBC">
                <v:path arrowok="t"/>
              </v:shape>
            </v:group>
            <v:group style="position:absolute;left:8323;top:-52;width:2;height:229" coordorigin="8323,-52" coordsize="2,229">
              <v:shape style="position:absolute;left:8323;top:-52;width:2;height:229" coordorigin="8323,-52" coordsize="0,229" path="m8323,177l8323,-52e" filled="f" stroked="t" strokeweight="1.190400pt" strokecolor="#5B609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35.210236pt;margin-top:-2.613803pt;width:.1pt;height:11.231945pt;mso-position-horizontal-relative:page;mso-position-vertical-relative:paragraph;z-index:-10039" coordorigin="8704,-52" coordsize="2,225">
            <v:shape style="position:absolute;left:8704;top:-52;width:2;height:225" coordorigin="8704,-52" coordsize="0,225" path="m8704,172l8704,-52e" filled="f" stroked="t" strokeweight="1.190400pt" strokecolor="#444F9C">
              <v:path arrowok="t"/>
            </v:shape>
          </v:group>
          <w10:wrap type="none"/>
        </w:pict>
      </w:r>
      <w:r>
        <w:rPr/>
        <w:pict>
          <v:group style="position:absolute;margin-left:414.854401pt;margin-top:12.324537pt;width:1.190400pt;height:11.945288pt;mso-position-horizontal-relative:page;mso-position-vertical-relative:paragraph;z-index:-10037" coordorigin="8297,246" coordsize="24,239">
            <v:group style="position:absolute;left:8309;top:258;width:2;height:96" coordorigin="8309,258" coordsize="2,96">
              <v:shape style="position:absolute;left:8309;top:258;width:2;height:96" coordorigin="8309,258" coordsize="0,96" path="m8309,354l8309,258e" filled="f" stroked="t" strokeweight="1.190400pt" strokecolor="#000000">
                <v:path arrowok="t"/>
              </v:shape>
            </v:group>
            <v:group style="position:absolute;left:8309;top:354;width:2;height:124" coordorigin="8309,354" coordsize="2,124">
              <v:shape style="position:absolute;left:8309;top:354;width:2;height:124" coordorigin="8309,354" coordsize="0,124" path="m8309,478l8309,354e" filled="f" stroked="t" strokeweight=".71424pt" strokecolor="#48489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9.404816pt;margin-top:3.928219pt;width:.1pt;height:10.231934pt;mso-position-horizontal-relative:page;mso-position-vertical-relative:paragraph;z-index:-10033" coordorigin="8988,79" coordsize="2,205">
            <v:shape style="position:absolute;left:8988;top:79;width:2;height:205" coordorigin="8988,79" coordsize="0,205" path="m8988,283l8988,79e" filled="f" stroked="t" strokeweight="2.593pt" strokecolor="#EDEDED">
              <v:path arrowok="t"/>
            </v:shape>
          </v:group>
          <w10:wrap type="none"/>
        </w:pict>
      </w:r>
      <w:r>
        <w:rPr/>
        <w:pict>
          <v:group style="position:absolute;margin-left:463.642487pt;margin-top:3.928219pt;width:.1pt;height:10.231934pt;mso-position-horizontal-relative:page;mso-position-vertical-relative:paragraph;z-index:-10032" coordorigin="9273,79" coordsize="2,205">
            <v:shape style="position:absolute;left:9273;top:79;width:2;height:205" coordorigin="9273,79" coordsize="0,205" path="m9273,283l9273,79e" filled="f" stroked="t" strokeweight="4.04725pt" strokecolor="#EDEDED">
              <v:path arrowok="t"/>
            </v:shape>
          </v:group>
          <w10:wrap type="none"/>
        </w:pict>
      </w:r>
      <w:r>
        <w:rPr/>
        <w:pict>
          <v:group style="position:absolute;margin-left:554.79187pt;margin-top:21.654379pt;width:.1pt;height:9.42334pt;mso-position-horizontal-relative:page;mso-position-vertical-relative:paragraph;z-index:-10031" coordorigin="11096,433" coordsize="2,188">
            <v:shape style="position:absolute;left:11096;top:433;width:2;height:188" coordorigin="11096,433" coordsize="0,188" path="m11096,622l11096,433e" filled="f" stroked="t" strokeweight="2.69560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4.969604pt;margin-top:.005415pt;width:57.736558pt;height:6.5pt;mso-position-horizontal-relative:page;mso-position-vertical-relative:paragraph;z-index:-10027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tabs>
                      <w:tab w:pos="340" w:val="left"/>
                      <w:tab w:pos="760" w:val="left"/>
                    </w:tabs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4"/>
                      <w:szCs w:val="4"/>
                      <w:color w:val="777779"/>
                      <w:spacing w:val="0"/>
                      <w:w w:val="600"/>
                    </w:rPr>
                    <w:t>o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777779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777779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8A8C8C"/>
                      <w:spacing w:val="0"/>
                      <w:w w:val="314"/>
                    </w:rPr>
                    <w:t>..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8A8C8C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8A8C8C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777779"/>
                      <w:spacing w:val="0"/>
                      <w:w w:val="528"/>
                    </w:rPr>
                    <w:t>•</w:t>
                  </w:r>
                  <w:r>
                    <w:rPr>
                      <w:rFonts w:ascii="Arial" w:hAnsi="Arial" w:cs="Arial" w:eastAsia="Arial"/>
                      <w:sz w:val="4"/>
                      <w:szCs w:val="4"/>
                      <w:color w:val="777779"/>
                      <w:spacing w:val="1"/>
                      <w:w w:val="528"/>
                    </w:rPr>
                    <w:t>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626669"/>
                      <w:spacing w:val="0"/>
                      <w:w w:val="178"/>
                      <w:i/>
                    </w:rPr>
                    <w:t>k..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48"/>
          <w:position w:val="-7"/>
        </w:rPr>
        <w:t>ili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00"/>
          <w:position w:val="-7"/>
        </w:rPr>
      </w:r>
      <w:r>
        <w:rPr>
          <w:rFonts w:ascii="Arial" w:hAnsi="Arial" w:cs="Arial" w:eastAsia="Arial"/>
          <w:sz w:val="15"/>
          <w:szCs w:val="15"/>
          <w:color w:val="ACACAC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5"/>
          <w:szCs w:val="15"/>
          <w:color w:val="ACACAC"/>
          <w:spacing w:val="29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8A8C8C"/>
          <w:spacing w:val="0"/>
          <w:w w:val="171"/>
          <w:position w:val="0"/>
        </w:rPr>
        <w:t>ı</w:t>
      </w:r>
      <w:r>
        <w:rPr>
          <w:rFonts w:ascii="Arial" w:hAnsi="Arial" w:cs="Arial" w:eastAsia="Arial"/>
          <w:sz w:val="15"/>
          <w:szCs w:val="15"/>
          <w:color w:val="8A8C8C"/>
          <w:spacing w:val="16"/>
          <w:w w:val="17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C1C1CD"/>
          <w:spacing w:val="0"/>
          <w:w w:val="171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C1C1CD"/>
          <w:spacing w:val="-64"/>
          <w:w w:val="17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C1C1C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5"/>
          <w:szCs w:val="15"/>
          <w:color w:val="C1C1CD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626669"/>
          <w:spacing w:val="0"/>
          <w:w w:val="171"/>
          <w:position w:val="0"/>
        </w:rPr>
        <w:t>t</w:t>
      </w:r>
      <w:r>
        <w:rPr>
          <w:rFonts w:ascii="Arial" w:hAnsi="Arial" w:cs="Arial" w:eastAsia="Arial"/>
          <w:sz w:val="18"/>
          <w:szCs w:val="18"/>
          <w:color w:val="626669"/>
          <w:spacing w:val="-35"/>
          <w:w w:val="171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8A8C8C"/>
          <w:spacing w:val="0"/>
          <w:w w:val="100"/>
          <w:position w:val="0"/>
        </w:rPr>
        <w:t>u·</w:t>
      </w:r>
      <w:r>
        <w:rPr>
          <w:rFonts w:ascii="Arial" w:hAnsi="Arial" w:cs="Arial" w:eastAsia="Arial"/>
          <w:sz w:val="18"/>
          <w:szCs w:val="18"/>
          <w:color w:val="8A8C8C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8A8C8C"/>
          <w:spacing w:val="-14"/>
          <w:w w:val="21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8A8C8C"/>
          <w:spacing w:val="6"/>
          <w:w w:val="101"/>
          <w:i/>
          <w:position w:val="0"/>
        </w:rPr>
        <w:t>: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73"/>
          <w:i/>
          <w:position w:val="0"/>
        </w:rPr>
        <w:t>.,</w:t>
      </w:r>
      <w:r>
        <w:rPr>
          <w:rFonts w:ascii="Arial" w:hAnsi="Arial" w:cs="Arial" w:eastAsia="Arial"/>
          <w:sz w:val="18"/>
          <w:szCs w:val="18"/>
          <w:color w:val="4B4B4B"/>
          <w:spacing w:val="1"/>
          <w:w w:val="73"/>
          <w:i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31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25"/>
          <w:szCs w:val="25"/>
          <w:color w:val="777779"/>
          <w:spacing w:val="0"/>
          <w:w w:val="126"/>
          <w:i/>
          <w:position w:val="0"/>
        </w:rPr>
        <w:t>il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40"/>
        </w:sectPr>
      </w:pPr>
      <w:rPr/>
    </w:p>
    <w:p>
      <w:pPr>
        <w:spacing w:before="0" w:after="0" w:line="5" w:lineRule="atLeast"/>
        <w:ind w:left="2279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83838"/>
          <w:spacing w:val="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</w:rPr>
        <w:t>Clruplar</w:t>
      </w:r>
      <w:r>
        <w:rPr>
          <w:rFonts w:ascii="Arial" w:hAnsi="Arial" w:cs="Arial" w:eastAsia="Arial"/>
          <w:sz w:val="19"/>
          <w:szCs w:val="19"/>
          <w:color w:val="262626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6"/>
        </w:rPr>
        <w:t>:'</w:t>
      </w:r>
      <w:r>
        <w:rPr>
          <w:rFonts w:ascii="Arial" w:hAnsi="Arial" w:cs="Arial" w:eastAsia="Arial"/>
          <w:sz w:val="19"/>
          <w:szCs w:val="19"/>
          <w:color w:val="262626"/>
          <w:spacing w:val="11"/>
          <w:w w:val="106"/>
        </w:rPr>
        <w:t>\</w:t>
      </w:r>
      <w:r>
        <w:rPr>
          <w:rFonts w:ascii="Arial" w:hAnsi="Arial" w:cs="Arial" w:eastAsia="Arial"/>
          <w:sz w:val="19"/>
          <w:szCs w:val="19"/>
          <w:color w:val="8A8C8C"/>
          <w:spacing w:val="0"/>
          <w:w w:val="107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19" w:lineRule="exact"/>
        <w:ind w:right="-93"/>
        <w:jc w:val="left"/>
        <w:rPr>
          <w:rFonts w:ascii="Arial" w:hAnsi="Arial" w:cs="Arial" w:eastAsia="Arial"/>
          <w:sz w:val="33"/>
          <w:szCs w:val="33"/>
        </w:rPr>
      </w:pPr>
      <w:rPr/>
      <w:r>
        <w:rPr/>
        <w:br w:type="column"/>
      </w:r>
      <w:r>
        <w:rPr>
          <w:rFonts w:ascii="Arial" w:hAnsi="Arial" w:cs="Arial" w:eastAsia="Arial"/>
          <w:sz w:val="33"/>
          <w:szCs w:val="33"/>
          <w:color w:val="262626"/>
          <w:w w:val="101"/>
          <w:i/>
          <w:position w:val="-10"/>
        </w:rPr>
        <w:t>•</w:t>
      </w:r>
      <w:r>
        <w:rPr>
          <w:rFonts w:ascii="Arial" w:hAnsi="Arial" w:cs="Arial" w:eastAsia="Arial"/>
          <w:sz w:val="33"/>
          <w:szCs w:val="33"/>
          <w:color w:val="262626"/>
          <w:spacing w:val="-104"/>
          <w:w w:val="101"/>
          <w:i/>
          <w:position w:val="-10"/>
        </w:rPr>
        <w:t>•</w:t>
      </w:r>
      <w:r>
        <w:rPr>
          <w:rFonts w:ascii="Arial" w:hAnsi="Arial" w:cs="Arial" w:eastAsia="Arial"/>
          <w:sz w:val="15"/>
          <w:szCs w:val="15"/>
          <w:color w:val="777779"/>
          <w:spacing w:val="0"/>
          <w:w w:val="63"/>
          <w:position w:val="7"/>
        </w:rPr>
        <w:t>&lt;i</w:t>
      </w:r>
      <w:r>
        <w:rPr>
          <w:rFonts w:ascii="Arial" w:hAnsi="Arial" w:cs="Arial" w:eastAsia="Arial"/>
          <w:sz w:val="15"/>
          <w:szCs w:val="15"/>
          <w:color w:val="777779"/>
          <w:spacing w:val="-12"/>
          <w:w w:val="63"/>
          <w:position w:val="7"/>
        </w:rPr>
        <w:t>.</w:t>
      </w:r>
      <w:r>
        <w:rPr>
          <w:rFonts w:ascii="Arial" w:hAnsi="Arial" w:cs="Arial" w:eastAsia="Arial"/>
          <w:sz w:val="33"/>
          <w:szCs w:val="33"/>
          <w:color w:val="4B4B4B"/>
          <w:spacing w:val="-149"/>
          <w:w w:val="72"/>
          <w:i/>
          <w:position w:val="-10"/>
        </w:rPr>
        <w:t>y</w:t>
      </w:r>
      <w:r>
        <w:rPr>
          <w:rFonts w:ascii="Arial" w:hAnsi="Arial" w:cs="Arial" w:eastAsia="Arial"/>
          <w:sz w:val="15"/>
          <w:szCs w:val="15"/>
          <w:color w:val="777779"/>
          <w:spacing w:val="0"/>
          <w:w w:val="64"/>
          <w:position w:val="7"/>
        </w:rPr>
        <w:t>J</w:t>
      </w:r>
      <w:r>
        <w:rPr>
          <w:rFonts w:ascii="Arial" w:hAnsi="Arial" w:cs="Arial" w:eastAsia="Arial"/>
          <w:sz w:val="15"/>
          <w:szCs w:val="15"/>
          <w:color w:val="777779"/>
          <w:spacing w:val="20"/>
          <w:w w:val="100"/>
          <w:position w:val="7"/>
        </w:rPr>
        <w:t> </w:t>
      </w:r>
      <w:r>
        <w:rPr>
          <w:rFonts w:ascii="Arial" w:hAnsi="Arial" w:cs="Arial" w:eastAsia="Arial"/>
          <w:sz w:val="33"/>
          <w:szCs w:val="33"/>
          <w:color w:val="4B4B4B"/>
          <w:spacing w:val="0"/>
          <w:w w:val="71"/>
          <w:i/>
          <w:position w:val="-10"/>
        </w:rPr>
        <w:t>,.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66" w:lineRule="exact"/>
        <w:ind w:right="-20"/>
        <w:jc w:val="left"/>
        <w:tabs>
          <w:tab w:pos="9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8A8C8C"/>
          <w:spacing w:val="0"/>
          <w:w w:val="284"/>
          <w:position w:val="3"/>
        </w:rPr>
        <w:t>'</w:t>
      </w:r>
      <w:r>
        <w:rPr>
          <w:rFonts w:ascii="Arial" w:hAnsi="Arial" w:cs="Arial" w:eastAsia="Arial"/>
          <w:sz w:val="15"/>
          <w:szCs w:val="15"/>
          <w:color w:val="8A8C8C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5"/>
          <w:szCs w:val="15"/>
          <w:color w:val="8A8C8C"/>
          <w:spacing w:val="0"/>
          <w:w w:val="100"/>
          <w:position w:val="3"/>
        </w:rPr>
      </w:r>
      <w:r>
        <w:rPr>
          <w:rFonts w:ascii="Arial" w:hAnsi="Arial" w:cs="Arial" w:eastAsia="Arial"/>
          <w:sz w:val="19"/>
          <w:szCs w:val="19"/>
          <w:color w:val="777779"/>
          <w:spacing w:val="0"/>
          <w:w w:val="162"/>
          <w:i/>
          <w:position w:val="3"/>
        </w:rPr>
        <w:t>'t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40"/>
          <w:cols w:num="3" w:equalWidth="0">
            <w:col w:w="4001" w:space="5368"/>
            <w:col w:w="475" w:space="211"/>
            <w:col w:w="138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6.0704pt;margin-top:28.201149pt;width:562.821132pt;height:772.969789pt;mso-position-horizontal-relative:page;mso-position-vertical-relative:page;z-index:-10048" coordorigin="321,564" coordsize="11256,15459">
            <v:group style="position:absolute;left:329;top:574;width:895;height:2" coordorigin="329,574" coordsize="895,2">
              <v:shape style="position:absolute;left:329;top:574;width:895;height:2" coordorigin="329,574" coordsize="895,0" path="m329,574l1224,574e" filled="f" stroked="t" strokeweight=".71424pt" strokecolor="#606060">
                <v:path arrowok="t"/>
              </v:shape>
            </v:group>
            <v:group style="position:absolute;left:338;top:574;width:2;height:870" coordorigin="338,574" coordsize="2,870">
              <v:shape style="position:absolute;left:338;top:574;width:2;height:870" coordorigin="338,574" coordsize="0,870" path="m338,1443l338,574e" filled="f" stroked="t" strokeweight=".95232pt" strokecolor="#808080">
                <v:path arrowok="t"/>
              </v:shape>
            </v:group>
            <v:group style="position:absolute;left:1452;top:578;width:833;height:2" coordorigin="1452,578" coordsize="833,2">
              <v:shape style="position:absolute;left:1452;top:578;width:833;height:2" coordorigin="1452,578" coordsize="833,0" path="m1452,578l2286,578e" filled="f" stroked="t" strokeweight=".95232pt" strokecolor="#676767">
                <v:path arrowok="t"/>
              </v:shape>
            </v:group>
            <v:group style="position:absolute;left:976;top:578;width:10571;height:2" coordorigin="976,578" coordsize="10571,2">
              <v:shape style="position:absolute;left:976;top:578;width:10571;height:2" coordorigin="976,578" coordsize="10571,0" path="m976,578l11547,578e" filled="f" stroked="t" strokeweight=".71424pt" strokecolor="#4B4B4B">
                <v:path arrowok="t"/>
              </v:shape>
            </v:group>
            <v:group style="position:absolute;left:2378;top:574;width:2;height:1539" coordorigin="2378,574" coordsize="2,1539">
              <v:shape style="position:absolute;left:2378;top:574;width:2;height:1539" coordorigin="2378,574" coordsize="0,1539" path="m2378,2113l2378,574e" filled="f" stroked="t" strokeweight=".71424pt" strokecolor="#484848">
                <v:path arrowok="t"/>
              </v:shape>
            </v:group>
            <v:group style="position:absolute;left:3328;top:581;width:576;height:2" coordorigin="3328,581" coordsize="576,2">
              <v:shape style="position:absolute;left:3328;top:581;width:576;height:2" coordorigin="3328,581" coordsize="576,0" path="m3328,581l3905,581e" filled="f" stroked="t" strokeweight=".71424pt" strokecolor="#3F3F3F">
                <v:path arrowok="t"/>
              </v:shape>
            </v:group>
            <v:group style="position:absolute;left:7376;top:590;width:4171;height:2" coordorigin="7376,590" coordsize="4171,2">
              <v:shape style="position:absolute;left:7376;top:590;width:4171;height:2" coordorigin="7376,590" coordsize="4171,0" path="m7376,590l11547,590e" filled="f" stroked="t" strokeweight=".71424pt" strokecolor="#484848">
                <v:path arrowok="t"/>
              </v:shape>
            </v:group>
            <v:group style="position:absolute;left:8690;top:588;width:509;height:2" coordorigin="8690,588" coordsize="509,2">
              <v:shape style="position:absolute;left:8690;top:588;width:509;height:2" coordorigin="8690,588" coordsize="509,0" path="m8690,588l9199,588e" filled="f" stroked="t" strokeweight=".47616pt" strokecolor="#131313">
                <v:path arrowok="t"/>
              </v:shape>
            </v:group>
            <v:group style="position:absolute;left:9171;top:583;width:2;height:540" coordorigin="9171,583" coordsize="2,540">
              <v:shape style="position:absolute;left:9171;top:583;width:2;height:540" coordorigin="9171,583" coordsize="0,540" path="m9171,1123l9171,583e" filled="f" stroked="t" strokeweight=".47616pt" strokecolor="#2F2F2F">
                <v:path arrowok="t"/>
              </v:shape>
            </v:group>
            <v:group style="position:absolute;left:9171;top:1066;width:2;height:1056" coordorigin="9171,1066" coordsize="2,1056">
              <v:shape style="position:absolute;left:9171;top:1066;width:2;height:1056" coordorigin="9171,1066" coordsize="0,1056" path="m9171,2122l9171,1066e" filled="f" stroked="t" strokeweight=".95232pt" strokecolor="#606060">
                <v:path arrowok="t"/>
              </v:shape>
            </v:group>
            <v:group style="position:absolute;left:340;top:1238;width:2;height:206" coordorigin="340,1238" coordsize="2,206">
              <v:shape style="position:absolute;left:340;top:1238;width:2;height:206" coordorigin="340,1238" coordsize="0,206" path="m340,1443l340,1238e" filled="f" stroked="t" strokeweight=".95232pt" strokecolor="#939393">
                <v:path arrowok="t"/>
              </v:shape>
            </v:group>
            <v:group style="position:absolute;left:338;top:1367;width:2;height:282" coordorigin="338,1367" coordsize="2,282">
              <v:shape style="position:absolute;left:338;top:1367;width:2;height:282" coordorigin="338,1367" coordsize="0,282" path="m338,1649l338,1367e" filled="f" stroked="t" strokeweight=".47616pt" strokecolor="#6B6B6B">
                <v:path arrowok="t"/>
              </v:shape>
            </v:group>
            <v:group style="position:absolute;left:2376;top:1367;width:2;height:282" coordorigin="2376,1367" coordsize="2,282">
              <v:shape style="position:absolute;left:2376;top:1367;width:2;height:282" coordorigin="2376,1367" coordsize="0,282" path="m2376,1649l2376,1367e" filled="f" stroked="t" strokeweight=".71424pt" strokecolor="#282828">
                <v:path arrowok="t"/>
              </v:shape>
            </v:group>
            <v:group style="position:absolute;left:11537;top:588;width:2;height:3169" coordorigin="11537,588" coordsize="2,3169">
              <v:shape style="position:absolute;left:11537;top:588;width:2;height:3169" coordorigin="11537,588" coordsize="0,3169" path="m11537,3757l11537,588e" filled="f" stroked="t" strokeweight=".95232pt" strokecolor="#5B5B5B">
                <v:path arrowok="t"/>
              </v:shape>
            </v:group>
            <v:group style="position:absolute;left:333;top:2098;width:524;height:2" coordorigin="333,2098" coordsize="524,2">
              <v:shape style="position:absolute;left:333;top:2098;width:524;height:2" coordorigin="333,2098" coordsize="524,0" path="m333,2098l857,2098e" filled="f" stroked="t" strokeweight=".47616pt" strokecolor="#383838">
                <v:path arrowok="t"/>
              </v:shape>
            </v:group>
            <v:group style="position:absolute;left:343;top:1592;width:2;height:540" coordorigin="343,1592" coordsize="2,540">
              <v:shape style="position:absolute;left:343;top:1592;width:2;height:540" coordorigin="343,1592" coordsize="0,540" path="m343,2132l343,1592e" filled="f" stroked="t" strokeweight=".71424pt" strokecolor="#4F4F4F">
                <v:path arrowok="t"/>
              </v:shape>
            </v:group>
            <v:group style="position:absolute;left:800;top:2105;width:10747;height:2" coordorigin="800,2105" coordsize="10747,2">
              <v:shape style="position:absolute;left:800;top:2105;width:10747;height:2" coordorigin="800,2105" coordsize="10747,0" path="m800,2105l11547,2105e" filled="f" stroked="t" strokeweight=".95232pt" strokecolor="#4B4B4B">
                <v:path arrowok="t"/>
              </v:shape>
            </v:group>
            <v:group style="position:absolute;left:338;top:2340;width:2766;height:2" coordorigin="338,2340" coordsize="2766,2">
              <v:shape style="position:absolute;left:338;top:2340;width:2766;height:2" coordorigin="338,2340" coordsize="2766,0" path="m338,2340l3105,2340e" filled="f" stroked="t" strokeweight=".71424pt" strokecolor="#545454">
                <v:path arrowok="t"/>
              </v:shape>
            </v:group>
            <v:group style="position:absolute;left:343;top:2060;width:2;height:315" coordorigin="343,2060" coordsize="2,315">
              <v:shape style="position:absolute;left:343;top:2060;width:2;height:315" coordorigin="343,2060" coordsize="0,315" path="m343,2375l343,2060e" filled="f" stroked="t" strokeweight=".47616pt" strokecolor="#3F3F3F">
                <v:path arrowok="t"/>
              </v:shape>
            </v:group>
            <v:group style="position:absolute;left:3047;top:2342;width:338;height:2" coordorigin="3047,2342" coordsize="338,2">
              <v:shape style="position:absolute;left:3047;top:2342;width:338;height:2" coordorigin="3047,2342" coordsize="338,0" path="m3047,2342l3385,2342e" filled="f" stroked="t" strokeweight=".47616pt" strokecolor="#232323">
                <v:path arrowok="t"/>
              </v:shape>
            </v:group>
            <v:group style="position:absolute;left:3328;top:2344;width:6285;height:2" coordorigin="3328,2344" coordsize="6285,2">
              <v:shape style="position:absolute;left:3328;top:2344;width:6285;height:2" coordorigin="3328,2344" coordsize="6285,0" path="m3328,2344l9614,2344e" filled="f" stroked="t" strokeweight=".71424pt" strokecolor="#4B4B4B">
                <v:path arrowok="t"/>
              </v:shape>
            </v:group>
            <v:group style="position:absolute;left:9537;top:2352;width:700;height:2" coordorigin="9537,2352" coordsize="700,2">
              <v:shape style="position:absolute;left:9537;top:2352;width:700;height:2" coordorigin="9537,2352" coordsize="700,0" path="m9537,2352l10237,2352e" filled="f" stroked="t" strokeweight=".47616pt" strokecolor="#282828">
                <v:path arrowok="t"/>
              </v:shape>
            </v:group>
            <v:group style="position:absolute;left:10118;top:2352;width:1428;height:2" coordorigin="10118,2352" coordsize="1428,2">
              <v:shape style="position:absolute;left:10118;top:2352;width:1428;height:2" coordorigin="10118,2352" coordsize="1428,0" path="m10118,2352l11547,2352e" filled="f" stroked="t" strokeweight=".71424pt" strokecolor="#4B4B4B">
                <v:path arrowok="t"/>
              </v:shape>
            </v:group>
            <v:group style="position:absolute;left:343;top:2304;width:2;height:306" coordorigin="343,2304" coordsize="2,306">
              <v:shape style="position:absolute;left:343;top:2304;width:2;height:306" coordorigin="343,2304" coordsize="0,306" path="m343,2610l343,2304e" filled="f" stroked="t" strokeweight=".47616pt" strokecolor="#232323">
                <v:path arrowok="t"/>
              </v:shape>
            </v:group>
            <v:group style="position:absolute;left:333;top:2583;width:11214;height:2" coordorigin="333,2583" coordsize="11214,2">
              <v:shape style="position:absolute;left:333;top:2583;width:11214;height:2" coordorigin="333,2583" coordsize="11214,0" path="m333,2583l11547,2583e" filled="f" stroked="t" strokeweight=".95232pt" strokecolor="#484848">
                <v:path arrowok="t"/>
              </v:shape>
            </v:group>
            <v:group style="position:absolute;left:338;top:2822;width:5062;height:2" coordorigin="338,2822" coordsize="5062,2">
              <v:shape style="position:absolute;left:338;top:2822;width:5062;height:2" coordorigin="338,2822" coordsize="5062,0" path="m338,2822l5400,2822e" filled="f" stroked="t" strokeweight=".95232pt" strokecolor="#4B4B4B">
                <v:path arrowok="t"/>
              </v:shape>
            </v:group>
            <v:group style="position:absolute;left:343;top:2538;width:2;height:315" coordorigin="343,2538" coordsize="2,315">
              <v:shape style="position:absolute;left:343;top:2538;width:2;height:315" coordorigin="343,2538" coordsize="0,315" path="m343,2853l343,2538e" filled="f" stroked="t" strokeweight=".47616pt" strokecolor="#383838">
                <v:path arrowok="t"/>
              </v:shape>
            </v:group>
            <v:group style="position:absolute;left:5228;top:2827;width:471;height:2" coordorigin="5228,2827" coordsize="471,2">
              <v:shape style="position:absolute;left:5228;top:2827;width:471;height:2" coordorigin="5228,2827" coordsize="471,0" path="m5228,2827l5700,2827e" filled="f" stroked="t" strokeweight=".47616pt" strokecolor="#232323">
                <v:path arrowok="t"/>
              </v:shape>
            </v:group>
            <v:group style="position:absolute;left:5642;top:2829;width:5909;height:2" coordorigin="5642,2829" coordsize="5909,2">
              <v:shape style="position:absolute;left:5642;top:2829;width:5909;height:2" coordorigin="5642,2829" coordsize="5909,0" path="m5642,2829l11552,2829e" filled="f" stroked="t" strokeweight=".95232pt" strokecolor="#4B4B4B">
                <v:path arrowok="t"/>
              </v:shape>
            </v:group>
            <v:group style="position:absolute;left:333;top:3059;width:4952;height:2" coordorigin="333,3059" coordsize="4952,2">
              <v:shape style="position:absolute;left:333;top:3059;width:4952;height:2" coordorigin="333,3059" coordsize="4952,0" path="m333,3059l5285,3059e" filled="f" stroked="t" strokeweight=".71424pt" strokecolor="#484848">
                <v:path arrowok="t"/>
              </v:shape>
            </v:group>
            <v:group style="position:absolute;left:345;top:2782;width:2;height:1267" coordorigin="345,2782" coordsize="2,1267">
              <v:shape style="position:absolute;left:345;top:2782;width:2;height:1267" coordorigin="345,2782" coordsize="0,1267" path="m345,4048l345,2782e" filled="f" stroked="t" strokeweight=".95232pt" strokecolor="#545454">
                <v:path arrowok="t"/>
              </v:shape>
            </v:group>
            <v:group style="position:absolute;left:5228;top:3064;width:471;height:2" coordorigin="5228,3064" coordsize="471,2">
              <v:shape style="position:absolute;left:5228;top:3064;width:471;height:2" coordorigin="5228,3064" coordsize="471,0" path="m5228,3064l5700,3064e" filled="f" stroked="t" strokeweight=".47616pt" strokecolor="#282828">
                <v:path arrowok="t"/>
              </v:shape>
            </v:group>
            <v:group style="position:absolute;left:5642;top:3068;width:3809;height:2" coordorigin="5642,3068" coordsize="3809,2">
              <v:shape style="position:absolute;left:5642;top:3068;width:3809;height:2" coordorigin="5642,3068" coordsize="3809,0" path="m5642,3068l9452,3068e" filled="f" stroked="t" strokeweight=".95232pt" strokecolor="#4B4B4B">
                <v:path arrowok="t"/>
              </v:shape>
            </v:group>
            <v:group style="position:absolute;left:9133;top:3071;width:462;height:2" coordorigin="9133,3071" coordsize="462,2">
              <v:shape style="position:absolute;left:9133;top:3071;width:462;height:2" coordorigin="9133,3071" coordsize="462,0" path="m9133,3071l9595,3071e" filled="f" stroked="t" strokeweight=".71424pt" strokecolor="#3F3F3F">
                <v:path arrowok="t"/>
              </v:shape>
            </v:group>
            <v:group style="position:absolute;left:9537;top:3073;width:2014;height:2" coordorigin="9537,3073" coordsize="2014,2">
              <v:shape style="position:absolute;left:9537;top:3073;width:2014;height:2" coordorigin="9537,3073" coordsize="2014,0" path="m9537,3073l11552,3073e" filled="f" stroked="t" strokeweight=".71424pt" strokecolor="#545454">
                <v:path arrowok="t"/>
              </v:shape>
            </v:group>
            <v:group style="position:absolute;left:333;top:3303;width:3485;height:2" coordorigin="333,3303" coordsize="3485,2">
              <v:shape style="position:absolute;left:333;top:3303;width:3485;height:2" coordorigin="333,3303" coordsize="3485,0" path="m333,3303l3819,3303e" filled="f" stroked="t" strokeweight=".71424pt" strokecolor="#484848">
                <v:path arrowok="t"/>
              </v:shape>
            </v:group>
            <v:group style="position:absolute;left:3762;top:3305;width:348;height:2" coordorigin="3762,3305" coordsize="348,2">
              <v:shape style="position:absolute;left:3762;top:3305;width:348;height:2" coordorigin="3762,3305" coordsize="348,0" path="m3762,3305l4109,3305e" filled="f" stroked="t" strokeweight=".47616pt" strokecolor="#282828">
                <v:path arrowok="t"/>
              </v:shape>
            </v:group>
            <v:group style="position:absolute;left:4052;top:3310;width:7500;height:2" coordorigin="4052,3310" coordsize="7500,2">
              <v:shape style="position:absolute;left:4052;top:3310;width:7500;height:2" coordorigin="4052,3310" coordsize="7500,0" path="m4052,3310l11552,3310e" filled="f" stroked="t" strokeweight=".71424pt" strokecolor="#4B4B4B">
                <v:path arrowok="t"/>
              </v:shape>
            </v:group>
            <v:group style="position:absolute;left:6995;top:3298;width:2;height:277" coordorigin="6995,3298" coordsize="2,277">
              <v:shape style="position:absolute;left:6995;top:3298;width:2;height:277" coordorigin="6995,3298" coordsize="0,277" path="m6995,3575l6995,3298e" filled="f" stroked="t" strokeweight=".47616pt" strokecolor="#2B2B2B">
                <v:path arrowok="t"/>
              </v:shape>
            </v:group>
            <v:group style="position:absolute;left:6976;top:3723;width:1333;height:2" coordorigin="6976,3723" coordsize="1333,2">
              <v:shape style="position:absolute;left:6976;top:3723;width:1333;height:2" coordorigin="6976,3723" coordsize="1333,0" path="m6976,3723l8309,3723e" filled="f" stroked="t" strokeweight=".23808pt" strokecolor="#646464">
                <v:path arrowok="t"/>
              </v:shape>
            </v:group>
            <v:group style="position:absolute;left:8309;top:3723;width:1900;height:2" coordorigin="8309,3723" coordsize="1900,2">
              <v:shape style="position:absolute;left:8309;top:3723;width:1900;height:2" coordorigin="8309,3723" coordsize="1900,0" path="m8309,3723l10209,3723e" filled="f" stroked="t" strokeweight=".23808pt" strokecolor="#000000">
                <v:path arrowok="t"/>
              </v:shape>
            </v:group>
            <v:group style="position:absolute;left:10209;top:3723;width:1338;height:2" coordorigin="10209,3723" coordsize="1338,2">
              <v:shape style="position:absolute;left:10209;top:3723;width:1338;height:2" coordorigin="10209,3723" coordsize="1338,0" path="m10209,3723l11547,3723e" filled="f" stroked="t" strokeweight=".23808pt" strokecolor="#444444">
                <v:path arrowok="t"/>
              </v:shape>
            </v:group>
            <v:group style="position:absolute;left:3876;top:3728;width:2414;height:2" coordorigin="3876,3728" coordsize="2414,2">
              <v:shape style="position:absolute;left:3876;top:3728;width:2414;height:2" coordorigin="3876,3728" coordsize="2414,0" path="m3876,3728l6290,3728e" filled="f" stroked="t" strokeweight=".71424pt" strokecolor="#5B5B5B">
                <v:path arrowok="t"/>
              </v:shape>
            </v:group>
            <v:group style="position:absolute;left:3881;top:3298;width:2;height:980" coordorigin="3881,3298" coordsize="2,980">
              <v:shape style="position:absolute;left:3881;top:3298;width:2;height:980" coordorigin="3881,3298" coordsize="0,980" path="m3881,4278l3881,3298e" filled="f" stroked="t" strokeweight=".71424pt" strokecolor="#3B3B3B">
                <v:path arrowok="t"/>
              </v:shape>
            </v:group>
            <v:group style="position:absolute;left:3871;top:4027;width:1828;height:2" coordorigin="3871,4027" coordsize="1828,2">
              <v:shape style="position:absolute;left:3871;top:4027;width:1828;height:2" coordorigin="3871,4027" coordsize="1828,0" path="m3871,4027l5700,4027e" filled="f" stroked="t" strokeweight=".71424pt" strokecolor="#444444">
                <v:path arrowok="t"/>
              </v:shape>
            </v:group>
            <v:group style="position:absolute;left:5642;top:4027;width:650;height:2" coordorigin="5642,4027" coordsize="650,2">
              <v:shape style="position:absolute;left:5642;top:4027;width:650;height:2" coordorigin="5642,4027" coordsize="650,0" path="m5642,4027l6292,4027e" filled="f" stroked="t" strokeweight=".71424pt" strokecolor="#939393">
                <v:path arrowok="t"/>
              </v:shape>
            </v:group>
            <v:group style="position:absolute;left:6219;top:4024;width:73;height:2" coordorigin="6219,4024" coordsize="73,2">
              <v:shape style="position:absolute;left:6219;top:4024;width:73;height:2" coordorigin="6219,4024" coordsize="73,0" path="m6219,4024l6292,4024e" filled="f" stroked="t" strokeweight=".47616pt" strokecolor="#979797">
                <v:path arrowok="t"/>
              </v:shape>
            </v:group>
            <v:group style="position:absolute;left:6644;top:4027;width:360;height:2" coordorigin="6644,4027" coordsize="360,2">
              <v:shape style="position:absolute;left:6644;top:4027;width:360;height:2" coordorigin="6644,4027" coordsize="360,0" path="m6644,4027l7004,4027e" filled="f" stroked="t" strokeweight=".71424pt" strokecolor="#939393">
                <v:path arrowok="t"/>
              </v:shape>
            </v:group>
            <v:group style="position:absolute;left:6644;top:4024;width:122;height:2" coordorigin="6644,4024" coordsize="122,2">
              <v:shape style="position:absolute;left:6644;top:4024;width:122;height:2" coordorigin="6644,4024" coordsize="122,0" path="m6644,4024l6766,4024e" filled="f" stroked="t" strokeweight=".47616pt" strokecolor="#979797">
                <v:path arrowok="t"/>
              </v:shape>
            </v:group>
            <v:group style="position:absolute;left:6995;top:3518;width:2;height:765" coordorigin="6995,3518" coordsize="2,765">
              <v:shape style="position:absolute;left:6995;top:3518;width:2;height:765" coordorigin="6995,3518" coordsize="0,765" path="m6995,4282l6995,3518e" filled="f" stroked="t" strokeweight=".95232pt" strokecolor="#3F3F3F">
                <v:path arrowok="t"/>
              </v:shape>
            </v:group>
            <v:group style="position:absolute;left:338;top:4268;width:519;height:2" coordorigin="338,4268" coordsize="519,2">
              <v:shape style="position:absolute;left:338;top:4268;width:519;height:2" coordorigin="338,4268" coordsize="519,0" path="m338,4268l857,4268e" filled="f" stroked="t" strokeweight=".47616pt" strokecolor="#3B3B3B">
                <v:path arrowok="t"/>
              </v:shape>
            </v:group>
            <v:group style="position:absolute;left:343;top:3991;width:2;height:583" coordorigin="343,3991" coordsize="2,583">
              <v:shape style="position:absolute;left:343;top:3991;width:2;height:583" coordorigin="343,3991" coordsize="0,583" path="m343,4574l343,3991e" filled="f" stroked="t" strokeweight=".47616pt" strokecolor="#2F2F2F">
                <v:path arrowok="t"/>
              </v:shape>
            </v:group>
            <v:group style="position:absolute;left:800;top:4268;width:233;height:2" coordorigin="800,4268" coordsize="233,2">
              <v:shape style="position:absolute;left:800;top:4268;width:233;height:2" coordorigin="800,4268" coordsize="233,0" path="m800,4268l1033,4268e" filled="f" stroked="t" strokeweight=".47616pt" strokecolor="#282828">
                <v:path arrowok="t"/>
              </v:shape>
            </v:group>
            <v:group style="position:absolute;left:976;top:4268;width:1029;height:2" coordorigin="976,4268" coordsize="1029,2">
              <v:shape style="position:absolute;left:976;top:4268;width:1029;height:2" coordorigin="976,4268" coordsize="1029,0" path="m976,4268l2005,4268e" filled="f" stroked="t" strokeweight=".95232pt" strokecolor="#575757">
                <v:path arrowok="t"/>
              </v:shape>
            </v:group>
            <v:group style="position:absolute;left:1895;top:4271;width:505;height:2" coordorigin="1895,4271" coordsize="505,2">
              <v:shape style="position:absolute;left:1895;top:4271;width:505;height:2" coordorigin="1895,4271" coordsize="505,0" path="m1895,4271l2400,4271e" filled="f" stroked="t" strokeweight=".71424pt" strokecolor="#444444">
                <v:path arrowok="t"/>
              </v:shape>
            </v:group>
            <v:group style="position:absolute;left:2343;top:4273;width:3933;height:2" coordorigin="2343,4273" coordsize="3933,2">
              <v:shape style="position:absolute;left:2343;top:4273;width:3933;height:2" coordorigin="2343,4273" coordsize="3933,0" path="m2343,4273l6276,4273e" filled="f" stroked="t" strokeweight=".95232pt" strokecolor="#4B4B4B">
                <v:path arrowok="t"/>
              </v:shape>
            </v:group>
            <v:group style="position:absolute;left:6219;top:4273;width:548;height:2" coordorigin="6219,4273" coordsize="548,2">
              <v:shape style="position:absolute;left:6219;top:4273;width:548;height:2" coordorigin="6219,4273" coordsize="548,0" path="m6219,4273l6766,4273e" filled="f" stroked="t" strokeweight=".47616pt" strokecolor="#181818">
                <v:path arrowok="t"/>
              </v:shape>
            </v:group>
            <v:group style="position:absolute;left:6709;top:4275;width:4847;height:2" coordorigin="6709,4275" coordsize="4847,2">
              <v:shape style="position:absolute;left:6709;top:4275;width:4847;height:2" coordorigin="6709,4275" coordsize="4847,0" path="m6709,4275l11556,4275e" filled="f" stroked="t" strokeweight=".71424pt" strokecolor="#4B4B4B">
                <v:path arrowok="t"/>
              </v:shape>
            </v:group>
            <v:group style="position:absolute;left:338;top:4543;width:3571;height:2" coordorigin="338,4543" coordsize="3571,2">
              <v:shape style="position:absolute;left:338;top:4543;width:3571;height:2" coordorigin="338,4543" coordsize="3571,0" path="m338,4543l3909,4543e" filled="f" stroked="t" strokeweight=".95232pt" strokecolor="#4B4B4B">
                <v:path arrowok="t"/>
              </v:shape>
            </v:group>
            <v:group style="position:absolute;left:3847;top:4545;width:262;height:2" coordorigin="3847,4545" coordsize="262,2">
              <v:shape style="position:absolute;left:3847;top:4545;width:262;height:2" coordorigin="3847,4545" coordsize="262,0" path="m3847,4545l4109,4545e" filled="f" stroked="t" strokeweight=".47616pt" strokecolor="#282828">
                <v:path arrowok="t"/>
              </v:shape>
            </v:group>
            <v:group style="position:absolute;left:4052;top:4550;width:7500;height:2" coordorigin="4052,4550" coordsize="7500,2">
              <v:shape style="position:absolute;left:4052;top:4550;width:7500;height:2" coordorigin="4052,4550" coordsize="7500,0" path="m4052,4550l11552,4550e" filled="f" stroked="t" strokeweight=".95232pt" strokecolor="#484848">
                <v:path arrowok="t"/>
              </v:shape>
            </v:group>
            <v:group style="position:absolute;left:11547;top:1305;width:2;height:3269" coordorigin="11547,1305" coordsize="2,3269">
              <v:shape style="position:absolute;left:11547;top:1305;width:2;height:3269" coordorigin="11547,1305" coordsize="0,3269" path="m11547,4574l11547,1305e" filled="f" stroked="t" strokeweight=".95232pt" strokecolor="#575757">
                <v:path arrowok="t"/>
              </v:shape>
            </v:group>
            <v:group style="position:absolute;left:348;top:4502;width:2;height:10663" coordorigin="348,4502" coordsize="2,10663">
              <v:shape style="position:absolute;left:348;top:4502;width:2;height:10663" coordorigin="348,4502" coordsize="0,10663" path="m348,15166l348,4502e" filled="f" stroked="t" strokeweight=".71424pt" strokecolor="#4B4B4B">
                <v:path arrowok="t"/>
              </v:shape>
            </v:group>
            <v:group style="position:absolute;left:2376;top:4789;width:9176;height:2" coordorigin="2376,4789" coordsize="9176,2">
              <v:shape style="position:absolute;left:2376;top:4789;width:9176;height:2" coordorigin="2376,4789" coordsize="9176,0" path="m2376,4789l11552,4789e" filled="f" stroked="t" strokeweight=".95232pt" strokecolor="#484848">
                <v:path arrowok="t"/>
              </v:shape>
            </v:group>
            <v:group style="position:absolute;left:9104;top:4792;width:1048;height:2" coordorigin="9104,4792" coordsize="1048,2">
              <v:shape style="position:absolute;left:9104;top:4792;width:1048;height:2" coordorigin="9104,4792" coordsize="1048,0" path="m9104,4792l10152,4792e" filled="f" stroked="t" strokeweight=".71424pt" strokecolor="#484848">
                <v:path arrowok="t"/>
              </v:shape>
            </v:group>
            <v:group style="position:absolute;left:11547;top:4502;width:2;height:315" coordorigin="11547,4502" coordsize="2,315">
              <v:shape style="position:absolute;left:11547;top:4502;width:2;height:315" coordorigin="11547,4502" coordsize="0,315" path="m11547,4818l11547,4502e" filled="f" stroked="t" strokeweight=".47616pt" strokecolor="#3F3F3F">
                <v:path arrowok="t"/>
              </v:shape>
            </v:group>
            <v:group style="position:absolute;left:2383;top:4263;width:2;height:1998" coordorigin="2383,4263" coordsize="2,1998">
              <v:shape style="position:absolute;left:2383;top:4263;width:2;height:1998" coordorigin="2383,4263" coordsize="0,1998" path="m2383,6261l2383,4263e" filled="f" stroked="t" strokeweight=".95232pt" strokecolor="#4B4B4B">
                <v:path arrowok="t"/>
              </v:shape>
            </v:group>
            <v:group style="position:absolute;left:4943;top:4775;width:2;height:755" coordorigin="4943,4775" coordsize="2,755">
              <v:shape style="position:absolute;left:4943;top:4775;width:2;height:755" coordorigin="4943,4775" coordsize="0,755" path="m4943,5530l4943,4775e" filled="f" stroked="t" strokeweight=".95232pt" strokecolor="#5B5B5B">
                <v:path arrowok="t"/>
              </v:shape>
            </v:group>
            <v:group style="position:absolute;left:4933;top:5274;width:4662;height:2" coordorigin="4933,5274" coordsize="4662,2">
              <v:shape style="position:absolute;left:4933;top:5274;width:4662;height:2" coordorigin="4933,5274" coordsize="4662,0" path="m4933,5274l9595,5274e" filled="f" stroked="t" strokeweight=".95232pt" strokecolor="#444444">
                <v:path arrowok="t"/>
              </v:shape>
            </v:group>
            <v:group style="position:absolute;left:7771;top:4775;width:2;height:258" coordorigin="7771,4775" coordsize="2,258">
              <v:shape style="position:absolute;left:7771;top:4775;width:2;height:258" coordorigin="7771,4775" coordsize="0,258" path="m7771,5033l7771,4775e" filled="f" stroked="t" strokeweight=".23808pt" strokecolor="#383838">
                <v:path arrowok="t"/>
              </v:shape>
            </v:group>
            <v:group style="position:absolute;left:11547;top:4746;width:2;height:315" coordorigin="11547,4746" coordsize="2,315">
              <v:shape style="position:absolute;left:11547;top:4746;width:2;height:315" coordorigin="11547,4746" coordsize="0,315" path="m11547,5062l11547,4746e" filled="f" stroked="t" strokeweight=".47616pt" strokecolor="#232323">
                <v:path arrowok="t"/>
              </v:shape>
            </v:group>
            <v:group style="position:absolute;left:7771;top:5033;width:2;height:239" coordorigin="7771,5033" coordsize="2,239">
              <v:shape style="position:absolute;left:7771;top:5033;width:2;height:239" coordorigin="7771,5033" coordsize="0,239" path="m7771,5272l7771,5033e" filled="f" stroked="t" strokeweight=".23808pt" strokecolor="#5B5B5B">
                <v:path arrowok="t"/>
              </v:shape>
            </v:group>
            <v:group style="position:absolute;left:9537;top:5277;width:700;height:2" coordorigin="9537,5277" coordsize="700,2">
              <v:shape style="position:absolute;left:9537;top:5277;width:700;height:2" coordorigin="9537,5277" coordsize="700,0" path="m9537,5277l10237,5277e" filled="f" stroked="t" strokeweight=".47616pt" strokecolor="#383838">
                <v:path arrowok="t"/>
              </v:shape>
            </v:group>
            <v:group style="position:absolute;left:10009;top:5277;width:1548;height:2" coordorigin="10009,5277" coordsize="1548,2">
              <v:shape style="position:absolute;left:10009;top:5277;width:1548;height:2" coordorigin="10009,5277" coordsize="1548,0" path="m10009,5277l11556,5277e" filled="f" stroked="t" strokeweight=".71424pt" strokecolor="#545454">
                <v:path arrowok="t"/>
              </v:shape>
            </v:group>
            <v:group style="position:absolute;left:11549;top:5004;width:2;height:296" coordorigin="11549,5004" coordsize="2,296">
              <v:shape style="position:absolute;left:11549;top:5004;width:2;height:296" coordorigin="11549,5004" coordsize="0,296" path="m11549,5301l11549,5004e" filled="f" stroked="t" strokeweight=".71424pt" strokecolor="#3F3F3F">
                <v:path arrowok="t"/>
              </v:shape>
            </v:group>
            <v:group style="position:absolute;left:4938;top:5516;width:4485;height:2" coordorigin="4938,5516" coordsize="4485,2">
              <v:shape style="position:absolute;left:4938;top:5516;width:4485;height:2" coordorigin="4938,5516" coordsize="4485,0" path="m4938,5516l9423,5516e" filled="f" stroked="t" strokeweight=".95232pt" strokecolor="#484848">
                <v:path arrowok="t"/>
              </v:shape>
            </v:group>
            <v:group style="position:absolute;left:9133;top:5518;width:462;height:2" coordorigin="9133,5518" coordsize="462,2">
              <v:shape style="position:absolute;left:9133;top:5518;width:462;height:2" coordorigin="9133,5518" coordsize="462,0" path="m9133,5518l9595,5518e" filled="f" stroked="t" strokeweight=".71424pt" strokecolor="#3F3F3F">
                <v:path arrowok="t"/>
              </v:shape>
            </v:group>
            <v:group style="position:absolute;left:9537;top:5518;width:2019;height:2" coordorigin="9537,5518" coordsize="2019,2">
              <v:shape style="position:absolute;left:9537;top:5518;width:2019;height:2" coordorigin="9537,5518" coordsize="2019,0" path="m9537,5518l11556,5518e" filled="f" stroked="t" strokeweight=".71424pt" strokecolor="#545454">
                <v:path arrowok="t"/>
              </v:shape>
            </v:group>
            <v:group style="position:absolute;left:11547;top:5133;width:2;height:1128" coordorigin="11547,5133" coordsize="2,1128">
              <v:shape style="position:absolute;left:11547;top:5133;width:2;height:1128" coordorigin="11547,5133" coordsize="0,1128" path="m11547,6261l11547,5133e" filled="f" stroked="t" strokeweight=".71424pt" strokecolor="#545454">
                <v:path arrowok="t"/>
              </v:shape>
            </v:group>
            <v:group style="position:absolute;left:343;top:5473;width:2;height:545" coordorigin="343,5473" coordsize="2,545">
              <v:shape style="position:absolute;left:343;top:5473;width:2;height:545" coordorigin="343,5473" coordsize="0,545" path="m343,6017l343,5473e" filled="f" stroked="t" strokeweight=".47616pt" strokecolor="#1F1F1F">
                <v:path arrowok="t"/>
              </v:shape>
            </v:group>
            <v:group style="position:absolute;left:4945;top:5473;width:2;height:1061" coordorigin="4945,5473" coordsize="2,1061">
              <v:shape style="position:absolute;left:4945;top:5473;width:2;height:1061" coordorigin="4945,5473" coordsize="0,1061" path="m4945,6534l4945,5473e" filled="f" stroked="t" strokeweight=".47616pt" strokecolor="#383838">
                <v:path arrowok="t"/>
              </v:shape>
            </v:group>
            <v:group style="position:absolute;left:4938;top:5755;width:2890;height:2" coordorigin="4938,5755" coordsize="2890,2">
              <v:shape style="position:absolute;left:4938;top:5755;width:2890;height:2" coordorigin="4938,5755" coordsize="2890,0" path="m4938,5755l7828,5755e" filled="f" stroked="t" strokeweight=".95232pt" strokecolor="#484848">
                <v:path arrowok="t"/>
              </v:shape>
            </v:group>
            <v:group style="position:absolute;left:7742;top:5755;width:319;height:2" coordorigin="7742,5755" coordsize="319,2">
              <v:shape style="position:absolute;left:7742;top:5755;width:319;height:2" coordorigin="7742,5755" coordsize="319,0" path="m7742,5755l8061,5755e" filled="f" stroked="t" strokeweight=".47616pt" strokecolor="#2B2B2B">
                <v:path arrowok="t"/>
              </v:shape>
            </v:group>
            <v:group style="position:absolute;left:8004;top:5757;width:3547;height:2" coordorigin="8004,5757" coordsize="3547,2">
              <v:shape style="position:absolute;left:8004;top:5757;width:3547;height:2" coordorigin="8004,5757" coordsize="3547,0" path="m8004,5757l11552,5757e" filled="f" stroked="t" strokeweight=".95232pt" strokecolor="#545454">
                <v:path arrowok="t"/>
              </v:shape>
            </v:group>
            <v:group style="position:absolute;left:2376;top:5991;width:781;height:2" coordorigin="2376,5991" coordsize="781,2">
              <v:shape style="position:absolute;left:2376;top:5991;width:781;height:2" coordorigin="2376,5991" coordsize="781,0" path="m2376,5991l3157,5991e" filled="f" stroked="t" strokeweight=".95232pt" strokecolor="#575757">
                <v:path arrowok="t"/>
              </v:shape>
            </v:group>
            <v:group style="position:absolute;left:3047;top:5994;width:338;height:2" coordorigin="3047,5994" coordsize="338,2">
              <v:shape style="position:absolute;left:3047;top:5994;width:338;height:2" coordorigin="3047,5994" coordsize="338,0" path="m3047,5994l3385,5994e" filled="f" stroked="t" strokeweight=".47616pt" strokecolor="#343434">
                <v:path arrowok="t"/>
              </v:shape>
            </v:group>
            <v:group style="position:absolute;left:3328;top:5996;width:5466;height:2" coordorigin="3328,5996" coordsize="5466,2">
              <v:shape style="position:absolute;left:3328;top:5996;width:5466;height:2" coordorigin="3328,5996" coordsize="5466,0" path="m3328,5996l8795,5996e" filled="f" stroked="t" strokeweight=".95232pt" strokecolor="#4B4B4B">
                <v:path arrowok="t"/>
              </v:shape>
            </v:group>
            <v:group style="position:absolute;left:8690;top:5998;width:500;height:2" coordorigin="8690,5998" coordsize="500,2">
              <v:shape style="position:absolute;left:8690;top:5998;width:500;height:2" coordorigin="8690,5998" coordsize="500,0" path="m8690,5998l9190,5998e" filled="f" stroked="t" strokeweight=".47616pt" strokecolor="#383838">
                <v:path arrowok="t"/>
              </v:shape>
            </v:group>
            <v:group style="position:absolute;left:9033;top:6001;width:2519;height:2" coordorigin="9033,6001" coordsize="2519,2">
              <v:shape style="position:absolute;left:9033;top:6001;width:2519;height:2" coordorigin="9033,6001" coordsize="2519,0" path="m9033,6001l11552,6001e" filled="f" stroked="t" strokeweight=".71424pt" strokecolor="#575757">
                <v:path arrowok="t"/>
              </v:shape>
            </v:group>
            <v:group style="position:absolute;left:862;top:6233;width:462;height:2" coordorigin="862,6233" coordsize="462,2">
              <v:shape style="position:absolute;left:862;top:6233;width:462;height:2" coordorigin="862,6233" coordsize="462,0" path="m862,6233l1324,6233e" filled="f" stroked="t" strokeweight=".95232pt" strokecolor="#646464">
                <v:path arrowok="t"/>
              </v:shape>
            </v:group>
            <v:group style="position:absolute;left:862;top:6237;width:10690;height:2" coordorigin="862,6237" coordsize="10690,2">
              <v:shape style="position:absolute;left:862;top:6237;width:10690;height:2" coordorigin="862,6237" coordsize="10690,0" path="m862,6237l11552,6237e" filled="f" stroked="t" strokeweight=".95232pt" strokecolor="#4F4F4F">
                <v:path arrowok="t"/>
              </v:shape>
            </v:group>
            <v:group style="position:absolute;left:2386;top:6190;width:2;height:535" coordorigin="2386,6190" coordsize="2,535">
              <v:shape style="position:absolute;left:2386;top:6190;width:2;height:535" coordorigin="2386,6190" coordsize="0,535" path="m2386,6725l2386,6190e" filled="f" stroked="t" strokeweight=".47616pt" strokecolor="#282828">
                <v:path arrowok="t"/>
              </v:shape>
            </v:group>
            <v:group style="position:absolute;left:7771;top:6218;width:2;height:287" coordorigin="7771,6218" coordsize="2,287">
              <v:shape style="position:absolute;left:7771;top:6218;width:2;height:287" coordorigin="7771,6218" coordsize="0,287" path="m7771,6505l7771,6218e" filled="f" stroked="t" strokeweight=".23808pt" strokecolor="#545454">
                <v:path arrowok="t"/>
              </v:shape>
            </v:group>
            <v:group style="position:absolute;left:11547;top:6190;width:2;height:545" coordorigin="11547,6190" coordsize="2,545">
              <v:shape style="position:absolute;left:11547;top:6190;width:2;height:545" coordorigin="11547,6190" coordsize="0,545" path="m11547,6734l11547,6190e" filled="f" stroked="t" strokeweight=".47616pt" strokecolor="#343434">
                <v:path arrowok="t"/>
              </v:shape>
            </v:group>
            <v:group style="position:absolute;left:2381;top:6706;width:1452;height:2" coordorigin="2381,6706" coordsize="1452,2">
              <v:shape style="position:absolute;left:2381;top:6706;width:1452;height:2" coordorigin="2381,6706" coordsize="1452,0" path="m2381,6706l3833,6706e" filled="f" stroked="t" strokeweight=".95232pt" strokecolor="#4B4B4B">
                <v:path arrowok="t"/>
              </v:shape>
            </v:group>
            <v:group style="position:absolute;left:3762;top:6708;width:143;height:2" coordorigin="3762,6708" coordsize="143,2">
              <v:shape style="position:absolute;left:3762;top:6708;width:143;height:2" coordorigin="3762,6708" coordsize="143,0" path="m3762,6708l3905,6708e" filled="f" stroked="t" strokeweight=".71424pt" strokecolor="#343434">
                <v:path arrowok="t"/>
              </v:shape>
            </v:group>
            <v:group style="position:absolute;left:3847;top:6706;width:262;height:2" coordorigin="3847,6706" coordsize="262,2">
              <v:shape style="position:absolute;left:3847;top:6706;width:262;height:2" coordorigin="3847,6706" coordsize="262,0" path="m3847,6706l4109,6706e" filled="f" stroked="t" strokeweight=".47616pt" strokecolor="#1F1F1F">
                <v:path arrowok="t"/>
              </v:shape>
            </v:group>
            <v:group style="position:absolute;left:4033;top:6710;width:3771;height:2" coordorigin="4033,6710" coordsize="3771,2">
              <v:shape style="position:absolute;left:4033;top:6710;width:3771;height:2" coordorigin="4033,6710" coordsize="3771,0" path="m4033,6710l7804,6710e" filled="f" stroked="t" strokeweight=".95232pt" strokecolor="#4B4B4B">
                <v:path arrowok="t"/>
              </v:shape>
            </v:group>
            <v:group style="position:absolute;left:4947;top:6476;width:2;height:258" coordorigin="4947,6476" coordsize="2,258">
              <v:shape style="position:absolute;left:4947;top:6476;width:2;height:258" coordorigin="4947,6476" coordsize="0,258" path="m4947,6734l4947,6476e" filled="f" stroked="t" strokeweight=".47616pt" strokecolor="#232323">
                <v:path arrowok="t"/>
              </v:shape>
            </v:group>
            <v:group style="position:absolute;left:7771;top:6505;width:2;height:444" coordorigin="7771,6505" coordsize="2,444">
              <v:shape style="position:absolute;left:7771;top:6505;width:2;height:444" coordorigin="7771,6505" coordsize="0,444" path="m7771,6949l7771,6505e" filled="f" stroked="t" strokeweight=".23808pt" strokecolor="#383838">
                <v:path arrowok="t"/>
              </v:shape>
            </v:group>
            <v:group style="position:absolute;left:7742;top:6710;width:595;height:2" coordorigin="7742,6710" coordsize="595,2">
              <v:shape style="position:absolute;left:7742;top:6710;width:595;height:2" coordorigin="7742,6710" coordsize="595,0" path="m7742,6710l8338,6710e" filled="f" stroked="t" strokeweight=".47616pt" strokecolor="#1F1F1F">
                <v:path arrowok="t"/>
              </v:shape>
            </v:group>
            <v:group style="position:absolute;left:8266;top:6713;width:3286;height:2" coordorigin="8266,6713" coordsize="3286,2">
              <v:shape style="position:absolute;left:8266;top:6713;width:3286;height:2" coordorigin="8266,6713" coordsize="3286,0" path="m8266,6713l11552,6713e" filled="f" stroked="t" strokeweight=".95232pt" strokecolor="#4F4F4F">
                <v:path arrowok="t"/>
              </v:shape>
            </v:group>
            <v:group style="position:absolute;left:9052;top:6713;width:543;height:2" coordorigin="9052,6713" coordsize="543,2">
              <v:shape style="position:absolute;left:9052;top:6713;width:543;height:2" coordorigin="9052,6713" coordsize="543,0" path="m9052,6713l9595,6713e" filled="f" stroked="t" strokeweight=".71424pt" strokecolor="#3B3B3B">
                <v:path arrowok="t"/>
              </v:shape>
            </v:group>
            <v:group style="position:absolute;left:2386;top:6667;width:2;height:1572" coordorigin="2386,6667" coordsize="2,1572">
              <v:shape style="position:absolute;left:2386;top:6667;width:2;height:1572" coordorigin="2386,6667" coordsize="0,1572" path="m2386,8240l2386,6667e" filled="f" stroked="t" strokeweight=".95232pt" strokecolor="#545454">
                <v:path arrowok="t"/>
              </v:shape>
            </v:group>
            <v:group style="position:absolute;left:2376;top:6949;width:3900;height:2" coordorigin="2376,6949" coordsize="3900,2">
              <v:shape style="position:absolute;left:2376;top:6949;width:3900;height:2" coordorigin="2376,6949" coordsize="3900,0" path="m2376,6949l6276,6949e" filled="f" stroked="t" strokeweight=".95232pt" strokecolor="#4B4B4B">
                <v:path arrowok="t"/>
              </v:shape>
            </v:group>
            <v:group style="position:absolute;left:4943;top:6663;width:2;height:292" coordorigin="4943,6663" coordsize="2,292">
              <v:shape style="position:absolute;left:4943;top:6663;width:2;height:292" coordorigin="4943,6663" coordsize="0,292" path="m4943,6954l4943,6663e" filled="f" stroked="t" strokeweight=".95232pt" strokecolor="#545454">
                <v:path arrowok="t"/>
              </v:shape>
            </v:group>
            <v:group style="position:absolute;left:6219;top:6949;width:548;height:2" coordorigin="6219,6949" coordsize="548,2">
              <v:shape style="position:absolute;left:6219;top:6949;width:548;height:2" coordorigin="6219,6949" coordsize="548,0" path="m6219,6949l6766,6949e" filled="f" stroked="t" strokeweight=".47616pt" strokecolor="#1C1C1C">
                <v:path arrowok="t"/>
              </v:shape>
            </v:group>
            <v:group style="position:absolute;left:6666;top:6952;width:4890;height:2" coordorigin="6666,6952" coordsize="4890,2">
              <v:shape style="position:absolute;left:6666;top:6952;width:4890;height:2" coordorigin="6666,6952" coordsize="4890,0" path="m6666,6952l11556,6952e" filled="f" stroked="t" strokeweight=".95232pt" strokecolor="#4F4F4F">
                <v:path arrowok="t"/>
              </v:shape>
            </v:group>
            <v:group style="position:absolute;left:11547;top:6663;width:2;height:636" coordorigin="11547,6663" coordsize="2,636">
              <v:shape style="position:absolute;left:11547;top:6663;width:2;height:636" coordorigin="11547,6663" coordsize="0,636" path="m11547,7298l11547,6663e" filled="f" stroked="t" strokeweight=".71424pt" strokecolor="#484848">
                <v:path arrowok="t"/>
              </v:shape>
            </v:group>
            <v:group style="position:absolute;left:338;top:7191;width:5362;height:2" coordorigin="338,7191" coordsize="5362,2">
              <v:shape style="position:absolute;left:338;top:7191;width:5362;height:2" coordorigin="338,7191" coordsize="5362,0" path="m338,7191l5700,7191e" filled="f" stroked="t" strokeweight=".95232pt" strokecolor="#4B4B4B">
                <v:path arrowok="t"/>
              </v:shape>
            </v:group>
            <v:group style="position:absolute;left:5642;top:7191;width:633;height:2" coordorigin="5642,7191" coordsize="633,2">
              <v:shape style="position:absolute;left:5642;top:7191;width:633;height:2" coordorigin="5642,7191" coordsize="633,0" path="m5642,7191l6276,7191e" filled="f" stroked="t" strokeweight=".47616pt" strokecolor="#2B2B2B">
                <v:path arrowok="t"/>
              </v:shape>
            </v:group>
            <v:group style="position:absolute;left:6019;top:7193;width:5538;height:2" coordorigin="6019,7193" coordsize="5538,2">
              <v:shape style="position:absolute;left:6019;top:7193;width:5538;height:2" coordorigin="6019,7193" coordsize="5538,0" path="m6019,7193l11556,7193e" filled="f" stroked="t" strokeweight=".95232pt" strokecolor="#4B4B4B">
                <v:path arrowok="t"/>
              </v:shape>
            </v:group>
            <v:group style="position:absolute;left:8280;top:7196;width:467;height:2" coordorigin="8280,7196" coordsize="467,2">
              <v:shape style="position:absolute;left:8280;top:7196;width:467;height:2" coordorigin="8280,7196" coordsize="467,0" path="m8280,7196l8747,7196e" filled="f" stroked="t" strokeweight=".71424pt" strokecolor="#484848">
                <v:path arrowok="t"/>
              </v:shape>
            </v:group>
            <v:group style="position:absolute;left:11549;top:7145;width:2;height:545" coordorigin="11549,7145" coordsize="2,545">
              <v:shape style="position:absolute;left:11549;top:7145;width:2;height:545" coordorigin="11549,7145" coordsize="0,545" path="m11549,7690l11549,7145e" filled="f" stroked="t" strokeweight=".47616pt" strokecolor="#343434">
                <v:path arrowok="t"/>
              </v:shape>
            </v:group>
            <v:group style="position:absolute;left:338;top:7662;width:1614;height:2" coordorigin="338,7662" coordsize="1614,2">
              <v:shape style="position:absolute;left:338;top:7662;width:1614;height:2" coordorigin="338,7662" coordsize="1614,0" path="m338,7662l1952,7662e" filled="f" stroked="t" strokeweight=".71424pt" strokecolor="#4F4F4F">
                <v:path arrowok="t"/>
              </v:shape>
            </v:group>
            <v:group style="position:absolute;left:1895;top:7662;width:1057;height:2" coordorigin="1895,7662" coordsize="1057,2">
              <v:shape style="position:absolute;left:1895;top:7662;width:1057;height:2" coordorigin="1895,7662" coordsize="1057,0" path="m1895,7662l2952,7662e" filled="f" stroked="t" strokeweight=".47616pt" strokecolor="#383838">
                <v:path arrowok="t"/>
              </v:shape>
            </v:group>
            <v:group style="position:absolute;left:2781;top:7662;width:1038;height:2" coordorigin="2781,7662" coordsize="1038,2">
              <v:shape style="position:absolute;left:2781;top:7662;width:1038;height:2" coordorigin="2781,7662" coordsize="1038,0" path="m2781,7662l3819,7662e" filled="f" stroked="t" strokeweight=".95232pt" strokecolor="#4B4B4B">
                <v:path arrowok="t"/>
              </v:shape>
            </v:group>
            <v:group style="position:absolute;left:3762;top:7662;width:143;height:2" coordorigin="3762,7662" coordsize="143,2">
              <v:shape style="position:absolute;left:3762;top:7662;width:143;height:2" coordorigin="3762,7662" coordsize="143,0" path="m3762,7662l3905,7662e" filled="f" stroked="t" strokeweight=".47616pt" strokecolor="#1C1C1C">
                <v:path arrowok="t"/>
              </v:shape>
            </v:group>
            <v:group style="position:absolute;left:3847;top:7662;width:262;height:2" coordorigin="3847,7662" coordsize="262,2">
              <v:shape style="position:absolute;left:3847;top:7662;width:262;height:2" coordorigin="3847,7662" coordsize="262,0" path="m3847,7662l4109,7662e" filled="f" stroked="t" strokeweight=".47616pt" strokecolor="#080808">
                <v:path arrowok="t"/>
              </v:shape>
            </v:group>
            <v:group style="position:absolute;left:4052;top:7662;width:586;height:2" coordorigin="4052,7662" coordsize="586,2">
              <v:shape style="position:absolute;left:4052;top:7662;width:586;height:2" coordorigin="4052,7662" coordsize="586,0" path="m4052,7662l4638,7662e" filled="f" stroked="t" strokeweight=".71424pt" strokecolor="#383838">
                <v:path arrowok="t"/>
              </v:shape>
            </v:group>
            <v:group style="position:absolute;left:4385;top:7664;width:3676;height:2" coordorigin="4385,7664" coordsize="3676,2">
              <v:shape style="position:absolute;left:4385;top:7664;width:3676;height:2" coordorigin="4385,7664" coordsize="3676,0" path="m4385,7664l8061,7664e" filled="f" stroked="t" strokeweight=".95232pt" strokecolor="#4B4B4B">
                <v:path arrowok="t"/>
              </v:shape>
            </v:group>
            <v:group style="position:absolute;left:8004;top:7666;width:333;height:2" coordorigin="8004,7666" coordsize="333,2">
              <v:shape style="position:absolute;left:8004;top:7666;width:333;height:2" coordorigin="8004,7666" coordsize="333,0" path="m8004,7666l8338,7666e" filled="f" stroked="t" strokeweight=".47616pt" strokecolor="#1F1F1F">
                <v:path arrowok="t"/>
              </v:shape>
            </v:group>
            <v:group style="position:absolute;left:8280;top:7664;width:1314;height:2" coordorigin="8280,7664" coordsize="1314,2">
              <v:shape style="position:absolute;left:8280;top:7664;width:1314;height:2" coordorigin="8280,7664" coordsize="1314,0" path="m8280,7664l9595,7664e" filled="f" stroked="t" strokeweight=".95232pt" strokecolor="#4F4F4F">
                <v:path arrowok="t"/>
              </v:shape>
            </v:group>
            <v:group style="position:absolute;left:9537;top:7666;width:700;height:2" coordorigin="9537,7666" coordsize="700,2">
              <v:shape style="position:absolute;left:9537;top:7666;width:700;height:2" coordorigin="9537,7666" coordsize="700,0" path="m9537,7666l10237,7666e" filled="f" stroked="t" strokeweight=".47616pt" strokecolor="#383838">
                <v:path arrowok="t"/>
              </v:shape>
            </v:group>
            <v:group style="position:absolute;left:10099;top:7666;width:1462;height:2" coordorigin="10099,7666" coordsize="1462,2">
              <v:shape style="position:absolute;left:10099;top:7666;width:1462;height:2" coordorigin="10099,7666" coordsize="1462,0" path="m10099,7666l11561,7666e" filled="f" stroked="t" strokeweight=".71424pt" strokecolor="#575757">
                <v:path arrowok="t"/>
              </v:shape>
            </v:group>
            <v:group style="position:absolute;left:4952;top:7652;width:2;height:507" coordorigin="4952,7652" coordsize="2,507">
              <v:shape style="position:absolute;left:4952;top:7652;width:2;height:507" coordorigin="4952,7652" coordsize="0,507" path="m4952,8159l4952,7652e" filled="f" stroked="t" strokeweight=".71424pt" strokecolor="#545454">
                <v:path arrowok="t"/>
              </v:shape>
            </v:group>
            <v:group style="position:absolute;left:4943;top:7908;width:6619;height:2" coordorigin="4943,7908" coordsize="6619,2">
              <v:shape style="position:absolute;left:4943;top:7908;width:6619;height:2" coordorigin="4943,7908" coordsize="6619,0" path="m4943,7908l11561,7908e" filled="f" stroked="t" strokeweight=".95232pt" strokecolor="#4B4B4B">
                <v:path arrowok="t"/>
              </v:shape>
            </v:group>
            <v:group style="position:absolute;left:11559;top:2863;width:2;height:13153" coordorigin="11559,2863" coordsize="2,13153">
              <v:shape style="position:absolute;left:11559;top:2863;width:2;height:13153" coordorigin="11559,2863" coordsize="0,13153" path="m11559,16016l11559,2863e" filled="f" stroked="t" strokeweight=".71424pt" strokecolor="#545454">
                <v:path arrowok="t"/>
              </v:shape>
            </v:group>
            <v:group style="position:absolute;left:4943;top:8144;width:1333;height:2" coordorigin="4943,8144" coordsize="1333,2">
              <v:shape style="position:absolute;left:4943;top:8144;width:1333;height:2" coordorigin="4943,8144" coordsize="1333,0" path="m4943,8144l6276,8144e" filled="f" stroked="t" strokeweight=".95232pt" strokecolor="#4F4F4F">
                <v:path arrowok="t"/>
              </v:shape>
            </v:group>
            <v:group style="position:absolute;left:6219;top:8144;width:548;height:2" coordorigin="6219,8144" coordsize="548,2">
              <v:shape style="position:absolute;left:6219;top:8144;width:548;height:2" coordorigin="6219,8144" coordsize="548,0" path="m6219,8144l6766,8144e" filled="f" stroked="t" strokeweight=".47616pt" strokecolor="#282828">
                <v:path arrowok="t"/>
              </v:shape>
            </v:group>
            <v:group style="position:absolute;left:6666;top:8147;width:4895;height:2" coordorigin="6666,8147" coordsize="4895,2">
              <v:shape style="position:absolute;left:6666;top:8147;width:4895;height:2" coordorigin="6666,8147" coordsize="4895,0" path="m6666,8147l11561,8147e" filled="f" stroked="t" strokeweight=".95232pt" strokecolor="#484848">
                <v:path arrowok="t"/>
              </v:shape>
            </v:group>
            <v:group style="position:absolute;left:343;top:8383;width:1405;height:2" coordorigin="343,8383" coordsize="1405,2">
              <v:shape style="position:absolute;left:343;top:8383;width:1405;height:2" coordorigin="343,8383" coordsize="1405,0" path="m343,8383l1748,8383e" filled="f" stroked="t" strokeweight=".71424pt" strokecolor="#4F4F4F">
                <v:path arrowok="t"/>
              </v:shape>
            </v:group>
            <v:group style="position:absolute;left:348;top:8101;width:2;height:315" coordorigin="348,8101" coordsize="2,315">
              <v:shape style="position:absolute;left:348;top:8101;width:2;height:315" coordorigin="348,8101" coordsize="0,315" path="m348,8417l348,8101e" filled="f" stroked="t" strokeweight=".47616pt" strokecolor="#1F1F1F">
                <v:path arrowok="t"/>
              </v:shape>
            </v:group>
            <v:group style="position:absolute;left:1690;top:8383;width:262;height:2" coordorigin="1690,8383" coordsize="262,2">
              <v:shape style="position:absolute;left:1690;top:8383;width:262;height:2" coordorigin="1690,8383" coordsize="262,0" path="m1690,8383l1952,8383e" filled="f" stroked="t" strokeweight=".47616pt" strokecolor="#3B3B3B">
                <v:path arrowok="t"/>
              </v:shape>
            </v:group>
            <v:group style="position:absolute;left:1867;top:8383;width:1109;height:2" coordorigin="1867,8383" coordsize="1109,2">
              <v:shape style="position:absolute;left:1867;top:8383;width:1109;height:2" coordorigin="1867,8383" coordsize="1109,0" path="m1867,8383l2976,8383e" filled="f" stroked="t" strokeweight=".95232pt" strokecolor="#545454">
                <v:path arrowok="t"/>
              </v:shape>
            </v:group>
            <v:group style="position:absolute;left:2390;top:8101;width:2;height:798" coordorigin="2390,8101" coordsize="2,798">
              <v:shape style="position:absolute;left:2390;top:8101;width:2;height:798" coordorigin="2390,8101" coordsize="0,798" path="m2390,8900l2390,8101e" filled="f" stroked="t" strokeweight=".71424pt" strokecolor="#3F3F3F">
                <v:path arrowok="t"/>
              </v:shape>
            </v:group>
            <v:group style="position:absolute;left:2895;top:8386;width:490;height:2" coordorigin="2895,8386" coordsize="490,2">
              <v:shape style="position:absolute;left:2895;top:8386;width:490;height:2" coordorigin="2895,8386" coordsize="490,0" path="m2895,8386l3385,8386e" filled="f" stroked="t" strokeweight=".47616pt" strokecolor="#2F2F2F">
                <v:path arrowok="t"/>
              </v:shape>
            </v:group>
            <v:group style="position:absolute;left:3328;top:8386;width:1309;height:2" coordorigin="3328,8386" coordsize="1309,2">
              <v:shape style="position:absolute;left:3328;top:8386;width:1309;height:2" coordorigin="3328,8386" coordsize="1309,0" path="m3328,8386l4638,8386e" filled="f" stroked="t" strokeweight=".95232pt" strokecolor="#545454">
                <v:path arrowok="t"/>
              </v:shape>
            </v:group>
            <v:group style="position:absolute;left:4581;top:8386;width:395;height:2" coordorigin="4581,8386" coordsize="395,2">
              <v:shape style="position:absolute;left:4581;top:8386;width:395;height:2" coordorigin="4581,8386" coordsize="395,0" path="m4581,8386l4976,8386e" filled="f" stroked="t" strokeweight=".71424pt" strokecolor="#383838">
                <v:path arrowok="t"/>
              </v:shape>
            </v:group>
            <v:group style="position:absolute;left:4952;top:8101;width:2;height:287" coordorigin="4952,8101" coordsize="2,287">
              <v:shape style="position:absolute;left:4952;top:8101;width:2;height:287" coordorigin="4952,8101" coordsize="0,287" path="m4952,8388l4952,8101e" filled="f" stroked="t" strokeweight=".71424pt" strokecolor="#3B3B3B">
                <v:path arrowok="t"/>
              </v:shape>
            </v:group>
            <v:group style="position:absolute;left:4904;top:8388;width:3843;height:2" coordorigin="4904,8388" coordsize="3843,2">
              <v:shape style="position:absolute;left:4904;top:8388;width:3843;height:2" coordorigin="4904,8388" coordsize="3843,0" path="m4904,8388l8747,8388e" filled="f" stroked="t" strokeweight=".95232pt" strokecolor="#4B4B4B">
                <v:path arrowok="t"/>
              </v:shape>
            </v:group>
            <v:group style="position:absolute;left:8309;top:8125;width:2;height:263" coordorigin="8309,8125" coordsize="2,263">
              <v:shape style="position:absolute;left:8309;top:8125;width:2;height:263" coordorigin="8309,8125" coordsize="0,263" path="m8309,8388l8309,8125e" filled="f" stroked="t" strokeweight=".23808pt" strokecolor="#444444">
                <v:path arrowok="t"/>
              </v:shape>
            </v:group>
            <v:group style="position:absolute;left:8690;top:8388;width:500;height:2" coordorigin="8690,8388" coordsize="500,2">
              <v:shape style="position:absolute;left:8690;top:8388;width:500;height:2" coordorigin="8690,8388" coordsize="500,0" path="m8690,8388l9190,8388e" filled="f" stroked="t" strokeweight=".47616pt" strokecolor="#131313">
                <v:path arrowok="t"/>
              </v:shape>
            </v:group>
            <v:group style="position:absolute;left:9133;top:8388;width:2428;height:2" coordorigin="9133,8388" coordsize="2428,2">
              <v:shape style="position:absolute;left:9133;top:8388;width:2428;height:2" coordorigin="9133,8388" coordsize="2428,0" path="m9133,8388l11561,8388e" filled="f" stroked="t" strokeweight=".71424pt" strokecolor="#4B4B4B">
                <v:path arrowok="t"/>
              </v:shape>
            </v:group>
            <v:group style="position:absolute;left:338;top:9186;width:1409;height:2" coordorigin="338,9186" coordsize="1409,2">
              <v:shape style="position:absolute;left:338;top:9186;width:1409;height:2" coordorigin="338,9186" coordsize="1409,0" path="m338,9186l1748,9186e" filled="f" stroked="t" strokeweight=".71424pt" strokecolor="#545454">
                <v:path arrowok="t"/>
              </v:shape>
            </v:group>
            <v:group style="position:absolute;left:1690;top:9186;width:262;height:2" coordorigin="1690,9186" coordsize="262,2">
              <v:shape style="position:absolute;left:1690;top:9186;width:262;height:2" coordorigin="1690,9186" coordsize="262,0" path="m1690,9186l1952,9186e" filled="f" stroked="t" strokeweight=".47616pt" strokecolor="#383838">
                <v:path arrowok="t"/>
              </v:shape>
            </v:group>
            <v:group style="position:absolute;left:1895;top:9186;width:1057;height:2" coordorigin="1895,9186" coordsize="1057,2">
              <v:shape style="position:absolute;left:1895;top:9186;width:1057;height:2" coordorigin="1895,9186" coordsize="1057,0" path="m1895,9186l2952,9186e" filled="f" stroked="t" strokeweight=".95232pt" strokecolor="#4F4F4F">
                <v:path arrowok="t"/>
              </v:shape>
            </v:group>
            <v:group style="position:absolute;left:2390;top:8842;width:2;height:373" coordorigin="2390,8842" coordsize="2,373">
              <v:shape style="position:absolute;left:2390;top:8842;width:2;height:373" coordorigin="2390,8842" coordsize="0,373" path="m2390,9215l2390,8842e" filled="f" stroked="t" strokeweight=".47616pt" strokecolor="#131313">
                <v:path arrowok="t"/>
              </v:shape>
            </v:group>
            <v:group style="position:absolute;left:2895;top:9186;width:490;height:2" coordorigin="2895,9186" coordsize="490,2">
              <v:shape style="position:absolute;left:2895;top:9186;width:490;height:2" coordorigin="2895,9186" coordsize="490,0" path="m2895,9186l3385,9186e" filled="f" stroked="t" strokeweight=".47616pt" strokecolor="#181818">
                <v:path arrowok="t"/>
              </v:shape>
            </v:group>
            <v:group style="position:absolute;left:3328;top:9184;width:490;height:2" coordorigin="3328,9184" coordsize="490,2">
              <v:shape style="position:absolute;left:3328;top:9184;width:490;height:2" coordorigin="3328,9184" coordsize="490,0" path="m3328,9184l3819,9184e" filled="f" stroked="t" strokeweight=".71424pt" strokecolor="#383838">
                <v:path arrowok="t"/>
              </v:shape>
            </v:group>
            <v:group style="position:absolute;left:3566;top:9186;width:1071;height:2" coordorigin="3566,9186" coordsize="1071,2">
              <v:shape style="position:absolute;left:3566;top:9186;width:1071;height:2" coordorigin="3566,9186" coordsize="1071,0" path="m3566,9186l4638,9186e" filled="f" stroked="t" strokeweight=".95232pt" strokecolor="#545454">
                <v:path arrowok="t"/>
              </v:shape>
            </v:group>
            <v:group style="position:absolute;left:4581;top:9186;width:705;height:2" coordorigin="4581,9186" coordsize="705,2">
              <v:shape style="position:absolute;left:4581;top:9186;width:705;height:2" coordorigin="4581,9186" coordsize="705,0" path="m4581,9186l5285,9186e" filled="f" stroked="t" strokeweight=".47616pt" strokecolor="#232323">
                <v:path arrowok="t"/>
              </v:shape>
            </v:group>
            <v:group style="position:absolute;left:5228;top:9189;width:3590;height:2" coordorigin="5228,9189" coordsize="3590,2">
              <v:shape style="position:absolute;left:5228;top:9189;width:3590;height:2" coordorigin="5228,9189" coordsize="3590,0" path="m5228,9189l8818,9189e" filled="f" stroked="t" strokeweight=".95232pt" strokecolor="#5B5B5B">
                <v:path arrowok="t"/>
              </v:shape>
            </v:group>
            <v:group style="position:absolute;left:8690;top:9191;width:500;height:2" coordorigin="8690,9191" coordsize="500,2">
              <v:shape style="position:absolute;left:8690;top:9191;width:500;height:2" coordorigin="8690,9191" coordsize="500,0" path="m8690,9191l9190,9191e" filled="f" stroked="t" strokeweight=".47616pt" strokecolor="#343434">
                <v:path arrowok="t"/>
              </v:shape>
            </v:group>
            <v:group style="position:absolute;left:9133;top:9191;width:2433;height:2" coordorigin="9133,9191" coordsize="2433,2">
              <v:shape style="position:absolute;left:9133;top:9191;width:2433;height:2" coordorigin="9133,9191" coordsize="2433,0" path="m9133,9191l11566,9191e" filled="f" stroked="t" strokeweight=".71424pt" strokecolor="#575757">
                <v:path arrowok="t"/>
              </v:shape>
            </v:group>
            <v:group style="position:absolute;left:2390;top:9143;width:2;height:1486" coordorigin="2390,9143" coordsize="2,1486">
              <v:shape style="position:absolute;left:2390;top:9143;width:2;height:1486" coordorigin="2390,9143" coordsize="0,1486" path="m2390,10630l2390,9143e" filled="f" stroked="t" strokeweight=".95232pt" strokecolor="#545454">
                <v:path arrowok="t"/>
              </v:shape>
            </v:group>
            <v:group style="position:absolute;left:348;top:9645;width:2;height:521" coordorigin="348,9645" coordsize="2,521">
              <v:shape style="position:absolute;left:348;top:9645;width:2;height:521" coordorigin="348,9645" coordsize="0,521" path="m348,10166l348,9645e" filled="f" stroked="t" strokeweight=".47616pt" strokecolor="#232323">
                <v:path arrowok="t"/>
              </v:shape>
            </v:group>
            <v:group style="position:absolute;left:11556;top:9645;width:2;height:272" coordorigin="11556,9645" coordsize="2,272">
              <v:shape style="position:absolute;left:11556;top:9645;width:2;height:272" coordorigin="11556,9645" coordsize="0,272" path="m11556,9918l11556,9645e" filled="f" stroked="t" strokeweight=".47616pt" strokecolor="#343434">
                <v:path arrowok="t"/>
              </v:shape>
            </v:group>
            <v:group style="position:absolute;left:343;top:10123;width:1405;height:2" coordorigin="343,10123" coordsize="1405,2">
              <v:shape style="position:absolute;left:343;top:10123;width:1405;height:2" coordorigin="343,10123" coordsize="1405,0" path="m343,10123l1748,10123e" filled="f" stroked="t" strokeweight=".71424pt" strokecolor="#4F4F4F">
                <v:path arrowok="t"/>
              </v:shape>
            </v:group>
            <v:group style="position:absolute;left:1690;top:10123;width:262;height:2" coordorigin="1690,10123" coordsize="262,2">
              <v:shape style="position:absolute;left:1690;top:10123;width:262;height:2" coordorigin="1690,10123" coordsize="262,0" path="m1690,10123l1952,10123e" filled="f" stroked="t" strokeweight=".47616pt" strokecolor="#2B2B2B">
                <v:path arrowok="t"/>
              </v:shape>
            </v:group>
            <v:group style="position:absolute;left:1895;top:10123;width:5971;height:2" coordorigin="1895,10123" coordsize="5971,2">
              <v:shape style="position:absolute;left:1895;top:10123;width:5971;height:2" coordorigin="1895,10123" coordsize="5971,0" path="m1895,10123l7866,10123e" filled="f" stroked="t" strokeweight=".71424pt" strokecolor="#545454">
                <v:path arrowok="t"/>
              </v:shape>
            </v:group>
            <v:group style="position:absolute;left:7742;top:10123;width:319;height:2" coordorigin="7742,10123" coordsize="319,2">
              <v:shape style="position:absolute;left:7742;top:10123;width:319;height:2" coordorigin="7742,10123" coordsize="319,0" path="m7742,10123l8061,10123e" filled="f" stroked="t" strokeweight=".47616pt" strokecolor="#444444">
                <v:path arrowok="t"/>
              </v:shape>
            </v:group>
            <v:group style="position:absolute;left:8004;top:10123;width:333;height:2" coordorigin="8004,10123" coordsize="333,2">
              <v:shape style="position:absolute;left:8004;top:10123;width:333;height:2" coordorigin="8004,10123" coordsize="333,0" path="m8004,10123l8338,10123e" filled="f" stroked="t" strokeweight=".47616pt" strokecolor="#282828">
                <v:path arrowok="t"/>
              </v:shape>
            </v:group>
            <v:group style="position:absolute;left:8280;top:10125;width:3281;height:2" coordorigin="8280,10125" coordsize="3281,2">
              <v:shape style="position:absolute;left:8280;top:10125;width:3281;height:2" coordorigin="8280,10125" coordsize="3281,0" path="m8280,10125l11561,10125e" filled="f" stroked="t" strokeweight=".95232pt" strokecolor="#575757">
                <v:path arrowok="t"/>
              </v:shape>
            </v:group>
            <v:group style="position:absolute;left:343;top:10360;width:1405;height:2" coordorigin="343,10360" coordsize="1405,2">
              <v:shape style="position:absolute;left:343;top:10360;width:1405;height:2" coordorigin="343,10360" coordsize="1405,0" path="m343,10360l1748,10360e" filled="f" stroked="t" strokeweight=".71424pt" strokecolor="#545454">
                <v:path arrowok="t"/>
              </v:shape>
            </v:group>
            <v:group style="position:absolute;left:350;top:10094;width:2;height:535" coordorigin="350,10094" coordsize="2,535">
              <v:shape style="position:absolute;left:350;top:10094;width:2;height:535" coordorigin="350,10094" coordsize="0,535" path="m350,10630l350,10094e" filled="f" stroked="t" strokeweight=".71424pt" strokecolor="#4F4F4F">
                <v:path arrowok="t"/>
              </v:shape>
            </v:group>
            <v:group style="position:absolute;left:1690;top:10362;width:262;height:2" coordorigin="1690,10362" coordsize="262,2">
              <v:shape style="position:absolute;left:1690;top:10362;width:262;height:2" coordorigin="1690,10362" coordsize="262,0" path="m1690,10362l1952,10362e" filled="f" stroked="t" strokeweight=".47616pt" strokecolor="#2B2B2B">
                <v:path arrowok="t"/>
              </v:shape>
            </v:group>
            <v:group style="position:absolute;left:1895;top:10362;width:2743;height:2" coordorigin="1895,10362" coordsize="2743,2">
              <v:shape style="position:absolute;left:1895;top:10362;width:2743;height:2" coordorigin="1895,10362" coordsize="2743,0" path="m1895,10362l4638,10362e" filled="f" stroked="t" strokeweight=".95232pt" strokecolor="#4F4F4F">
                <v:path arrowok="t"/>
              </v:shape>
            </v:group>
            <v:group style="position:absolute;left:4581;top:10362;width:386;height:2" coordorigin="4581,10362" coordsize="386,2">
              <v:shape style="position:absolute;left:4581;top:10362;width:386;height:2" coordorigin="4581,10362" coordsize="386,0" path="m4581,10362l4966,10362e" filled="f" stroked="t" strokeweight=".47616pt" strokecolor="#232323">
                <v:path arrowok="t"/>
              </v:shape>
            </v:group>
            <v:group style="position:absolute;left:4909;top:10364;width:1400;height:2" coordorigin="4909,10364" coordsize="1400,2">
              <v:shape style="position:absolute;left:4909;top:10364;width:1400;height:2" coordorigin="4909,10364" coordsize="1400,0" path="m4909,10364l6309,10364e" filled="f" stroked="t" strokeweight=".95232pt" strokecolor="#545454">
                <v:path arrowok="t"/>
              </v:shape>
            </v:group>
            <v:group style="position:absolute;left:6219;top:10362;width:548;height:2" coordorigin="6219,10362" coordsize="548,2">
              <v:shape style="position:absolute;left:6219;top:10362;width:548;height:2" coordorigin="6219,10362" coordsize="548,0" path="m6219,10362l6766,10362e" filled="f" stroked="t" strokeweight=".47616pt" strokecolor="#2B2B2B">
                <v:path arrowok="t"/>
              </v:shape>
            </v:group>
            <v:group style="position:absolute;left:6709;top:10364;width:4857;height:2" coordorigin="6709,10364" coordsize="4857,2">
              <v:shape style="position:absolute;left:6709;top:10364;width:4857;height:2" coordorigin="6709,10364" coordsize="4857,0" path="m6709,10364l11566,10364e" filled="f" stroked="t" strokeweight=".95232pt" strokecolor="#4F4F4F">
                <v:path arrowok="t"/>
              </v:shape>
            </v:group>
            <v:group style="position:absolute;left:338;top:10601;width:2614;height:2" coordorigin="338,10601" coordsize="2614,2">
              <v:shape style="position:absolute;left:338;top:10601;width:2614;height:2" coordorigin="338,10601" coordsize="2614,0" path="m338,10601l2952,10601e" filled="f" stroked="t" strokeweight=".71424pt" strokecolor="#4F4F4F">
                <v:path arrowok="t"/>
              </v:shape>
            </v:group>
            <v:group style="position:absolute;left:2895;top:10603;width:490;height:2" coordorigin="2895,10603" coordsize="490,2">
              <v:shape style="position:absolute;left:2895;top:10603;width:490;height:2" coordorigin="2895,10603" coordsize="490,0" path="m2895,10603l3385,10603e" filled="f" stroked="t" strokeweight=".47616pt" strokecolor="#383838">
                <v:path arrowok="t"/>
              </v:shape>
            </v:group>
            <v:group style="position:absolute;left:3328;top:10603;width:1309;height:2" coordorigin="3328,10603" coordsize="1309,2">
              <v:shape style="position:absolute;left:3328;top:10603;width:1309;height:2" coordorigin="3328,10603" coordsize="1309,0" path="m3328,10603l4638,10603e" filled="f" stroked="t" strokeweight=".95232pt" strokecolor="#545454">
                <v:path arrowok="t"/>
              </v:shape>
            </v:group>
            <v:group style="position:absolute;left:4581;top:10603;width:386;height:2" coordorigin="4581,10603" coordsize="386,2">
              <v:shape style="position:absolute;left:4581;top:10603;width:386;height:2" coordorigin="4581,10603" coordsize="386,0" path="m4581,10603l4966,10603e" filled="f" stroked="t" strokeweight=".47616pt" strokecolor="#383838">
                <v:path arrowok="t"/>
              </v:shape>
            </v:group>
            <v:group style="position:absolute;left:4909;top:10603;width:3838;height:2" coordorigin="4909,10603" coordsize="3838,2">
              <v:shape style="position:absolute;left:4909;top:10603;width:3838;height:2" coordorigin="4909,10603" coordsize="3838,0" path="m4909,10603l8747,10603e" filled="f" stroked="t" strokeweight=".95232pt" strokecolor="#4B4B4B">
                <v:path arrowok="t"/>
              </v:shape>
            </v:group>
            <v:group style="position:absolute;left:8690;top:10606;width:500;height:2" coordorigin="8690,10606" coordsize="500,2">
              <v:shape style="position:absolute;left:8690;top:10606;width:500;height:2" coordorigin="8690,10606" coordsize="500,0" path="m8690,10606l9190,10606e" filled="f" stroked="t" strokeweight=".47616pt" strokecolor="#181818">
                <v:path arrowok="t"/>
              </v:shape>
            </v:group>
            <v:group style="position:absolute;left:9133;top:10603;width:281;height:2" coordorigin="9133,10603" coordsize="281,2">
              <v:shape style="position:absolute;left:9133;top:10603;width:281;height:2" coordorigin="9133,10603" coordsize="281,0" path="m9133,10603l9414,10603e" filled="f" stroked="t" strokeweight=".71424pt" strokecolor="#3B3B3B">
                <v:path arrowok="t"/>
              </v:shape>
            </v:group>
            <v:group style="position:absolute;left:9261;top:10606;width:2305;height:2" coordorigin="9261,10606" coordsize="2305,2">
              <v:shape style="position:absolute;left:9261;top:10606;width:2305;height:2" coordorigin="9261,10606" coordsize="2305,0" path="m9261,10606l11566,10606e" filled="f" stroked="t" strokeweight=".71424pt" strokecolor="#4F4F4F">
                <v:path arrowok="t"/>
              </v:shape>
            </v:group>
            <v:group style="position:absolute;left:2390;top:10558;width:2;height:311" coordorigin="2390,10558" coordsize="2,311">
              <v:shape style="position:absolute;left:2390;top:10558;width:2;height:311" coordorigin="2390,10558" coordsize="0,311" path="m2390,10869l2390,10558e" filled="f" stroked="t" strokeweight=".47616pt" strokecolor="#1F1F1F">
                <v:path arrowok="t"/>
              </v:shape>
            </v:group>
            <v:group style="position:absolute;left:338;top:11081;width:7095;height:2" coordorigin="338,11081" coordsize="7095,2">
              <v:shape style="position:absolute;left:338;top:11081;width:7095;height:2" coordorigin="338,11081" coordsize="7095,0" path="m338,11081l7433,11081e" filled="f" stroked="t" strokeweight=".95232pt" strokecolor="#545454">
                <v:path arrowok="t"/>
              </v:shape>
            </v:group>
            <v:group style="position:absolute;left:2397;top:10811;width:2;height:2882" coordorigin="2397,10811" coordsize="2,2882">
              <v:shape style="position:absolute;left:2397;top:10811;width:2;height:2882" coordorigin="2397,10811" coordsize="0,2882" path="m2397,13693l2397,10811e" filled="f" stroked="t" strokeweight=".71424pt" strokecolor="#3F3F3F">
                <v:path arrowok="t"/>
              </v:shape>
            </v:group>
            <v:group style="position:absolute;left:7376;top:11081;width:424;height:2" coordorigin="7376,11081" coordsize="424,2">
              <v:shape style="position:absolute;left:7376;top:11081;width:424;height:2" coordorigin="7376,11081" coordsize="424,0" path="m7376,11081l7800,11081e" filled="f" stroked="t" strokeweight=".47616pt" strokecolor="#2F2F2F">
                <v:path arrowok="t"/>
              </v:shape>
            </v:group>
            <v:group style="position:absolute;left:7652;top:11081;width:1171;height:2" coordorigin="7652,11081" coordsize="1171,2">
              <v:shape style="position:absolute;left:7652;top:11081;width:1171;height:2" coordorigin="7652,11081" coordsize="1171,0" path="m7652,11081l8823,11081e" filled="f" stroked="t" strokeweight=".95232pt" strokecolor="#545454">
                <v:path arrowok="t"/>
              </v:shape>
            </v:group>
            <v:group style="position:absolute;left:8690;top:11084;width:500;height:2" coordorigin="8690,11084" coordsize="500,2">
              <v:shape style="position:absolute;left:8690;top:11084;width:500;height:2" coordorigin="8690,11084" coordsize="500,0" path="m8690,11084l9190,11084e" filled="f" stroked="t" strokeweight=".47616pt" strokecolor="#383838">
                <v:path arrowok="t"/>
              </v:shape>
            </v:group>
            <v:group style="position:absolute;left:9133;top:11086;width:2428;height:2" coordorigin="9133,11086" coordsize="2428,2">
              <v:shape style="position:absolute;left:9133;top:11086;width:2428;height:2" coordorigin="9133,11086" coordsize="2428,0" path="m9133,11086l11561,11086e" filled="f" stroked="t" strokeweight=".71424pt" strokecolor="#4F4F4F">
                <v:path arrowok="t"/>
              </v:shape>
            </v:group>
            <v:group style="position:absolute;left:343;top:11320;width:3766;height:2" coordorigin="343,11320" coordsize="3766,2">
              <v:shape style="position:absolute;left:343;top:11320;width:3766;height:2" coordorigin="343,11320" coordsize="3766,0" path="m343,11320l4109,11320e" filled="f" stroked="t" strokeweight=".95232pt" strokecolor="#545454">
                <v:path arrowok="t"/>
              </v:shape>
            </v:group>
            <v:group style="position:absolute;left:4052;top:11323;width:2224;height:2" coordorigin="4052,11323" coordsize="2224,2">
              <v:shape style="position:absolute;left:4052;top:11323;width:2224;height:2" coordorigin="4052,11323" coordsize="2224,0" path="m4052,11323l6276,11323e" filled="f" stroked="t" strokeweight=".71424pt" strokecolor="#3F3F3F">
                <v:path arrowok="t"/>
              </v:shape>
            </v:group>
            <v:group style="position:absolute;left:6219;top:11325;width:5347;height:2" coordorigin="6219,11325" coordsize="5347,2">
              <v:shape style="position:absolute;left:6219;top:11325;width:5347;height:2" coordorigin="6219,11325" coordsize="5347,0" path="m6219,11325l11566,11325e" filled="f" stroked="t" strokeweight=".95232pt" strokecolor="#545454">
                <v:path arrowok="t"/>
              </v:shape>
            </v:group>
            <v:group style="position:absolute;left:1005;top:11328;width:2;height:234" coordorigin="1005,11328" coordsize="2,234">
              <v:shape style="position:absolute;left:1005;top:11328;width:2;height:234" coordorigin="1005,11328" coordsize="0,234" path="m1005,11562l1005,11328e" filled="f" stroked="t" strokeweight=".23808pt" strokecolor="#4F4F4F">
                <v:path arrowok="t"/>
              </v:shape>
            </v:group>
            <v:group style="position:absolute;left:343;top:11567;width:7495;height:2" coordorigin="343,11567" coordsize="7495,2">
              <v:shape style="position:absolute;left:343;top:11567;width:7495;height:2" coordorigin="343,11567" coordsize="7495,0" path="m343,11567l7838,11567e" filled="f" stroked="t" strokeweight=".95232pt" strokecolor="#4B4B4B">
                <v:path arrowok="t"/>
              </v:shape>
            </v:group>
            <v:group style="position:absolute;left:1728;top:11313;width:2;height:2141" coordorigin="1728,11313" coordsize="2,2141">
              <v:shape style="position:absolute;left:1728;top:11313;width:2;height:2141" coordorigin="1728,11313" coordsize="0,2141" path="m1728,13454l1728,11313e" filled="f" stroked="t" strokeweight=".47616pt" strokecolor="#484848">
                <v:path arrowok="t"/>
              </v:shape>
            </v:group>
            <v:group style="position:absolute;left:7414;top:11318;width:2;height:2375" coordorigin="7414,11318" coordsize="2,2375">
              <v:shape style="position:absolute;left:7414;top:11318;width:2;height:2375" coordorigin="7414,11318" coordsize="0,2375" path="m7414,13693l7414,11318e" filled="f" stroked="t" strokeweight=".95232pt" strokecolor="#4B4B4B">
                <v:path arrowok="t"/>
              </v:shape>
            </v:group>
            <v:group style="position:absolute;left:7742;top:11567;width:319;height:2" coordorigin="7742,11567" coordsize="319,2">
              <v:shape style="position:absolute;left:7742;top:11567;width:319;height:2" coordorigin="7742,11567" coordsize="319,0" path="m7742,11567l8061,11567e" filled="f" stroked="t" strokeweight=".47616pt" strokecolor="#343434">
                <v:path arrowok="t"/>
              </v:shape>
            </v:group>
            <v:group style="position:absolute;left:8004;top:11567;width:333;height:2" coordorigin="8004,11567" coordsize="333,2">
              <v:shape style="position:absolute;left:8004;top:11567;width:333;height:2" coordorigin="8004,11567" coordsize="333,0" path="m8004,11567l8338,11567e" filled="f" stroked="t" strokeweight=".47616pt" strokecolor="#1F1F1F">
                <v:path arrowok="t"/>
              </v:shape>
            </v:group>
            <v:group style="position:absolute;left:8280;top:11569;width:467;height:2" coordorigin="8280,11569" coordsize="467,2">
              <v:shape style="position:absolute;left:8280;top:11569;width:467;height:2" coordorigin="8280,11569" coordsize="467,0" path="m8280,11569l8747,11569e" filled="f" stroked="t" strokeweight=".95232pt" strokecolor="#575757">
                <v:path arrowok="t"/>
              </v:shape>
            </v:group>
            <v:group style="position:absolute;left:8690;top:11567;width:1548;height:2" coordorigin="8690,11567" coordsize="1548,2">
              <v:shape style="position:absolute;left:8690;top:11567;width:1548;height:2" coordorigin="8690,11567" coordsize="1548,0" path="m8690,11567l10237,11567e" filled="f" stroked="t" strokeweight=".47616pt" strokecolor="#444444">
                <v:path arrowok="t"/>
              </v:shape>
            </v:group>
            <v:group style="position:absolute;left:10042;top:11567;width:1528;height:2" coordorigin="10042,11567" coordsize="1528,2">
              <v:shape style="position:absolute;left:10042;top:11567;width:1528;height:2" coordorigin="10042,11567" coordsize="1528,0" path="m10042,11567l11571,11567e" filled="f" stroked="t" strokeweight=".71424pt" strokecolor="#575757">
                <v:path arrowok="t"/>
              </v:shape>
            </v:group>
            <v:group style="position:absolute;left:1005;top:11547;width:2;height:507" coordorigin="1005,11547" coordsize="2,507">
              <v:shape style="position:absolute;left:1005;top:11547;width:2;height:507" coordorigin="1005,11547" coordsize="0,507" path="m1005,12054l1005,11547e" filled="f" stroked="t" strokeweight=".23808pt" strokecolor="#676767">
                <v:path arrowok="t"/>
              </v:shape>
            </v:group>
            <v:group style="position:absolute;left:1733;top:11313;width:2;height:4703" coordorigin="1733,11313" coordsize="2,4703">
              <v:shape style="position:absolute;left:1733;top:11313;width:2;height:4703" coordorigin="1733,11313" coordsize="0,4703" path="m1733,16016l1733,11313e" filled="f" stroked="t" strokeweight=".71424pt" strokecolor="#4B4B4B">
                <v:path arrowok="t"/>
              </v:shape>
            </v:group>
            <v:group style="position:absolute;left:357;top:12025;width:2;height:296" coordorigin="357,12025" coordsize="2,296">
              <v:shape style="position:absolute;left:357;top:12025;width:2;height:296" coordorigin="357,12025" coordsize="0,296" path="m357,12322l357,12025e" filled="f" stroked="t" strokeweight=".71424pt" strokecolor="#3F3F3F">
                <v:path arrowok="t"/>
              </v:shape>
            </v:group>
            <v:group style="position:absolute;left:1005;top:12054;width:2;height:1147" coordorigin="1005,12054" coordsize="2,1147">
              <v:shape style="position:absolute;left:1005;top:12054;width:2;height:1147" coordorigin="1005,12054" coordsize="0,1147" path="m1005,13201l1005,12054e" filled="f" stroked="t" strokeweight=".23808pt" strokecolor="#000000">
                <v:path arrowok="t"/>
              </v:shape>
            </v:group>
            <v:group style="position:absolute;left:352;top:12264;width:2;height:268" coordorigin="352,12264" coordsize="2,268">
              <v:shape style="position:absolute;left:352;top:12264;width:2;height:268" coordorigin="352,12264" coordsize="0,268" path="m352,12532l352,12264e" filled="f" stroked="t" strokeweight=".47616pt" strokecolor="#282828">
                <v:path arrowok="t"/>
              </v:shape>
            </v:group>
            <v:group style="position:absolute;left:355;top:12475;width:2;height:507" coordorigin="355,12475" coordsize="2,507">
              <v:shape style="position:absolute;left:355;top:12475;width:2;height:507" coordorigin="355,12475" coordsize="0,507" path="m355,12981l355,12475e" filled="f" stroked="t" strokeweight=".47616pt" strokecolor="#3B3B3B">
                <v:path arrowok="t"/>
              </v:shape>
            </v:group>
            <v:group style="position:absolute;left:11566;top:12623;width:2;height:358" coordorigin="11566,12623" coordsize="2,358">
              <v:shape style="position:absolute;left:11566;top:12623;width:2;height:358" coordorigin="11566,12623" coordsize="0,358" path="m11566,12981l11566,12623e" filled="f" stroked="t" strokeweight=".47616pt" strokecolor="#2B2B2B">
                <v:path arrowok="t"/>
              </v:shape>
            </v:group>
            <v:group style="position:absolute;left:357;top:12924;width:2;height:306" coordorigin="357,12924" coordsize="2,306">
              <v:shape style="position:absolute;left:357;top:12924;width:2;height:306" coordorigin="357,12924" coordsize="0,306" path="m357,13230l357,12924e" filled="f" stroked="t" strokeweight=".47616pt" strokecolor="#1F1F1F">
                <v:path arrowok="t"/>
              </v:shape>
            </v:group>
            <v:group style="position:absolute;left:2395;top:12924;width:2;height:531" coordorigin="2395,12924" coordsize="2,531">
              <v:shape style="position:absolute;left:2395;top:12924;width:2;height:531" coordorigin="2395,12924" coordsize="0,531" path="m2395,13454l2395,12924e" filled="f" stroked="t" strokeweight=".47616pt" strokecolor="#282828">
                <v:path arrowok="t"/>
              </v:shape>
            </v:group>
            <v:group style="position:absolute;left:2371;top:13497;width:2238;height:2" coordorigin="2371,13497" coordsize="2238,2">
              <v:shape style="position:absolute;left:2371;top:13497;width:2238;height:2" coordorigin="2371,13497" coordsize="2238,0" path="m2371,13497l4609,13497e" filled="f" stroked="t" strokeweight=".71424pt" strokecolor="#606477">
                <v:path arrowok="t"/>
              </v:shape>
            </v:group>
            <v:group style="position:absolute;left:1005;top:13201;width:2;height:306" coordorigin="1005,13201" coordsize="2,306">
              <v:shape style="position:absolute;left:1005;top:13201;width:2;height:306" coordorigin="1005,13201" coordsize="0,306" path="m1005,13507l1005,13201e" filled="f" stroked="t" strokeweight=".23808pt" strokecolor="#6B6B6B">
                <v:path arrowok="t"/>
              </v:shape>
            </v:group>
            <v:group style="position:absolute;left:343;top:13476;width:1690;height:2" coordorigin="343,13476" coordsize="1690,2">
              <v:shape style="position:absolute;left:343;top:13476;width:1690;height:2" coordorigin="343,13476" coordsize="1690,0" path="m343,13476l2033,13476e" filled="f" stroked="t" strokeweight=".95232pt" strokecolor="#606060">
                <v:path arrowok="t"/>
              </v:shape>
            </v:group>
            <v:group style="position:absolute;left:1895;top:13476;width:509;height:2" coordorigin="1895,13476" coordsize="509,2">
              <v:shape style="position:absolute;left:1895;top:13476;width:509;height:2" coordorigin="1895,13476" coordsize="509,0" path="m1895,13476l2405,13476e" filled="f" stroked="t" strokeweight=".47616pt" strokecolor="#3B3B3B">
                <v:path arrowok="t"/>
              </v:shape>
            </v:group>
            <v:group style="position:absolute;left:360;top:13144;width:2;height:2022" coordorigin="360,13144" coordsize="2,2022">
              <v:shape style="position:absolute;left:360;top:13144;width:2;height:2022" coordorigin="360,13144" coordsize="0,2022" path="m360,15166l360,13144e" filled="f" stroked="t" strokeweight=".95232pt" strokecolor="#545454">
                <v:path arrowok="t"/>
              </v:shape>
            </v:group>
            <v:group style="position:absolute;left:1005;top:13493;width:2;height:2504" coordorigin="1005,13493" coordsize="2,2504">
              <v:shape style="position:absolute;left:1005;top:13493;width:2;height:2504" coordorigin="1005,13493" coordsize="0,2504" path="m1005,15997l1005,13493e" filled="f" stroked="t" strokeweight=".23808pt" strokecolor="#000000">
                <v:path arrowok="t"/>
              </v:shape>
            </v:group>
            <v:group style="position:absolute;left:1733;top:13636;width:2;height:683" coordorigin="1733,13636" coordsize="2,683">
              <v:shape style="position:absolute;left:1733;top:13636;width:2;height:683" coordorigin="1733,13636" coordsize="0,683" path="m1733,14320l1733,13636e" filled="f" stroked="t" strokeweight=".47616pt" strokecolor="#1F1F1F">
                <v:path arrowok="t"/>
              </v:shape>
            </v:group>
            <v:group style="position:absolute;left:2400;top:13636;width:2;height:559" coordorigin="2400,13636" coordsize="2,559">
              <v:shape style="position:absolute;left:2400;top:13636;width:2;height:559" coordorigin="2400,13636" coordsize="0,559" path="m2400,14195l2400,13636e" filled="f" stroked="t" strokeweight=".47616pt" strokecolor="#1C1C1C">
                <v:path arrowok="t"/>
              </v:shape>
            </v:group>
            <v:group style="position:absolute;left:7419;top:13636;width:2;height:339" coordorigin="7419,13636" coordsize="2,339">
              <v:shape style="position:absolute;left:7419;top:13636;width:2;height:339" coordorigin="7419,13636" coordsize="0,339" path="m7419,13975l7419,13636e" filled="f" stroked="t" strokeweight=".47616pt" strokecolor="#282828">
                <v:path arrowok="t"/>
              </v:shape>
            </v:group>
            <v:group style="position:absolute;left:7419;top:13918;width:2;height:2093" coordorigin="7419,13918" coordsize="2,2093">
              <v:shape style="position:absolute;left:7419;top:13918;width:2;height:2093" coordorigin="7419,13918" coordsize="0,2093" path="m7419,16011l7419,13918e" filled="f" stroked="t" strokeweight=".95232pt" strokecolor="#545454">
                <v:path arrowok="t"/>
              </v:shape>
            </v:group>
            <v:group style="position:absolute;left:2395;top:14138;width:2;height:1133" coordorigin="2395,14138" coordsize="2,1133">
              <v:shape style="position:absolute;left:2395;top:14138;width:2;height:1133" coordorigin="2395,14138" coordsize="0,1133" path="m2395,15271l2395,14138e" filled="f" stroked="t" strokeweight=".71424pt" strokecolor="#545454">
                <v:path arrowok="t"/>
              </v:shape>
            </v:group>
            <v:group style="position:absolute;left:360;top:15017;width:2;height:999" coordorigin="360,15017" coordsize="2,999">
              <v:shape style="position:absolute;left:360;top:15017;width:2;height:999" coordorigin="360,15017" coordsize="0,999" path="m360,16016l360,15017e" filled="f" stroked="t" strokeweight=".47616pt" strokecolor="#343434">
                <v:path arrowok="t"/>
              </v:shape>
            </v:group>
            <v:group style="position:absolute;left:357;top:16007;width:681;height:2" coordorigin="357,16007" coordsize="681,2">
              <v:shape style="position:absolute;left:357;top:16007;width:681;height:2" coordorigin="357,16007" coordsize="681,0" path="m357,16007l1038,16007e" filled="f" stroked="t" strokeweight=".47616pt" strokecolor="#484848">
                <v:path arrowok="t"/>
              </v:shape>
            </v:group>
            <v:group style="position:absolute;left:976;top:16004;width:6466;height:2" coordorigin="976,16004" coordsize="6466,2">
              <v:shape style="position:absolute;left:976;top:16004;width:6466;height:2" coordorigin="976,16004" coordsize="6466,0" path="m976,16004l7442,16004e" filled="f" stroked="t" strokeweight=".95232pt" strokecolor="#646464">
                <v:path arrowok="t"/>
              </v:shape>
            </v:group>
            <v:group style="position:absolute;left:2400;top:15213;width:2;height:798" coordorigin="2400,15213" coordsize="2,798">
              <v:shape style="position:absolute;left:2400;top:15213;width:2;height:798" coordorigin="2400,15213" coordsize="0,798" path="m2400,16011l2400,15213e" filled="f" stroked="t" strokeweight=".47616pt" strokecolor="#2F2F2F">
                <v:path arrowok="t"/>
              </v:shape>
            </v:group>
            <v:group style="position:absolute;left:7371;top:16004;width:1819;height:2" coordorigin="7371,16004" coordsize="1819,2">
              <v:shape style="position:absolute;left:7371;top:16004;width:1819;height:2" coordorigin="7371,16004" coordsize="1819,0" path="m7371,16004l9190,16004e" filled="f" stroked="t" strokeweight=".71424pt" strokecolor="#4F4F4F">
                <v:path arrowok="t"/>
              </v:shape>
            </v:group>
            <v:group style="position:absolute;left:9133;top:16007;width:281;height:2" coordorigin="9133,16007" coordsize="281,2">
              <v:shape style="position:absolute;left:9133;top:16007;width:281;height:2" coordorigin="9133,16007" coordsize="281,0" path="m9133,16007l9414,16007e" filled="f" stroked="t" strokeweight=".47616pt" strokecolor="#3B3B3B">
                <v:path arrowok="t"/>
              </v:shape>
            </v:group>
            <v:group style="position:absolute;left:9337;top:16007;width:2233;height:2" coordorigin="9337,16007" coordsize="2233,2">
              <v:shape style="position:absolute;left:9337;top:16007;width:2233;height:2" coordorigin="9337,16007" coordsize="2233,0" path="m9337,16007l11571,16007e" filled="f" stroked="t" strokeweight=".71424pt" strokecolor="#575757">
                <v:path arrowok="t"/>
              </v:shape>
            </v:group>
            <v:group style="position:absolute;left:6292;top:3333;width:352;height:802" coordorigin="6292,3333" coordsize="352,802">
              <v:shape style="position:absolute;left:6292;top:3333;width:352;height:802" coordorigin="6292,3333" coordsize="352,802" path="m6292,3333l6644,3333,6644,4135,6292,4135,6292,3333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235519pt;margin-top:-1.325501pt;width:5.1865pt;height:5.5pt;mso-position-horizontal-relative:page;mso-position-vertical-relative:paragraph;z-index:-10026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262626"/>
                      <w:spacing w:val="0"/>
                      <w:w w:val="100"/>
                    </w:rPr>
                    <w:t>cd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0"/>
          <w:w w:val="51"/>
        </w:rPr>
        <w:t>::ı::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412" w:lineRule="exact"/>
        <w:ind w:right="-20"/>
        <w:jc w:val="left"/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36"/>
          <w:szCs w:val="36"/>
          <w:color w:val="6466B6"/>
          <w:spacing w:val="0"/>
          <w:w w:val="59"/>
          <w:i/>
          <w:position w:val="-1"/>
        </w:rPr>
        <w:t>-===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85" w:right="-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KAPUSUZ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532" w:right="5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82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C1C1CD"/>
          <w:spacing w:val="0"/>
          <w:w w:val="100"/>
        </w:rPr>
        <w:t>--·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0" w:after="0" w:line="143" w:lineRule="exact"/>
        <w:ind w:right="-20"/>
        <w:jc w:val="left"/>
        <w:tabs>
          <w:tab w:pos="300" w:val="left"/>
          <w:tab w:pos="10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-15"/>
          <w:w w:val="126"/>
          <w:i/>
        </w:rPr>
        <w:t>l</w:t>
      </w:r>
      <w:r>
        <w:rPr>
          <w:rFonts w:ascii="Times New Roman" w:hAnsi="Times New Roman" w:cs="Times New Roman" w:eastAsia="Times New Roman"/>
          <w:sz w:val="14"/>
          <w:szCs w:val="14"/>
          <w:color w:val="626669"/>
          <w:spacing w:val="0"/>
          <w:w w:val="126"/>
          <w:i/>
        </w:rPr>
        <w:t>lf</w:t>
      </w:r>
      <w:r>
        <w:rPr>
          <w:rFonts w:ascii="Times New Roman" w:hAnsi="Times New Roman" w:cs="Times New Roman" w:eastAsia="Times New Roman"/>
          <w:sz w:val="14"/>
          <w:szCs w:val="14"/>
          <w:color w:val="626669"/>
          <w:spacing w:val="-44"/>
          <w:w w:val="126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26669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626669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ACACAC"/>
          <w:spacing w:val="0"/>
          <w:w w:val="206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ACACAC"/>
          <w:spacing w:val="24"/>
          <w:w w:val="206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A8C8C"/>
          <w:spacing w:val="0"/>
          <w:w w:val="378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31" w:after="0" w:line="240" w:lineRule="auto"/>
        <w:ind w:left="305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626669"/>
          <w:spacing w:val="0"/>
          <w:w w:val="136"/>
          <w:i/>
        </w:rPr>
        <w:t>/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240"/>
          <w:cols w:num="4" w:equalWidth="0">
            <w:col w:w="686" w:space="3979"/>
            <w:col w:w="1646" w:space="268"/>
            <w:col w:w="241" w:space="2940"/>
            <w:col w:w="1680"/>
          </w:cols>
        </w:sectPr>
      </w:pPr>
      <w:rPr/>
    </w:p>
    <w:p>
      <w:pPr>
        <w:spacing w:before="70" w:after="0" w:line="221" w:lineRule="auto"/>
        <w:ind w:left="867" w:right="-152" w:firstLine="-164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88"/>
          <w:szCs w:val="88"/>
          <w:color w:val="333333"/>
          <w:spacing w:val="-468"/>
          <w:w w:val="191"/>
          <w:i/>
          <w:position w:val="13"/>
        </w:rPr>
        <w:t>l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22"/>
          <w:position w:val="0"/>
        </w:rPr>
        <w:t>!ZMIR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4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4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exact"/>
        <w:ind w:left="372" w:right="4333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8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</w:rPr>
        <w:t>BAŞKANL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9"/>
          <w:w w:val="102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0"/>
          <w:w w:val="60"/>
        </w:rPr>
        <w:t>CH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37" w:lineRule="exact"/>
        <w:ind w:left="1131" w:right="513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40" w:bottom="280" w:left="0" w:right="320"/>
          <w:cols w:num="2" w:equalWidth="0">
            <w:col w:w="1890" w:space="1538"/>
            <w:col w:w="8172"/>
          </w:cols>
        </w:sectPr>
      </w:pPr>
      <w:rPr/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34" w:after="0" w:line="240" w:lineRule="auto"/>
        <w:ind w:left="390" w:right="-20"/>
        <w:jc w:val="left"/>
        <w:tabs>
          <w:tab w:pos="1760" w:val="left"/>
          <w:tab w:pos="3300" w:val="left"/>
          <w:tab w:pos="568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333333"/>
          <w:w w:val="59"/>
        </w:rPr>
        <w:t>Q!!!Y_</w:t>
      </w:r>
      <w:r>
        <w:rPr>
          <w:rFonts w:ascii="Arial" w:hAnsi="Arial" w:cs="Arial" w:eastAsia="Arial"/>
          <w:sz w:val="24"/>
          <w:szCs w:val="24"/>
          <w:color w:val="33333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:29.05.2017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14:33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tfel: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6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24" w:lineRule="exact"/>
        <w:ind w:left="405" w:right="2979"/>
        <w:jc w:val="left"/>
        <w:tabs>
          <w:tab w:pos="1760" w:val="left"/>
          <w:tab w:pos="3300" w:val="left"/>
          <w:tab w:pos="466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29.05.2017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9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3604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Görkem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BAYKAL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:Çaı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0"/>
        </w:rPr>
        <w:t>köytı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  <w:position w:val="0"/>
        </w:rPr>
        <w:t>hedefziraat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  <w:position w:val="0"/>
        </w:rPr>
        <w:t>yanı.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05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ğru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:Bademle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çii'Uii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URL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333333"/>
          <w:spacing w:val="44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400" w:right="-20"/>
        <w:jc w:val="left"/>
        <w:tabs>
          <w:tab w:pos="1760" w:val="left"/>
          <w:tab w:pos="4280" w:val="left"/>
          <w:tab w:pos="8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SINIFI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:A0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215" w:lineRule="exact"/>
        <w:ind w:left="400" w:right="-20"/>
        <w:jc w:val="left"/>
        <w:tabs>
          <w:tab w:pos="3780" w:val="left"/>
          <w:tab w:pos="5080" w:val="left"/>
          <w:tab w:pos="6240" w:val="left"/>
          <w:tab w:pos="674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9"/>
          <w:position w:val="-1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6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Arazi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3790" w:right="-20"/>
        <w:jc w:val="left"/>
        <w:tabs>
          <w:tab w:pos="658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0.223358pt;margin-top:.424455pt;width:55.788306pt;height:24pt;mso-position-horizontal-relative:page;mso-position-vertical-relative:paragraph;z-index:-10023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  <w:tab w:pos="10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84949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84949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84949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33333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3333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33333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CA1A8"/>
                      <w:spacing w:val="-87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Ahş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84949"/>
          <w:spacing w:val="0"/>
          <w:w w:val="100"/>
        </w:rPr>
        <w:t>Çelık</w:t>
      </w:r>
      <w:r>
        <w:rPr>
          <w:rFonts w:ascii="Arial" w:hAnsi="Arial" w:cs="Arial" w:eastAsia="Arial"/>
          <w:sz w:val="20"/>
          <w:szCs w:val="20"/>
          <w:color w:val="484949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484949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309"/>
        </w:rPr>
        <w:t>Di</w:t>
      </w:r>
      <w:r>
        <w:rPr>
          <w:rFonts w:ascii="Arial" w:hAnsi="Arial" w:cs="Arial" w:eastAsia="Arial"/>
          <w:sz w:val="20"/>
          <w:szCs w:val="20"/>
          <w:color w:val="333333"/>
          <w:spacing w:val="2"/>
          <w:w w:val="309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309"/>
        </w:rPr>
        <w:t>ı------------------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1" w:lineRule="exact"/>
        <w:ind w:left="6471" w:right="-20"/>
        <w:jc w:val="left"/>
        <w:tabs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232323"/>
          <w:spacing w:val="0"/>
          <w:w w:val="48"/>
        </w:rPr>
        <w:t>1</w:t>
      </w:r>
      <w:r>
        <w:rPr>
          <w:rFonts w:ascii="Arial" w:hAnsi="Arial" w:cs="Arial" w:eastAsia="Arial"/>
          <w:sz w:val="21"/>
          <w:szCs w:val="21"/>
          <w:color w:val="232323"/>
          <w:spacing w:val="-23"/>
          <w:w w:val="48"/>
        </w:rPr>
        <w:t> </w:t>
      </w:r>
      <w:r>
        <w:rPr>
          <w:rFonts w:ascii="Arial" w:hAnsi="Arial" w:cs="Arial" w:eastAsia="Arial"/>
          <w:sz w:val="21"/>
          <w:szCs w:val="21"/>
          <w:color w:val="232323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232323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7E8079"/>
          <w:spacing w:val="0"/>
          <w:w w:val="48"/>
        </w:rPr>
        <w:t>.</w:t>
      </w:r>
      <w:r>
        <w:rPr>
          <w:rFonts w:ascii="Arial" w:hAnsi="Arial" w:cs="Arial" w:eastAsia="Arial"/>
          <w:sz w:val="21"/>
          <w:szCs w:val="21"/>
          <w:color w:val="7E8079"/>
          <w:spacing w:val="0"/>
          <w:w w:val="48"/>
        </w:rPr>
        <w:t>   </w:t>
      </w:r>
      <w:r>
        <w:rPr>
          <w:rFonts w:ascii="Arial" w:hAnsi="Arial" w:cs="Arial" w:eastAsia="Arial"/>
          <w:sz w:val="21"/>
          <w:szCs w:val="21"/>
          <w:color w:val="7E8079"/>
          <w:spacing w:val="15"/>
          <w:w w:val="48"/>
        </w:rPr>
        <w:t> </w:t>
      </w:r>
      <w:r>
        <w:rPr>
          <w:rFonts w:ascii="Arial" w:hAnsi="Arial" w:cs="Arial" w:eastAsia="Arial"/>
          <w:sz w:val="21"/>
          <w:szCs w:val="21"/>
          <w:color w:val="9CA1A8"/>
          <w:spacing w:val="0"/>
          <w:w w:val="93"/>
        </w:rPr>
        <w:t>_</w:t>
      </w:r>
      <w:r>
        <w:rPr>
          <w:rFonts w:ascii="Arial" w:hAnsi="Arial" w:cs="Arial" w:eastAsia="Arial"/>
          <w:sz w:val="21"/>
          <w:szCs w:val="21"/>
          <w:color w:val="9CA1A8"/>
          <w:spacing w:val="0"/>
          <w:w w:val="92"/>
        </w:rPr>
        <w:t>]</w:t>
      </w:r>
      <w:r>
        <w:rPr>
          <w:rFonts w:ascii="Arial" w:hAnsi="Arial" w:cs="Arial" w:eastAsia="Arial"/>
          <w:sz w:val="21"/>
          <w:szCs w:val="21"/>
          <w:color w:val="9CA1A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</w:rPr>
        <w:t>22:20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0" w:right="320"/>
        </w:sectPr>
      </w:pPr>
      <w:rPr/>
    </w:p>
    <w:p>
      <w:pPr>
        <w:spacing w:before="74" w:after="0" w:line="240" w:lineRule="auto"/>
        <w:ind w:left="39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!Yana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0" w:after="0" w:line="240" w:lineRule="auto"/>
        <w:ind w:left="47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484949"/>
          <w:spacing w:val="0"/>
          <w:w w:val="100"/>
        </w:rPr>
        <w:t>abibi</w:t>
      </w:r>
      <w:r>
        <w:rPr>
          <w:rFonts w:ascii="Times New Roman" w:hAnsi="Times New Roman" w:cs="Times New Roman" w:eastAsia="Times New Roman"/>
          <w:sz w:val="21"/>
          <w:szCs w:val="21"/>
          <w:color w:val="484949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84949"/>
          <w:spacing w:val="0"/>
          <w:w w:val="82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4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1"/>
          <w:position w:val="-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4"/>
          <w:w w:val="13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:Görkem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1"/>
        </w:rPr>
        <w:t>BAYKAL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0" w:right="320"/>
          <w:cols w:num="3" w:equalWidth="0">
            <w:col w:w="1481" w:space="877"/>
            <w:col w:w="3095" w:space="418"/>
            <w:col w:w="5729"/>
          </w:cols>
        </w:sectPr>
      </w:pPr>
      <w:rPr/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9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71" w:right="-71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48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8"/>
          <w:w w:val="1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484949"/>
          <w:spacing w:val="0"/>
          <w:w w:val="93"/>
        </w:rPr>
        <w:t>Çıkı</w:t>
      </w:r>
      <w:r>
        <w:rPr>
          <w:rFonts w:ascii="Times New Roman" w:hAnsi="Times New Roman" w:cs="Times New Roman" w:eastAsia="Times New Roman"/>
          <w:sz w:val="21"/>
          <w:szCs w:val="21"/>
          <w:color w:val="484949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484949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4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-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1"/>
        </w:rPr>
        <w:t>2251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22:10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0" w:right="320"/>
          <w:cols w:num="3" w:equalWidth="0">
            <w:col w:w="873" w:space="1422"/>
            <w:col w:w="4027" w:space="1420"/>
            <w:col w:w="3858"/>
          </w:cols>
        </w:sectPr>
      </w:pPr>
      <w:rPr/>
    </w:p>
    <w:p>
      <w:pPr>
        <w:spacing w:before="0" w:after="0" w:line="257" w:lineRule="exact"/>
        <w:ind w:left="409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i§lektri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4"/>
          <w:position w:val="-1"/>
        </w:rPr>
        <w:t>Geli_ş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5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839" w:right="451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4827" w:right="416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1100" w:bottom="0" w:left="0" w:right="320"/>
        </w:sectPr>
      </w:pPr>
      <w:rPr/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05" w:right="-73"/>
        <w:jc w:val="left"/>
        <w:tabs>
          <w:tab w:pos="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333333"/>
          <w:spacing w:val="0"/>
          <w:w w:val="100"/>
          <w:i/>
        </w:rPr>
        <w:t>y</w:t>
        <w:tab/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100"/>
          <w:i/>
        </w:rPr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64"/>
        </w:rPr>
        <w:t>.</w:t>
      </w:r>
      <w:r>
        <w:rPr>
          <w:rFonts w:ascii="Arial" w:hAnsi="Arial" w:cs="Arial" w:eastAsia="Arial"/>
          <w:sz w:val="22"/>
          <w:szCs w:val="22"/>
          <w:color w:val="33333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</w:rPr>
        <w:t>•m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97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0" w:lineRule="auto"/>
        <w:ind w:left="3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Pllıııişse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73" w:lineRule="auto"/>
        <w:ind w:left="46" w:right="715" w:firstLine="-4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2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0" w:right="320"/>
          <w:cols w:num="4" w:equalWidth="0">
            <w:col w:w="1589" w:space="725"/>
            <w:col w:w="2183" w:space="350"/>
            <w:col w:w="2154" w:space="755"/>
            <w:col w:w="3844"/>
          </w:cols>
        </w:sectPr>
      </w:pPr>
      <w:rPr/>
    </w:p>
    <w:p>
      <w:pPr>
        <w:spacing w:before="24" w:after="0" w:line="240" w:lineRule="auto"/>
        <w:ind w:left="40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4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çöpteri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6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0" w:right="320"/>
          <w:cols w:num="2" w:equalWidth="0">
            <w:col w:w="1847" w:space="467"/>
            <w:col w:w="9286"/>
          </w:cols>
        </w:sectPr>
      </w:pPr>
      <w:rPr/>
    </w:p>
    <w:p>
      <w:pPr>
        <w:spacing w:before="15" w:after="0" w:line="142" w:lineRule="exact"/>
        <w:ind w:left="40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6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142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-6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132" w:lineRule="exact"/>
        <w:ind w:right="-20"/>
        <w:jc w:val="left"/>
        <w:tabs>
          <w:tab w:pos="1900" w:val="left"/>
          <w:tab w:pos="3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>!Köpük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5"/>
          <w:position w:val="-7"/>
        </w:rPr>
        <w:t>!K.K.T.Kg.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0" w:right="320"/>
          <w:cols w:num="3" w:equalWidth="0">
            <w:col w:w="1658" w:space="794"/>
            <w:col w:w="1293" w:space="1121"/>
            <w:col w:w="6734"/>
          </w:cols>
        </w:sectPr>
      </w:pPr>
      <w:rPr/>
    </w:p>
    <w:p>
      <w:pPr>
        <w:spacing w:before="0" w:after="0" w:line="382" w:lineRule="exact"/>
        <w:ind w:left="4866" w:right="-20"/>
        <w:jc w:val="left"/>
        <w:tabs>
          <w:tab w:pos="6760" w:val="left"/>
          <w:tab w:pos="83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i/>
          <w:position w:val="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42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646666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23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kçöple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yanmıştır.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4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lfalımini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4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3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kenarındakı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arazide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görülüp,yapıla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7" w:lineRule="auto"/>
        <w:ind w:left="2314" w:right="67" w:firstLine="-1890"/>
        <w:jc w:val="left"/>
        <w:tabs>
          <w:tab w:pos="2300" w:val="left"/>
          <w:tab w:pos="3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6"/>
        </w:rPr>
        <w:t>rv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soıusturmada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çöplere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etmesiyle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ltutuşturarak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kaanatine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61" w:lineRule="auto"/>
        <w:ind w:left="429" w:right="3659" w:firstLine="37"/>
        <w:jc w:val="left"/>
        <w:tabs>
          <w:tab w:pos="230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18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09" w:lineRule="exact"/>
        <w:ind w:left="4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4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79"/>
          <w:position w:val="-3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79"/>
          <w:position w:val="-3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79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2"/>
          <w:w w:val="79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3"/>
        </w:rPr>
        <w:t>·,n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u w:val="thick" w:color="000000"/>
          <w:position w:val="-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7" w:lineRule="exact"/>
        <w:ind w:left="4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99"/>
          <w:position w:val="-4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0" w:right="320"/>
        </w:sectPr>
      </w:pPr>
      <w:rPr/>
    </w:p>
    <w:p>
      <w:pPr>
        <w:spacing w:before="0" w:after="0" w:line="208" w:lineRule="exact"/>
        <w:ind w:left="4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Ekıuı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533" w:right="-68"/>
        <w:jc w:val="left"/>
        <w:tabs>
          <w:tab w:pos="1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farih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29.05.2017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38" w:lineRule="exact"/>
        <w:ind w:right="-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EKİP:Güzelbahce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23:20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0" w:right="320"/>
          <w:cols w:num="4" w:equalWidth="0">
            <w:col w:w="2211" w:space="122"/>
            <w:col w:w="2779" w:space="2192"/>
            <w:col w:w="1014" w:space="463"/>
            <w:col w:w="2819"/>
          </w:cols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2490" w:right="-20"/>
        <w:jc w:val="left"/>
        <w:tabs>
          <w:tab w:pos="5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514" w:lineRule="auto"/>
        <w:ind w:left="452" w:right="4705" w:firstLine="548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47.359985pt;margin-top:9.792966pt;width:58.560001pt;height:15.36pt;mso-position-horizontal-relative:page;mso-position-vertical-relative:paragraph;z-index:-10025" type="#_x0000_t75">
            <v:imagedata r:id="rId23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49" w:lineRule="exact"/>
        <w:ind w:left="2933" w:right="-20"/>
        <w:jc w:val="left"/>
        <w:tabs>
          <w:tab w:pos="38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97"/>
          <w:position w:val="-6"/>
        </w:rPr>
        <w:t>iTFA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9"/>
          <w:w w:val="97"/>
          <w:position w:val="-6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646666"/>
          <w:spacing w:val="0"/>
          <w:w w:val="97"/>
          <w:position w:val="-6"/>
        </w:rPr>
        <w:t>YI</w:t>
      </w:r>
      <w:r>
        <w:rPr>
          <w:rFonts w:ascii="Times New Roman" w:hAnsi="Times New Roman" w:cs="Times New Roman" w:eastAsia="Times New Roman"/>
          <w:sz w:val="21"/>
          <w:szCs w:val="21"/>
          <w:color w:val="646666"/>
          <w:spacing w:val="-46"/>
          <w:w w:val="97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4666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646666"/>
          <w:spacing w:val="0"/>
          <w:w w:val="100"/>
          <w:position w:val="-6"/>
        </w:rPr>
      </w:r>
      <w:r>
        <w:rPr>
          <w:rFonts w:ascii="Arial" w:hAnsi="Arial" w:cs="Arial" w:eastAsia="Arial"/>
          <w:sz w:val="36"/>
          <w:szCs w:val="36"/>
          <w:color w:val="343D83"/>
          <w:spacing w:val="0"/>
          <w:w w:val="78"/>
          <w:i/>
          <w:position w:val="-6"/>
        </w:rPr>
        <w:t>tcJ/L//h</w:t>
      </w:r>
      <w:r>
        <w:rPr>
          <w:rFonts w:ascii="Arial" w:hAnsi="Arial" w:cs="Arial" w:eastAsia="Arial"/>
          <w:sz w:val="36"/>
          <w:szCs w:val="36"/>
          <w:color w:val="343D83"/>
          <w:spacing w:val="-49"/>
          <w:w w:val="100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84949"/>
          <w:spacing w:val="0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5" w:lineRule="atLeast"/>
        <w:ind w:left="3262" w:right="-20"/>
        <w:jc w:val="left"/>
        <w:tabs>
          <w:tab w:pos="5900" w:val="left"/>
        </w:tabs>
        <w:rPr>
          <w:rFonts w:ascii="Arial" w:hAnsi="Arial" w:cs="Arial" w:eastAsia="Arial"/>
          <w:sz w:val="85"/>
          <w:szCs w:val="85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w w:val="96"/>
        </w:rPr>
        <w:t>Ayh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E8079"/>
          <w:spacing w:val="0"/>
          <w:w w:val="47"/>
        </w:rPr>
        <w:t>c</w:t>
      </w:r>
      <w:r>
        <w:rPr>
          <w:rFonts w:ascii="Times New Roman" w:hAnsi="Times New Roman" w:cs="Times New Roman" w:eastAsia="Times New Roman"/>
          <w:sz w:val="21"/>
          <w:szCs w:val="21"/>
          <w:color w:val="7E807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5093"/>
          <w:spacing w:val="0"/>
          <w:w w:val="185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445093"/>
          <w:spacing w:val="0"/>
          <w:w w:val="185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445093"/>
          <w:spacing w:val="-31"/>
          <w:w w:val="18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BAYAM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</w:r>
      <w:r>
        <w:rPr>
          <w:rFonts w:ascii="Arial" w:hAnsi="Arial" w:cs="Arial" w:eastAsia="Arial"/>
          <w:sz w:val="85"/>
          <w:szCs w:val="85"/>
          <w:color w:val="343D83"/>
          <w:spacing w:val="0"/>
          <w:w w:val="51"/>
          <w:i/>
        </w:rPr>
        <w:t>f1I::J</w:t>
      </w:r>
      <w:r>
        <w:rPr>
          <w:rFonts w:ascii="Arial" w:hAnsi="Arial" w:cs="Arial" w:eastAsia="Arial"/>
          <w:sz w:val="85"/>
          <w:szCs w:val="8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0" w:right="320"/>
        </w:sectPr>
      </w:pPr>
      <w:rPr/>
    </w:p>
    <w:p>
      <w:pPr>
        <w:spacing w:before="0" w:after="0" w:line="452" w:lineRule="atLeast"/>
        <w:ind w:left="2676" w:right="-86"/>
        <w:jc w:val="left"/>
        <w:tabs>
          <w:tab w:pos="40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33333"/>
          <w:spacing w:val="0"/>
          <w:w w:val="100"/>
        </w:rPr>
        <w:t>ı.</w:t>
      </w:r>
      <w:r>
        <w:rPr>
          <w:rFonts w:ascii="Times New Roman" w:hAnsi="Times New Roman" w:cs="Times New Roman" w:eastAsia="Times New Roman"/>
          <w:sz w:val="31"/>
          <w:szCs w:val="31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9"/>
        </w:rPr>
        <w:t>POST</w:t>
      </w:r>
      <w:r>
        <w:rPr>
          <w:rFonts w:ascii="Times New Roman" w:hAnsi="Times New Roman" w:cs="Times New Roman" w:eastAsia="Times New Roman"/>
          <w:sz w:val="19"/>
          <w:szCs w:val="19"/>
          <w:color w:val="343D83"/>
          <w:spacing w:val="0"/>
          <w:w w:val="213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43D8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D8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46666"/>
          <w:spacing w:val="0"/>
          <w:w w:val="83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6466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646666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484949"/>
          <w:spacing w:val="0"/>
          <w:w w:val="83"/>
        </w:rPr>
        <w:t>PLA</w:t>
      </w:r>
      <w:r>
        <w:rPr>
          <w:rFonts w:ascii="Arial" w:hAnsi="Arial" w:cs="Arial" w:eastAsia="Arial"/>
          <w:sz w:val="21"/>
          <w:szCs w:val="21"/>
          <w:color w:val="484949"/>
          <w:spacing w:val="0"/>
          <w:w w:val="83"/>
        </w:rPr>
        <w:t>R</w:t>
      </w:r>
      <w:r>
        <w:rPr>
          <w:rFonts w:ascii="Arial" w:hAnsi="Arial" w:cs="Arial" w:eastAsia="Arial"/>
          <w:sz w:val="21"/>
          <w:szCs w:val="21"/>
          <w:color w:val="484949"/>
          <w:spacing w:val="0"/>
          <w:w w:val="83"/>
        </w:rPr>
        <w:t> </w:t>
      </w:r>
      <w:r>
        <w:rPr>
          <w:rFonts w:ascii="Arial" w:hAnsi="Arial" w:cs="Arial" w:eastAsia="Arial"/>
          <w:sz w:val="21"/>
          <w:szCs w:val="21"/>
          <w:color w:val="484949"/>
          <w:spacing w:val="18"/>
          <w:w w:val="8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100"/>
        </w:rPr>
        <w:t>AMİRİ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646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0" w:right="320"/>
          <w:cols w:num="2" w:equalWidth="0">
            <w:col w:w="5251" w:space="754"/>
            <w:col w:w="5595"/>
          </w:cols>
        </w:sectPr>
      </w:pPr>
      <w:rPr/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47" w:lineRule="exact"/>
        <w:ind w:left="46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6" w:lineRule="exact"/>
        <w:ind w:right="-116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484949"/>
          <w:spacing w:val="-21"/>
          <w:w w:val="125"/>
          <w:position w:val="-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484949"/>
          <w:spacing w:val="-121"/>
          <w:w w:val="124"/>
          <w:position w:val="-1"/>
        </w:rPr>
        <w:t>ı</w:t>
      </w:r>
      <w:r>
        <w:rPr>
          <w:rFonts w:ascii="Courier New" w:hAnsi="Courier New" w:cs="Courier New" w:eastAsia="Courier New"/>
          <w:sz w:val="45"/>
          <w:szCs w:val="45"/>
          <w:color w:val="484949"/>
          <w:spacing w:val="-241"/>
          <w:w w:val="73"/>
          <w:position w:val="11"/>
        </w:rPr>
        <w:t>:</w:t>
      </w:r>
      <w:r>
        <w:rPr>
          <w:rFonts w:ascii="Courier New" w:hAnsi="Courier New" w:cs="Courier New" w:eastAsia="Courier New"/>
          <w:sz w:val="45"/>
          <w:szCs w:val="45"/>
          <w:color w:val="7E8079"/>
          <w:spacing w:val="-39"/>
          <w:w w:val="48"/>
          <w:position w:val="11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484949"/>
          <w:spacing w:val="-25"/>
          <w:w w:val="125"/>
          <w:position w:val="-1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484949"/>
          <w:spacing w:val="-165"/>
          <w:w w:val="125"/>
          <w:position w:val="-1"/>
        </w:rPr>
        <w:t>n</w:t>
      </w:r>
      <w:r>
        <w:rPr>
          <w:rFonts w:ascii="Courier New" w:hAnsi="Courier New" w:cs="Courier New" w:eastAsia="Courier New"/>
          <w:sz w:val="45"/>
          <w:szCs w:val="45"/>
          <w:color w:val="445093"/>
          <w:spacing w:val="57"/>
          <w:w w:val="44"/>
          <w:position w:val="11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484949"/>
          <w:spacing w:val="0"/>
          <w:w w:val="124"/>
          <w:position w:val="-1"/>
        </w:rPr>
        <w:t>ıa</w:t>
      </w:r>
      <w:r>
        <w:rPr>
          <w:rFonts w:ascii="Times New Roman" w:hAnsi="Times New Roman" w:cs="Times New Roman" w:eastAsia="Times New Roman"/>
          <w:sz w:val="30"/>
          <w:szCs w:val="30"/>
          <w:color w:val="484949"/>
          <w:spacing w:val="-56"/>
          <w:w w:val="124"/>
          <w:position w:val="-1"/>
        </w:rPr>
        <w:t>j</w:t>
      </w:r>
      <w:r>
        <w:rPr>
          <w:rFonts w:ascii="Courier New" w:hAnsi="Courier New" w:cs="Courier New" w:eastAsia="Courier New"/>
          <w:sz w:val="45"/>
          <w:szCs w:val="45"/>
          <w:color w:val="445093"/>
          <w:spacing w:val="-82"/>
          <w:w w:val="44"/>
          <w:position w:val="11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484949"/>
          <w:spacing w:val="-61"/>
          <w:w w:val="125"/>
          <w:position w:val="-1"/>
        </w:rPr>
        <w:t>f</w:t>
      </w:r>
      <w:r>
        <w:rPr>
          <w:rFonts w:ascii="Courier New" w:hAnsi="Courier New" w:cs="Courier New" w:eastAsia="Courier New"/>
          <w:sz w:val="45"/>
          <w:szCs w:val="45"/>
          <w:color w:val="445093"/>
          <w:spacing w:val="-71"/>
          <w:w w:val="44"/>
          <w:position w:val="11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484949"/>
          <w:spacing w:val="0"/>
          <w:w w:val="125"/>
          <w:position w:val="-1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397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45"/>
          <w:szCs w:val="45"/>
          <w:color w:val="445093"/>
          <w:w w:val="44"/>
          <w:position w:val="11"/>
        </w:rPr>
        <w:t>-</w:t>
      </w:r>
      <w:r>
        <w:rPr>
          <w:rFonts w:ascii="Courier New" w:hAnsi="Courier New" w:cs="Courier New" w:eastAsia="Courier New"/>
          <w:sz w:val="45"/>
          <w:szCs w:val="45"/>
          <w:color w:val="445093"/>
          <w:spacing w:val="-213"/>
          <w:w w:val="44"/>
          <w:position w:val="11"/>
        </w:rPr>
        <w:t>J</w:t>
      </w:r>
      <w:r>
        <w:rPr>
          <w:rFonts w:ascii="Courier New" w:hAnsi="Courier New" w:cs="Courier New" w:eastAsia="Courier New"/>
          <w:sz w:val="45"/>
          <w:szCs w:val="45"/>
          <w:color w:val="9CA1A8"/>
          <w:spacing w:val="0"/>
          <w:w w:val="18"/>
          <w:position w:val="11"/>
        </w:rPr>
        <w:t>-</w:t>
      </w:r>
      <w:r>
        <w:rPr>
          <w:rFonts w:ascii="Courier New" w:hAnsi="Courier New" w:cs="Courier New" w:eastAsia="Courier New"/>
          <w:sz w:val="45"/>
          <w:szCs w:val="45"/>
          <w:color w:val="9CA1A8"/>
          <w:spacing w:val="-103"/>
          <w:w w:val="100"/>
          <w:position w:val="11"/>
        </w:rPr>
        <w:t> </w:t>
      </w:r>
      <w:r>
        <w:rPr>
          <w:rFonts w:ascii="Courier New" w:hAnsi="Courier New" w:cs="Courier New" w:eastAsia="Courier New"/>
          <w:sz w:val="45"/>
          <w:szCs w:val="45"/>
          <w:color w:val="343D83"/>
          <w:spacing w:val="0"/>
          <w:w w:val="48"/>
          <w:position w:val="11"/>
        </w:rPr>
        <w:t>J</w:t>
      </w:r>
      <w:r>
        <w:rPr>
          <w:rFonts w:ascii="Courier New" w:hAnsi="Courier New" w:cs="Courier New" w:eastAsia="Courier New"/>
          <w:sz w:val="45"/>
          <w:szCs w:val="45"/>
          <w:color w:val="343D83"/>
          <w:spacing w:val="-140"/>
          <w:w w:val="100"/>
          <w:position w:val="11"/>
        </w:rPr>
        <w:t> </w:t>
      </w:r>
      <w:r>
        <w:rPr>
          <w:rFonts w:ascii="Courier New" w:hAnsi="Courier New" w:cs="Courier New" w:eastAsia="Courier New"/>
          <w:sz w:val="45"/>
          <w:szCs w:val="45"/>
          <w:color w:val="343D83"/>
          <w:spacing w:val="0"/>
          <w:w w:val="48"/>
          <w:position w:val="11"/>
        </w:rPr>
        <w:t>\</w:t>
      </w:r>
      <w:r>
        <w:rPr>
          <w:rFonts w:ascii="Courier New" w:hAnsi="Courier New" w:cs="Courier New" w:eastAsia="Courier New"/>
          <w:sz w:val="45"/>
          <w:szCs w:val="45"/>
          <w:color w:val="343D83"/>
          <w:spacing w:val="-140"/>
          <w:w w:val="100"/>
          <w:position w:val="11"/>
        </w:rPr>
        <w:t> </w:t>
      </w:r>
      <w:r>
        <w:rPr>
          <w:rFonts w:ascii="Courier New" w:hAnsi="Courier New" w:cs="Courier New" w:eastAsia="Courier New"/>
          <w:sz w:val="45"/>
          <w:szCs w:val="45"/>
          <w:color w:val="343D83"/>
          <w:spacing w:val="50"/>
          <w:w w:val="48"/>
          <w:position w:val="11"/>
        </w:rPr>
        <w:t>­</w:t>
      </w:r>
      <w:r>
        <w:rPr>
          <w:rFonts w:ascii="Times New Roman" w:hAnsi="Times New Roman" w:cs="Times New Roman" w:eastAsia="Times New Roman"/>
          <w:sz w:val="30"/>
          <w:szCs w:val="30"/>
          <w:color w:val="445093"/>
          <w:spacing w:val="0"/>
          <w:w w:val="151"/>
          <w:position w:val="-1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0" w:right="320"/>
          <w:cols w:num="3" w:equalWidth="0">
            <w:col w:w="836" w:space="2183"/>
            <w:col w:w="1218" w:space="325"/>
            <w:col w:w="7038"/>
          </w:cols>
        </w:sectPr>
      </w:pPr>
      <w:rPr/>
    </w:p>
    <w:p>
      <w:pPr>
        <w:spacing w:before="0" w:after="0" w:line="182" w:lineRule="exact"/>
        <w:ind w:left="2981" w:right="-20"/>
        <w:jc w:val="left"/>
        <w:tabs>
          <w:tab w:pos="4180" w:val="left"/>
          <w:tab w:pos="486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18.21312pt;margin-top:28.082108pt;width:556.869132pt;height:774.521796pt;mso-position-horizontal-relative:page;mso-position-vertical-relative:page;z-index:-10024" coordorigin="364,562" coordsize="11137,15490">
            <v:shape style="position:absolute;left:8122;top:12442;width:3302;height:2342" type="#_x0000_t75">
              <v:imagedata r:id="rId24" o:title=""/>
            </v:shape>
            <v:group style="position:absolute;left:371;top:600;width:11061;height:2" coordorigin="371,600" coordsize="11061,2">
              <v:shape style="position:absolute;left:371;top:600;width:11061;height:2" coordorigin="371,600" coordsize="11061,0" path="m371,600l11433,600e" filled="f" stroked="t" strokeweight=".71424pt" strokecolor="#575757">
                <v:path arrowok="t"/>
              </v:shape>
            </v:group>
            <v:group style="position:absolute;left:424;top:574;width:2;height:15467" coordorigin="424,574" coordsize="2,15467">
              <v:shape style="position:absolute;left:424;top:574;width:2;height:15467" coordorigin="424,574" coordsize="0,15467" path="m424,16040l424,574e" filled="f" stroked="t" strokeweight="1.190400pt" strokecolor="#4F4F4F">
                <v:path arrowok="t"/>
              </v:shape>
            </v:group>
            <v:group style="position:absolute;left:2286;top:583;width:2;height:1501" coordorigin="2286,583" coordsize="2,1501">
              <v:shape style="position:absolute;left:2286;top:583;width:2;height:1501" coordorigin="2286,583" coordsize="0,1501" path="m2286,2084l2286,583e" filled="f" stroked="t" strokeweight=".71424pt" strokecolor="#676767">
                <v:path arrowok="t"/>
              </v:shape>
            </v:group>
            <v:group style="position:absolute;left:9033;top:602;width:2;height:1491" coordorigin="9033,602" coordsize="2,1491">
              <v:shape style="position:absolute;left:9033;top:602;width:2;height:1491" coordorigin="9033,602" coordsize="0,1491" path="m9033,2093l9033,602e" filled="f" stroked="t" strokeweight=".71424pt" strokecolor="#444444">
                <v:path arrowok="t"/>
              </v:shape>
            </v:group>
            <v:group style="position:absolute;left:11452;top:593;width:2;height:15409" coordorigin="11452,593" coordsize="2,15409">
              <v:shape style="position:absolute;left:11452;top:593;width:2;height:15409" coordorigin="11452,593" coordsize="0,15409" path="m11452,16002l11452,593e" filled="f" stroked="t" strokeweight=".95232pt" strokecolor="#606060">
                <v:path arrowok="t"/>
              </v:shape>
            </v:group>
            <v:group style="position:absolute;left:9990;top:1443;width:638;height:2" coordorigin="9990,1443" coordsize="638,2">
              <v:shape style="position:absolute;left:9990;top:1443;width:638;height:2" coordorigin="9990,1443" coordsize="638,0" path="m9990,1443l10628,1443e" filled="f" stroked="t" strokeweight="3.09504pt" strokecolor="#545757">
                <v:path arrowok="t"/>
              </v:shape>
            </v:group>
            <v:group style="position:absolute;left:371;top:2084;width:11071;height:2" coordorigin="371,2084" coordsize="11071,2">
              <v:shape style="position:absolute;left:371;top:2084;width:11071;height:2" coordorigin="371,2084" coordsize="11071,0" path="m371,2084l11442,2084e" filled="f" stroked="t" strokeweight=".71424pt" strokecolor="#545454">
                <v:path arrowok="t"/>
              </v:shape>
            </v:group>
            <v:group style="position:absolute;left:376;top:2325;width:11066;height:2" coordorigin="376,2325" coordsize="11066,2">
              <v:shape style="position:absolute;left:376;top:2325;width:11066;height:2" coordorigin="376,2325" coordsize="11066,0" path="m376,2325l11442,2325e" filled="f" stroked="t" strokeweight=".71424pt" strokecolor="#575757">
                <v:path arrowok="t"/>
              </v:shape>
            </v:group>
            <v:group style="position:absolute;left:376;top:2569;width:11066;height:2" coordorigin="376,2569" coordsize="11066,2">
              <v:shape style="position:absolute;left:376;top:2569;width:11066;height:2" coordorigin="376,2569" coordsize="11066,0" path="m376,2569l11442,2569e" filled="f" stroked="t" strokeweight=".71424pt" strokecolor="#4F4F4F">
                <v:path arrowok="t"/>
              </v:shape>
            </v:group>
            <v:group style="position:absolute;left:376;top:2808;width:11066;height:2" coordorigin="376,2808" coordsize="11066,2">
              <v:shape style="position:absolute;left:376;top:2808;width:11066;height:2" coordorigin="376,2808" coordsize="11066,0" path="m376,2808l11442,2808e" filled="f" stroked="t" strokeweight=".71424pt" strokecolor="#5B5B5B">
                <v:path arrowok="t"/>
              </v:shape>
            </v:group>
            <v:group style="position:absolute;left:381;top:3047;width:11066;height:2" coordorigin="381,3047" coordsize="11066,2">
              <v:shape style="position:absolute;left:381;top:3047;width:11066;height:2" coordorigin="381,3047" coordsize="11066,0" path="m381,3047l11447,3047e" filled="f" stroked="t" strokeweight=".71424pt" strokecolor="#646464">
                <v:path arrowok="t"/>
              </v:shape>
            </v:group>
            <v:group style="position:absolute;left:3771;top:3279;width:2;height:765" coordorigin="3771,3279" coordsize="2,765">
              <v:shape style="position:absolute;left:3771;top:3279;width:2;height:765" coordorigin="3771,3279" coordsize="0,765" path="m3771,4044l3771,3279e" filled="f" stroked="t" strokeweight=".71424pt" strokecolor="#444444">
                <v:path arrowok="t"/>
              </v:shape>
            </v:group>
            <v:group style="position:absolute;left:7102;top:3279;width:2;height:770" coordorigin="7102,3279" coordsize="2,770">
              <v:shape style="position:absolute;left:7102;top:3279;width:2;height:770" coordorigin="7102,3279" coordsize="0,770" path="m7102,4048l7102,3279e" filled="f" stroked="t" strokeweight=".71424pt" strokecolor="#545454">
                <v:path arrowok="t"/>
              </v:shape>
            </v:group>
            <v:group style="position:absolute;left:376;top:4039;width:11075;height:2" coordorigin="376,4039" coordsize="11075,2">
              <v:shape style="position:absolute;left:376;top:4039;width:11075;height:2" coordorigin="376,4039" coordsize="11075,0" path="m376,4039l11452,4039e" filled="f" stroked="t" strokeweight=".71424pt" strokecolor="#4B4B4B">
                <v:path arrowok="t"/>
              </v:shape>
            </v:group>
            <v:group style="position:absolute;left:2333;top:4015;width:2;height:12006" coordorigin="2333,4015" coordsize="2,12006">
              <v:shape style="position:absolute;left:2333;top:4015;width:2;height:12006" coordorigin="2333,4015" coordsize="0,12006" path="m2333,16021l2333,4015e" filled="f" stroked="t" strokeweight="1.190400pt" strokecolor="#5B5B5B">
                <v:path arrowok="t"/>
              </v:shape>
            </v:group>
            <v:group style="position:absolute;left:376;top:4316;width:11075;height:2" coordorigin="376,4316" coordsize="11075,2">
              <v:shape style="position:absolute;left:376;top:4316;width:11075;height:2" coordorigin="376,4316" coordsize="11075,0" path="m376,4316l11452,4316e" filled="f" stroked="t" strokeweight=".71424pt" strokecolor="#545454">
                <v:path arrowok="t"/>
              </v:shape>
            </v:group>
            <v:group style="position:absolute;left:2281;top:4560;width:9166;height:2" coordorigin="2281,4560" coordsize="9166,2">
              <v:shape style="position:absolute;left:2281;top:4560;width:9166;height:2" coordorigin="2281,4560" coordsize="9166,0" path="m2281,4560l11447,4560e" filled="f" stroked="t" strokeweight=".71424pt" strokecolor="#545454">
                <v:path arrowok="t"/>
              </v:shape>
            </v:group>
            <v:group style="position:absolute;left:4847;top:4555;width:2;height:2170" coordorigin="4847,4555" coordsize="2,2170">
              <v:shape style="position:absolute;left:4847;top:4555;width:2;height:2170" coordorigin="4847,4555" coordsize="0,2170" path="m4847,6725l4847,4555e" filled="f" stroked="t" strokeweight=".71424pt" strokecolor="#383838">
                <v:path arrowok="t"/>
              </v:shape>
            </v:group>
            <v:group style="position:absolute;left:4838;top:5045;width:6614;height:2" coordorigin="4838,5045" coordsize="6614,2">
              <v:shape style="position:absolute;left:4838;top:5045;width:6614;height:2" coordorigin="4838,5045" coordsize="6614,0" path="m4838,5045l11452,5045e" filled="f" stroked="t" strokeweight=".71424pt" strokecolor="#606060">
                <v:path arrowok="t"/>
              </v:shape>
            </v:group>
            <v:group style="position:absolute;left:4838;top:5286;width:6623;height:2" coordorigin="4838,5286" coordsize="6623,2">
              <v:shape style="position:absolute;left:4838;top:5286;width:6623;height:2" coordorigin="4838,5286" coordsize="6623,0" path="m4838,5286l11461,5286e" filled="f" stroked="t" strokeweight=".71424pt" strokecolor="#575757">
                <v:path arrowok="t"/>
              </v:shape>
            </v:group>
            <v:group style="position:absolute;left:4838;top:5525;width:6623;height:2" coordorigin="4838,5525" coordsize="6623,2">
              <v:shape style="position:absolute;left:4838;top:5525;width:6623;height:2" coordorigin="4838,5525" coordsize="6623,0" path="m4838,5525l11461,5525e" filled="f" stroked="t" strokeweight=".71424pt" strokecolor="#575757">
                <v:path arrowok="t"/>
              </v:shape>
            </v:group>
            <v:group style="position:absolute;left:2290;top:5759;width:9171;height:2" coordorigin="2290,5759" coordsize="9171,2">
              <v:shape style="position:absolute;left:2290;top:5759;width:9171;height:2" coordorigin="2290,5759" coordsize="9171,0" path="m2290,5759l11461,5759e" filled="f" stroked="t" strokeweight=".71424pt" strokecolor="#575757">
                <v:path arrowok="t"/>
              </v:shape>
            </v:group>
            <v:group style="position:absolute;left:386;top:5998;width:11075;height:2" coordorigin="386,5998" coordsize="11075,2">
              <v:shape style="position:absolute;left:386;top:5998;width:11075;height:2" coordorigin="386,5998" coordsize="11075,0" path="m386,5998l11461,5998e" filled="f" stroked="t" strokeweight=".71424pt" strokecolor="#575754">
                <v:path arrowok="t"/>
              </v:shape>
            </v:group>
            <v:group style="position:absolute;left:7735;top:5989;width:2;height:741" coordorigin="7735,5989" coordsize="2,741">
              <v:shape style="position:absolute;left:7735;top:5989;width:2;height:741" coordorigin="7735,5989" coordsize="0,741" path="m7735,6730l7735,5989e" filled="f" stroked="t" strokeweight=".47616pt" strokecolor="#606060">
                <v:path arrowok="t"/>
              </v:shape>
            </v:group>
            <v:group style="position:absolute;left:2295;top:6476;width:9166;height:2" coordorigin="2295,6476" coordsize="9166,2">
              <v:shape style="position:absolute;left:2295;top:6476;width:9166;height:2" coordorigin="2295,6476" coordsize="9166,0" path="m2295,6476l11461,6476e" filled="f" stroked="t" strokeweight=".71424pt" strokecolor="#575757">
                <v:path arrowok="t"/>
              </v:shape>
            </v:group>
            <v:group style="position:absolute;left:2295;top:6720;width:9166;height:2" coordorigin="2295,6720" coordsize="9166,2">
              <v:shape style="position:absolute;left:2295;top:6720;width:9166;height:2" coordorigin="2295,6720" coordsize="9166,0" path="m2295,6720l11461,6720e" filled="f" stroked="t" strokeweight=".71424pt" strokecolor="#575757">
                <v:path arrowok="t"/>
              </v:shape>
            </v:group>
            <v:group style="position:absolute;left:390;top:6961;width:11071;height:2" coordorigin="390,6961" coordsize="11071,2">
              <v:shape style="position:absolute;left:390;top:6961;width:11071;height:2" coordorigin="390,6961" coordsize="11071,0" path="m390,6961l11461,6961e" filled="f" stroked="t" strokeweight=".71424pt" strokecolor="#575757">
                <v:path arrowok="t"/>
              </v:shape>
            </v:group>
            <v:group style="position:absolute;left:386;top:7432;width:11080;height:2" coordorigin="386,7432" coordsize="11080,2">
              <v:shape style="position:absolute;left:386;top:7432;width:11080;height:2" coordorigin="386,7432" coordsize="11080,0" path="m386,7432l11466,7432e" filled="f" stroked="t" strokeweight=".71424pt" strokecolor="#545454">
                <v:path arrowok="t"/>
              </v:shape>
            </v:group>
            <v:group style="position:absolute;left:4859;top:7423;width:2;height:736" coordorigin="4859,7423" coordsize="2,736">
              <v:shape style="position:absolute;left:4859;top:7423;width:2;height:736" coordorigin="4859,7423" coordsize="0,736" path="m4859,8159l4859,7423e" filled="f" stroked="t" strokeweight=".47616pt" strokecolor="#3F3F3F">
                <v:path arrowok="t"/>
              </v:shape>
            </v:group>
            <v:group style="position:absolute;left:4852;top:7671;width:6619;height:2" coordorigin="4852,7671" coordsize="6619,2">
              <v:shape style="position:absolute;left:4852;top:7671;width:6619;height:2" coordorigin="4852,7671" coordsize="6619,0" path="m4852,7671l11471,7671e" filled="f" stroked="t" strokeweight=".71424pt" strokecolor="#575757">
                <v:path arrowok="t"/>
              </v:shape>
            </v:group>
            <v:group style="position:absolute;left:4852;top:7905;width:6623;height:2" coordorigin="4852,7905" coordsize="6623,2">
              <v:shape style="position:absolute;left:4852;top:7905;width:6623;height:2" coordorigin="4852,7905" coordsize="6623,0" path="m4852,7905l11475,7905e" filled="f" stroked="t" strokeweight=".71424pt" strokecolor="#575757">
                <v:path arrowok="t"/>
              </v:shape>
            </v:group>
            <v:group style="position:absolute;left:390;top:8149;width:11085;height:2" coordorigin="390,8149" coordsize="11085,2">
              <v:shape style="position:absolute;left:390;top:8149;width:11085;height:2" coordorigin="390,8149" coordsize="11085,0" path="m390,8149l11475,8149e" filled="f" stroked="t" strokeweight=".71424pt" strokecolor="#575757">
                <v:path arrowok="t"/>
              </v:shape>
            </v:group>
            <v:group style="position:absolute;left:395;top:8957;width:11075;height:2" coordorigin="395,8957" coordsize="11075,2">
              <v:shape style="position:absolute;left:395;top:8957;width:11075;height:2" coordorigin="395,8957" coordsize="11075,0" path="m395,8957l11471,8957e" filled="f" stroked="t" strokeweight=".71424pt" strokecolor="#575757">
                <v:path arrowok="t"/>
              </v:shape>
            </v:group>
            <v:group style="position:absolute;left:400;top:9793;width:11085;height:2" coordorigin="400,9793" coordsize="11085,2">
              <v:shape style="position:absolute;left:400;top:9793;width:11085;height:2" coordorigin="400,9793" coordsize="11085,0" path="m400,9793l11485,9793e" filled="f" stroked="t" strokeweight=".71424pt" strokecolor="#545454">
                <v:path arrowok="t"/>
              </v:shape>
            </v:group>
            <v:group style="position:absolute;left:400;top:10035;width:11085;height:2" coordorigin="400,10035" coordsize="11085,2">
              <v:shape style="position:absolute;left:400;top:10035;width:11085;height:2" coordorigin="400,10035" coordsize="11085,0" path="m400,10035l11485,10035e" filled="f" stroked="t" strokeweight=".71424pt" strokecolor="#575757">
                <v:path arrowok="t"/>
              </v:shape>
            </v:group>
            <v:group style="position:absolute;left:405;top:10274;width:11085;height:2" coordorigin="405,10274" coordsize="11085,2">
              <v:shape style="position:absolute;left:405;top:10274;width:11085;height:2" coordorigin="405,10274" coordsize="11085,0" path="m405,10274l11490,10274e" filled="f" stroked="t" strokeweight=".71424pt" strokecolor="#5B5B5B">
                <v:path arrowok="t"/>
              </v:shape>
            </v:group>
            <v:group style="position:absolute;left:7326;top:10744;width:2;height:5258" coordorigin="7326,10744" coordsize="2,5258">
              <v:shape style="position:absolute;left:7326;top:10744;width:2;height:5258" coordorigin="7326,10744" coordsize="0,5258" path="m7326,16002l7326,10744e" filled="f" stroked="t" strokeweight=".71424pt" strokecolor="#646464">
                <v:path arrowok="t"/>
              </v:shape>
            </v:group>
            <v:group style="position:absolute;left:414;top:10998;width:11080;height:2" coordorigin="414,10998" coordsize="11080,2">
              <v:shape style="position:absolute;left:414;top:10998;width:11080;height:2" coordorigin="414,10998" coordsize="11080,0" path="m414,10998l11495,10998e" filled="f" stroked="t" strokeweight=".71424pt" strokecolor="#575757">
                <v:path arrowok="t"/>
              </v:shape>
            </v:group>
            <v:group style="position:absolute;left:1250;top:10998;width:2;height:5023" coordorigin="1250,10998" coordsize="2,5023">
              <v:shape style="position:absolute;left:1250;top:10998;width:2;height:5023" coordorigin="1250,10998" coordsize="0,5023" path="m1250,16021l1250,10998e" filled="f" stroked="t" strokeweight=".71424pt" strokecolor="#5B5B5B">
                <v:path arrowok="t"/>
              </v:shape>
            </v:group>
            <v:group style="position:absolute;left:1678;top:10998;width:2;height:5028" coordorigin="1678,10998" coordsize="2,5028">
              <v:shape style="position:absolute;left:1678;top:10998;width:2;height:5028" coordorigin="1678,10998" coordsize="0,5028" path="m1678,16026l1678,10998e" filled="f" stroked="t" strokeweight=".71424pt" strokecolor="#5B5B5B">
                <v:path arrowok="t"/>
              </v:shape>
            </v:group>
            <v:group style="position:absolute;left:419;top:11239;width:10552;height:2" coordorigin="419,11239" coordsize="10552,2">
              <v:shape style="position:absolute;left:419;top:11239;width:10552;height:2" coordorigin="419,11239" coordsize="10552,0" path="m419,11239l10971,11239e" filled="f" stroked="t" strokeweight=".47616pt" strokecolor="#545454">
                <v:path arrowok="t"/>
              </v:shape>
            </v:group>
            <v:group style="position:absolute;left:429;top:13328;width:1924;height:2" coordorigin="429,13328" coordsize="1924,2">
              <v:shape style="position:absolute;left:429;top:13328;width:1924;height:2" coordorigin="429,13328" coordsize="1924,0" path="m429,13328l2352,13328e" filled="f" stroked="t" strokeweight=".47616pt" strokecolor="#4B4B4B">
                <v:path arrowok="t"/>
              </v:shape>
            </v:group>
            <v:group style="position:absolute;left:448;top:16000;width:8861;height:2" coordorigin="448,16000" coordsize="8861,2">
              <v:shape style="position:absolute;left:448;top:16000;width:8861;height:2" coordorigin="448,16000" coordsize="8861,0" path="m448,16000l9309,16000e" filled="f" stroked="t" strokeweight=".71424pt" strokecolor="#747474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-95.33609pt;margin-top:642.231995pt;width:448.944756pt;height:37pt;mso-position-horizontal-relative:page;mso-position-vertical-relative:page;z-index:-10022" type="#_x0000_t202" filled="f" stroked="f">
            <v:textbox inset="0,0,0,0">
              <w:txbxContent>
                <w:p>
                  <w:pPr>
                    <w:spacing w:before="0" w:after="0" w:line="740" w:lineRule="exact"/>
                    <w:ind w:right="-151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343D83"/>
                      <w:spacing w:val="-1043"/>
                      <w:w w:val="60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333"/>
                      <w:spacing w:val="0"/>
                      <w:w w:val="103"/>
                      <w:position w:val="-10"/>
                    </w:rPr>
                    <w:t>Görkeı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333"/>
                      <w:spacing w:val="0"/>
                      <w:w w:val="104"/>
                      <w:position w:val="-10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333"/>
                      <w:spacing w:val="15"/>
                      <w:w w:val="100"/>
                      <w:position w:val="-1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333"/>
                      <w:spacing w:val="0"/>
                      <w:w w:val="102"/>
                      <w:position w:val="-10"/>
                    </w:rPr>
                    <w:t>BAYKAL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91"/>
          <w:i/>
          <w:position w:val="-3"/>
        </w:rPr>
        <w:t>Itfaiy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91"/>
          <w:i/>
          <w:position w:val="-3"/>
        </w:rPr>
        <w:t>e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91"/>
          <w:i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100"/>
          <w:i/>
          <w:position w:val="-3"/>
        </w:rPr>
        <w:t>Bat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22"/>
          <w:szCs w:val="22"/>
          <w:color w:val="484949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22"/>
          <w:szCs w:val="22"/>
          <w:color w:val="484949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484949"/>
          <w:spacing w:val="40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646666"/>
          <w:spacing w:val="0"/>
          <w:w w:val="100"/>
          <w:i/>
          <w:position w:val="-3"/>
        </w:rPr>
        <w:t>P</w:t>
      </w:r>
      <w:r>
        <w:rPr>
          <w:rFonts w:ascii="Arial" w:hAnsi="Arial" w:cs="Arial" w:eastAsia="Arial"/>
          <w:sz w:val="22"/>
          <w:szCs w:val="22"/>
          <w:color w:val="646666"/>
          <w:spacing w:val="0"/>
          <w:w w:val="100"/>
          <w:i/>
          <w:position w:val="-3"/>
        </w:rPr>
        <w:t>r</w:t>
      </w:r>
      <w:r>
        <w:rPr>
          <w:rFonts w:ascii="Arial" w:hAnsi="Arial" w:cs="Arial" w:eastAsia="Arial"/>
          <w:sz w:val="22"/>
          <w:szCs w:val="22"/>
          <w:color w:val="646666"/>
          <w:spacing w:val="-19"/>
          <w:w w:val="100"/>
          <w:i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646666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22"/>
          <w:szCs w:val="22"/>
          <w:color w:val="646666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333"/>
          <w:i/>
          <w:position w:val="-3"/>
        </w:rPr>
        <w:t>l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3815" w:right="4496"/>
        <w:jc w:val="center"/>
        <w:tabs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3.084808pt;margin-top:1.343439pt;width:31.372922pt;height:26pt;mso-position-horizontal-relative:page;mso-position-vertical-relative:paragraph;z-index:-1002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Times New Roman" w:hAnsi="Times New Roman" w:cs="Times New Roman" w:eastAsia="Times New Roman"/>
                      <w:sz w:val="52"/>
                      <w:szCs w:val="5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2"/>
                      <w:szCs w:val="52"/>
                      <w:color w:val="2B38A3"/>
                      <w:w w:val="42"/>
                    </w:rPr>
                    <w:t>'1..</w:t>
                  </w:r>
                  <w:r>
                    <w:rPr>
                      <w:rFonts w:ascii="Times New Roman" w:hAnsi="Times New Roman" w:cs="Times New Roman" w:eastAsia="Times New Roman"/>
                      <w:sz w:val="52"/>
                      <w:szCs w:val="52"/>
                      <w:color w:val="2B38A3"/>
                      <w:spacing w:val="-2"/>
                      <w:w w:val="42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52"/>
                      <w:szCs w:val="52"/>
                      <w:color w:val="343D83"/>
                      <w:spacing w:val="0"/>
                      <w:w w:val="73"/>
                    </w:rPr>
                    <w:t>lo</w:t>
                  </w:r>
                  <w:r>
                    <w:rPr>
                      <w:rFonts w:ascii="Times New Roman" w:hAnsi="Times New Roman" w:cs="Times New Roman" w:eastAsia="Times New Roman"/>
                      <w:sz w:val="52"/>
                      <w:szCs w:val="5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76"/>
          <w:i/>
          <w:position w:val="-3"/>
        </w:rPr>
        <w:t>1</w:t>
      </w:r>
      <w:r>
        <w:rPr>
          <w:rFonts w:ascii="Arial" w:hAnsi="Arial" w:cs="Arial" w:eastAsia="Arial"/>
          <w:sz w:val="16"/>
          <w:szCs w:val="16"/>
          <w:color w:val="333333"/>
          <w:spacing w:val="3"/>
          <w:w w:val="76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84949"/>
          <w:spacing w:val="0"/>
          <w:w w:val="76"/>
          <w:i/>
          <w:position w:val="-3"/>
        </w:rPr>
        <w:t>Böt</w:t>
      </w:r>
      <w:r>
        <w:rPr>
          <w:rFonts w:ascii="Times New Roman" w:hAnsi="Times New Roman" w:cs="Times New Roman" w:eastAsia="Times New Roman"/>
          <w:sz w:val="25"/>
          <w:szCs w:val="25"/>
          <w:color w:val="484949"/>
          <w:spacing w:val="0"/>
          <w:w w:val="76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84949"/>
          <w:spacing w:val="31"/>
          <w:w w:val="76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84949"/>
          <w:spacing w:val="0"/>
          <w:w w:val="100"/>
          <w:position w:val="-3"/>
        </w:rPr>
        <w:t>er:</w:t>
      </w:r>
      <w:r>
        <w:rPr>
          <w:rFonts w:ascii="Times New Roman" w:hAnsi="Times New Roman" w:cs="Times New Roman" w:eastAsia="Times New Roman"/>
          <w:sz w:val="24"/>
          <w:szCs w:val="24"/>
          <w:color w:val="484949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84949"/>
          <w:spacing w:val="26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484949"/>
          <w:spacing w:val="0"/>
          <w:w w:val="100"/>
          <w:i/>
          <w:position w:val="-3"/>
        </w:rPr>
        <w:t>!,ri</w:t>
      </w:r>
      <w:r>
        <w:rPr>
          <w:rFonts w:ascii="Arial" w:hAnsi="Arial" w:cs="Arial" w:eastAsia="Arial"/>
          <w:sz w:val="22"/>
          <w:szCs w:val="22"/>
          <w:color w:val="484949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22"/>
          <w:szCs w:val="22"/>
          <w:color w:val="484949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10"/>
          <w:position w:val="-3"/>
        </w:rPr>
        <w:t>anAKKUŞ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6" w:lineRule="exact"/>
        <w:ind w:left="3024" w:right="-20"/>
        <w:jc w:val="left"/>
        <w:tabs>
          <w:tab w:pos="390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B38A3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2B38A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2B38A3"/>
          <w:spacing w:val="0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2B38A3"/>
          <w:spacing w:val="0"/>
          <w:w w:val="81"/>
          <w:position w:val="1"/>
        </w:rPr>
        <w:t>b</w:t>
      </w:r>
      <w:r>
        <w:rPr>
          <w:rFonts w:ascii="Arial" w:hAnsi="Arial" w:cs="Arial" w:eastAsia="Arial"/>
          <w:sz w:val="42"/>
          <w:szCs w:val="42"/>
          <w:color w:val="2B38A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2B38A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0" w:right="3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41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73" w:lineRule="exact"/>
        <w:ind w:left="350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  <w:position w:val="-2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870" w:right="-20"/>
        <w:jc w:val="left"/>
        <w:tabs>
          <w:tab w:pos="3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.632252pt;margin-top:6.130079pt;width:51.534602pt;height:7.5pt;mso-position-horizontal-relative:page;mso-position-vertical-relative:paragraph;z-index:-10008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43434"/>
                      <w:spacing w:val="0"/>
                      <w:w w:val="103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22"/>
          <w:position w:val="9"/>
        </w:rPr>
        <w:t>IZMIR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640" w:right="-20"/>
        <w:jc w:val="left"/>
        <w:tabs>
          <w:tab w:pos="4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479664pt;margin-top:-50.357277pt;width:506.103747pt;height:86.569917pt;mso-position-horizontal-relative:page;mso-position-vertical-relative:paragraph;z-index:-10009" type="#_x0000_t202" filled="f" stroked="f">
            <v:textbox inset="0,0,0,0">
              <w:txbxContent>
                <w:p>
                  <w:pPr>
                    <w:spacing w:before="0" w:after="0" w:line="1731" w:lineRule="exact"/>
                    <w:ind w:right="-300"/>
                    <w:jc w:val="left"/>
                    <w:tabs>
                      <w:tab w:pos="87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1C1C1C"/>
                      <w:spacing w:val="0"/>
                      <w:w w:val="154"/>
                      <w:b/>
                      <w:bCs/>
                      <w:i/>
                      <w:position w:val="64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1C1C1C"/>
                      <w:spacing w:val="0"/>
                      <w:w w:val="100"/>
                      <w:b/>
                      <w:bCs/>
                      <w:i/>
                      <w:position w:val="6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1C1C1C"/>
                      <w:spacing w:val="0"/>
                      <w:w w:val="100"/>
                      <w:b/>
                      <w:bCs/>
                      <w:i/>
                      <w:position w:val="64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43434"/>
                      <w:spacing w:val="0"/>
                      <w:w w:val="267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5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7" w:after="0" w:line="240" w:lineRule="auto"/>
        <w:ind w:left="115" w:right="-20"/>
        <w:jc w:val="left"/>
        <w:tabs>
          <w:tab w:pos="1320" w:val="left"/>
          <w:tab w:pos="3180" w:val="left"/>
          <w:tab w:pos="5540" w:val="left"/>
          <w:tab w:pos="7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Qla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29.05.2017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16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\Bildirim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20:42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treı: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6"/>
          <w:position w:val="0"/>
        </w:rPr>
        <w:t>293-88-00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25" w:right="-20"/>
        <w:jc w:val="left"/>
        <w:tabs>
          <w:tab w:pos="1340" w:val="left"/>
          <w:tab w:pos="3160" w:val="left"/>
          <w:tab w:pos="4400" w:val="left"/>
          <w:tab w:pos="5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  <w:t>TariJıi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2"/>
          <w:position w:val="1"/>
        </w:rPr>
        <w:t>:29.05.2017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2"/>
          <w:position w:val="0"/>
        </w:rPr>
        <w:t>!KavıtNo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2"/>
          <w:position w:val="0"/>
        </w:rPr>
        <w:t>:3603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7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  <w:position w:val="0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6"/>
        </w:rPr>
        <w:t>Karabai!;la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9125112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5"/>
        </w:rPr>
        <w:t>daire:2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15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7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Karaba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9125/1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</w:rPr>
        <w:t>daire:2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70" w:lineRule="auto"/>
        <w:ind w:left="115" w:right="698" w:firstLine="53"/>
        <w:jc w:val="left"/>
        <w:tabs>
          <w:tab w:pos="1320" w:val="left"/>
          <w:tab w:pos="3660" w:val="left"/>
          <w:tab w:pos="4820" w:val="left"/>
          <w:tab w:pos="6760" w:val="left"/>
          <w:tab w:pos="84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5.625519pt;margin-top:15.948329pt;width:32.150075pt;height:24pt;mso-position-horizontal-relative:page;mso-position-vertical-relative:paragraph;z-index:-10007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Times New Roman" w:hAnsi="Times New Roman" w:cs="Times New Roman" w:eastAsia="Times New Roman"/>
                      <w:sz w:val="48"/>
                      <w:szCs w:val="4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AFAFAF"/>
                      <w:spacing w:val="7"/>
                      <w:w w:val="39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5D5D5D"/>
                      <w:spacing w:val="0"/>
                      <w:w w:val="55"/>
                    </w:rPr>
                    <w:t>reL._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3"/>
        </w:rPr>
        <w:t>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4"/>
          <w:w w:val="1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18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7"/>
          <w:w w:val="10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rrangı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[s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</w:rPr>
        <w:t>Mesken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1" w:lineRule="exact"/>
        <w:ind w:left="3663" w:right="-20"/>
        <w:jc w:val="left"/>
        <w:tabs>
          <w:tab w:pos="67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Betonanne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71"/>
          <w:position w:val="0"/>
        </w:rPr>
        <w:t>....</w:t>
      </w:r>
      <w:r>
        <w:rPr>
          <w:rFonts w:ascii="Arial" w:hAnsi="Arial" w:cs="Arial" w:eastAsia="Arial"/>
          <w:sz w:val="23"/>
          <w:szCs w:val="23"/>
          <w:color w:val="494949"/>
          <w:spacing w:val="-19"/>
          <w:w w:val="71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1C1C1C"/>
          <w:spacing w:val="-10"/>
          <w:w w:val="82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61"/>
          <w:position w:val="0"/>
        </w:rPr>
        <w:t>.......</w:t>
      </w:r>
      <w:r>
        <w:rPr>
          <w:rFonts w:ascii="Arial" w:hAnsi="Arial" w:cs="Arial" w:eastAsia="Arial"/>
          <w:sz w:val="23"/>
          <w:szCs w:val="23"/>
          <w:color w:val="494949"/>
          <w:spacing w:val="-19"/>
          <w:w w:val="61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757575"/>
          <w:spacing w:val="0"/>
          <w:w w:val="76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757575"/>
          <w:spacing w:val="-29"/>
          <w:w w:val="76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-24"/>
          <w:w w:val="124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757575"/>
          <w:spacing w:val="-19"/>
          <w:w w:val="103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69"/>
          <w:position w:val="0"/>
        </w:rPr>
        <w:t>..</w:t>
      </w:r>
      <w:r>
        <w:rPr>
          <w:rFonts w:ascii="Arial" w:hAnsi="Arial" w:cs="Arial" w:eastAsia="Arial"/>
          <w:sz w:val="23"/>
          <w:szCs w:val="23"/>
          <w:color w:val="343434"/>
          <w:spacing w:val="-15"/>
          <w:w w:val="69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75"/>
          <w:position w:val="0"/>
        </w:rPr>
        <w:t>....</w:t>
      </w:r>
      <w:r>
        <w:rPr>
          <w:rFonts w:ascii="Arial" w:hAnsi="Arial" w:cs="Arial" w:eastAsia="Arial"/>
          <w:sz w:val="23"/>
          <w:szCs w:val="23"/>
          <w:color w:val="5D5D5D"/>
          <w:spacing w:val="-40"/>
          <w:w w:val="75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-10"/>
          <w:w w:val="82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73"/>
          <w:position w:val="0"/>
        </w:rPr>
        <w:t>....</w:t>
      </w:r>
      <w:r>
        <w:rPr>
          <w:rFonts w:ascii="Arial" w:hAnsi="Arial" w:cs="Arial" w:eastAsia="Arial"/>
          <w:sz w:val="23"/>
          <w:szCs w:val="23"/>
          <w:color w:val="5D5D5D"/>
          <w:spacing w:val="-40"/>
          <w:w w:val="73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0"/>
          <w:position w:val="0"/>
        </w:rPr>
        <w:t>..........</w:t>
      </w:r>
      <w:r>
        <w:rPr>
          <w:rFonts w:ascii="Arial" w:hAnsi="Arial" w:cs="Arial" w:eastAsia="Arial"/>
          <w:sz w:val="23"/>
          <w:szCs w:val="23"/>
          <w:color w:val="343434"/>
          <w:spacing w:val="-19"/>
          <w:w w:val="70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73"/>
          <w:position w:val="0"/>
        </w:rPr>
        <w:t>...</w:t>
      </w:r>
      <w:r>
        <w:rPr>
          <w:rFonts w:ascii="Arial" w:hAnsi="Arial" w:cs="Arial" w:eastAsia="Arial"/>
          <w:sz w:val="23"/>
          <w:szCs w:val="23"/>
          <w:color w:val="5D5D5D"/>
          <w:spacing w:val="-40"/>
          <w:w w:val="73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-10"/>
          <w:w w:val="82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-20"/>
          <w:w w:val="124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0"/>
          <w:position w:val="0"/>
        </w:rPr>
        <w:t>...</w:t>
      </w:r>
      <w:r>
        <w:rPr>
          <w:rFonts w:ascii="Arial" w:hAnsi="Arial" w:cs="Arial" w:eastAsia="Arial"/>
          <w:sz w:val="23"/>
          <w:szCs w:val="23"/>
          <w:color w:val="343434"/>
          <w:spacing w:val="-30"/>
          <w:w w:val="70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-19"/>
          <w:w w:val="103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69"/>
          <w:position w:val="0"/>
        </w:rPr>
        <w:t>.................</w:t>
      </w:r>
      <w:r>
        <w:rPr>
          <w:rFonts w:ascii="Arial" w:hAnsi="Arial" w:cs="Arial" w:eastAsia="Arial"/>
          <w:sz w:val="23"/>
          <w:szCs w:val="23"/>
          <w:color w:val="343434"/>
          <w:spacing w:val="-10"/>
          <w:w w:val="69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-22"/>
          <w:w w:val="103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0"/>
          <w:position w:val="0"/>
        </w:rPr>
        <w:t>..........</w:t>
      </w:r>
      <w:r>
        <w:rPr>
          <w:rFonts w:ascii="Arial" w:hAnsi="Arial" w:cs="Arial" w:eastAsia="Arial"/>
          <w:sz w:val="23"/>
          <w:szCs w:val="23"/>
          <w:color w:val="343434"/>
          <w:spacing w:val="-10"/>
          <w:w w:val="70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-22"/>
          <w:w w:val="103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6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-15"/>
          <w:w w:val="76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124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00" w:lineRule="exact"/>
        <w:ind w:left="4035" w:right="-20"/>
        <w:jc w:val="left"/>
        <w:tabs>
          <w:tab w:pos="4480" w:val="left"/>
          <w:tab w:pos="5060" w:val="left"/>
          <w:tab w:pos="5580" w:val="left"/>
          <w:tab w:pos="6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2"/>
          <w:szCs w:val="12"/>
          <w:color w:val="343434"/>
          <w:spacing w:val="0"/>
          <w:w w:val="100"/>
          <w:position w:val="7"/>
        </w:rPr>
        <w:t>X</w:t>
      </w:r>
      <w:r>
        <w:rPr>
          <w:rFonts w:ascii="Arial" w:hAnsi="Arial" w:cs="Arial" w:eastAsia="Arial"/>
          <w:sz w:val="12"/>
          <w:szCs w:val="12"/>
          <w:color w:val="343434"/>
          <w:spacing w:val="-32"/>
          <w:w w:val="100"/>
          <w:position w:val="7"/>
        </w:rPr>
        <w:t> </w:t>
      </w:r>
      <w:r>
        <w:rPr>
          <w:rFonts w:ascii="Arial" w:hAnsi="Arial" w:cs="Arial" w:eastAsia="Arial"/>
          <w:sz w:val="12"/>
          <w:szCs w:val="12"/>
          <w:color w:val="343434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2"/>
          <w:szCs w:val="12"/>
          <w:color w:val="343434"/>
          <w:spacing w:val="0"/>
          <w:w w:val="100"/>
          <w:position w:val="7"/>
        </w:rPr>
      </w:r>
      <w:r>
        <w:rPr>
          <w:rFonts w:ascii="Arial" w:hAnsi="Arial" w:cs="Arial" w:eastAsia="Arial"/>
          <w:sz w:val="36"/>
          <w:szCs w:val="36"/>
          <w:color w:val="1C1C1C"/>
          <w:spacing w:val="0"/>
          <w:w w:val="52"/>
          <w:position w:val="-4"/>
        </w:rPr>
        <w:t>ı</w:t>
      </w:r>
      <w:r>
        <w:rPr>
          <w:rFonts w:ascii="Arial" w:hAnsi="Arial" w:cs="Arial" w:eastAsia="Arial"/>
          <w:sz w:val="36"/>
          <w:szCs w:val="36"/>
          <w:color w:val="1C1C1C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6"/>
          <w:szCs w:val="36"/>
          <w:color w:val="1C1C1C"/>
          <w:spacing w:val="0"/>
          <w:w w:val="100"/>
          <w:position w:val="-4"/>
        </w:rPr>
      </w:r>
      <w:r>
        <w:rPr>
          <w:rFonts w:ascii="Arial" w:hAnsi="Arial" w:cs="Arial" w:eastAsia="Arial"/>
          <w:sz w:val="36"/>
          <w:szCs w:val="36"/>
          <w:color w:val="494949"/>
          <w:spacing w:val="0"/>
          <w:w w:val="52"/>
          <w:position w:val="-4"/>
        </w:rPr>
        <w:t>ı</w:t>
      </w:r>
      <w:r>
        <w:rPr>
          <w:rFonts w:ascii="Arial" w:hAnsi="Arial" w:cs="Arial" w:eastAsia="Arial"/>
          <w:sz w:val="36"/>
          <w:szCs w:val="36"/>
          <w:color w:val="494949"/>
          <w:spacing w:val="-45"/>
          <w:w w:val="52"/>
          <w:position w:val="-4"/>
        </w:rPr>
        <w:t> </w:t>
      </w:r>
      <w:r>
        <w:rPr>
          <w:rFonts w:ascii="Arial" w:hAnsi="Arial" w:cs="Arial" w:eastAsia="Arial"/>
          <w:sz w:val="36"/>
          <w:szCs w:val="36"/>
          <w:color w:val="494949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6"/>
          <w:szCs w:val="36"/>
          <w:color w:val="494949"/>
          <w:spacing w:val="0"/>
          <w:w w:val="100"/>
          <w:position w:val="-4"/>
        </w:rPr>
      </w:r>
      <w:r>
        <w:rPr>
          <w:rFonts w:ascii="Arial" w:hAnsi="Arial" w:cs="Arial" w:eastAsia="Arial"/>
          <w:sz w:val="36"/>
          <w:szCs w:val="36"/>
          <w:color w:val="8A8A8A"/>
          <w:spacing w:val="0"/>
          <w:w w:val="52"/>
          <w:position w:val="-4"/>
        </w:rPr>
        <w:t>ı</w:t>
      </w:r>
      <w:r>
        <w:rPr>
          <w:rFonts w:ascii="Arial" w:hAnsi="Arial" w:cs="Arial" w:eastAsia="Arial"/>
          <w:sz w:val="36"/>
          <w:szCs w:val="36"/>
          <w:color w:val="8A8A8A"/>
          <w:spacing w:val="-45"/>
          <w:w w:val="52"/>
          <w:position w:val="-4"/>
        </w:rPr>
        <w:t> </w:t>
      </w:r>
      <w:r>
        <w:rPr>
          <w:rFonts w:ascii="Arial" w:hAnsi="Arial" w:cs="Arial" w:eastAsia="Arial"/>
          <w:sz w:val="36"/>
          <w:szCs w:val="36"/>
          <w:color w:val="8A8A8A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6"/>
          <w:szCs w:val="36"/>
          <w:color w:val="8A8A8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8"/>
        </w:rPr>
        <w:t>rraııgını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  <w:position w:val="8"/>
        </w:rPr>
        <w:t>:2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02"/>
          <w:position w:val="8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  <w:position w:val="8"/>
        </w:rPr>
        <w:t>:05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42" w:lineRule="exact"/>
        <w:ind w:left="115" w:right="-20"/>
        <w:jc w:val="left"/>
        <w:tabs>
          <w:tab w:pos="2140" w:val="left"/>
          <w:tab w:pos="5740" w:val="left"/>
          <w:tab w:pos="111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1"/>
          <w:position w:val="9"/>
        </w:rPr>
        <w:t>!Yana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1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91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9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9"/>
        </w:rPr>
        <w:t>Salıibi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0"/>
          <w:position w:val="9"/>
        </w:rPr>
        <w:t>:Tura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0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1"/>
          <w:w w:val="11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0"/>
          <w:position w:val="9"/>
        </w:rPr>
        <w:t>KULPLfKAYA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4"/>
          <w:w w:val="30"/>
          <w:position w:val="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1"/>
          <w:position w:val="9"/>
        </w:rPr>
        <w:t>Kiracı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9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9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54"/>
          <w:position w:val="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9"/>
        </w:rPr>
        <w:t>Tura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7"/>
          <w:position w:val="9"/>
        </w:rPr>
        <w:t>KULPLİKAYA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9"/>
        </w:rPr>
      </w:r>
      <w:r>
        <w:rPr>
          <w:rFonts w:ascii="Arial" w:hAnsi="Arial" w:cs="Arial" w:eastAsia="Arial"/>
          <w:sz w:val="41"/>
          <w:szCs w:val="41"/>
          <w:color w:val="757575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215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54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77"/>
          <w:position w:val="1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avu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A.Gali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  <w:position w:val="1"/>
        </w:rPr>
        <w:t>KEVEK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4" w:after="0" w:line="192" w:lineRule="exact"/>
        <w:ind w:left="2159" w:right="-20"/>
        <w:jc w:val="left"/>
        <w:tabs>
          <w:tab w:pos="4700" w:val="left"/>
          <w:tab w:pos="7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54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4"/>
          <w:w w:val="15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75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20:43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4"/>
          <w:position w:val="0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4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  <w:position w:val="0"/>
        </w:rPr>
        <w:t>20:46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60" w:bottom="280" w:left="200" w:right="0"/>
        </w:sectPr>
      </w:pPr>
      <w:rPr/>
    </w:p>
    <w:p>
      <w:pPr>
        <w:spacing w:before="0" w:after="0" w:line="195" w:lineRule="exact"/>
        <w:ind w:left="115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8"/>
          <w:position w:val="-1"/>
        </w:rPr>
        <w:t>713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0"/>
          <w:cols w:num="2" w:equalWidth="0">
            <w:col w:w="550" w:space="1609"/>
            <w:col w:w="9561"/>
          </w:cols>
        </w:sectPr>
      </w:pPr>
      <w:rPr/>
    </w:p>
    <w:p>
      <w:pPr>
        <w:spacing w:before="5" w:after="0" w:line="277" w:lineRule="auto"/>
        <w:ind w:left="4737" w:right="4653" w:firstLine="-4603"/>
        <w:jc w:val="left"/>
        <w:tabs>
          <w:tab w:pos="4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31"/>
          <w:position w:val="0"/>
        </w:rPr>
        <w:t>ll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32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2173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4" w:after="0" w:line="200" w:lineRule="atLeast"/>
        <w:ind w:left="2173" w:right="2866" w:firstLine="-2044"/>
        <w:jc w:val="left"/>
        <w:tabs>
          <w:tab w:pos="2200" w:val="left"/>
          <w:tab w:pos="4700" w:val="left"/>
          <w:tab w:pos="7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37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37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19"/>
          <w:w w:val="13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5"/>
        </w:rPr>
        <w:t>f&lt;\raç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8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  <w:position w:val="1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3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54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5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6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7" w:lineRule="exact"/>
        <w:ind w:left="631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343434"/>
          <w:spacing w:val="0"/>
          <w:w w:val="120"/>
          <w:i/>
        </w:rPr>
        <w:t>i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0" w:after="0" w:line="242" w:lineRule="exact"/>
        <w:ind w:left="2159" w:right="-20"/>
        <w:jc w:val="left"/>
        <w:tabs>
          <w:tab w:pos="11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68.437073pt;margin-top:1.443131pt;width:41.900363pt;height:1.912263pt;mso-position-horizontal-relative:page;mso-position-vertical-relative:paragraph;z-index:-10019" coordorigin="3369,29" coordsize="838,38">
            <v:group style="position:absolute;left:3371;top:41;width:353;height:2" coordorigin="3371,41" coordsize="353,2">
              <v:shape style="position:absolute;left:3371;top:41;width:353;height:2" coordorigin="3371,41" coordsize="353,0" path="m3371,41l3724,41e" filled="f" stroked="t" strokeweight=".238749pt" strokecolor="#383838">
                <v:path arrowok="t"/>
              </v:shape>
            </v:group>
            <v:group style="position:absolute;left:3715;top:43;width:119;height:2" coordorigin="3715,43" coordsize="119,2">
              <v:shape style="position:absolute;left:3715;top:43;width:119;height:2" coordorigin="3715,43" coordsize="119,0" path="m3715,43l3834,43e" filled="f" stroked="t" strokeweight="1.432491pt" strokecolor="#2F2F2F">
                <v:path arrowok="t"/>
              </v:shape>
            </v:group>
            <v:group style="position:absolute;left:3815;top:62;width:387;height:2" coordorigin="3815,62" coordsize="387,2">
              <v:shape style="position:absolute;left:3815;top:62;width:387;height:2" coordorigin="3815,62" coordsize="387,0" path="m3815,62l4202,62e" filled="f" stroked="t" strokeweight=".477497pt" strokecolor="#3B3B3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4"/>
          <w:position w:val="6"/>
        </w:rPr>
        <w:t>!Yardıma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94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6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  <w:position w:val="6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6"/>
        </w:rPr>
        <w:t>A.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6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76"/>
          <w:position w:val="-3"/>
        </w:rPr>
        <w:t>"t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217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5"/>
          <w:position w:val="1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5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2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left="17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30"/>
        </w:rPr>
        <w:t>!ayı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3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3"/>
          <w:w w:val="13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rrangı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yanınakla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733" w:right="442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2"/>
        </w:rPr>
        <w:t>öndtırmedc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177" w:lineRule="exact"/>
        <w:ind w:left="115" w:right="-20"/>
        <w:jc w:val="left"/>
        <w:tabs>
          <w:tab w:pos="2880" w:val="left"/>
          <w:tab w:pos="4700" w:val="left"/>
          <w:tab w:pos="6620" w:val="left"/>
          <w:tab w:pos="8200" w:val="left"/>
          <w:tab w:pos="9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f')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>Su'l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84"/>
          <w:position w:val="-4"/>
        </w:rPr>
        <w:t>!Su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5"/>
          <w:w w:val="84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8"/>
          <w:w w:val="40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4"/>
          <w:position w:val="-3"/>
        </w:rPr>
        <w:t>KöpUk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2"/>
          <w:position w:val="-3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2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6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2"/>
        </w:rPr>
        <w:t>K;0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7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"/>
          <w:w w:val="97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3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00" w:lineRule="exact"/>
        <w:ind w:left="5437" w:right="3359"/>
        <w:jc w:val="center"/>
        <w:tabs>
          <w:tab w:pos="6580" w:val="left"/>
          <w:tab w:pos="81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494949"/>
          <w:spacing w:val="0"/>
          <w:w w:val="79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2259" w:right="33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576.577637pt;margin-top:7.003513pt;width:.238749pt;height:28.478203pt;mso-position-horizontal-relative:page;mso-position-vertical-relative:paragraph;z-index:-10018" coordorigin="11532,140" coordsize="5,570">
            <v:group style="position:absolute;left:11534;top:142;width:2;height:282" coordorigin="11534,142" coordsize="2,282">
              <v:shape style="position:absolute;left:11534;top:142;width:2;height:282" coordorigin="11534,142" coordsize="0,282" path="m11534,425l11534,142e" filled="f" stroked="t" strokeweight=".238749pt" strokecolor="#3F3F3F">
                <v:path arrowok="t"/>
              </v:shape>
            </v:group>
            <v:group style="position:absolute;left:11534;top:367;width:2;height:230" coordorigin="11534,367" coordsize="2,230">
              <v:shape style="position:absolute;left:11534;top:367;width:2;height:230" coordorigin="11534,367" coordsize="0,230" path="m11534,597l11534,367e" filled="f" stroked="t" strokeweight=".238749pt" strokecolor="#545454">
                <v:path arrowok="t"/>
              </v:shape>
            </v:group>
            <v:group style="position:absolute;left:11534;top:540;width:2;height:168" coordorigin="11534,540" coordsize="2,168">
              <v:shape style="position:absolute;left:11534;top:540;width:2;height:168" coordorigin="11534,540" coordsize="0,168" path="m11534,707l11534,540e" filled="f" stroked="t" strokeweight=".238749pt" strokecolor="#67676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Tura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8"/>
        </w:rPr>
        <w:t>KULPLİKAYA'ya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3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ait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  <w:t>evde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buzdolabı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tamame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yanmak;,l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mutfa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dolabı,l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pv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7"/>
          <w:position w:val="1"/>
        </w:rPr>
        <w:t>pencere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258" w:lineRule="auto"/>
        <w:ind w:left="144" w:right="3389" w:firstLine="-1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5D5D5D"/>
          <w:spacing w:val="-18"/>
          <w:w w:val="20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-13"/>
          <w:w w:val="136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9"/>
        </w:rPr>
        <w:t>me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yanmak;evi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0"/>
        </w:rPr>
        <w:t>tUm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tava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duvarları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1" w:lineRule="exact"/>
        <w:ind w:left="218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4000.00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BiNADA: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1000.00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TOPLA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TAHMİN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5000.00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</w:rPr>
        <w:t>DİR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3" w:lineRule="auto"/>
        <w:ind w:left="108" w:right="355" w:firstLine="2044"/>
        <w:jc w:val="right"/>
        <w:tabs>
          <w:tab w:pos="2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başlangıcının;zemi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2.katındaki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solda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</w:rPr>
        <w:t>mutfak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ısmında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5"/>
          <w:position w:val="1"/>
        </w:rPr>
        <w:t>soruşturmada,buzdolabına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5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takılı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olan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kablosunun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ezilme,ark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yapma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4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sebepte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dolayı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yapması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kıvılcım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oluşturara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kabl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yalıtım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  <w:position w:val="0"/>
        </w:rPr>
        <w:t>malzemelerin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222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utuşturması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</w:rPr>
        <w:t>varıldı.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2" w:after="0" w:line="240" w:lineRule="auto"/>
        <w:ind w:left="134" w:right="-20"/>
        <w:jc w:val="left"/>
        <w:tabs>
          <w:tab w:pos="2160" w:val="left"/>
          <w:tab w:pos="6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9"/>
          <w:position w:val="1"/>
        </w:rPr>
        <w:t>Sigarta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9"/>
          <w:position w:val="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4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3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5"/>
          <w:position w:val="0"/>
        </w:rPr>
        <w:t>ed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4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  <w:position w:val="0"/>
        </w:rPr>
        <w:t>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9" w:after="0" w:line="192" w:lineRule="exact"/>
        <w:ind w:left="14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  <w:position w:val="-1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0"/>
        </w:sectPr>
      </w:pPr>
      <w:rPr/>
    </w:p>
    <w:p>
      <w:pPr>
        <w:spacing w:before="18" w:after="0" w:line="192" w:lineRule="exact"/>
        <w:ind w:left="13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3"/>
          <w:position w:val="-1"/>
        </w:rPr>
        <w:t>!Teslim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  <w:position w:val="-1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lrura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8"/>
        </w:rPr>
        <w:t>KULPLİKAYA'ya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</w:rPr>
        <w:t>edildi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0"/>
          <w:cols w:num="2" w:equalWidth="0">
            <w:col w:w="1253" w:space="925"/>
            <w:col w:w="9542"/>
          </w:cols>
        </w:sectPr>
      </w:pPr>
      <w:rPr/>
    </w:p>
    <w:p>
      <w:pPr>
        <w:spacing w:before="19" w:after="0" w:line="240" w:lineRule="auto"/>
        <w:ind w:left="134" w:right="-20"/>
        <w:jc w:val="left"/>
        <w:tabs>
          <w:tab w:pos="2200" w:val="left"/>
          <w:tab w:pos="6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3"/>
          <w:szCs w:val="23"/>
          <w:color w:val="1C1C1C"/>
          <w:spacing w:val="-18"/>
          <w:w w:val="93"/>
        </w:rPr>
        <w:t>ı</w:t>
      </w:r>
      <w:r>
        <w:rPr>
          <w:rFonts w:ascii="Arial" w:hAnsi="Arial" w:cs="Arial" w:eastAsia="Arial"/>
          <w:sz w:val="23"/>
          <w:szCs w:val="23"/>
          <w:color w:val="8A8A8A"/>
          <w:spacing w:val="-24"/>
          <w:w w:val="136"/>
        </w:rPr>
        <w:t>,</w:t>
      </w:r>
      <w:r>
        <w:rPr>
          <w:rFonts w:ascii="Arial" w:hAnsi="Arial" w:cs="Arial" w:eastAsia="Arial"/>
          <w:sz w:val="23"/>
          <w:szCs w:val="23"/>
          <w:color w:val="494949"/>
          <w:spacing w:val="-40"/>
          <w:w w:val="125"/>
        </w:rPr>
        <w:t>·</w:t>
      </w:r>
      <w:r>
        <w:rPr>
          <w:rFonts w:ascii="Arial" w:hAnsi="Arial" w:cs="Arial" w:eastAsia="Arial"/>
          <w:sz w:val="23"/>
          <w:szCs w:val="23"/>
          <w:color w:val="757575"/>
          <w:spacing w:val="0"/>
          <w:w w:val="120"/>
        </w:rPr>
        <w:t>·</w:t>
      </w:r>
      <w:r>
        <w:rPr>
          <w:rFonts w:ascii="Arial" w:hAnsi="Arial" w:cs="Arial" w:eastAsia="Arial"/>
          <w:sz w:val="23"/>
          <w:szCs w:val="23"/>
          <w:color w:val="757575"/>
          <w:spacing w:val="13"/>
          <w:w w:val="120"/>
        </w:rPr>
        <w:t>·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186"/>
        </w:rPr>
        <w:t>'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49494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0"/>
          <w:w w:val="12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7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1"/>
        </w:rPr>
        <w:t>:29.05.2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7"/>
          <w:w w:val="111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11"/>
        </w:rPr>
        <w:t>17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40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24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-10"/>
          <w:w w:val="12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4"/>
          <w:position w:val="1"/>
        </w:rPr>
        <w:t>21:47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249" w:right="-20"/>
        <w:jc w:val="left"/>
        <w:tabs>
          <w:tab w:pos="1040" w:val="left"/>
          <w:tab w:pos="1540" w:val="left"/>
          <w:tab w:pos="2160" w:val="left"/>
          <w:tab w:pos="8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6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1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93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0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100"/>
        </w:rPr>
        <w:t>"u</w:t>
      </w:r>
      <w:r>
        <w:rPr>
          <w:rFonts w:ascii="Arial" w:hAnsi="Arial" w:cs="Arial" w:eastAsia="Arial"/>
          <w:sz w:val="14"/>
          <w:szCs w:val="14"/>
          <w:color w:val="494949"/>
          <w:spacing w:val="-13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</w:rPr>
        <w:t>ÖIU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f:JiDE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Yeniçaınlı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I.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ONAYLAYAN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0"/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01" w:right="-57"/>
        <w:jc w:val="left"/>
        <w:rPr>
          <w:rFonts w:ascii="Courier New" w:hAnsi="Courier New" w:cs="Courier New" w:eastAsia="Courier New"/>
          <w:sz w:val="16"/>
          <w:szCs w:val="16"/>
        </w:rPr>
      </w:pPr>
      <w:rPr/>
      <w:r>
        <w:rPr>
          <w:rFonts w:ascii="Courier New" w:hAnsi="Courier New" w:cs="Courier New" w:eastAsia="Courier New"/>
          <w:sz w:val="16"/>
          <w:szCs w:val="16"/>
          <w:color w:val="343434"/>
          <w:spacing w:val="0"/>
          <w:w w:val="63"/>
        </w:rPr>
        <w:t>'C)</w:t>
      </w:r>
      <w:r>
        <w:rPr>
          <w:rFonts w:ascii="Courier New" w:hAnsi="Courier New" w:cs="Courier New" w:eastAsia="Courier New"/>
          <w:sz w:val="16"/>
          <w:szCs w:val="16"/>
          <w:color w:val="000000"/>
          <w:spacing w:val="0"/>
          <w:w w:val="100"/>
        </w:rPr>
      </w:r>
    </w:p>
    <w:p>
      <w:pPr>
        <w:spacing w:before="22" w:after="0" w:line="137" w:lineRule="exact"/>
        <w:ind w:right="-20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94"/>
          <w:position w:val="-2"/>
        </w:rPr>
        <w:t>:&gt;.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548" w:lineRule="exact"/>
        <w:ind w:left="277" w:right="-106"/>
        <w:jc w:val="left"/>
        <w:rPr>
          <w:rFonts w:ascii="Arial" w:hAnsi="Arial" w:cs="Arial" w:eastAsia="Arial"/>
          <w:sz w:val="56"/>
          <w:szCs w:val="5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7.689087pt;margin-top:31.622341pt;width:50.549402pt;height:49.5pt;mso-position-horizontal-relative:page;mso-position-vertical-relative:paragraph;z-index:-10003" type="#_x0000_t202" filled="f" stroked="f">
            <v:textbox inset="0,0,0,0">
              <w:txbxContent>
                <w:p>
                  <w:pPr>
                    <w:spacing w:before="0" w:after="0" w:line="990" w:lineRule="exact"/>
                    <w:ind w:right="-188"/>
                    <w:jc w:val="left"/>
                    <w:rPr>
                      <w:rFonts w:ascii="Arial" w:hAnsi="Arial" w:cs="Arial" w:eastAsia="Arial"/>
                      <w:sz w:val="99"/>
                      <w:szCs w:val="99"/>
                    </w:rPr>
                  </w:pPr>
                  <w:rPr/>
                  <w:r>
                    <w:rPr>
                      <w:rFonts w:ascii="Arial" w:hAnsi="Arial" w:cs="Arial" w:eastAsia="Arial"/>
                      <w:sz w:val="99"/>
                      <w:szCs w:val="99"/>
                      <w:color w:val="2A2D8A"/>
                      <w:spacing w:val="0"/>
                      <w:w w:val="460"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9"/>
                      <w:szCs w:val="9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6"/>
          <w:szCs w:val="56"/>
          <w:color w:val="494949"/>
          <w:spacing w:val="0"/>
          <w:w w:val="52"/>
          <w:position w:val="1"/>
        </w:rPr>
        <w:t>·-</w:t>
      </w:r>
      <w:r>
        <w:rPr>
          <w:rFonts w:ascii="Arial" w:hAnsi="Arial" w:cs="Arial" w:eastAsia="Arial"/>
          <w:sz w:val="56"/>
          <w:szCs w:val="56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left="76" w:right="-20"/>
        <w:jc w:val="left"/>
        <w:tabs>
          <w:tab w:pos="23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right="401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1.135986pt;margin-top:13.189514pt;width:69.306565pt;height:72pt;mso-position-horizontal-relative:page;mso-position-vertical-relative:paragraph;z-index:-10006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43434"/>
                      <w:spacing w:val="-512"/>
                      <w:w w:val="12"/>
                      <w:i/>
                      <w:position w:val="-1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43877"/>
                      <w:spacing w:val="0"/>
                      <w:w w:val="120"/>
                      <w:i/>
                      <w:position w:val="-1"/>
                    </w:rPr>
                    <w:t>&amp;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51" w:lineRule="exact"/>
        <w:ind w:left="119" w:right="-20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pict>
          <v:group style="position:absolute;margin-left:130.617676pt;margin-top:-1.74829pt;width:7.755pt;height:22.212159pt;mso-position-horizontal-relative:page;mso-position-vertical-relative:paragraph;z-index:-10013" coordorigin="2612,-35" coordsize="155,444">
            <v:shape style="position:absolute;left:2612;top:-35;width:155;height:444" coordorigin="2612,-35" coordsize="155,444" path="m2612,-35l2767,-35,2767,409,2612,409,2612,-35e" filled="t" fillcolor="#EB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3"/>
          <w:szCs w:val="33"/>
          <w:color w:val="AFAFAF"/>
          <w:spacing w:val="-82"/>
          <w:w w:val="70"/>
          <w:position w:val="-3"/>
        </w:rPr>
        <w:t>r</w:t>
      </w:r>
      <w:r>
        <w:rPr>
          <w:rFonts w:ascii="Times New Roman" w:hAnsi="Times New Roman" w:cs="Times New Roman" w:eastAsia="Times New Roman"/>
          <w:sz w:val="33"/>
          <w:szCs w:val="33"/>
          <w:color w:val="AFAFAF"/>
          <w:spacing w:val="-52"/>
          <w:w w:val="188"/>
          <w:position w:val="-3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5662A1"/>
          <w:spacing w:val="1"/>
          <w:w w:val="203"/>
          <w:position w:val="-3"/>
        </w:rPr>
        <w:t>l</w:t>
      </w:r>
      <w:r>
        <w:rPr>
          <w:rFonts w:ascii="Times New Roman" w:hAnsi="Times New Roman" w:cs="Times New Roman" w:eastAsia="Times New Roman"/>
          <w:sz w:val="33"/>
          <w:szCs w:val="33"/>
          <w:color w:val="757575"/>
          <w:spacing w:val="0"/>
          <w:w w:val="86"/>
          <w:position w:val="-3"/>
        </w:rPr>
        <w:t>TL</w:t>
      </w:r>
      <w:r>
        <w:rPr>
          <w:rFonts w:ascii="Times New Roman" w:hAnsi="Times New Roman" w:cs="Times New Roman" w:eastAsia="Times New Roman"/>
          <w:sz w:val="33"/>
          <w:szCs w:val="33"/>
          <w:color w:val="757575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494949"/>
          <w:spacing w:val="0"/>
          <w:w w:val="63"/>
          <w:position w:val="-3"/>
        </w:rPr>
        <w:t>lJ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33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j_i,: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0"/>
          <w:w w:val="66"/>
          <w:i/>
          <w:position w:val="1"/>
        </w:rPr>
        <w:t>;c: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35"/>
          <w:w w:val="66"/>
          <w:i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10"/>
          <w:position w:val="1"/>
        </w:rPr>
        <w:t>:\'</w:t>
      </w:r>
      <w:r>
        <w:rPr>
          <w:rFonts w:ascii="Arial" w:hAnsi="Arial" w:cs="Arial" w:eastAsia="Arial"/>
          <w:sz w:val="17"/>
          <w:szCs w:val="17"/>
          <w:color w:val="5D5D5D"/>
          <w:spacing w:val="4"/>
          <w:w w:val="111"/>
          <w:position w:val="1"/>
        </w:rPr>
        <w:t>i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95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5D5D5D"/>
          <w:spacing w:val="-39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1"/>
        </w:rPr>
        <w:t>rkez</w:t>
      </w:r>
      <w:r>
        <w:rPr>
          <w:rFonts w:ascii="Arial" w:hAnsi="Arial" w:cs="Arial" w:eastAsia="Arial"/>
          <w:sz w:val="19"/>
          <w:szCs w:val="19"/>
          <w:color w:val="343434"/>
          <w:spacing w:val="19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7"/>
          <w:w w:val="100"/>
          <w:position w:val="1"/>
        </w:rPr>
        <w:t>B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100"/>
          <w:position w:val="1"/>
        </w:rPr>
        <w:t>ö</w:t>
      </w:r>
      <w:r>
        <w:rPr>
          <w:rFonts w:ascii="Arial" w:hAnsi="Arial" w:cs="Arial" w:eastAsia="Arial"/>
          <w:sz w:val="19"/>
          <w:szCs w:val="19"/>
          <w:color w:val="5D5D5D"/>
          <w:spacing w:val="20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9"/>
          <w:position w:val="1"/>
        </w:rPr>
        <w:t>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8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444.430328pt;margin-top:3.518392pt;width:.1pt;height:3.350444pt;mso-position-horizontal-relative:page;mso-position-vertical-relative:paragraph;z-index:-10017" coordorigin="8889,70" coordsize="2,67">
            <v:shape style="position:absolute;left:8889;top:70;width:2;height:67" coordorigin="8889,70" coordsize="0,67" path="m8889,137l8889,70e" filled="f" stroked="t" strokeweight=".954994pt" strokecolor="#444444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6.208801pt;margin-top:.606744pt;width:93.795569pt;height:9.5pt;mso-position-horizontal-relative:page;mso-position-vertical-relative:paragraph;z-index:-10005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tabs>
                      <w:tab w:pos="1140" w:val="left"/>
                    </w:tabs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5D5D5D"/>
                      <w:spacing w:val="0"/>
                      <w:w w:val="108"/>
                    </w:rPr>
                    <w:t>Ar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D5D5D"/>
                      <w:spacing w:val="-2"/>
                      <w:w w:val="108"/>
                    </w:rPr>
                    <w:t>n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43434"/>
                      <w:spacing w:val="0"/>
                      <w:w w:val="108"/>
                    </w:rPr>
                    <w:t>iri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43434"/>
                      <w:spacing w:val="-22"/>
                      <w:w w:val="108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43434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43434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43434"/>
                      <w:spacing w:val="0"/>
                      <w:w w:val="108"/>
                    </w:rPr>
                    <w:t>İtf.Çavuşu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63"/>
          <w:position w:val="-10"/>
        </w:rPr>
        <w:t>·</w: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63"/>
          <w:position w:val="-10"/>
        </w:rPr>
        <w:t>\</w:t>
      </w:r>
      <w:r>
        <w:rPr>
          <w:rFonts w:ascii="Arial" w:hAnsi="Arial" w:cs="Arial" w:eastAsia="Arial"/>
          <w:sz w:val="18"/>
          <w:szCs w:val="18"/>
          <w:color w:val="5D5D5D"/>
          <w:spacing w:val="1"/>
          <w:w w:val="63"/>
          <w:position w:val="-10"/>
        </w:rPr>
        <w:t> 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17"/>
          <w:position w:val="-10"/>
        </w:rPr>
        <w:t>.f'üst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17"/>
          <w:position w:val="-10"/>
        </w:rPr>
        <w:t>a</w:t>
      </w:r>
      <w:r>
        <w:rPr>
          <w:rFonts w:ascii="Arial" w:hAnsi="Arial" w:cs="Arial" w:eastAsia="Arial"/>
          <w:sz w:val="18"/>
          <w:szCs w:val="18"/>
          <w:color w:val="494949"/>
          <w:spacing w:val="11"/>
          <w:w w:val="117"/>
          <w:position w:val="-10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15"/>
          <w:position w:val="-10"/>
        </w:rPr>
        <w:t>Grupla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16"/>
          <w:position w:val="-10"/>
        </w:rPr>
        <w:t>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7"/>
          <w:szCs w:val="27"/>
          <w:color w:val="343434"/>
          <w:spacing w:val="0"/>
          <w:w w:val="45"/>
          <w:b/>
          <w:bCs/>
        </w:rPr>
        <w:t>O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45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8"/>
          <w:w w:val="45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61"/>
          <w:b/>
          <w:bCs/>
        </w:rPr>
        <w:t>2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61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14"/>
          <w:w w:val="61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61"/>
        </w:rPr>
        <w:t>azirin22817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0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3" w:after="0" w:line="671" w:lineRule="exact"/>
        <w:ind w:left="220" w:right="-20"/>
        <w:jc w:val="left"/>
        <w:tabs>
          <w:tab w:pos="480" w:val="left"/>
          <w:tab w:pos="1620" w:val="left"/>
        </w:tabs>
        <w:rPr>
          <w:rFonts w:ascii="Arial" w:hAnsi="Arial" w:cs="Arial" w:eastAsia="Arial"/>
          <w:sz w:val="62"/>
          <w:szCs w:val="6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9E9E9E"/>
          <w:spacing w:val="0"/>
          <w:w w:val="100"/>
          <w:position w:val="-7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9E9E9E"/>
          <w:spacing w:val="-4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E9E9E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9E9E9E"/>
          <w:spacing w:val="0"/>
          <w:w w:val="100"/>
          <w:position w:val="-7"/>
        </w:rPr>
      </w:r>
      <w:r>
        <w:rPr>
          <w:rFonts w:ascii="Arial" w:hAnsi="Arial" w:cs="Arial" w:eastAsia="Arial"/>
          <w:sz w:val="62"/>
          <w:szCs w:val="62"/>
          <w:color w:val="5D5D5D"/>
          <w:spacing w:val="-42"/>
          <w:w w:val="123"/>
          <w:position w:val="-4"/>
        </w:rPr>
        <w:t>{</w:t>
      </w:r>
      <w:r>
        <w:rPr>
          <w:rFonts w:ascii="Arial" w:hAnsi="Arial" w:cs="Arial" w:eastAsia="Arial"/>
          <w:sz w:val="62"/>
          <w:szCs w:val="62"/>
          <w:color w:val="5D5D5D"/>
          <w:spacing w:val="-437"/>
          <w:w w:val="123"/>
          <w:position w:val="-4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67"/>
          <w:position w:val="-7"/>
        </w:rPr>
        <w:t>:if!.D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5"/>
          <w:w w:val="68"/>
          <w:position w:val="-7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5"/>
          <w:w w:val="67"/>
          <w:position w:val="-7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67"/>
          <w:emboss/>
          <w:position w:val="-7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67"/>
          <w:emboss/>
          <w:position w:val="-7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67"/>
          <w:position w:val="-7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12"/>
          <w:w w:val="68"/>
          <w:position w:val="-7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1"/>
          <w:w w:val="65"/>
          <w:position w:val="-7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68"/>
          <w:position w:val="-7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-7"/>
        </w:rPr>
      </w:r>
      <w:r>
        <w:rPr>
          <w:rFonts w:ascii="Arial" w:hAnsi="Arial" w:cs="Arial" w:eastAsia="Arial"/>
          <w:sz w:val="62"/>
          <w:szCs w:val="62"/>
          <w:color w:val="343877"/>
          <w:spacing w:val="0"/>
          <w:w w:val="39"/>
          <w:position w:val="-4"/>
        </w:rPr>
        <w:t>(</w:t>
      </w:r>
      <w:r>
        <w:rPr>
          <w:rFonts w:ascii="Arial" w:hAnsi="Arial" w:cs="Arial" w:eastAsia="Arial"/>
          <w:sz w:val="62"/>
          <w:szCs w:val="62"/>
          <w:color w:val="000000"/>
          <w:spacing w:val="0"/>
          <w:w w:val="100"/>
          <w:position w:val="0"/>
        </w:rPr>
      </w:r>
    </w:p>
    <w:p>
      <w:pPr>
        <w:spacing w:before="0" w:after="0" w:line="42" w:lineRule="atLeast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496.596893pt;margin-top:-5.773108pt;width:9.788689pt;height:11.603765pt;mso-position-horizontal-relative:page;mso-position-vertical-relative:paragraph;z-index:-10016" coordorigin="9932,-115" coordsize="196,232">
            <v:group style="position:absolute;left:10011;top:-106;width:2;height:191" coordorigin="10011,-106" coordsize="2,191">
              <v:shape style="position:absolute;left:10011;top:-106;width:2;height:191" coordorigin="10011,-106" coordsize="0,191" path="m10011,86l10011,-106e" filled="f" stroked="t" strokeweight=".954994pt" strokecolor="#444B93">
                <v:path arrowok="t"/>
              </v:shape>
            </v:group>
            <v:group style="position:absolute;left:9941;top:57;width:177;height:2" coordorigin="9941,57" coordsize="177,2">
              <v:shape style="position:absolute;left:9941;top:57;width:177;height:2" coordorigin="9941,57" coordsize="177,0" path="m9941,57l10118,57e" filled="f" stroked="t" strokeweight=".954994pt" strokecolor="#444B64">
                <v:path arrowok="t"/>
              </v:shape>
            </v:group>
            <v:group style="position:absolute;left:10090;top:-72;width:2;height:172" coordorigin="10090,-72" coordsize="2,172">
              <v:shape style="position:absolute;left:10090;top:-72;width:2;height:172" coordorigin="10090,-72" coordsize="0,172" path="m10090,100l10090,-72e" filled="f" stroked="t" strokeweight="1.67124pt" strokecolor="#4B577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80.17868pt;margin-top:19.441654pt;width:.1pt;height:29.049318pt;mso-position-horizontal-relative:page;mso-position-vertical-relative:paragraph;z-index:-10012" coordorigin="9604,389" coordsize="2,581">
            <v:shape style="position:absolute;left:9604;top:389;width:2;height:581" coordorigin="9604,389" coordsize="0,581" path="m9604,970l9604,389e" filled="f" stroked="t" strokeweight="1.21888pt" strokecolor="#EB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7.653442pt;margin-top:20.758732pt;width:13.093148pt;height:40.5pt;mso-position-horizontal-relative:page;mso-position-vertical-relative:paragraph;z-index:-10004" type="#_x0000_t202" filled="f" stroked="f">
            <v:textbox inset="0,0,0,0">
              <w:txbxContent>
                <w:p>
                  <w:pPr>
                    <w:spacing w:before="0" w:after="0" w:line="810" w:lineRule="exact"/>
                    <w:ind w:right="-161"/>
                    <w:jc w:val="left"/>
                    <w:rPr>
                      <w:rFonts w:ascii="Arial" w:hAnsi="Arial" w:cs="Arial" w:eastAsia="Arial"/>
                      <w:sz w:val="81"/>
                      <w:szCs w:val="81"/>
                    </w:rPr>
                  </w:pPr>
                  <w:rPr/>
                  <w:r>
                    <w:rPr>
                      <w:rFonts w:ascii="Arial" w:hAnsi="Arial" w:cs="Arial" w:eastAsia="Arial"/>
                      <w:sz w:val="81"/>
                      <w:szCs w:val="81"/>
                      <w:color w:val="1C1C1C"/>
                      <w:spacing w:val="0"/>
                      <w:w w:val="23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81"/>
                      <w:szCs w:val="81"/>
                      <w:color w:val="1C1C1C"/>
                      <w:spacing w:val="0"/>
                      <w:w w:val="23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81"/>
                      <w:szCs w:val="81"/>
                      <w:color w:val="1C1C1C"/>
                      <w:spacing w:val="46"/>
                      <w:w w:val="23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81"/>
                      <w:szCs w:val="81"/>
                      <w:color w:val="343434"/>
                      <w:spacing w:val="-222"/>
                      <w:w w:val="124"/>
                      <w:i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81"/>
                      <w:szCs w:val="8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51"/>
          <w:i/>
        </w:rPr>
        <w:t>f</w:t>
      </w:r>
      <w:r>
        <w:rPr>
          <w:rFonts w:ascii="Arial" w:hAnsi="Arial" w:cs="Arial" w:eastAsia="Arial"/>
          <w:sz w:val="28"/>
          <w:szCs w:val="28"/>
          <w:color w:val="343434"/>
          <w:spacing w:val="21"/>
          <w:w w:val="51"/>
          <w:i/>
        </w:rPr>
        <w:t> </w:t>
      </w:r>
      <w:r>
        <w:rPr>
          <w:rFonts w:ascii="Arial" w:hAnsi="Arial" w:cs="Arial" w:eastAsia="Arial"/>
          <w:sz w:val="28"/>
          <w:szCs w:val="28"/>
          <w:color w:val="8A8A8A"/>
          <w:spacing w:val="0"/>
          <w:w w:val="100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-80"/>
          <w:cols w:num="3" w:equalWidth="0">
            <w:col w:w="490" w:space="1750"/>
            <w:col w:w="3769" w:space="2481"/>
            <w:col w:w="3310"/>
          </w:cols>
        </w:sectPr>
      </w:pPr>
      <w:rPr/>
    </w:p>
    <w:p>
      <w:pPr>
        <w:spacing w:before="0" w:after="0" w:line="110" w:lineRule="atLeast"/>
        <w:ind w:right="-20"/>
        <w:jc w:val="right"/>
        <w:tabs>
          <w:tab w:pos="3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28"/>
          <w:szCs w:val="28"/>
          <w:color w:val="9E9E9E"/>
          <w:w w:val="84"/>
        </w:rPr>
        <w:t>.</w:t>
      </w:r>
      <w:r>
        <w:rPr>
          <w:rFonts w:ascii="Arial" w:hAnsi="Arial" w:cs="Arial" w:eastAsia="Arial"/>
          <w:sz w:val="28"/>
          <w:szCs w:val="28"/>
          <w:color w:val="9E9E9E"/>
          <w:w w:val="100"/>
        </w:rPr>
        <w:tab/>
      </w:r>
      <w:r>
        <w:rPr>
          <w:rFonts w:ascii="Arial" w:hAnsi="Arial" w:cs="Arial" w:eastAsia="Arial"/>
          <w:sz w:val="28"/>
          <w:szCs w:val="28"/>
          <w:color w:val="9E9E9E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75"/>
          <w:i/>
        </w:rPr>
        <w:t>ltt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0" w:after="0" w:line="110" w:lineRule="atLeast"/>
        <w:ind w:right="-20"/>
        <w:jc w:val="left"/>
        <w:tabs>
          <w:tab w:pos="1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39"/>
        </w:rPr>
        <w:t>_ii!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3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39"/>
        </w:rPr>
        <w:t>:w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3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69"/>
          <w:w w:val="13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0"/>
        </w:rPr>
        <w:t>Act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0"/>
          <w:cols w:num="2" w:equalWidth="0">
            <w:col w:w="9168" w:space="39"/>
            <w:col w:w="2513"/>
          </w:cols>
        </w:sectPr>
      </w:pPr>
      <w:rPr/>
    </w:p>
    <w:p>
      <w:pPr>
        <w:spacing w:before="96" w:after="0" w:line="550" w:lineRule="exact"/>
        <w:ind w:left="2703" w:right="-235"/>
        <w:jc w:val="left"/>
        <w:tabs>
          <w:tab w:pos="3300" w:val="left"/>
        </w:tabs>
        <w:rPr>
          <w:rFonts w:ascii="Times New Roman" w:hAnsi="Times New Roman" w:cs="Times New Roman" w:eastAsia="Times New Roman"/>
          <w:sz w:val="130"/>
          <w:szCs w:val="130"/>
        </w:rPr>
      </w:pPr>
      <w:rPr/>
      <w:r>
        <w:rPr>
          <w:rFonts w:ascii="Arial" w:hAnsi="Arial" w:cs="Arial" w:eastAsia="Arial"/>
          <w:sz w:val="28"/>
          <w:szCs w:val="28"/>
          <w:color w:val="494949"/>
          <w:spacing w:val="0"/>
          <w:w w:val="100"/>
          <w:position w:val="-77"/>
        </w:rPr>
        <w:t>A•d</w:t>
      </w:r>
      <w:r>
        <w:rPr>
          <w:rFonts w:ascii="Arial" w:hAnsi="Arial" w:cs="Arial" w:eastAsia="Arial"/>
          <w:sz w:val="28"/>
          <w:szCs w:val="28"/>
          <w:color w:val="494949"/>
          <w:spacing w:val="0"/>
          <w:w w:val="100"/>
          <w:position w:val="-77"/>
        </w:rPr>
        <w:tab/>
      </w:r>
      <w:r>
        <w:rPr>
          <w:rFonts w:ascii="Arial" w:hAnsi="Arial" w:cs="Arial" w:eastAsia="Arial"/>
          <w:sz w:val="28"/>
          <w:szCs w:val="28"/>
          <w:color w:val="494949"/>
          <w:spacing w:val="-7"/>
          <w:w w:val="189"/>
          <w:position w:val="-77"/>
        </w:rPr>
        <w:t>.</w:t>
      </w:r>
      <w:r>
        <w:rPr>
          <w:rFonts w:ascii="Arial" w:hAnsi="Arial" w:cs="Arial" w:eastAsia="Arial"/>
          <w:sz w:val="28"/>
          <w:szCs w:val="28"/>
          <w:color w:val="494949"/>
          <w:spacing w:val="-79"/>
          <w:w w:val="189"/>
          <w:position w:val="-77"/>
        </w:rPr>
        <w:t>.</w:t>
      </w:r>
      <w:r>
        <w:rPr>
          <w:rFonts w:ascii="Times New Roman" w:hAnsi="Times New Roman" w:cs="Times New Roman" w:eastAsia="Times New Roman"/>
          <w:sz w:val="130"/>
          <w:szCs w:val="130"/>
          <w:color w:val="343877"/>
          <w:spacing w:val="-71"/>
          <w:w w:val="15"/>
          <w:position w:val="-77"/>
        </w:rPr>
        <w:t>l</w:t>
      </w:r>
      <w:r>
        <w:rPr>
          <w:rFonts w:ascii="Times New Roman" w:hAnsi="Times New Roman" w:cs="Times New Roman" w:eastAsia="Times New Roman"/>
          <w:sz w:val="130"/>
          <w:szCs w:val="130"/>
          <w:color w:val="343434"/>
          <w:spacing w:val="-128"/>
          <w:w w:val="27"/>
          <w:position w:val="-77"/>
        </w:rPr>
        <w:t>o</w:t>
      </w:r>
      <w:r>
        <w:rPr>
          <w:rFonts w:ascii="Times New Roman" w:hAnsi="Times New Roman" w:cs="Times New Roman" w:eastAsia="Times New Roman"/>
          <w:sz w:val="130"/>
          <w:szCs w:val="130"/>
          <w:color w:val="3B415E"/>
          <w:spacing w:val="0"/>
          <w:w w:val="57"/>
          <w:position w:val="-77"/>
        </w:rPr>
        <w:t>S</w:t>
      </w:r>
      <w:r>
        <w:rPr>
          <w:rFonts w:ascii="Times New Roman" w:hAnsi="Times New Roman" w:cs="Times New Roman" w:eastAsia="Times New Roman"/>
          <w:sz w:val="130"/>
          <w:szCs w:val="130"/>
          <w:color w:val="3B415E"/>
          <w:spacing w:val="0"/>
          <w:w w:val="56"/>
          <w:position w:val="-77"/>
        </w:rPr>
        <w:t>:</w:t>
      </w:r>
      <w:r>
        <w:rPr>
          <w:rFonts w:ascii="Times New Roman" w:hAnsi="Times New Roman" w:cs="Times New Roman" w:eastAsia="Times New Roman"/>
          <w:sz w:val="130"/>
          <w:szCs w:val="130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right="-20"/>
        <w:jc w:val="left"/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br w:type="column"/>
      </w:r>
      <w:r>
        <w:rPr>
          <w:rFonts w:ascii="Arial" w:hAnsi="Arial" w:cs="Arial" w:eastAsia="Arial"/>
          <w:sz w:val="35"/>
          <w:szCs w:val="35"/>
          <w:color w:val="343434"/>
          <w:spacing w:val="0"/>
          <w:w w:val="140"/>
          <w:position w:val="-5"/>
        </w:rPr>
        <w:t>lj</w:t>
      </w:r>
      <w:r>
        <w:rPr>
          <w:rFonts w:ascii="Arial" w:hAnsi="Arial" w:cs="Arial" w:eastAsia="Arial"/>
          <w:sz w:val="35"/>
          <w:szCs w:val="35"/>
          <w:color w:val="343434"/>
          <w:spacing w:val="-77"/>
          <w:w w:val="140"/>
          <w:position w:val="-5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343434"/>
          <w:spacing w:val="0"/>
          <w:w w:val="72"/>
          <w:position w:val="-5"/>
        </w:rPr>
        <w:t>'&amp;,;_</w:t>
      </w:r>
      <w:r>
        <w:rPr>
          <w:rFonts w:ascii="Times New Roman" w:hAnsi="Times New Roman" w:cs="Times New Roman" w:eastAsia="Times New Roman"/>
          <w:sz w:val="42"/>
          <w:szCs w:val="42"/>
          <w:color w:val="3B415E"/>
          <w:spacing w:val="-194"/>
          <w:w w:val="87"/>
          <w:position w:val="-5"/>
        </w:rPr>
        <w:t>k</w:t>
      </w:r>
      <w:r>
        <w:rPr>
          <w:rFonts w:ascii="Times New Roman" w:hAnsi="Times New Roman" w:cs="Times New Roman" w:eastAsia="Times New Roman"/>
          <w:sz w:val="42"/>
          <w:szCs w:val="42"/>
          <w:color w:val="343434"/>
          <w:spacing w:val="-182"/>
          <w:w w:val="189"/>
          <w:position w:val="-5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3B415E"/>
          <w:spacing w:val="0"/>
          <w:w w:val="87"/>
          <w:position w:val="-5"/>
        </w:rPr>
        <w:t>'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344" w:lineRule="exact"/>
        <w:ind w:left="175" w:right="-103"/>
        <w:jc w:val="left"/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pict>
          <v:group style="position:absolute;margin-left:443.594727pt;margin-top:1.152174pt;width:.1pt;height:4.547031pt;mso-position-horizontal-relative:page;mso-position-vertical-relative:paragraph;z-index:-10015" coordorigin="8872,23" coordsize="2,91">
            <v:shape style="position:absolute;left:8872;top:23;width:2;height:91" coordorigin="8872,23" coordsize="0,91" path="m8872,114l8872,23e" filled="f" stroked="t" strokeweight="1.432491pt" strokecolor="#444444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363"/>
          <w:position w:val="2"/>
        </w:rPr>
        <w:t>'</w:t>
      </w:r>
      <w:r>
        <w:rPr>
          <w:rFonts w:ascii="Arial" w:hAnsi="Arial" w:cs="Arial" w:eastAsia="Arial"/>
          <w:sz w:val="17"/>
          <w:szCs w:val="17"/>
          <w:color w:val="343434"/>
          <w:spacing w:val="-13"/>
          <w:w w:val="363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  <w:b/>
          <w:bCs/>
          <w:i/>
          <w:position w:val="2"/>
        </w:rPr>
        <w:t>'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  <w:b/>
          <w:bCs/>
          <w:i/>
          <w:position w:val="2"/>
        </w:rPr>
        <w:t>1</w:t>
      </w:r>
      <w:r>
        <w:rPr>
          <w:rFonts w:ascii="Arial" w:hAnsi="Arial" w:cs="Arial" w:eastAsia="Arial"/>
          <w:sz w:val="17"/>
          <w:szCs w:val="17"/>
          <w:color w:val="494949"/>
          <w:spacing w:val="30"/>
          <w:w w:val="100"/>
          <w:b/>
          <w:bCs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AFAFAF"/>
          <w:spacing w:val="7"/>
          <w:w w:val="16"/>
          <w:b/>
          <w:bCs/>
          <w:position w:val="2"/>
        </w:rPr>
        <w:t>-</w:t>
      </w:r>
      <w:r>
        <w:rPr>
          <w:rFonts w:ascii="Times New Roman" w:hAnsi="Times New Roman" w:cs="Times New Roman" w:eastAsia="Times New Roman"/>
          <w:sz w:val="42"/>
          <w:szCs w:val="42"/>
          <w:color w:val="343434"/>
          <w:spacing w:val="-16"/>
          <w:w w:val="67"/>
          <w:b/>
          <w:bCs/>
          <w:position w:val="2"/>
        </w:rPr>
        <w:t>J</w:t>
      </w:r>
      <w:r>
        <w:rPr>
          <w:rFonts w:ascii="Times New Roman" w:hAnsi="Times New Roman" w:cs="Times New Roman" w:eastAsia="Times New Roman"/>
          <w:sz w:val="42"/>
          <w:szCs w:val="42"/>
          <w:color w:val="343434"/>
          <w:spacing w:val="-9"/>
          <w:w w:val="66"/>
          <w:b/>
          <w:bCs/>
          <w:position w:val="2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343434"/>
          <w:spacing w:val="0"/>
          <w:w w:val="66"/>
          <w:b/>
          <w:bCs/>
          <w:position w:val="2"/>
        </w:rPr>
        <w:t>\</w:t>
      </w:r>
      <w:r>
        <w:rPr>
          <w:rFonts w:ascii="Times New Roman" w:hAnsi="Times New Roman" w:cs="Times New Roman" w:eastAsia="Times New Roman"/>
          <w:sz w:val="42"/>
          <w:szCs w:val="42"/>
          <w:color w:val="343434"/>
          <w:spacing w:val="0"/>
          <w:w w:val="67"/>
          <w:b/>
          <w:bCs/>
          <w:position w:val="2"/>
        </w:rPr>
        <w:t>1</w:t>
      </w:r>
      <w:r>
        <w:rPr>
          <w:rFonts w:ascii="Times New Roman" w:hAnsi="Times New Roman" w:cs="Times New Roman" w:eastAsia="Times New Roman"/>
          <w:sz w:val="42"/>
          <w:szCs w:val="42"/>
          <w:color w:val="343434"/>
          <w:spacing w:val="-15"/>
          <w:w w:val="67"/>
          <w:b/>
          <w:bCs/>
          <w:position w:val="2"/>
        </w:rPr>
        <w:t>!</w:t>
      </w:r>
      <w:r>
        <w:rPr>
          <w:rFonts w:ascii="Times New Roman" w:hAnsi="Times New Roman" w:cs="Times New Roman" w:eastAsia="Times New Roman"/>
          <w:sz w:val="42"/>
          <w:szCs w:val="42"/>
          <w:color w:val="C3C3C3"/>
          <w:spacing w:val="-18"/>
          <w:w w:val="35"/>
          <w:b/>
          <w:bCs/>
          <w:position w:val="2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5D5D5D"/>
          <w:spacing w:val="0"/>
          <w:w w:val="43"/>
          <w:b/>
          <w:bCs/>
          <w:position w:val="2"/>
        </w:rPr>
        <w:t>...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71" w:after="0" w:line="26" w:lineRule="atLeast"/>
        <w:ind w:left="764" w:right="-20"/>
        <w:jc w:val="left"/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pict>
          <v:group style="position:absolute;margin-left:521.118347pt;margin-top:-.466725pt;width:.1pt;height:15.481202pt;mso-position-horizontal-relative:page;mso-position-vertical-relative:paragraph;z-index:-10010" coordorigin="10422,-9" coordsize="2,310">
            <v:shape style="position:absolute;left:10422;top:-9;width:2;height:310" coordorigin="10422,-9" coordsize="0,310" path="m10422,300l10422,-9e" filled="f" stroked="t" strokeweight="3.98125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7"/>
          <w:szCs w:val="37"/>
          <w:color w:val="8A8A8A"/>
          <w:spacing w:val="0"/>
          <w:w w:val="36"/>
        </w:rPr>
        <w:t>.,...,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</w:rPr>
      </w:r>
    </w:p>
    <w:p>
      <w:pPr>
        <w:spacing w:before="0" w:after="0" w:line="349" w:lineRule="exact"/>
        <w:ind w:right="-20"/>
        <w:jc w:val="left"/>
        <w:rPr>
          <w:rFonts w:ascii="Times New Roman" w:hAnsi="Times New Roman" w:cs="Times New Roman" w:eastAsia="Times New Roman"/>
          <w:sz w:val="45"/>
          <w:szCs w:val="4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5"/>
          <w:szCs w:val="45"/>
          <w:color w:val="2B2D57"/>
          <w:spacing w:val="-40"/>
          <w:w w:val="44"/>
          <w:position w:val="3"/>
        </w:rPr>
        <w:t>N</w:t>
      </w:r>
      <w:r>
        <w:rPr>
          <w:rFonts w:ascii="Times New Roman" w:hAnsi="Times New Roman" w:cs="Times New Roman" w:eastAsia="Times New Roman"/>
          <w:sz w:val="45"/>
          <w:szCs w:val="45"/>
          <w:color w:val="494949"/>
          <w:spacing w:val="0"/>
          <w:w w:val="57"/>
          <w:position w:val="3"/>
        </w:rPr>
        <w:t>"•ır•ıv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0"/>
          <w:cols w:num="3" w:equalWidth="0">
            <w:col w:w="4261" w:space="4220"/>
            <w:col w:w="1288" w:space="152"/>
            <w:col w:w="1799"/>
          </w:cols>
        </w:sectPr>
      </w:pPr>
      <w:rPr/>
    </w:p>
    <w:p>
      <w:pPr>
        <w:spacing w:before="0" w:after="0" w:line="289" w:lineRule="atLeast"/>
        <w:ind w:right="-4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14.32491pt;margin-top:30.155132pt;width:565.35645pt;height:742.121572pt;mso-position-horizontal-relative:page;mso-position-vertical-relative:page;z-index:-10020" coordorigin="286,603" coordsize="11307,14842">
            <v:group style="position:absolute;left:296;top:622;width:11226;height:2" coordorigin="296,622" coordsize="11226,2">
              <v:shape style="position:absolute;left:296;top:622;width:11226;height:2" coordorigin="296,622" coordsize="11226,0" path="m296,622l11522,622e" filled="f" stroked="t" strokeweight=".716246pt" strokecolor="#4F4F4F">
                <v:path arrowok="t"/>
              </v:shape>
            </v:group>
            <v:group style="position:absolute;left:306;top:613;width:2;height:790" coordorigin="306,613" coordsize="2,790">
              <v:shape style="position:absolute;left:306;top:613;width:2;height:790" coordorigin="306,613" coordsize="0,790" path="m306,1402l306,613e" filled="f" stroked="t" strokeweight=".477497pt" strokecolor="#444444">
                <v:path arrowok="t"/>
              </v:shape>
            </v:group>
            <v:group style="position:absolute;left:965;top:622;width:769;height:2" coordorigin="965,622" coordsize="769,2">
              <v:shape style="position:absolute;left:965;top:622;width:769;height:2" coordorigin="965,622" coordsize="769,0" path="m965,622l1733,622e" filled="f" stroked="t" strokeweight=".477497pt" strokecolor="#282828">
                <v:path arrowok="t"/>
              </v:shape>
            </v:group>
            <v:group style="position:absolute;left:2345;top:613;width:2;height:1503" coordorigin="2345,613" coordsize="2,1503">
              <v:shape style="position:absolute;left:2345;top:613;width:2;height:1503" coordorigin="2345,613" coordsize="0,1503" path="m2345,2116l2345,613e" filled="f" stroked="t" strokeweight=".954994pt" strokecolor="#484848">
                <v:path arrowok="t"/>
              </v:shape>
            </v:group>
            <v:group style="position:absolute;left:6714;top:622;width:473;height:2" coordorigin="6714,622" coordsize="473,2">
              <v:shape style="position:absolute;left:6714;top:622;width:473;height:2" coordorigin="6714,622" coordsize="473,0" path="m6714,622l7186,622e" filled="f" stroked="t" strokeweight=".954994pt" strokecolor="#646464">
                <v:path arrowok="t"/>
              </v:shape>
            </v:group>
            <v:group style="position:absolute;left:7358;top:625;width:993;height:2" coordorigin="7358,625" coordsize="993,2">
              <v:shape style="position:absolute;left:7358;top:625;width:993;height:2" coordorigin="7358,625" coordsize="993,0" path="m7358,625l8351,625e" filled="f" stroked="t" strokeweight=".716246pt" strokecolor="#484848">
                <v:path arrowok="t"/>
              </v:shape>
            </v:group>
            <v:group style="position:absolute;left:9118;top:617;width:2;height:1503" coordorigin="9118,617" coordsize="2,1503">
              <v:shape style="position:absolute;left:9118;top:617;width:2;height:1503" coordorigin="9118,617" coordsize="0,1503" path="m9118,2120l9118,617e" filled="f" stroked="t" strokeweight=".954994pt" strokecolor="#4F4F4F">
                <v:path arrowok="t"/>
              </v:shape>
            </v:group>
            <v:group style="position:absolute;left:9555;top:625;width:1967;height:2" coordorigin="9555,625" coordsize="1967,2">
              <v:shape style="position:absolute;left:9555;top:625;width:1967;height:2" coordorigin="9555,625" coordsize="1967,0" path="m9555,625l11522,625e" filled="f" stroked="t" strokeweight=".716246pt" strokecolor="#484848">
                <v:path arrowok="t"/>
              </v:shape>
            </v:group>
            <v:group style="position:absolute;left:11517;top:617;width:2;height:3331" coordorigin="11517,617" coordsize="2,3331">
              <v:shape style="position:absolute;left:11517;top:617;width:2;height:3331" coordorigin="11517,617" coordsize="0,3331" path="m11517,3949l11517,617e" filled="f" stroked="t" strokeweight=".954994pt" strokecolor="#444444">
                <v:path arrowok="t"/>
              </v:shape>
            </v:group>
            <v:group style="position:absolute;left:306;top:1345;width:2;height:124" coordorigin="306,1345" coordsize="2,124">
              <v:shape style="position:absolute;left:306;top:1345;width:2;height:124" coordorigin="306,1345" coordsize="0,124" path="m306,1469l306,1345e" filled="f" stroked="t" strokeweight=".477497pt" strokecolor="#2F2F2F">
                <v:path arrowok="t"/>
              </v:shape>
            </v:group>
            <v:group style="position:absolute;left:296;top:2111;width:11226;height:2" coordorigin="296,2111" coordsize="11226,2">
              <v:shape style="position:absolute;left:296;top:2111;width:11226;height:2" coordorigin="296,2111" coordsize="11226,0" path="m296,2111l11522,2111e" filled="f" stroked="t" strokeweight=".716246pt" strokecolor="#4B4B4B">
                <v:path arrowok="t"/>
              </v:shape>
            </v:group>
            <v:group style="position:absolute;left:308;top:1412;width:2;height:3279" coordorigin="308,1412" coordsize="2,3279">
              <v:shape style="position:absolute;left:308;top:1412;width:2;height:3279" coordorigin="308,1412" coordsize="0,3279" path="m308,4691l308,1412e" filled="f" stroked="t" strokeweight=".954994pt" strokecolor="#545454">
                <v:path arrowok="t"/>
              </v:shape>
            </v:group>
            <v:group style="position:absolute;left:296;top:2324;width:2932;height:2" coordorigin="296,2324" coordsize="2932,2">
              <v:shape style="position:absolute;left:296;top:2324;width:2932;height:2" coordorigin="296,2324" coordsize="2932,0" path="m296,2324l3228,2324e" filled="f" stroked="t" strokeweight=".954994pt" strokecolor="#4F4F4F">
                <v:path arrowok="t"/>
              </v:shape>
            </v:group>
            <v:group style="position:absolute;left:3171;top:2326;width:239;height:2" coordorigin="3171,2326" coordsize="239,2">
              <v:shape style="position:absolute;left:3171;top:2326;width:239;height:2" coordorigin="3171,2326" coordsize="239,0" path="m3171,2326l3409,2326e" filled="f" stroked="t" strokeweight=".477497pt" strokecolor="#383838">
                <v:path arrowok="t"/>
              </v:shape>
            </v:group>
            <v:group style="position:absolute;left:3381;top:2101;width:2;height:254" coordorigin="3381,2101" coordsize="2,254">
              <v:shape style="position:absolute;left:3381;top:2101;width:2;height:254" coordorigin="3381,2101" coordsize="0,254" path="m3381,2355l3381,2101e" filled="f" stroked="t" strokeweight=".954994pt" strokecolor="#4B4B4B">
                <v:path arrowok="t"/>
              </v:shape>
            </v:group>
            <v:group style="position:absolute;left:3338;top:2329;width:6274;height:2" coordorigin="3338,2329" coordsize="6274,2">
              <v:shape style="position:absolute;left:3338;top:2329;width:6274;height:2" coordorigin="3338,2329" coordsize="6274,0" path="m3338,2329l9612,2329e" filled="f" stroked="t" strokeweight=".716246pt" strokecolor="#4F4F4F">
                <v:path arrowok="t"/>
              </v:shape>
            </v:group>
            <v:group style="position:absolute;left:9555;top:2331;width:454;height:2" coordorigin="9555,2331" coordsize="454,2">
              <v:shape style="position:absolute;left:9555;top:2331;width:454;height:2" coordorigin="9555,2331" coordsize="454,0" path="m9555,2331l10008,2331e" filled="f" stroked="t" strokeweight=".477497pt" strokecolor="#2F2F2F">
                <v:path arrowok="t"/>
              </v:shape>
            </v:group>
            <v:group style="position:absolute;left:9937;top:2333;width:1590;height:2" coordorigin="9937,2333" coordsize="1590,2">
              <v:shape style="position:absolute;left:9937;top:2333;width:1590;height:2" coordorigin="9937,2333" coordsize="1590,0" path="m9937,2333l11527,2333e" filled="f" stroked="t" strokeweight=".954994pt" strokecolor="#4F4F4F">
                <v:path arrowok="t"/>
              </v:shape>
            </v:group>
            <v:group style="position:absolute;left:296;top:2544;width:8347;height:2" coordorigin="296,2544" coordsize="8347,2">
              <v:shape style="position:absolute;left:296;top:2544;width:8347;height:2" coordorigin="296,2544" coordsize="8347,0" path="m296,2544l8643,2544e" filled="f" stroked="t" strokeweight=".954994pt" strokecolor="#4F4F4F">
                <v:path arrowok="t"/>
              </v:shape>
            </v:group>
            <v:group style="position:absolute;left:8523;top:2546;width:606;height:2" coordorigin="8523,2546" coordsize="606,2">
              <v:shape style="position:absolute;left:8523;top:2546;width:606;height:2" coordorigin="8523,2546" coordsize="606,0" path="m8523,2546l9130,2546e" filled="f" stroked="t" strokeweight=".477497pt" strokecolor="#2B2B2B">
                <v:path arrowok="t"/>
              </v:shape>
            </v:group>
            <v:group style="position:absolute;left:9072;top:2544;width:2454;height:2" coordorigin="9072,2544" coordsize="2454,2">
              <v:shape style="position:absolute;left:9072;top:2544;width:2454;height:2" coordorigin="9072,2544" coordsize="2454,0" path="m9072,2544l11527,2544e" filled="f" stroked="t" strokeweight=".954994pt" strokecolor="#545454">
                <v:path arrowok="t"/>
              </v:shape>
            </v:group>
            <v:group style="position:absolute;left:296;top:2759;width:4264;height:2" coordorigin="296,2759" coordsize="4264,2">
              <v:shape style="position:absolute;left:296;top:2759;width:4264;height:2" coordorigin="296,2759" coordsize="4264,0" path="m296,2759l4560,2759e" filled="f" stroked="t" strokeweight=".716246pt" strokecolor="#444444">
                <v:path arrowok="t"/>
              </v:shape>
            </v:group>
            <v:group style="position:absolute;left:4503;top:2762;width:726;height:2" coordorigin="4503,2762" coordsize="726,2">
              <v:shape style="position:absolute;left:4503;top:2762;width:726;height:2" coordorigin="4503,2762" coordsize="726,0" path="m4503,2762l5229,2762e" filled="f" stroked="t" strokeweight=".477497pt" strokecolor="#282828">
                <v:path arrowok="t"/>
              </v:shape>
            </v:group>
            <v:group style="position:absolute;left:5133;top:2764;width:1662;height:2" coordorigin="5133,2764" coordsize="1662,2">
              <v:shape style="position:absolute;left:5133;top:2764;width:1662;height:2" coordorigin="5133,2764" coordsize="1662,0" path="m5133,2764l6795,2764e" filled="f" stroked="t" strokeweight=".954994pt" strokecolor="#545454">
                <v:path arrowok="t"/>
              </v:shape>
            </v:group>
            <v:group style="position:absolute;left:6737;top:2762;width:678;height:2" coordorigin="6737,2762" coordsize="678,2">
              <v:shape style="position:absolute;left:6737;top:2762;width:678;height:2" coordorigin="6737,2762" coordsize="678,0" path="m6737,2762l7416,2762e" filled="f" stroked="t" strokeweight=".477497pt" strokecolor="#383838">
                <v:path arrowok="t"/>
              </v:shape>
            </v:group>
            <v:group style="position:absolute;left:7358;top:2764;width:4169;height:2" coordorigin="7358,2764" coordsize="4169,2">
              <v:shape style="position:absolute;left:7358;top:2764;width:4169;height:2" coordorigin="7358,2764" coordsize="4169,0" path="m7358,2764l11527,2764e" filled="f" stroked="t" strokeweight=".954994pt" strokecolor="#4F4F4F">
                <v:path arrowok="t"/>
              </v:shape>
            </v:group>
            <v:group style="position:absolute;left:296;top:2975;width:5415;height:2" coordorigin="296,2975" coordsize="5415,2">
              <v:shape style="position:absolute;left:296;top:2975;width:5415;height:2" coordorigin="296,2975" coordsize="5415,0" path="m296,2975l5711,2975e" filled="f" stroked="t" strokeweight=".716246pt" strokecolor="#484848">
                <v:path arrowok="t"/>
              </v:shape>
            </v:group>
            <v:group style="position:absolute;left:5654;top:2977;width:606;height:2" coordorigin="5654,2977" coordsize="606,2">
              <v:shape style="position:absolute;left:5654;top:2977;width:606;height:2" coordorigin="5654,2977" coordsize="606,0" path="m5654,2977l6260,2977e" filled="f" stroked="t" strokeweight=".477497pt" strokecolor="#1C1C1C">
                <v:path arrowok="t"/>
              </v:shape>
            </v:group>
            <v:group style="position:absolute;left:6203;top:2977;width:592;height:2" coordorigin="6203,2977" coordsize="592,2">
              <v:shape style="position:absolute;left:6203;top:2977;width:592;height:2" coordorigin="6203,2977" coordsize="592,0" path="m6203,2977l6795,2977e" filled="f" stroked="t" strokeweight=".477497pt" strokecolor="#383838">
                <v:path arrowok="t"/>
              </v:shape>
            </v:group>
            <v:group style="position:absolute;left:6647;top:2977;width:1308;height:2" coordorigin="6647,2977" coordsize="1308,2">
              <v:shape style="position:absolute;left:6647;top:2977;width:1308;height:2" coordorigin="6647,2977" coordsize="1308,0" path="m6647,2977l7955,2977e" filled="f" stroked="t" strokeweight=".954994pt" strokecolor="#575757">
                <v:path arrowok="t"/>
              </v:shape>
            </v:group>
            <v:group style="position:absolute;left:7774;top:2980;width:578;height:2" coordorigin="7774,2980" coordsize="578,2">
              <v:shape style="position:absolute;left:7774;top:2980;width:578;height:2" coordorigin="7774,2980" coordsize="578,0" path="m7774,2980l8351,2980e" filled="f" stroked="t" strokeweight=".716246pt" strokecolor="#444444">
                <v:path arrowok="t"/>
              </v:shape>
            </v:group>
            <v:group style="position:absolute;left:8294;top:2977;width:286;height:2" coordorigin="8294,2977" coordsize="286,2">
              <v:shape style="position:absolute;left:8294;top:2977;width:286;height:2" coordorigin="8294,2977" coordsize="286,0" path="m8294,2977l8581,2977e" filled="f" stroked="t" strokeweight=".477497pt" strokecolor="#0F0F0F">
                <v:path arrowok="t"/>
              </v:shape>
            </v:group>
            <v:group style="position:absolute;left:8523;top:2980;width:3003;height:2" coordorigin="8523,2980" coordsize="3003,2">
              <v:shape style="position:absolute;left:8523;top:2980;width:3003;height:2" coordorigin="8523,2980" coordsize="3003,0" path="m8523,2980l11527,2980e" filled="f" stroked="t" strokeweight=".954994pt" strokecolor="#4B4B4B">
                <v:path arrowok="t"/>
              </v:shape>
            </v:group>
            <v:group style="position:absolute;left:301;top:3195;width:3099;height:2" coordorigin="301,3195" coordsize="3099,2">
              <v:shape style="position:absolute;left:301;top:3195;width:3099;height:2" coordorigin="301,3195" coordsize="3099,0" path="m301,3195l3400,3195e" filled="f" stroked="t" strokeweight=".954994pt" strokecolor="#4B4B4B">
                <v:path arrowok="t"/>
              </v:shape>
            </v:group>
            <v:group style="position:absolute;left:3342;top:3197;width:520;height:2" coordorigin="3342,3197" coordsize="520,2">
              <v:shape style="position:absolute;left:3342;top:3197;width:520;height:2" coordorigin="3342,3197" coordsize="520,0" path="m3342,3197l3863,3197e" filled="f" stroked="t" strokeweight=".477497pt" strokecolor="#1F1F1F">
                <v:path arrowok="t"/>
              </v:shape>
            </v:group>
            <v:group style="position:absolute;left:3806;top:3200;width:1127;height:2" coordorigin="3806,3200" coordsize="1127,2">
              <v:shape style="position:absolute;left:3806;top:3200;width:1127;height:2" coordorigin="3806,3200" coordsize="1127,0" path="m3806,3200l4933,3200e" filled="f" stroked="t" strokeweight=".954994pt" strokecolor="#545454">
                <v:path arrowok="t"/>
              </v:shape>
            </v:group>
            <v:group style="position:absolute;left:4875;top:3197;width:1920;height:2" coordorigin="4875,3197" coordsize="1920,2">
              <v:shape style="position:absolute;left:4875;top:3197;width:1920;height:2" coordorigin="4875,3197" coordsize="1920,0" path="m4875,3197l6795,3197e" filled="f" stroked="t" strokeweight=".477497pt" strokecolor="#383838">
                <v:path arrowok="t"/>
              </v:shape>
            </v:group>
            <v:group style="position:absolute;left:6652;top:3197;width:1428;height:2" coordorigin="6652,3197" coordsize="1428,2">
              <v:shape style="position:absolute;left:6652;top:3197;width:1428;height:2" coordorigin="6652,3197" coordsize="1428,0" path="m6652,3197l8079,3197e" filled="f" stroked="t" strokeweight=".954994pt" strokecolor="#545454">
                <v:path arrowok="t"/>
              </v:shape>
            </v:group>
            <v:group style="position:absolute;left:7774;top:3200;width:578;height:2" coordorigin="7774,3200" coordsize="578,2">
              <v:shape style="position:absolute;left:7774;top:3200;width:578;height:2" coordorigin="7774,3200" coordsize="578,0" path="m7774,3200l8351,3200e" filled="f" stroked="t" strokeweight=".716246pt" strokecolor="#343434">
                <v:path arrowok="t"/>
              </v:shape>
            </v:group>
            <v:group style="position:absolute;left:8294;top:3197;width:286;height:2" coordorigin="8294,3197" coordsize="286,2">
              <v:shape style="position:absolute;left:8294;top:3197;width:286;height:2" coordorigin="8294,3197" coordsize="286,0" path="m8294,3197l8581,3197e" filled="f" stroked="t" strokeweight=".477497pt" strokecolor="#080808">
                <v:path arrowok="t"/>
              </v:shape>
            </v:group>
            <v:group style="position:absolute;left:8523;top:3200;width:3003;height:2" coordorigin="8523,3200" coordsize="3003,2">
              <v:shape style="position:absolute;left:8523;top:3200;width:3003;height:2" coordorigin="8523,3200" coordsize="3003,0" path="m8523,3200l11527,3200e" filled="f" stroked="t" strokeweight=".716246pt" strokecolor="#484848">
                <v:path arrowok="t"/>
              </v:shape>
            </v:group>
            <v:group style="position:absolute;left:3846;top:3192;width:2;height:249" coordorigin="3846,3192" coordsize="2,249">
              <v:shape style="position:absolute;left:3846;top:3192;width:2;height:249" coordorigin="3846,3192" coordsize="0,249" path="m3846,3441l3846,3192e" filled="f" stroked="t" strokeweight=".716246pt" strokecolor="#444444">
                <v:path arrowok="t"/>
              </v:shape>
            </v:group>
            <v:group style="position:absolute;left:6952;top:3188;width:2;height:254" coordorigin="6952,3188" coordsize="2,254">
              <v:shape style="position:absolute;left:6952;top:3188;width:2;height:254" coordorigin="6952,3188" coordsize="0,254" path="m6952,3441l6952,3188e" filled="f" stroked="t" strokeweight=".477497pt" strokecolor="#343434">
                <v:path arrowok="t"/>
              </v:shape>
            </v:group>
            <v:group style="position:absolute;left:3849;top:3384;width:2;height:263" coordorigin="3849,3384" coordsize="2,263">
              <v:shape style="position:absolute;left:3849;top:3384;width:2;height:263" coordorigin="3849,3384" coordsize="0,263" path="m3849,3647l3849,3384e" filled="f" stroked="t" strokeweight=".477497pt" strokecolor="#2F2F2F">
                <v:path arrowok="t"/>
              </v:shape>
            </v:group>
            <v:group style="position:absolute;left:3844;top:3618;width:2416;height:2" coordorigin="3844,3618" coordsize="2416,2">
              <v:shape style="position:absolute;left:3844;top:3618;width:2416;height:2" coordorigin="3844,3618" coordsize="2416,0" path="m3844,3618l6260,3618e" filled="f" stroked="t" strokeweight=".716246pt" strokecolor="#5B5B5B">
                <v:path arrowok="t"/>
              </v:shape>
            </v:group>
            <v:group style="position:absolute;left:6952;top:3384;width:2;height:555" coordorigin="6952,3384" coordsize="2,555">
              <v:shape style="position:absolute;left:6952;top:3384;width:2;height:555" coordorigin="6952,3384" coordsize="0,555" path="m6952,3939l6952,3384e" filled="f" stroked="t" strokeweight=".477497pt" strokecolor="#1F1F1F">
                <v:path arrowok="t"/>
              </v:shape>
            </v:group>
            <v:group style="position:absolute;left:301;top:3930;width:3724;height:2" coordorigin="301,3930" coordsize="3724,2">
              <v:shape style="position:absolute;left:301;top:3930;width:3724;height:2" coordorigin="301,3930" coordsize="3724,0" path="m301,3930l4025,3930e" filled="f" stroked="t" strokeweight=".954994pt" strokecolor="#4B4B4B">
                <v:path arrowok="t"/>
              </v:shape>
            </v:group>
            <v:group style="position:absolute;left:3849;top:3590;width:2;height:349" coordorigin="3849,3590" coordsize="2,349">
              <v:shape style="position:absolute;left:3849;top:3590;width:2;height:349" coordorigin="3849,3590" coordsize="0,349" path="m3849,3939l3849,3590e" filled="f" stroked="t" strokeweight=".477497pt" strokecolor="#181818">
                <v:path arrowok="t"/>
              </v:shape>
            </v:group>
            <v:group style="position:absolute;left:4216;top:3930;width:4560;height:2" coordorigin="4216,3930" coordsize="4560,2">
              <v:shape style="position:absolute;left:4216;top:3930;width:4560;height:2" coordorigin="4216,3930" coordsize="4560,0" path="m4216,3930l8776,3930e" filled="f" stroked="t" strokeweight=".954994pt" strokecolor="#484848">
                <v:path arrowok="t"/>
              </v:shape>
            </v:group>
            <v:group style="position:absolute;left:9049;top:3934;width:2483;height:2" coordorigin="9049,3934" coordsize="2483,2">
              <v:shape style="position:absolute;left:9049;top:3934;width:2483;height:2" coordorigin="9049,3934" coordsize="2483,0" path="m9049,3934l11532,3934e" filled="f" stroked="t" strokeweight=".954994pt" strokecolor="#545454">
                <v:path arrowok="t"/>
              </v:shape>
            </v:group>
            <v:group style="position:absolute;left:301;top:4205;width:4632;height:2" coordorigin="301,4205" coordsize="4632,2">
              <v:shape style="position:absolute;left:301;top:4205;width:4632;height:2" coordorigin="301,4205" coordsize="4632,0" path="m301,4205l4933,4205e" filled="f" stroked="t" strokeweight=".716246pt" strokecolor="#444444">
                <v:path arrowok="t"/>
              </v:shape>
            </v:group>
            <v:group style="position:absolute;left:2352;top:3925;width:2;height:742" coordorigin="2352,3925" coordsize="2,742">
              <v:shape style="position:absolute;left:2352;top:3925;width:2;height:742" coordorigin="2352,3925" coordsize="0,742" path="m2352,4667l2352,3925e" filled="f" stroked="t" strokeweight=".716246pt" strokecolor="#383838">
                <v:path arrowok="t"/>
              </v:shape>
            </v:group>
            <v:group style="position:absolute;left:4875;top:4207;width:353;height:2" coordorigin="4875,4207" coordsize="353,2">
              <v:shape style="position:absolute;left:4875;top:4207;width:353;height:2" coordorigin="4875,4207" coordsize="353,0" path="m4875,4207l5229,4207e" filled="f" stroked="t" strokeweight=".477497pt" strokecolor="#1C1C1C">
                <v:path arrowok="t"/>
              </v:shape>
            </v:group>
            <v:group style="position:absolute;left:5171;top:4207;width:4469;height:2" coordorigin="5171,4207" coordsize="4469,2">
              <v:shape style="position:absolute;left:5171;top:4207;width:4469;height:2" coordorigin="5171,4207" coordsize="4469,0" path="m5171,4207l9641,4207e" filled="f" stroked="t" strokeweight=".716246pt" strokecolor="#4B4B4B">
                <v:path arrowok="t"/>
              </v:shape>
            </v:group>
            <v:group style="position:absolute;left:9555;top:4207;width:454;height:2" coordorigin="9555,4207" coordsize="454,2">
              <v:shape style="position:absolute;left:9555;top:4207;width:454;height:2" coordorigin="9555,4207" coordsize="454,0" path="m9555,4207l10008,4207e" filled="f" stroked="t" strokeweight=".477497pt" strokecolor="#232323">
                <v:path arrowok="t"/>
              </v:shape>
            </v:group>
            <v:group style="position:absolute;left:9932;top:4210;width:1600;height:2" coordorigin="9932,4210" coordsize="1600,2">
              <v:shape style="position:absolute;left:9932;top:4210;width:1600;height:2" coordorigin="9932,4210" coordsize="1600,0" path="m9932,4210l11532,4210e" filled="f" stroked="t" strokeweight=".954994pt" strokecolor="#4F4F4F">
                <v:path arrowok="t"/>
              </v:shape>
            </v:group>
            <v:group style="position:absolute;left:2345;top:4425;width:3443;height:2" coordorigin="2345,4425" coordsize="3443,2">
              <v:shape style="position:absolute;left:2345;top:4425;width:3443;height:2" coordorigin="2345,4425" coordsize="3443,0" path="m2345,4425l5787,4425e" filled="f" stroked="t" strokeweight=".716246pt" strokecolor="#4B4B4B">
                <v:path arrowok="t"/>
              </v:shape>
            </v:group>
            <v:group style="position:absolute;left:5654;top:4423;width:606;height:2" coordorigin="5654,4423" coordsize="606,2">
              <v:shape style="position:absolute;left:5654;top:4423;width:606;height:2" coordorigin="5654,4423" coordsize="606,0" path="m5654,4423l6260,4423e" filled="f" stroked="t" strokeweight=".477497pt" strokecolor="#282828">
                <v:path arrowok="t"/>
              </v:shape>
            </v:group>
            <v:group style="position:absolute;left:6203;top:4425;width:926;height:2" coordorigin="6203,4425" coordsize="926,2">
              <v:shape style="position:absolute;left:6203;top:4425;width:926;height:2" coordorigin="6203,4425" coordsize="926,0" path="m6203,4425l7129,4425e" filled="f" stroked="t" strokeweight=".954994pt" strokecolor="#575757">
                <v:path arrowok="t"/>
              </v:shape>
            </v:group>
            <v:group style="position:absolute;left:6909;top:4423;width:1480;height:2" coordorigin="6909,4423" coordsize="1480,2">
              <v:shape style="position:absolute;left:6909;top:4423;width:1480;height:2" coordorigin="6909,4423" coordsize="1480,0" path="m6909,4423l8390,4423e" filled="f" stroked="t" strokeweight=".716246pt" strokecolor="#444444">
                <v:path arrowok="t"/>
              </v:shape>
            </v:group>
            <v:group style="position:absolute;left:8294;top:4425;width:286;height:2" coordorigin="8294,4425" coordsize="286,2">
              <v:shape style="position:absolute;left:8294;top:4425;width:286;height:2" coordorigin="8294,4425" coordsize="286,0" path="m8294,4425l8581,4425e" filled="f" stroked="t" strokeweight=".477497pt" strokecolor="#232323">
                <v:path arrowok="t"/>
              </v:shape>
            </v:group>
            <v:group style="position:absolute;left:8504;top:4425;width:3032;height:2" coordorigin="8504,4425" coordsize="3032,2">
              <v:shape style="position:absolute;left:8504;top:4425;width:3032;height:2" coordorigin="8504,4425" coordsize="3032,0" path="m8504,4425l11536,4425e" filled="f" stroked="t" strokeweight=".954994pt" strokecolor="#4B4B4B">
                <v:path arrowok="t"/>
              </v:shape>
            </v:group>
            <v:group style="position:absolute;left:11527;top:4202;width:2;height:464" coordorigin="11527,4202" coordsize="2,464">
              <v:shape style="position:absolute;left:11527;top:4202;width:2;height:464" coordorigin="11527,4202" coordsize="0,464" path="m11527,4667l11527,4202e" filled="f" stroked="t" strokeweight=".716246pt" strokecolor="#3F3F3F">
                <v:path arrowok="t"/>
              </v:shape>
            </v:group>
            <v:group style="position:absolute;left:315;top:651;width:2;height:8615" coordorigin="315,651" coordsize="2,8615">
              <v:shape style="position:absolute;left:315;top:651;width:2;height:8615" coordorigin="315,651" coordsize="0,8615" path="m315,9266l315,651e" filled="f" stroked="t" strokeweight=".954994pt" strokecolor="#484848">
                <v:path arrowok="t"/>
              </v:shape>
            </v:group>
            <v:group style="position:absolute;left:4913;top:4423;width:2;height:1211" coordorigin="4913,4423" coordsize="2,1211">
              <v:shape style="position:absolute;left:4913;top:4423;width:2;height:1211" coordorigin="4913,4423" coordsize="0,1211" path="m4913,5634l4913,4423e" filled="f" stroked="t" strokeweight=".477497pt" strokecolor="#2B2B2B">
                <v:path arrowok="t"/>
              </v:shape>
            </v:group>
            <v:group style="position:absolute;left:4899;top:4853;width:1332;height:2" coordorigin="4899,4853" coordsize="1332,2">
              <v:shape style="position:absolute;left:4899;top:4853;width:1332;height:2" coordorigin="4899,4853" coordsize="1332,0" path="m4899,4853l6231,4853e" filled="f" stroked="t" strokeweight=".238749pt" strokecolor="#232323">
                <v:path arrowok="t"/>
              </v:shape>
            </v:group>
            <v:group style="position:absolute;left:7817;top:4418;width:2;height:469" coordorigin="7817,4418" coordsize="2,469">
              <v:shape style="position:absolute;left:7817;top:4418;width:2;height:469" coordorigin="7817,4418" coordsize="0,469" path="m7817,4887l7817,4418e" filled="f" stroked="t" strokeweight=".477497pt" strokecolor="#3F3F3F">
                <v:path arrowok="t"/>
              </v:shape>
            </v:group>
            <v:group style="position:absolute;left:2354;top:4609;width:2;height:771" coordorigin="2354,4609" coordsize="2,771">
              <v:shape style="position:absolute;left:2354;top:4609;width:2;height:771" coordorigin="2354,4609" coordsize="0,771" path="m2354,5380l2354,4609e" filled="f" stroked="t" strokeweight=".477497pt" strokecolor="#1C1C1C">
                <v:path arrowok="t"/>
              </v:shape>
            </v:group>
            <v:group style="position:absolute;left:6231;top:4853;width:1156;height:2" coordorigin="6231,4853" coordsize="1156,2">
              <v:shape style="position:absolute;left:6231;top:4853;width:1156;height:2" coordorigin="6231,4853" coordsize="1156,0" path="m6231,4853l7387,4853e" filled="f" stroked="t" strokeweight=".238749pt" strokecolor="#000000">
                <v:path arrowok="t"/>
              </v:shape>
            </v:group>
            <v:group style="position:absolute;left:7387;top:4853;width:936;height:2" coordorigin="7387,4853" coordsize="936,2">
              <v:shape style="position:absolute;left:7387;top:4853;width:936;height:2" coordorigin="7387,4853" coordsize="936,0" path="m7387,4853l8323,4853e" filled="f" stroked="t" strokeweight=".238749pt" strokecolor="#2F2F2F">
                <v:path arrowok="t"/>
              </v:shape>
            </v:group>
            <v:group style="position:absolute;left:8323;top:4853;width:3185;height:2" coordorigin="8323,4853" coordsize="3185,2">
              <v:shape style="position:absolute;left:8323;top:4853;width:3185;height:2" coordorigin="8323,4853" coordsize="3185,0" path="m8323,4853l11508,4853e" filled="f" stroked="t" strokeweight=".238749pt" strokecolor="#000000">
                <v:path arrowok="t"/>
              </v:shape>
            </v:group>
            <v:group style="position:absolute;left:11532;top:4609;width:2;height:278" coordorigin="11532,4609" coordsize="2,278">
              <v:shape style="position:absolute;left:11532;top:4609;width:2;height:278" coordorigin="11532,4609" coordsize="0,278" path="m11532,4887l11532,4609e" filled="f" stroked="t" strokeweight=".477497pt" strokecolor="#1C1C1C">
                <v:path arrowok="t"/>
              </v:shape>
            </v:group>
            <v:group style="position:absolute;left:4909;top:5124;width:3672;height:2" coordorigin="4909,5124" coordsize="3672,2">
              <v:shape style="position:absolute;left:4909;top:5124;width:3672;height:2" coordorigin="4909,5124" coordsize="3672,0" path="m4909,5124l8581,5124e" filled="f" stroked="t" strokeweight=".716246pt" strokecolor="#4B4B4B">
                <v:path arrowok="t"/>
              </v:shape>
            </v:group>
            <v:group style="position:absolute;left:8523;top:5121;width:358;height:2" coordorigin="8523,5121" coordsize="358,2">
              <v:shape style="position:absolute;left:8523;top:5121;width:358;height:2" coordorigin="8523,5121" coordsize="358,0" path="m8523,5121l8881,5121e" filled="f" stroked="t" strokeweight=".477497pt" strokecolor="#232323">
                <v:path arrowok="t"/>
              </v:shape>
            </v:group>
            <v:group style="position:absolute;left:8805;top:5121;width:2731;height:2" coordorigin="8805,5121" coordsize="2731,2">
              <v:shape style="position:absolute;left:8805;top:5121;width:2731;height:2" coordorigin="8805,5121" coordsize="2731,0" path="m8805,5121l11536,5121e" filled="f" stroked="t" strokeweight=".954994pt" strokecolor="#545454">
                <v:path arrowok="t"/>
              </v:shape>
            </v:group>
            <v:group style="position:absolute;left:11527;top:4825;width:2;height:325" coordorigin="11527,4825" coordsize="2,325">
              <v:shape style="position:absolute;left:11527;top:4825;width:2;height:325" coordorigin="11527,4825" coordsize="0,325" path="m11527,5150l11527,4825e" filled="f" stroked="t" strokeweight=".716246pt" strokecolor="#2F2F2F">
                <v:path arrowok="t"/>
              </v:shape>
            </v:group>
            <v:group style="position:absolute;left:4899;top:5363;width:3452;height:2" coordorigin="4899,5363" coordsize="3452,2">
              <v:shape style="position:absolute;left:4899;top:5363;width:3452;height:2" coordorigin="4899,5363" coordsize="3452,0" path="m4899,5363l8351,5363e" filled="f" stroked="t" strokeweight=".716246pt" strokecolor="#4F4F4F">
                <v:path arrowok="t"/>
              </v:shape>
            </v:group>
            <v:group style="position:absolute;left:8294;top:5361;width:286;height:2" coordorigin="8294,5361" coordsize="286,2">
              <v:shape style="position:absolute;left:8294;top:5361;width:286;height:2" coordorigin="8294,5361" coordsize="286,0" path="m8294,5361l8581,5361e" filled="f" stroked="t" strokeweight=".477497pt" strokecolor="#181818">
                <v:path arrowok="t"/>
              </v:shape>
            </v:group>
            <v:group style="position:absolute;left:8523;top:5363;width:1814;height:2" coordorigin="8523,5363" coordsize="1814,2">
              <v:shape style="position:absolute;left:8523;top:5363;width:1814;height:2" coordorigin="8523,5363" coordsize="1814,0" path="m8523,5363l10338,5363e" filled="f" stroked="t" strokeweight=".954994pt" strokecolor="#545454">
                <v:path arrowok="t"/>
              </v:shape>
            </v:group>
            <v:group style="position:absolute;left:10090;top:5363;width:1447;height:2" coordorigin="10090,5363" coordsize="1447,2">
              <v:shape style="position:absolute;left:10090;top:5363;width:1447;height:2" coordorigin="10090,5363" coordsize="1447,0" path="m10090,5363l11536,5363e" filled="f" stroked="t" strokeweight=".477497pt" strokecolor="#3F3F3F">
                <v:path arrowok="t"/>
              </v:shape>
            </v:group>
            <v:group style="position:absolute;left:11527;top:5054;width:2;height:1661" coordorigin="11527,5054" coordsize="2,1661">
              <v:shape style="position:absolute;left:11527;top:5054;width:2;height:1661" coordorigin="11527,5054" coordsize="0,1661" path="m11527,6715l11527,5054e" filled="f" stroked="t" strokeweight=".716246pt" strokecolor="#4B4B4B">
                <v:path arrowok="t"/>
              </v:shape>
            </v:group>
            <v:group style="position:absolute;left:2354;top:5322;width:2;height:302" coordorigin="2354,5322" coordsize="2,302">
              <v:shape style="position:absolute;left:2354;top:5322;width:2;height:302" coordorigin="2354,5322" coordsize="0,302" path="m2354,5624l2354,5322e" filled="f" stroked="t" strokeweight=".477497pt" strokecolor="#383838">
                <v:path arrowok="t"/>
              </v:shape>
            </v:group>
            <v:group style="position:absolute;left:2349;top:5581;width:707;height:2" coordorigin="2349,5581" coordsize="707,2">
              <v:shape style="position:absolute;left:2349;top:5581;width:707;height:2" coordorigin="2349,5581" coordsize="707,0" path="m2349,5581l3056,5581e" filled="f" stroked="t" strokeweight=".954994pt" strokecolor="#4F4F4F">
                <v:path arrowok="t"/>
              </v:shape>
            </v:group>
            <v:group style="position:absolute;left:2946;top:5583;width:282;height:2" coordorigin="2946,5583" coordsize="282,2">
              <v:shape style="position:absolute;left:2946;top:5583;width:282;height:2" coordorigin="2946,5583" coordsize="282,0" path="m2946,5583l3228,5583e" filled="f" stroked="t" strokeweight=".716246pt" strokecolor="#383838">
                <v:path arrowok="t"/>
              </v:shape>
            </v:group>
            <v:group style="position:absolute;left:3171;top:5581;width:1089;height:2" coordorigin="3171,5581" coordsize="1089,2">
              <v:shape style="position:absolute;left:3171;top:5581;width:1089;height:2" coordorigin="3171,5581" coordsize="1089,0" path="m3171,5581l4259,5581e" filled="f" stroked="t" strokeweight=".477497pt" strokecolor="#1C1C1C">
                <v:path arrowok="t"/>
              </v:shape>
            </v:group>
            <v:group style="position:absolute;left:4202;top:5578;width:7334;height:2" coordorigin="4202,5578" coordsize="7334,2">
              <v:shape style="position:absolute;left:4202;top:5578;width:7334;height:2" coordorigin="4202,5578" coordsize="7334,0" path="m4202,5578l11536,5578e" filled="f" stroked="t" strokeweight=".954994pt" strokecolor="#4B4B4B">
                <v:path arrowok="t"/>
              </v:shape>
            </v:group>
            <v:group style="position:absolute;left:310;top:5813;width:4250;height:2" coordorigin="310,5813" coordsize="4250,2">
              <v:shape style="position:absolute;left:310;top:5813;width:4250;height:2" coordorigin="310,5813" coordsize="4250,0" path="m310,5813l4560,5813e" filled="f" stroked="t" strokeweight=".716246pt" strokecolor="#4B4B4B">
                <v:path arrowok="t"/>
              </v:shape>
            </v:group>
            <v:group style="position:absolute;left:4503;top:5815;width:439;height:2" coordorigin="4503,5815" coordsize="439,2">
              <v:shape style="position:absolute;left:4503;top:5815;width:439;height:2" coordorigin="4503,5815" coordsize="439,0" path="m4503,5815l4942,5815e" filled="f" stroked="t" strokeweight=".477497pt" strokecolor="#232323">
                <v:path arrowok="t"/>
              </v:shape>
            </v:group>
            <v:group style="position:absolute;left:4870;top:5811;width:3481;height:2" coordorigin="4870,5811" coordsize="3481,2">
              <v:shape style="position:absolute;left:4870;top:5811;width:3481;height:2" coordorigin="4870,5811" coordsize="3481,0" path="m4870,5811l8351,5811e" filled="f" stroked="t" strokeweight=".716246pt" strokecolor="#4F4F4F">
                <v:path arrowok="t"/>
              </v:shape>
            </v:group>
            <v:group style="position:absolute;left:8294;top:5811;width:286;height:2" coordorigin="8294,5811" coordsize="286,2">
              <v:shape style="position:absolute;left:8294;top:5811;width:286;height:2" coordorigin="8294,5811" coordsize="286,0" path="m8294,5811l8581,5811e" filled="f" stroked="t" strokeweight=".477497pt" strokecolor="#131313">
                <v:path arrowok="t"/>
              </v:shape>
            </v:group>
            <v:group style="position:absolute;left:8523;top:5813;width:3013;height:2" coordorigin="8523,5813" coordsize="3013,2">
              <v:shape style="position:absolute;left:8523;top:5813;width:3013;height:2" coordorigin="8523,5813" coordsize="3013,0" path="m8523,5813l11536,5813e" filled="f" stroked="t" strokeweight=".954994pt" strokecolor="#545454">
                <v:path arrowok="t"/>
              </v:shape>
            </v:group>
            <v:group style="position:absolute;left:2354;top:5552;width:2;height:541" coordorigin="2354,5552" coordsize="2,541">
              <v:shape style="position:absolute;left:2354;top:5552;width:2;height:541" coordorigin="2354,5552" coordsize="0,541" path="m2354,6093l2354,5552e" filled="f" stroked="t" strokeweight=".716246pt" strokecolor="#3F3F3F">
                <v:path arrowok="t"/>
              </v:shape>
            </v:group>
            <v:group style="position:absolute;left:4913;top:5523;width:2;height:938" coordorigin="4913,5523" coordsize="2,938">
              <v:shape style="position:absolute;left:4913;top:5523;width:2;height:938" coordorigin="4913,5523" coordsize="0,938" path="m4913,6462l4913,5523e" filled="f" stroked="t" strokeweight=".954994pt" strokecolor="#4B4B4B">
                <v:path arrowok="t"/>
              </v:shape>
            </v:group>
            <v:group style="position:absolute;left:7817;top:5801;width:2;height:661" coordorigin="7817,5801" coordsize="2,661">
              <v:shape style="position:absolute;left:7817;top:5801;width:2;height:661" coordorigin="7817,5801" coordsize="0,661" path="m7817,6462l7817,5801e" filled="f" stroked="t" strokeweight=".954994pt" strokecolor="#646464">
                <v:path arrowok="t"/>
              </v:shape>
            </v:group>
            <v:group style="position:absolute;left:315;top:6036;width:2;height:5753" coordorigin="315,6036" coordsize="2,5753">
              <v:shape style="position:absolute;left:315;top:6036;width:2;height:5753" coordorigin="315,6036" coordsize="0,5753" path="m315,11789l315,6036e" filled="f" stroked="t" strokeweight=".716246pt" strokecolor="#444444">
                <v:path arrowok="t"/>
              </v:shape>
            </v:group>
            <v:group style="position:absolute;left:2356;top:5897;width:2;height:2585" coordorigin="2356,5897" coordsize="2,2585">
              <v:shape style="position:absolute;left:2356;top:5897;width:2;height:2585" coordorigin="2356,5897" coordsize="0,2585" path="m2356,8481l2356,5897e" filled="f" stroked="t" strokeweight=".954994pt" strokecolor="#545454">
                <v:path arrowok="t"/>
              </v:shape>
            </v:group>
            <v:group style="position:absolute;left:2345;top:6340;width:602;height:2" coordorigin="2345,6340" coordsize="602,2">
              <v:shape style="position:absolute;left:2345;top:6340;width:602;height:2" coordorigin="2345,6340" coordsize="602,0" path="m2345,6340l2946,6340e" filled="f" stroked="t" strokeweight=".477497pt" strokecolor="#383838">
                <v:path arrowok="t"/>
              </v:shape>
            </v:group>
            <v:group style="position:absolute;left:4231;top:6318;width:520;height:2" coordorigin="4231,6318" coordsize="520,2">
              <v:shape style="position:absolute;left:4231;top:6318;width:520;height:2" coordorigin="4231,6318" coordsize="520,0" path="m4231,6318l4751,6318e" filled="f" stroked="t" strokeweight=".238749pt" strokecolor="#000000">
                <v:path arrowok="t"/>
              </v:shape>
            </v:group>
            <v:group style="position:absolute;left:4751;top:6318;width:449;height:2" coordorigin="4751,6318" coordsize="449,2">
              <v:shape style="position:absolute;left:4751;top:6318;width:449;height:2" coordorigin="4751,6318" coordsize="449,0" path="m4751,6318l5200,6318e" filled="f" stroked="t" strokeweight=".238749pt" strokecolor="#575757">
                <v:path arrowok="t"/>
              </v:shape>
            </v:group>
            <v:group style="position:absolute;left:5200;top:6318;width:2187;height:2" coordorigin="5200,6318" coordsize="2187,2">
              <v:shape style="position:absolute;left:5200;top:6318;width:2187;height:2" coordorigin="5200,6318" coordsize="2187,0" path="m5200,6318l7387,6318e" filled="f" stroked="t" strokeweight=".238749pt" strokecolor="#000000">
                <v:path arrowok="t"/>
              </v:shape>
            </v:group>
            <v:group style="position:absolute;left:7387;top:6318;width:936;height:2" coordorigin="7387,6318" coordsize="936,2">
              <v:shape style="position:absolute;left:7387;top:6318;width:936;height:2" coordorigin="7387,6318" coordsize="936,0" path="m7387,6318l8323,6318e" filled="f" stroked="t" strokeweight=".238749pt" strokecolor="#6B6B6B">
                <v:path arrowok="t"/>
              </v:shape>
            </v:group>
            <v:group style="position:absolute;left:8323;top:6318;width:3185;height:2" coordorigin="8323,6318" coordsize="3185,2">
              <v:shape style="position:absolute;left:8323;top:6318;width:3185;height:2" coordorigin="8323,6318" coordsize="3185,0" path="m8323,6318l11508,6318e" filled="f" stroked="t" strokeweight=".238749pt" strokecolor="#000000">
                <v:path arrowok="t"/>
              </v:shape>
            </v:group>
            <v:group style="position:absolute;left:2345;top:6452;width:1915;height:2" coordorigin="2345,6452" coordsize="1915,2">
              <v:shape style="position:absolute;left:2345;top:6452;width:1915;height:2" coordorigin="2345,6452" coordsize="1915,0" path="m2345,6452l4259,6452e" filled="f" stroked="t" strokeweight=".477497pt" strokecolor="#4B4B4B">
                <v:path arrowok="t"/>
              </v:shape>
            </v:group>
            <v:group style="position:absolute;left:3992;top:6452;width:1318;height:2" coordorigin="3992,6452" coordsize="1318,2">
              <v:shape style="position:absolute;left:3992;top:6452;width:1318;height:2" coordorigin="3992,6452" coordsize="1318,0" path="m3992,6452l5310,6452e" filled="f" stroked="t" strokeweight=".954994pt" strokecolor="#5B5B5B">
                <v:path arrowok="t"/>
              </v:shape>
            </v:group>
            <v:group style="position:absolute;left:5171;top:6454;width:540;height:2" coordorigin="5171,6454" coordsize="540,2">
              <v:shape style="position:absolute;left:5171;top:6454;width:540;height:2" coordorigin="5171,6454" coordsize="540,0" path="m5171,6454l5711,6454e" filled="f" stroked="t" strokeweight=".716246pt" strokecolor="#444444">
                <v:path arrowok="t"/>
              </v:shape>
            </v:group>
            <v:group style="position:absolute;left:5654;top:6452;width:606;height:2" coordorigin="5654,6452" coordsize="606,2">
              <v:shape style="position:absolute;left:5654;top:6452;width:606;height:2" coordorigin="5654,6452" coordsize="606,0" path="m5654,6452l6260,6452e" filled="f" stroked="t" strokeweight=".477497pt" strokecolor="#232323">
                <v:path arrowok="t"/>
              </v:shape>
            </v:group>
            <v:group style="position:absolute;left:6523;top:6452;width:444;height:2" coordorigin="6523,6452" coordsize="444,2">
              <v:shape style="position:absolute;left:6523;top:6452;width:444;height:2" coordorigin="6523,6452" coordsize="444,0" path="m6523,6452l6967,6452e" filled="f" stroked="t" strokeweight=".954994pt" strokecolor="#6B6B6B">
                <v:path arrowok="t"/>
              </v:shape>
            </v:group>
            <v:group style="position:absolute;left:6203;top:6450;width:5334;height:2" coordorigin="6203,6450" coordsize="5334,2">
              <v:shape style="position:absolute;left:6203;top:6450;width:5334;height:2" coordorigin="6203,6450" coordsize="5334,0" path="m6203,6450l11536,6450e" filled="f" stroked="t" strokeweight=".954994pt" strokecolor="#545454">
                <v:path arrowok="t"/>
              </v:shape>
            </v:group>
            <v:group style="position:absolute;left:310;top:6667;width:4250;height:2" coordorigin="310,6667" coordsize="4250,2">
              <v:shape style="position:absolute;left:310;top:6667;width:4250;height:2" coordorigin="310,6667" coordsize="4250,0" path="m310,6667l4560,6667e" filled="f" stroked="t" strokeweight=".716246pt" strokecolor="#4B4B4B">
                <v:path arrowok="t"/>
              </v:shape>
            </v:group>
            <v:group style="position:absolute;left:4503;top:6667;width:277;height:2" coordorigin="4503,6667" coordsize="277,2">
              <v:shape style="position:absolute;left:4503;top:6667;width:277;height:2" coordorigin="4503,6667" coordsize="277,0" path="m4503,6667l4780,6667e" filled="f" stroked="t" strokeweight=".477497pt" strokecolor="#343434">
                <v:path arrowok="t"/>
              </v:shape>
            </v:group>
            <v:group style="position:absolute;left:4722;top:6667;width:210;height:2" coordorigin="4722,6667" coordsize="210,2">
              <v:shape style="position:absolute;left:4722;top:6667;width:210;height:2" coordorigin="4722,6667" coordsize="210,0" path="m4722,6667l4933,6667e" filled="f" stroked="t" strokeweight=".477497pt" strokecolor="#1F1F1F">
                <v:path arrowok="t"/>
              </v:shape>
            </v:group>
            <v:group style="position:absolute;left:4875;top:6667;width:2091;height:2" coordorigin="4875,6667" coordsize="2091,2">
              <v:shape style="position:absolute;left:4875;top:6667;width:2091;height:2" coordorigin="4875,6667" coordsize="2091,0" path="m4875,6667l6967,6667e" filled="f" stroked="t" strokeweight=".954994pt" strokecolor="#575757">
                <v:path arrowok="t"/>
              </v:shape>
            </v:group>
            <v:group style="position:absolute;left:6909;top:6667;width:922;height:2" coordorigin="6909,6667" coordsize="922,2">
              <v:shape style="position:absolute;left:6909;top:6667;width:922;height:2" coordorigin="6909,6667" coordsize="922,0" path="m6909,6667l7831,6667e" filled="f" stroked="t" strokeweight=".477497pt" strokecolor="#2B2B2B">
                <v:path arrowok="t"/>
              </v:shape>
            </v:group>
            <v:group style="position:absolute;left:7774;top:6665;width:1838;height:2" coordorigin="7774,6665" coordsize="1838,2">
              <v:shape style="position:absolute;left:7774;top:6665;width:1838;height:2" coordorigin="7774,6665" coordsize="1838,0" path="m7774,6665l9612,6665e" filled="f" stroked="t" strokeweight=".954994pt" strokecolor="#4F4F4F">
                <v:path arrowok="t"/>
              </v:shape>
            </v:group>
            <v:group style="position:absolute;left:9555;top:6667;width:454;height:2" coordorigin="9555,6667" coordsize="454,2">
              <v:shape style="position:absolute;left:9555;top:6667;width:454;height:2" coordorigin="9555,6667" coordsize="454,0" path="m9555,6667l10008,6667e" filled="f" stroked="t" strokeweight=".477497pt" strokecolor="#282828">
                <v:path arrowok="t"/>
              </v:shape>
            </v:group>
            <v:group style="position:absolute;left:9946;top:6667;width:1590;height:2" coordorigin="9946,6667" coordsize="1590,2">
              <v:shape style="position:absolute;left:9946;top:6667;width:1590;height:2" coordorigin="9946,6667" coordsize="1590,0" path="m9946,6667l11536,6667e" filled="f" stroked="t" strokeweight=".954994pt" strokecolor="#4B4B4B">
                <v:path arrowok="t"/>
              </v:shape>
            </v:group>
            <v:group style="position:absolute;left:306;top:7093;width:9306;height:2" coordorigin="306,7093" coordsize="9306,2">
              <v:shape style="position:absolute;left:306;top:7093;width:9306;height:2" coordorigin="306,7093" coordsize="9306,0" path="m306,7093l9612,7093e" filled="f" stroked="t" strokeweight=".716246pt" strokecolor="#4F4F4F">
                <v:path arrowok="t"/>
              </v:shape>
            </v:group>
            <v:group style="position:absolute;left:9555;top:7089;width:592;height:2" coordorigin="9555,7089" coordsize="592,2">
              <v:shape style="position:absolute;left:9555;top:7089;width:592;height:2" coordorigin="9555,7089" coordsize="592,0" path="m9555,7089l10147,7089e" filled="f" stroked="t" strokeweight=".477497pt" strokecolor="#1C1C1C">
                <v:path arrowok="t"/>
              </v:shape>
            </v:group>
            <v:group style="position:absolute;left:10090;top:7089;width:1447;height:2" coordorigin="10090,7089" coordsize="1447,2">
              <v:shape style="position:absolute;left:10090;top:7089;width:1447;height:2" coordorigin="10090,7089" coordsize="1447,0" path="m10090,7089l11536,7089e" filled="f" stroked="t" strokeweight=".954994pt" strokecolor="#4F4F4F">
                <v:path arrowok="t"/>
              </v:shape>
            </v:group>
            <v:group style="position:absolute;left:11532;top:6643;width:2;height:1134" coordorigin="11532,6643" coordsize="2,1134">
              <v:shape style="position:absolute;left:11532;top:6643;width:2;height:1134" coordorigin="11532,6643" coordsize="0,1134" path="m11532,7778l11532,6643e" filled="f" stroked="t" strokeweight=".477497pt" strokecolor="#3B3B3B">
                <v:path arrowok="t"/>
              </v:shape>
            </v:group>
            <v:group style="position:absolute;left:4918;top:7084;width:2;height:680" coordorigin="4918,7084" coordsize="2,680">
              <v:shape style="position:absolute;left:4918;top:7084;width:2;height:680" coordorigin="4918,7084" coordsize="0,680" path="m4918,7763l4918,7084e" filled="f" stroked="t" strokeweight=".954994pt" strokecolor="#5B5B5B">
                <v:path arrowok="t"/>
              </v:shape>
            </v:group>
            <v:group style="position:absolute;left:4909;top:7316;width:5482;height:2" coordorigin="4909,7316" coordsize="5482,2">
              <v:shape style="position:absolute;left:4909;top:7316;width:5482;height:2" coordorigin="4909,7316" coordsize="5482,0" path="m4909,7316l10390,7316e" filled="f" stroked="t" strokeweight=".954994pt" strokecolor="#575757">
                <v:path arrowok="t"/>
              </v:shape>
            </v:group>
            <v:group style="position:absolute;left:10090;top:7314;width:1447;height:2" coordorigin="10090,7314" coordsize="1447,2">
              <v:shape style="position:absolute;left:10090;top:7314;width:1447;height:2" coordorigin="10090,7314" coordsize="1447,0" path="m10090,7314l11536,7314e" filled="f" stroked="t" strokeweight=".477497pt" strokecolor="#2B2B2B">
                <v:path arrowok="t"/>
              </v:shape>
            </v:group>
            <v:group style="position:absolute;left:4909;top:7536;width:802;height:2" coordorigin="4909,7536" coordsize="802,2">
              <v:shape style="position:absolute;left:4909;top:7536;width:802;height:2" coordorigin="4909,7536" coordsize="802,0" path="m4909,7536l5711,7536e" filled="f" stroked="t" strokeweight=".716246pt" strokecolor="#4F4F4F">
                <v:path arrowok="t"/>
              </v:shape>
            </v:group>
            <v:group style="position:absolute;left:5654;top:7534;width:606;height:2" coordorigin="5654,7534" coordsize="606,2">
              <v:shape style="position:absolute;left:5654;top:7534;width:606;height:2" coordorigin="5654,7534" coordsize="606,0" path="m5654,7534l6260,7534e" filled="f" stroked="t" strokeweight=".477497pt" strokecolor="#343434">
                <v:path arrowok="t"/>
              </v:shape>
            </v:group>
            <v:group style="position:absolute;left:6203;top:7531;width:5334;height:2" coordorigin="6203,7531" coordsize="5334,2">
              <v:shape style="position:absolute;left:6203;top:7531;width:5334;height:2" coordorigin="6203,7531" coordsize="5334,0" path="m6203,7531l11536,7531e" filled="f" stroked="t" strokeweight=".954994pt" strokecolor="#545454">
                <v:path arrowok="t"/>
              </v:shape>
            </v:group>
            <v:group style="position:absolute;left:315;top:7756;width:4011;height:2" coordorigin="315,7756" coordsize="4011,2">
              <v:shape style="position:absolute;left:315;top:7756;width:4011;height:2" coordorigin="315,7756" coordsize="4011,0" path="m315,7756l4326,7756e" filled="f" stroked="t" strokeweight=".954994pt" strokecolor="#575757">
                <v:path arrowok="t"/>
              </v:shape>
            </v:group>
            <v:group style="position:absolute;left:4450;top:7754;width:1261;height:2" coordorigin="4450,7754" coordsize="1261,2">
              <v:shape style="position:absolute;left:4450;top:7754;width:1261;height:2" coordorigin="4450,7754" coordsize="1261,0" path="m4450,7754l5711,7754e" filled="f" stroked="t" strokeweight=".716246pt" strokecolor="#545454">
                <v:path arrowok="t"/>
              </v:shape>
            </v:group>
            <v:group style="position:absolute;left:5654;top:7754;width:606;height:2" coordorigin="5654,7754" coordsize="606,2">
              <v:shape style="position:absolute;left:5654;top:7754;width:606;height:2" coordorigin="5654,7754" coordsize="606,0" path="m5654,7754l6260,7754e" filled="f" stroked="t" strokeweight=".477497pt" strokecolor="#343434">
                <v:path arrowok="t"/>
              </v:shape>
            </v:group>
            <v:group style="position:absolute;left:6203;top:7751;width:3409;height:2" coordorigin="6203,7751" coordsize="3409,2">
              <v:shape style="position:absolute;left:6203;top:7751;width:3409;height:2" coordorigin="6203,7751" coordsize="3409,0" path="m6203,7751l9612,7751e" filled="f" stroked="t" strokeweight=".954994pt" strokecolor="#575757">
                <v:path arrowok="t"/>
              </v:shape>
            </v:group>
            <v:group style="position:absolute;left:9555;top:7749;width:463;height:2" coordorigin="9555,7749" coordsize="463,2">
              <v:shape style="position:absolute;left:9555;top:7749;width:463;height:2" coordorigin="9555,7749" coordsize="463,0" path="m9555,7749l10018,7749e" filled="f" stroked="t" strokeweight=".477497pt" strokecolor="#2F2F2F">
                <v:path arrowok="t"/>
              </v:shape>
            </v:group>
            <v:group style="position:absolute;left:9989;top:7505;width:2;height:258" coordorigin="9989,7505" coordsize="2,258">
              <v:shape style="position:absolute;left:9989;top:7505;width:2;height:258" coordorigin="9989,7505" coordsize="0,258" path="m9989,7763l9989,7505e" filled="f" stroked="t" strokeweight=".954994pt" strokecolor="#646464">
                <v:path arrowok="t"/>
              </v:shape>
            </v:group>
            <v:group style="position:absolute;left:9932;top:7751;width:1604;height:2" coordorigin="9932,7751" coordsize="1604,2">
              <v:shape style="position:absolute;left:9932;top:7751;width:1604;height:2" coordorigin="9932,7751" coordsize="1604,0" path="m9932,7751l11536,7751e" filled="f" stroked="t" strokeweight=".954994pt" strokecolor="#545454">
                <v:path arrowok="t"/>
              </v:shape>
            </v:group>
            <v:group style="position:absolute;left:322;top:7941;width:2;height:5050" coordorigin="322,7941" coordsize="2,5050">
              <v:shape style="position:absolute;left:322;top:7941;width:2;height:5050" coordorigin="322,7941" coordsize="0,5050" path="m322,12990l322,7941e" filled="f" stroked="t" strokeweight=".477497pt" strokecolor="#2F2F2F">
                <v:path arrowok="t"/>
              </v:shape>
            </v:group>
            <v:group style="position:absolute;left:2364;top:8166;width:2;height:450" coordorigin="2364,8166" coordsize="2,450">
              <v:shape style="position:absolute;left:2364;top:8166;width:2;height:450" coordorigin="2364,8166" coordsize="0,450" path="m2364,8615l2364,8166e" filled="f" stroked="t" strokeweight=".477497pt" strokecolor="#3B3B3B">
                <v:path arrowok="t"/>
              </v:shape>
            </v:group>
            <v:group style="position:absolute;left:320;top:8587;width:11216;height:2" coordorigin="320,8587" coordsize="11216,2">
              <v:shape style="position:absolute;left:320;top:8587;width:11216;height:2" coordorigin="320,8587" coordsize="11216,0" path="m320,8587l11536,8587e" filled="f" stroked="t" strokeweight=".954994pt" strokecolor="#4F4F4F">
                <v:path arrowok="t"/>
              </v:shape>
            </v:group>
            <v:group style="position:absolute;left:2366;top:8544;width:2;height:287" coordorigin="2366,8544" coordsize="2,287">
              <v:shape style="position:absolute;left:2366;top:8544;width:2;height:287" coordorigin="2366,8544" coordsize="0,287" path="m2366,8831l2366,8544e" filled="f" stroked="t" strokeweight=".238749pt" strokecolor="#1C1C1C">
                <v:path arrowok="t"/>
              </v:shape>
            </v:group>
            <v:group style="position:absolute;left:2366;top:8773;width:2;height:526" coordorigin="2366,8773" coordsize="2,526">
              <v:shape style="position:absolute;left:2366;top:8773;width:2;height:526" coordorigin="2366,8773" coordsize="0,526" path="m2366,9300l2366,8773e" filled="f" stroked="t" strokeweight=".238749pt" strokecolor="#444444">
                <v:path arrowok="t"/>
              </v:shape>
            </v:group>
            <v:group style="position:absolute;left:327;top:8960;width:2;height:302" coordorigin="327,8960" coordsize="2,302">
              <v:shape style="position:absolute;left:327;top:8960;width:2;height:302" coordorigin="327,8960" coordsize="0,302" path="m327,9262l327,8960e" filled="f" stroked="t" strokeweight=".716246pt" strokecolor="#444444">
                <v:path arrowok="t"/>
              </v:shape>
            </v:group>
            <v:group style="position:absolute;left:325;top:9475;width:2044;height:2" coordorigin="325,9475" coordsize="2044,2">
              <v:shape style="position:absolute;left:325;top:9475;width:2044;height:2" coordorigin="325,9475" coordsize="2044,0" path="m325,9475l2368,9475e" filled="f" stroked="t" strokeweight=".716246pt" strokecolor="#4B4B4B">
                <v:path arrowok="t"/>
              </v:shape>
            </v:group>
            <v:group style="position:absolute;left:334;top:9204;width:2;height:6208" coordorigin="334,9204" coordsize="2,6208">
              <v:shape style="position:absolute;left:334;top:9204;width:2;height:6208" coordorigin="334,9204" coordsize="0,6208" path="m334,15412l334,9204e" filled="f" stroked="t" strokeweight=".477497pt" strokecolor="#343434">
                <v:path arrowok="t"/>
              </v:shape>
            </v:group>
            <v:group style="position:absolute;left:2306;top:9465;width:8084;height:2" coordorigin="2306,9465" coordsize="8084,2">
              <v:shape style="position:absolute;left:2306;top:9465;width:8084;height:2" coordorigin="2306,9465" coordsize="8084,0" path="m2306,9465l10390,9465e" filled="f" stroked="t" strokeweight=".954994pt" strokecolor="#545454">
                <v:path arrowok="t"/>
              </v:shape>
            </v:group>
            <v:group style="position:absolute;left:10090;top:9458;width:1447;height:2" coordorigin="10090,9458" coordsize="1447,2">
              <v:shape style="position:absolute;left:10090;top:9458;width:1447;height:2" coordorigin="10090,9458" coordsize="1447,0" path="m10090,9458l11536,9458e" filled="f" stroked="t" strokeweight=".477497pt" strokecolor="#2F2F2F">
                <v:path arrowok="t"/>
              </v:shape>
            </v:group>
            <v:group style="position:absolute;left:11503;top:9017;width:2;height:215" coordorigin="11503,9017" coordsize="2,215">
              <v:shape style="position:absolute;left:11503;top:9017;width:2;height:215" coordorigin="11503,9017" coordsize="0,215" path="m11503,9233l11503,9017e" filled="f" stroked="t" strokeweight=".238749pt" strokecolor="#838383">
                <v:path arrowok="t"/>
              </v:shape>
            </v:group>
            <v:group style="position:absolute;left:11503;top:9233;width:2;height:1857" coordorigin="11503,9233" coordsize="2,1857">
              <v:shape style="position:absolute;left:11503;top:9233;width:2;height:1857" coordorigin="11503,9233" coordsize="0,1857" path="m11503,11090l11503,9233e" filled="f" stroked="t" strokeweight=".238749pt" strokecolor="#5B5B5B">
                <v:path arrowok="t"/>
              </v:shape>
            </v:group>
            <v:group style="position:absolute;left:325;top:9814;width:3075;height:2" coordorigin="325,9814" coordsize="3075,2">
              <v:shape style="position:absolute;left:325;top:9814;width:3075;height:2" coordorigin="325,9814" coordsize="3075,0" path="m325,9814l3400,9814e" filled="f" stroked="t" strokeweight=".954994pt" strokecolor="#4F4F4F">
                <v:path arrowok="t"/>
              </v:shape>
            </v:group>
            <v:group style="position:absolute;left:2335;top:9453;width:2;height:1067" coordorigin="2335,9453" coordsize="2,1067">
              <v:shape style="position:absolute;left:2335;top:9453;width:2;height:1067" coordorigin="2335,9453" coordsize="0,1067" path="m2335,10520l2335,9453e" filled="f" stroked="t" strokeweight=".238749pt" strokecolor="#484848">
                <v:path arrowok="t"/>
              </v:shape>
            </v:group>
            <v:group style="position:absolute;left:3342;top:9812;width:520;height:2" coordorigin="3342,9812" coordsize="520,2">
              <v:shape style="position:absolute;left:3342;top:9812;width:520;height:2" coordorigin="3342,9812" coordsize="520,0" path="m3342,9812l3863,9812e" filled="f" stroked="t" strokeweight=".477497pt" strokecolor="#232323">
                <v:path arrowok="t"/>
              </v:shape>
            </v:group>
            <v:group style="position:absolute;left:3806;top:9812;width:454;height:2" coordorigin="3806,9812" coordsize="454,2">
              <v:shape style="position:absolute;left:3806;top:9812;width:454;height:2" coordorigin="3806,9812" coordsize="454,0" path="m3806,9812l4259,9812e" filled="f" stroked="t" strokeweight=".477497pt" strokecolor="#383838">
                <v:path arrowok="t"/>
              </v:shape>
            </v:group>
            <v:group style="position:absolute;left:4202;top:9810;width:358;height:2" coordorigin="4202,9810" coordsize="358,2">
              <v:shape style="position:absolute;left:4202;top:9810;width:358;height:2" coordorigin="4202,9810" coordsize="358,0" path="m4202,9810l4560,9810e" filled="f" stroked="t" strokeweight=".716246pt" strokecolor="#4B4B4B">
                <v:path arrowok="t"/>
              </v:shape>
            </v:group>
            <v:group style="position:absolute;left:4264;top:9807;width:3720;height:2" coordorigin="4264,9807" coordsize="3720,2">
              <v:shape style="position:absolute;left:4264;top:9807;width:3720;height:2" coordorigin="4264,9807" coordsize="3720,0" path="m4264,9807l7984,9807e" filled="f" stroked="t" strokeweight=".954994pt" strokecolor="#606060">
                <v:path arrowok="t"/>
              </v:shape>
            </v:group>
            <v:group style="position:absolute;left:7774;top:9805;width:578;height:2" coordorigin="7774,9805" coordsize="578,2">
              <v:shape style="position:absolute;left:7774;top:9805;width:578;height:2" coordorigin="7774,9805" coordsize="578,0" path="m7774,9805l8351,9805e" filled="f" stroked="t" strokeweight=".477497pt" strokecolor="#484848">
                <v:path arrowok="t"/>
              </v:shape>
            </v:group>
            <v:group style="position:absolute;left:8294;top:9798;width:286;height:2" coordorigin="8294,9798" coordsize="286,2">
              <v:shape style="position:absolute;left:8294;top:9798;width:286;height:2" coordorigin="8294,9798" coordsize="286,0" path="m8294,9798l8581,9798e" filled="f" stroked="t" strokeweight=".716246pt" strokecolor="#444444">
                <v:path arrowok="t"/>
              </v:shape>
            </v:group>
            <v:group style="position:absolute;left:8523;top:9802;width:358;height:2" coordorigin="8523,9802" coordsize="358,2">
              <v:shape style="position:absolute;left:8523;top:9802;width:358;height:2" coordorigin="8523,9802" coordsize="358,0" path="m8523,9802l8881,9802e" filled="f" stroked="t" strokeweight=".477497pt" strokecolor="#1F1F1F">
                <v:path arrowok="t"/>
              </v:shape>
            </v:group>
            <v:group style="position:absolute;left:8824;top:9802;width:306;height:2" coordorigin="8824,9802" coordsize="306,2">
              <v:shape style="position:absolute;left:8824;top:9802;width:306;height:2" coordorigin="8824,9802" coordsize="306,0" path="m8824,9802l9130,9802e" filled="f" stroked="t" strokeweight=".477497pt" strokecolor="#484848">
                <v:path arrowok="t"/>
              </v:shape>
            </v:group>
            <v:group style="position:absolute;left:9072;top:9800;width:2464;height:2" coordorigin="9072,9800" coordsize="2464,2">
              <v:shape style="position:absolute;left:9072;top:9800;width:2464;height:2" coordorigin="9072,9800" coordsize="2464,0" path="m9072,9800l11536,9800e" filled="f" stroked="t" strokeweight=".954994pt" strokecolor="#4F4F4F">
                <v:path arrowok="t"/>
              </v:shape>
            </v:group>
            <v:group style="position:absolute;left:325;top:10047;width:4608;height:2" coordorigin="325,10047" coordsize="4608,2">
              <v:shape style="position:absolute;left:325;top:10047;width:4608;height:2" coordorigin="325,10047" coordsize="4608,0" path="m325,10047l4933,10047e" filled="f" stroked="t" strokeweight=".954994pt" strokecolor="#545454">
                <v:path arrowok="t"/>
              </v:shape>
            </v:group>
            <v:group style="position:absolute;left:4875;top:10044;width:836;height:2" coordorigin="4875,10044" coordsize="836,2">
              <v:shape style="position:absolute;left:4875;top:10044;width:836;height:2" coordorigin="4875,10044" coordsize="836,0" path="m4875,10044l5711,10044e" filled="f" stroked="t" strokeweight=".716246pt" strokecolor="#484848">
                <v:path arrowok="t"/>
              </v:shape>
            </v:group>
            <v:group style="position:absolute;left:5654;top:10042;width:606;height:2" coordorigin="5654,10042" coordsize="606,2">
              <v:shape style="position:absolute;left:5654;top:10042;width:606;height:2" coordorigin="5654,10042" coordsize="606,0" path="m5654,10042l6260,10042e" filled="f" stroked="t" strokeweight=".477497pt" strokecolor="#2B2B2B">
                <v:path arrowok="t"/>
              </v:shape>
            </v:group>
            <v:group style="position:absolute;left:6203;top:10039;width:2956;height:2" coordorigin="6203,10039" coordsize="2956,2">
              <v:shape style="position:absolute;left:6203;top:10039;width:2956;height:2" coordorigin="6203,10039" coordsize="2956,0" path="m6203,10039l9158,10039e" filled="f" stroked="t" strokeweight=".954994pt" strokecolor="#545454">
                <v:path arrowok="t"/>
              </v:shape>
            </v:group>
            <v:group style="position:absolute;left:9072;top:10037;width:1074;height:2" coordorigin="9072,10037" coordsize="1074,2">
              <v:shape style="position:absolute;left:9072;top:10037;width:1074;height:2" coordorigin="9072,10037" coordsize="1074,0" path="m9072,10037l10147,10037e" filled="f" stroked="t" strokeweight=".477497pt" strokecolor="#2F2F2F">
                <v:path arrowok="t"/>
              </v:shape>
            </v:group>
            <v:group style="position:absolute;left:10090;top:10037;width:1447;height:2" coordorigin="10090,10037" coordsize="1447,2">
              <v:shape style="position:absolute;left:10090;top:10037;width:1447;height:2" coordorigin="10090,10037" coordsize="1447,0" path="m10090,10037l11536,10037e" filled="f" stroked="t" strokeweight=".716246pt" strokecolor="#4B4B4B">
                <v:path arrowok="t"/>
              </v:shape>
            </v:group>
            <v:group style="position:absolute;left:1676;top:10528;width:4035;height:2" coordorigin="1676,10528" coordsize="4035,2">
              <v:shape style="position:absolute;left:1676;top:10528;width:4035;height:2" coordorigin="1676,10528" coordsize="4035,0" path="m1676,10528l5711,10528e" filled="f" stroked="t" strokeweight=".716246pt" strokecolor="#5B5B5B">
                <v:path arrowok="t"/>
              </v:shape>
            </v:group>
            <v:group style="position:absolute;left:325;top:10530;width:1409;height:2" coordorigin="325,10530" coordsize="1409,2">
              <v:shape style="position:absolute;left:325;top:10530;width:1409;height:2" coordorigin="325,10530" coordsize="1409,0" path="m325,10530l1733,10530e" filled="f" stroked="t" strokeweight=".477497pt" strokecolor="#383838">
                <v:path arrowok="t"/>
              </v:shape>
            </v:group>
            <v:group style="position:absolute;left:5654;top:10520;width:1141;height:2" coordorigin="5654,10520" coordsize="1141,2">
              <v:shape style="position:absolute;left:5654;top:10520;width:1141;height:2" coordorigin="5654,10520" coordsize="1141,0" path="m5654,10520l6795,10520e" filled="f" stroked="t" strokeweight=".477497pt" strokecolor="#383838">
                <v:path arrowok="t"/>
              </v:shape>
            </v:group>
            <v:group style="position:absolute;left:6723;top:10518;width:339;height:2" coordorigin="6723,10518" coordsize="339,2">
              <v:shape style="position:absolute;left:6723;top:10518;width:339;height:2" coordorigin="6723,10518" coordsize="339,0" path="m6723,10518l7062,10518e" filled="f" stroked="t" strokeweight=".716246pt" strokecolor="#5B5B5B">
                <v:path arrowok="t"/>
              </v:shape>
            </v:group>
            <v:group style="position:absolute;left:6723;top:10516;width:4813;height:2" coordorigin="6723,10516" coordsize="4813,2">
              <v:shape style="position:absolute;left:6723;top:10516;width:4813;height:2" coordorigin="6723,10516" coordsize="4813,0" path="m6723,10516l11536,10516e" filled="f" stroked="t" strokeweight=".954994pt" strokecolor="#575757">
                <v:path arrowok="t"/>
              </v:shape>
            </v:group>
            <v:group style="position:absolute;left:332;top:10477;width:2;height:282" coordorigin="332,10477" coordsize="2,282">
              <v:shape style="position:absolute;left:332;top:10477;width:2;height:282" coordorigin="332,10477" coordsize="0,282" path="m332,10760l332,10477e" filled="f" stroked="t" strokeweight=".716246pt" strokecolor="#4F4F4F">
                <v:path arrowok="t"/>
              </v:shape>
            </v:group>
            <v:group style="position:absolute;left:817;top:10743;width:1552;height:2" coordorigin="817,10743" coordsize="1552,2">
              <v:shape style="position:absolute;left:817;top:10743;width:1552;height:2" coordorigin="817,10743" coordsize="1552,0" path="m817,10743l2368,10743e" filled="f" stroked="t" strokeweight=".954994pt" strokecolor="#545454">
                <v:path arrowok="t"/>
              </v:shape>
            </v:group>
            <v:group style="position:absolute;left:2335;top:10506;width:2;height:225" coordorigin="2335,10506" coordsize="2,225">
              <v:shape style="position:absolute;left:2335;top:10506;width:2;height:225" coordorigin="2335,10506" coordsize="0,225" path="m2335,10731l2335,10506e" filled="f" stroked="t" strokeweight=".238749pt" strokecolor="#676767">
                <v:path arrowok="t"/>
              </v:shape>
            </v:group>
            <v:group style="position:absolute;left:2306;top:10743;width:1953;height:2" coordorigin="2306,10743" coordsize="1953,2">
              <v:shape style="position:absolute;left:2306;top:10743;width:1953;height:2" coordorigin="2306,10743" coordsize="1953,0" path="m2306,10743l4259,10743e" filled="f" stroked="t" strokeweight=".477497pt" strokecolor="#3B3B3B">
                <v:path arrowok="t"/>
              </v:shape>
            </v:group>
            <v:group style="position:absolute;left:4202;top:10738;width:3228;height:2" coordorigin="4202,10738" coordsize="3228,2">
              <v:shape style="position:absolute;left:4202;top:10738;width:3228;height:2" coordorigin="4202,10738" coordsize="3228,0" path="m4202,10738l7430,10738e" filled="f" stroked="t" strokeweight=".954994pt" strokecolor="#575757">
                <v:path arrowok="t"/>
              </v:shape>
            </v:group>
            <v:group style="position:absolute;left:7358;top:10733;width:993;height:2" coordorigin="7358,10733" coordsize="993,2">
              <v:shape style="position:absolute;left:7358;top:10733;width:993;height:2" coordorigin="7358,10733" coordsize="993,0" path="m7358,10733l8351,10733e" filled="f" stroked="t" strokeweight=".477497pt" strokecolor="#3F3F3F">
                <v:path arrowok="t"/>
              </v:shape>
            </v:group>
            <v:group style="position:absolute;left:8294;top:10731;width:286;height:2" coordorigin="8294,10731" coordsize="286,2">
              <v:shape style="position:absolute;left:8294;top:10731;width:286;height:2" coordorigin="8294,10731" coordsize="286,0" path="m8294,10731l8581,10731e" filled="f" stroked="t" strokeweight=".477497pt" strokecolor="#282828">
                <v:path arrowok="t"/>
              </v:shape>
            </v:group>
            <v:group style="position:absolute;left:8523;top:10729;width:3013;height:2" coordorigin="8523,10729" coordsize="3013,2">
              <v:shape style="position:absolute;left:8523;top:10729;width:3013;height:2" coordorigin="8523,10729" coordsize="3013,0" path="m8523,10729l11536,10729e" filled="f" stroked="t" strokeweight=".954994pt" strokecolor="#4F4F4F">
                <v:path arrowok="t"/>
              </v:shape>
            </v:group>
            <v:group style="position:absolute;left:315;top:11085;width:4885;height:2" coordorigin="315,11085" coordsize="4885,2">
              <v:shape style="position:absolute;left:315;top:11085;width:4885;height:2" coordorigin="315,11085" coordsize="4885,0" path="m315,11085l5200,11085e" filled="f" stroked="t" strokeweight=".238749pt" strokecolor="#282828">
                <v:path arrowok="t"/>
              </v:shape>
            </v:group>
            <v:group style="position:absolute;left:1705;top:10736;width:2;height:383" coordorigin="1705,10736" coordsize="2,383">
              <v:shape style="position:absolute;left:1705;top:10736;width:2;height:383" coordorigin="1705,10736" coordsize="0,383" path="m1705,11119l1705,10736e" filled="f" stroked="t" strokeweight=".716246pt" strokecolor="#484848">
                <v:path arrowok="t"/>
              </v:shape>
            </v:group>
            <v:group style="position:absolute;left:2335;top:10717;width:2;height:373" coordorigin="2335,10717" coordsize="2,373">
              <v:shape style="position:absolute;left:2335;top:10717;width:2;height:373" coordorigin="2335,10717" coordsize="0,373" path="m2335,11090l2335,10717e" filled="f" stroked="t" strokeweight=".238749pt" strokecolor="#545454">
                <v:path arrowok="t"/>
              </v:shape>
            </v:group>
            <v:group style="position:absolute;left:5200;top:11085;width:1738;height:2" coordorigin="5200,11085" coordsize="1738,2">
              <v:shape style="position:absolute;left:5200;top:11085;width:1738;height:2" coordorigin="5200,11085" coordsize="1738,0" path="m5200,11085l6938,11085e" filled="f" stroked="t" strokeweight=".238749pt" strokecolor="#000000">
                <v:path arrowok="t"/>
              </v:shape>
            </v:group>
            <v:group style="position:absolute;left:6938;top:11085;width:864;height:2" coordorigin="6938,11085" coordsize="864,2">
              <v:shape style="position:absolute;left:6938;top:11085;width:864;height:2" coordorigin="6938,11085" coordsize="864,0" path="m6938,11085l7802,11085e" filled="f" stroked="t" strokeweight=".238749pt" strokecolor="#545454">
                <v:path arrowok="t"/>
              </v:shape>
            </v:group>
            <v:group style="position:absolute;left:7389;top:10726;width:2;height:1776" coordorigin="7389,10726" coordsize="2,1776">
              <v:shape style="position:absolute;left:7389;top:10726;width:2;height:1776" coordorigin="7389,10726" coordsize="0,1776" path="m7389,12502l7389,10726e" filled="f" stroked="t" strokeweight=".954994pt" strokecolor="#5B5B5B">
                <v:path arrowok="t"/>
              </v:shape>
            </v:group>
            <v:group style="position:absolute;left:7802;top:11085;width:3705;height:2" coordorigin="7802,11085" coordsize="3705,2">
              <v:shape style="position:absolute;left:7802;top:11085;width:3705;height:2" coordorigin="7802,11085" coordsize="3705,0" path="m7802,11085l11508,11085e" filled="f" stroked="t" strokeweight=".238749pt" strokecolor="#000000">
                <v:path arrowok="t"/>
              </v:shape>
            </v:group>
            <v:group style="position:absolute;left:993;top:11085;width:2;height:1862" coordorigin="993,11085" coordsize="2,1862">
              <v:shape style="position:absolute;left:993;top:11085;width:2;height:1862" coordorigin="993,11085" coordsize="0,1862" path="m993,12947l993,11085e" filled="f" stroked="t" strokeweight=".238749pt" strokecolor="#000000">
                <v:path arrowok="t"/>
              </v:shape>
            </v:group>
            <v:group style="position:absolute;left:1709;top:11056;width:2;height:383" coordorigin="1709,11056" coordsize="2,383">
              <v:shape style="position:absolute;left:1709;top:11056;width:2;height:383" coordorigin="1709,11056" coordsize="0,383" path="m1709,11439l1709,11056e" filled="f" stroked="t" strokeweight=".477497pt" strokecolor="#232323">
                <v:path arrowok="t"/>
              </v:shape>
            </v:group>
            <v:group style="position:absolute;left:2335;top:11085;width:2;height:1862" coordorigin="2335,11085" coordsize="2,1862">
              <v:shape style="position:absolute;left:2335;top:11085;width:2;height:1862" coordorigin="2335,11085" coordsize="0,1862" path="m2335,12947l2335,11085e" filled="f" stroked="t" strokeweight=".238749pt" strokecolor="#000000">
                <v:path arrowok="t"/>
              </v:shape>
            </v:group>
            <v:group style="position:absolute;left:11503;top:11085;width:2;height:3767" coordorigin="11503,11085" coordsize="2,3767">
              <v:shape style="position:absolute;left:11503;top:11085;width:2;height:3767" coordorigin="11503,11085" coordsize="0,3767" path="m11503,14852l11503,11085e" filled="f" stroked="t" strokeweight=".238749pt" strokecolor="#000000">
                <v:path arrowok="t"/>
              </v:shape>
            </v:group>
            <v:group style="position:absolute;left:1712;top:11382;width:2;height:498" coordorigin="1712,11382" coordsize="2,498">
              <v:shape style="position:absolute;left:1712;top:11382;width:2;height:498" coordorigin="1712,11382" coordsize="0,498" path="m1712,11880l1712,11382e" filled="f" stroked="t" strokeweight=".716246pt" strokecolor="#383838">
                <v:path arrowok="t"/>
              </v:shape>
            </v:group>
            <v:group style="position:absolute;left:339;top:11822;width:2;height:464" coordorigin="339,11822" coordsize="2,464">
              <v:shape style="position:absolute;left:339;top:11822;width:2;height:464" coordorigin="339,11822" coordsize="0,464" path="m339,12287l339,11822e" filled="f" stroked="t" strokeweight=".477497pt" strokecolor="#181818">
                <v:path arrowok="t"/>
              </v:shape>
            </v:group>
            <v:group style="position:absolute;left:1714;top:11822;width:2;height:570" coordorigin="1714,11822" coordsize="2,570">
              <v:shape style="position:absolute;left:1714;top:11822;width:2;height:570" coordorigin="1714,11822" coordsize="0,570" path="m1714,12392l1714,11822e" filled="f" stroked="t" strokeweight=".477497pt" strokecolor="#0F0F0F">
                <v:path arrowok="t"/>
              </v:shape>
            </v:group>
            <v:group style="position:absolute;left:339;top:12229;width:2;height:163" coordorigin="339,12229" coordsize="2,163">
              <v:shape style="position:absolute;left:339;top:12229;width:2;height:163" coordorigin="339,12229" coordsize="0,163" path="m339,12392l339,12229e" filled="f" stroked="t" strokeweight=".477497pt" strokecolor="#030303">
                <v:path arrowok="t"/>
              </v:shape>
            </v:group>
            <v:group style="position:absolute;left:341;top:12334;width:2;height:321" coordorigin="341,12334" coordsize="2,321">
              <v:shape style="position:absolute;left:341;top:12334;width:2;height:321" coordorigin="341,12334" coordsize="0,321" path="m341,12655l341,12334e" filled="f" stroked="t" strokeweight=".716246pt" strokecolor="#383838">
                <v:path arrowok="t"/>
              </v:shape>
            </v:group>
            <v:group style="position:absolute;left:1714;top:12334;width:2;height:321" coordorigin="1714,12334" coordsize="2,321">
              <v:shape style="position:absolute;left:1714;top:12334;width:2;height:321" coordorigin="1714,12334" coordsize="0,321" path="m1714,12655l1714,12334e" filled="f" stroked="t" strokeweight=".477497pt" strokecolor="#2F2F2F">
                <v:path arrowok="t"/>
              </v:shape>
            </v:group>
            <v:group style="position:absolute;left:7392;top:12334;width:2;height:3001" coordorigin="7392,12334" coordsize="2,3001">
              <v:shape style="position:absolute;left:7392;top:12334;width:2;height:3001" coordorigin="7392,12334" coordsize="0,3001" path="m7392,15335l7392,12334e" filled="f" stroked="t" strokeweight=".716246pt" strokecolor="#3B3B3B">
                <v:path arrowok="t"/>
              </v:shape>
            </v:group>
            <v:group style="position:absolute;left:346;top:12598;width:2;height:2001" coordorigin="346,12598" coordsize="2,2001">
              <v:shape style="position:absolute;left:346;top:12598;width:2;height:2001" coordorigin="346,12598" coordsize="0,2001" path="m346,14598l346,12598e" filled="f" stroked="t" strokeweight=".954994pt" strokecolor="#575757">
                <v:path arrowok="t"/>
              </v:shape>
            </v:group>
            <v:group style="position:absolute;left:1721;top:12598;width:2;height:1996" coordorigin="1721,12598" coordsize="2,1996">
              <v:shape style="position:absolute;left:1721;top:12598;width:2;height:1996" coordorigin="1721,12598" coordsize="0,1996" path="m1721,14594l1721,12598e" filled="f" stroked="t" strokeweight=".954994pt" strokecolor="#4F4F4F">
                <v:path arrowok="t"/>
              </v:shape>
            </v:group>
            <v:group style="position:absolute;left:7401;top:12598;width:2;height:790" coordorigin="7401,12598" coordsize="2,790">
              <v:shape style="position:absolute;left:7401;top:12598;width:2;height:790" coordorigin="7401,12598" coordsize="0,790" path="m7401,13387l7401,12598e" filled="f" stroked="t" strokeweight=".477497pt" strokecolor="#444444">
                <v:path arrowok="t"/>
              </v:shape>
            </v:group>
            <v:group style="position:absolute;left:993;top:12947;width:2;height:220" coordorigin="993,12947" coordsize="2,220">
              <v:shape style="position:absolute;left:993;top:12947;width:2;height:220" coordorigin="993,12947" coordsize="0,220" path="m993,13167l993,12947e" filled="f" stroked="t" strokeweight=".238749pt" strokecolor="#606060">
                <v:path arrowok="t"/>
              </v:shape>
            </v:group>
            <v:group style="position:absolute;left:339;top:13062;width:2029;height:2" coordorigin="339,13062" coordsize="2029,2">
              <v:shape style="position:absolute;left:339;top:13062;width:2029;height:2" coordorigin="339,13062" coordsize="2029,0" path="m339,13062l2368,13062e" filled="f" stroked="t" strokeweight=".954994pt" strokecolor="#646464">
                <v:path arrowok="t"/>
              </v:shape>
            </v:group>
            <v:group style="position:absolute;left:2335;top:12947;width:2;height:220" coordorigin="2335,12947" coordsize="2,220">
              <v:shape style="position:absolute;left:2335;top:12947;width:2;height:220" coordorigin="2335,12947" coordsize="0,220" path="m2335,13167l2335,12947e" filled="f" stroked="t" strokeweight=".238749pt" strokecolor="#646464">
                <v:path arrowok="t"/>
              </v:shape>
            </v:group>
            <v:group style="position:absolute;left:993;top:13167;width:2;height:2245" coordorigin="993,13167" coordsize="2,2245">
              <v:shape style="position:absolute;left:993;top:13167;width:2;height:2245" coordorigin="993,13167" coordsize="0,2245" path="m993,15412l993,13167e" filled="f" stroked="t" strokeweight=".238749pt" strokecolor="#000000">
                <v:path arrowok="t"/>
              </v:shape>
            </v:group>
            <v:group style="position:absolute;left:2335;top:13167;width:2;height:2245" coordorigin="2335,13167" coordsize="2,2245">
              <v:shape style="position:absolute;left:2335;top:13167;width:2;height:2245" coordorigin="2335,13167" coordsize="0,2245" path="m2335,15412l2335,13167e" filled="f" stroked="t" strokeweight=".238749pt" strokecolor="#000000">
                <v:path arrowok="t"/>
              </v:shape>
            </v:group>
            <v:group style="position:absolute;left:7401;top:13249;width:2;height:617" coordorigin="7401,13249" coordsize="2,617">
              <v:shape style="position:absolute;left:7401;top:13249;width:2;height:617" coordorigin="7401,13249" coordsize="0,617" path="m7401,13866l7401,13249e" filled="f" stroked="t" strokeweight=".477497pt" strokecolor="#3F3F3F">
                <v:path arrowok="t"/>
              </v:shape>
            </v:group>
            <v:group style="position:absolute;left:7404;top:13809;width:2;height:364" coordorigin="7404,13809" coordsize="2,364">
              <v:shape style="position:absolute;left:7404;top:13809;width:2;height:364" coordorigin="7404,13809" coordsize="0,364" path="m7404,14172l7404,13809e" filled="f" stroked="t" strokeweight=".716246pt" strokecolor="#575757">
                <v:path arrowok="t"/>
              </v:shape>
            </v:group>
            <v:group style="position:absolute;left:349;top:14115;width:2;height:479" coordorigin="349,14115" coordsize="2,479">
              <v:shape style="position:absolute;left:349;top:14115;width:2;height:479" coordorigin="349,14115" coordsize="0,479" path="m349,14594l349,14115e" filled="f" stroked="t" strokeweight=".477497pt" strokecolor="#4B4B4B">
                <v:path arrowok="t"/>
              </v:shape>
            </v:group>
            <v:group style="position:absolute;left:349;top:14536;width:2;height:345" coordorigin="349,14536" coordsize="2,345">
              <v:shape style="position:absolute;left:349;top:14536;width:2;height:345" coordorigin="349,14536" coordsize="0,345" path="m349,14881l349,14536e" filled="f" stroked="t" strokeweight=".477497pt" strokecolor="#282828">
                <v:path arrowok="t"/>
              </v:shape>
            </v:group>
            <v:group style="position:absolute;left:1724;top:14536;width:2;height:345" coordorigin="1724,14536" coordsize="2,345">
              <v:shape style="position:absolute;left:1724;top:14536;width:2;height:345" coordorigin="1724,14536" coordsize="0,345" path="m1724,14881l1724,14536e" filled="f" stroked="t" strokeweight=".477497pt" strokecolor="#181818">
                <v:path arrowok="t"/>
              </v:shape>
            </v:group>
            <v:group style="position:absolute;left:7406;top:14536;width:2;height:345" coordorigin="7406,14536" coordsize="2,345">
              <v:shape style="position:absolute;left:7406;top:14536;width:2;height:345" coordorigin="7406,14536" coordsize="0,345" path="m7406,14881l7406,14536e" filled="f" stroked="t" strokeweight=".477497pt" strokecolor="#181818">
                <v:path arrowok="t"/>
              </v:shape>
            </v:group>
            <v:group style="position:absolute;left:349;top:14823;width:2;height:617" coordorigin="349,14823" coordsize="2,617">
              <v:shape style="position:absolute;left:349;top:14823;width:2;height:617" coordorigin="349,14823" coordsize="0,617" path="m349,15441l349,14823e" filled="f" stroked="t" strokeweight=".477497pt" strokecolor="#484848">
                <v:path arrowok="t"/>
              </v:shape>
            </v:group>
            <v:group style="position:absolute;left:1726;top:14823;width:2;height:617" coordorigin="1726,14823" coordsize="2,617">
              <v:shape style="position:absolute;left:1726;top:14823;width:2;height:617" coordorigin="1726,14823" coordsize="0,617" path="m1726,15441l1726,14823e" filled="f" stroked="t" strokeweight=".477497pt" strokecolor="#3B3B3B">
                <v:path arrowok="t"/>
              </v:shape>
            </v:group>
            <v:group style="position:absolute;left:444;top:15436;width:1924;height:2" coordorigin="444,15436" coordsize="1924,2">
              <v:shape style="position:absolute;left:444;top:15436;width:1924;height:2" coordorigin="444,15436" coordsize="1924,0" path="m444,15436l2368,15436e" filled="f" stroked="t" strokeweight=".238749pt" strokecolor="#4F4F4F">
                <v:path arrowok="t"/>
              </v:shape>
            </v:group>
            <v:group style="position:absolute;left:2306;top:15431;width:5802;height:2" coordorigin="2306,15431" coordsize="5802,2">
              <v:shape style="position:absolute;left:2306;top:15431;width:5802;height:2" coordorigin="2306,15431" coordsize="5802,0" path="m2306,15431l8108,15431e" filled="f" stroked="t" strokeweight=".477497pt" strokecolor="#545454">
                <v:path arrowok="t"/>
              </v:shape>
            </v:group>
            <v:group style="position:absolute;left:7408;top:11655;width:2;height:3767" coordorigin="7408,11655" coordsize="2,3767">
              <v:shape style="position:absolute;left:7408;top:11655;width:2;height:3767" coordorigin="7408,11655" coordsize="0,3767" path="m7408,15422l7408,11655e" filled="f" stroked="t" strokeweight=".477497pt" strokecolor="#3F3F3F">
                <v:path arrowok="t"/>
              </v:shape>
            </v:group>
            <v:group style="position:absolute;left:3056;top:15419;width:7659;height:2" coordorigin="3056,15419" coordsize="7659,2">
              <v:shape style="position:absolute;left:3056;top:15419;width:7659;height:2" coordorigin="3056,15419" coordsize="7659,0" path="m3056,15419l10715,15419e" filled="f" stroked="t" strokeweight=".477497pt" strokecolor="#545454">
                <v:path arrowok="t"/>
              </v:shape>
            </v:group>
            <v:group style="position:absolute;left:8294;top:15412;width:836;height:2" coordorigin="8294,15412" coordsize="836,2">
              <v:shape style="position:absolute;left:8294;top:15412;width:836;height:2" coordorigin="8294,15412" coordsize="836,0" path="m8294,15412l9130,15412e" filled="f" stroked="t" strokeweight=".477497pt" strokecolor="#444444">
                <v:path arrowok="t"/>
              </v:shape>
            </v:group>
            <v:group style="position:absolute;left:9072;top:15410;width:540;height:2" coordorigin="9072,15410" coordsize="540,2">
              <v:shape style="position:absolute;left:9072;top:15410;width:540;height:2" coordorigin="9072,15410" coordsize="540,0" path="m9072,15410l9612,15410e" filled="f" stroked="t" strokeweight=".716246pt" strokecolor="#606060">
                <v:path arrowok="t"/>
              </v:shape>
            </v:group>
            <v:group style="position:absolute;left:9951;top:15407;width:196;height:2" coordorigin="9951,15407" coordsize="196,2">
              <v:shape style="position:absolute;left:9951;top:15407;width:196;height:2" coordorigin="9951,15407" coordsize="196,0" path="m9951,15407l10147,15407e" filled="f" stroked="t" strokeweight=".477497pt" strokecolor="#444444">
                <v:path arrowok="t"/>
              </v:shape>
            </v:group>
            <v:group style="position:absolute;left:11503;top:14852;width:2;height:565" coordorigin="11503,14852" coordsize="2,565">
              <v:shape style="position:absolute;left:11503;top:14852;width:2;height:565" coordorigin="11503,14852" coordsize="0,565" path="m11503,15417l11503,14852e" filled="f" stroked="t" strokeweight=".238749pt" strokecolor="#707070">
                <v:path arrowok="t"/>
              </v:shape>
            </v:group>
            <v:group style="position:absolute;left:9555;top:15407;width:2029;height:2" coordorigin="9555,15407" coordsize="2029,2">
              <v:shape style="position:absolute;left:9555;top:15407;width:2029;height:2" coordorigin="9555,15407" coordsize="2029,0" path="m9555,15407l11584,15407e" filled="f" stroked="t" strokeweight=".954994pt" strokecolor="#67676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07.812805pt;margin-top:-31.165752pt;width:.1pt;height:29.049318pt;mso-position-horizontal-relative:page;mso-position-vertical-relative:paragraph;z-index:-10011" coordorigin="10156,-623" coordsize="2,581">
            <v:shape style="position:absolute;left:10156;top:-623;width:2;height:581" coordorigin="10156,-623" coordsize="0,581" path="m10156,-42l10156,-623e" filled="f" stroked="t" strokeweight="1.9375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0"/>
          <w:w w:val="65"/>
        </w:rPr>
        <w:t>.!&gt;&lt;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102" w:lineRule="exact"/>
        <w:ind w:right="-3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72"/>
          <w:position w:val="-2"/>
        </w:rPr>
        <w:t>&lt;ii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51"/>
          <w:position w:val="1"/>
        </w:rPr>
        <w:t>::ı::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91"/>
        <w:jc w:val="left"/>
        <w:tabs>
          <w:tab w:pos="1100" w:val="left"/>
          <w:tab w:pos="1680" w:val="left"/>
          <w:tab w:pos="2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86.223831pt;margin-top:8.570638pt;width:.1pt;height:9.572696pt;mso-position-horizontal-relative:page;mso-position-vertical-relative:paragraph;z-index:-10014" coordorigin="3724,171" coordsize="2,191">
            <v:shape style="position:absolute;left:3724;top:171;width:2;height:191" coordorigin="3724,171" coordsize="0,191" path="m3724,363l3724,171e" filled="f" stroked="t" strokeweight="1.193743pt" strokecolor="#4B546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color w:val="343434"/>
          <w:w w:val="60"/>
        </w:rPr>
        <w:t>ltf_,.;.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-15"/>
          <w:w w:val="61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0"/>
          <w:w w:val="71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343877"/>
          <w:spacing w:val="-68"/>
          <w:w w:val="229"/>
        </w:rPr>
        <w:t>!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56"/>
        </w:rPr>
        <w:t>Ol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4"/>
          <w:b/>
          <w:bCs/>
        </w:rPr>
        <w:t>A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4"/>
          <w:b/>
          <w:bCs/>
        </w:rPr>
        <w:t>  </w:t>
      </w:r>
      <w:r>
        <w:rPr>
          <w:rFonts w:ascii="Arial" w:hAnsi="Arial" w:cs="Arial" w:eastAsia="Arial"/>
          <w:sz w:val="23"/>
          <w:szCs w:val="23"/>
          <w:color w:val="343434"/>
          <w:spacing w:val="21"/>
          <w:w w:val="74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4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-42"/>
          <w:w w:val="74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</w:rPr>
        <w:t>Itf.E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7"/>
          <w:w w:val="102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-104"/>
          <w:w w:val="99"/>
          <w:b/>
          <w:bCs/>
          <w:position w:val="-1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75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43434"/>
          <w:spacing w:val="0"/>
          <w:w w:val="75"/>
        </w:rPr>
        <w:t>mrr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17" w:lineRule="atLeast"/>
        <w:ind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9E9E9E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9E9E9E"/>
          <w:spacing w:val="-15"/>
          <w:w w:val="100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757575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757575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57575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94949"/>
          <w:spacing w:val="0"/>
          <w:w w:val="303"/>
        </w:rPr>
        <w:t>,.</w:t>
      </w:r>
      <w:r>
        <w:rPr>
          <w:rFonts w:ascii="Times New Roman" w:hAnsi="Times New Roman" w:cs="Times New Roman" w:eastAsia="Times New Roman"/>
          <w:sz w:val="23"/>
          <w:szCs w:val="23"/>
          <w:color w:val="494949"/>
          <w:spacing w:val="-64"/>
          <w:w w:val="30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D5D5D"/>
          <w:spacing w:val="0"/>
          <w:w w:val="100"/>
          <w:i/>
        </w:rPr>
        <w:t>n)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i/>
        </w:rPr>
        <w:t>"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3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AFAFAF"/>
          <w:spacing w:val="0"/>
          <w:w w:val="135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69" w:lineRule="exact"/>
        <w:ind w:left="807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5D5D5D"/>
          <w:spacing w:val="0"/>
          <w:w w:val="116"/>
          <w:i/>
        </w:rPr>
        <w:t>-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00" w:right="0"/>
          <w:cols w:num="4" w:equalWidth="0">
            <w:col w:w="463" w:space="2236"/>
            <w:col w:w="2682" w:space="201"/>
            <w:col w:w="259" w:space="3036"/>
            <w:col w:w="2843"/>
          </w:cols>
        </w:sectPr>
      </w:pPr>
      <w:rPr/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14" w:lineRule="auto"/>
        <w:ind w:left="603" w:right="-149" w:firstLine="-59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6"/>
          <w:szCs w:val="86"/>
          <w:color w:val="383838"/>
          <w:spacing w:val="-398"/>
          <w:w w:val="178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13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13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4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4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7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8" w:lineRule="exact"/>
        <w:ind w:left="362" w:right="4487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83"/>
        </w:rPr>
        <w:t>Gl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40" w:lineRule="auto"/>
        <w:ind w:left="1121" w:right="531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20" w:bottom="280" w:left="220" w:right="80"/>
          <w:cols w:num="2" w:equalWidth="0">
            <w:col w:w="1627" w:space="1666"/>
            <w:col w:w="8327"/>
          </w:cols>
        </w:sectPr>
      </w:pPr>
      <w:rPr/>
    </w:p>
    <w:p>
      <w:pPr>
        <w:spacing w:before="0" w:after="0" w:line="288" w:lineRule="exact"/>
        <w:ind w:left="113" w:right="-20"/>
        <w:jc w:val="left"/>
        <w:tabs>
          <w:tab w:pos="1480" w:val="left"/>
          <w:tab w:pos="3140" w:val="left"/>
          <w:tab w:pos="552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0"/>
          <w:position w:val="1"/>
        </w:rPr>
        <w:t>Pla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1"/>
        </w:rPr>
        <w:t>29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108"/>
          <w:position w:val="1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8"/>
          <w:position w:val="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"/>
          <w:w w:val="108"/>
          <w:position w:val="1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1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6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15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:19:22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61"/>
          <w:position w:val="1"/>
        </w:rPr>
        <w:t>tr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1"/>
          <w:w w:val="61"/>
          <w:position w:val="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1"/>
        </w:rPr>
        <w:t>el: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8"/>
          <w:position w:val="1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4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132" w:right="-20"/>
        <w:jc w:val="left"/>
        <w:tabs>
          <w:tab w:pos="1500" w:val="left"/>
          <w:tab w:pos="3140" w:val="left"/>
          <w:tab w:pos="4520" w:val="left"/>
          <w:tab w:pos="5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29/05/2017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3602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3"/>
        </w:rPr>
        <w:t>Alan: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3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0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3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0" w:after="0" w:line="202" w:lineRule="exact"/>
        <w:ind w:left="13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45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0"/>
          <w:w w:val="14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Knrab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100"/>
          <w:position w:val="-1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177/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  <w:position w:val="-1"/>
        </w:rPr>
        <w:t>sok.Üzeri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132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w w:val="10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4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76"/>
        </w:rPr>
        <w:t>l/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"/>
          <w:w w:val="77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9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</w:rPr>
        <w:t>Karab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77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76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2"/>
        </w:rPr>
        <w:t>lar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-8"/>
          <w:w w:val="18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2"/>
        </w:rPr>
        <w:t>77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103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40" w:lineRule="auto"/>
        <w:ind w:left="127" w:right="-20"/>
        <w:jc w:val="left"/>
        <w:tabs>
          <w:tab w:pos="1480" w:val="left"/>
          <w:tab w:pos="4560" w:val="left"/>
          <w:tab w:pos="5880" w:val="left"/>
          <w:tab w:pos="7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9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noı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57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575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11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kt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5"/>
          <w:w w:val="9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4"/>
          <w:w w:val="154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127" w:right="-20"/>
        <w:jc w:val="left"/>
        <w:tabs>
          <w:tab w:pos="3640" w:val="left"/>
          <w:tab w:pos="6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36"/>
        </w:rPr>
        <w:t>ise: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7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9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7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89" w:lineRule="exact"/>
        <w:ind w:left="3617" w:right="4836"/>
        <w:jc w:val="center"/>
        <w:tabs>
          <w:tab w:pos="6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6"/>
          <w:szCs w:val="16"/>
          <w:color w:val="383838"/>
          <w:w w:val="103"/>
          <w:position w:val="-1"/>
        </w:rPr>
      </w:r>
      <w:r>
        <w:rPr>
          <w:rFonts w:ascii="Arial" w:hAnsi="Arial" w:cs="Arial" w:eastAsia="Arial"/>
          <w:sz w:val="16"/>
          <w:szCs w:val="16"/>
          <w:color w:val="383838"/>
          <w:w w:val="103"/>
          <w:u w:val="thick" w:color="000000"/>
          <w:position w:val="-1"/>
        </w:rPr>
        <w:t>B</w:t>
      </w:r>
      <w:r>
        <w:rPr>
          <w:rFonts w:ascii="Arial" w:hAnsi="Arial" w:cs="Arial" w:eastAsia="Arial"/>
          <w:sz w:val="16"/>
          <w:szCs w:val="16"/>
          <w:color w:val="383838"/>
          <w:w w:val="103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383838"/>
          <w:w w:val="103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595959"/>
          <w:w w:val="100"/>
          <w:u w:val="thick" w:color="000000"/>
          <w:position w:val="-1"/>
        </w:rPr>
        <w:t>e</w:t>
      </w:r>
      <w:r>
        <w:rPr>
          <w:rFonts w:ascii="Arial" w:hAnsi="Arial" w:cs="Arial" w:eastAsia="Arial"/>
          <w:sz w:val="16"/>
          <w:szCs w:val="16"/>
          <w:color w:val="595959"/>
          <w:w w:val="100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595959"/>
          <w:w w:val="100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383838"/>
          <w:w w:val="101"/>
          <w:u w:val="thick" w:color="000000"/>
          <w:position w:val="-1"/>
        </w:rPr>
        <w:t>toı</w:t>
      </w:r>
      <w:r>
        <w:rPr>
          <w:rFonts w:ascii="Arial" w:hAnsi="Arial" w:cs="Arial" w:eastAsia="Arial"/>
          <w:sz w:val="16"/>
          <w:szCs w:val="16"/>
          <w:color w:val="383838"/>
          <w:w w:val="101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383838"/>
          <w:spacing w:val="-18"/>
          <w:w w:val="101"/>
          <w:u w:val="thick" w:color="000000"/>
          <w:position w:val="-1"/>
        </w:rPr>
        <w:t>ı</w:t>
      </w:r>
      <w:r>
        <w:rPr>
          <w:rFonts w:ascii="Arial" w:hAnsi="Arial" w:cs="Arial" w:eastAsia="Arial"/>
          <w:sz w:val="16"/>
          <w:szCs w:val="16"/>
          <w:color w:val="383838"/>
          <w:spacing w:val="-18"/>
          <w:w w:val="101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383838"/>
          <w:spacing w:val="-18"/>
          <w:w w:val="101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13"/>
          <w:u w:val="thick" w:color="000000"/>
          <w:position w:val="-1"/>
        </w:rPr>
        <w:t>ı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13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595959"/>
          <w:spacing w:val="-10"/>
          <w:w w:val="113"/>
          <w:u w:val="thick" w:color="000000"/>
          <w:position w:val="-1"/>
        </w:rPr>
        <w:t>ı</w:t>
      </w:r>
      <w:r>
        <w:rPr>
          <w:rFonts w:ascii="Arial" w:hAnsi="Arial" w:cs="Arial" w:eastAsia="Arial"/>
          <w:sz w:val="16"/>
          <w:szCs w:val="16"/>
          <w:color w:val="595959"/>
          <w:spacing w:val="-10"/>
          <w:w w:val="113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595959"/>
          <w:spacing w:val="-10"/>
          <w:w w:val="113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12"/>
          <w:u w:val="thick" w:color="000000"/>
          <w:position w:val="-1"/>
        </w:rPr>
        <w:t>rn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12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383838"/>
          <w:spacing w:val="-11"/>
          <w:w w:val="111"/>
          <w:u w:val="thick" w:color="000000"/>
          <w:position w:val="-1"/>
        </w:rPr>
        <w:t>ı</w:t>
      </w:r>
      <w:r>
        <w:rPr>
          <w:rFonts w:ascii="Arial" w:hAnsi="Arial" w:cs="Arial" w:eastAsia="Arial"/>
          <w:sz w:val="16"/>
          <w:szCs w:val="16"/>
          <w:color w:val="383838"/>
          <w:spacing w:val="-11"/>
          <w:w w:val="111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383838"/>
          <w:spacing w:val="-11"/>
          <w:w w:val="111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94"/>
          <w:u w:val="thick" w:color="000000"/>
          <w:position w:val="-1"/>
        </w:rPr>
        <w:t>e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94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99"/>
          <w:u w:val="thick" w:color="0000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595959"/>
          <w:spacing w:val="3"/>
          <w:w w:val="100"/>
          <w:u w:val="thick" w:color="0000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595959"/>
          <w:spacing w:val="3"/>
          <w:w w:val="100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595959"/>
          <w:spacing w:val="3"/>
          <w:w w:val="100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4"/>
          <w:u w:val="thick" w:color="000000"/>
          <w:position w:val="-1"/>
        </w:rPr>
        <w:t>K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4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383838"/>
          <w:spacing w:val="5"/>
          <w:w w:val="105"/>
          <w:u w:val="thick" w:color="000000"/>
          <w:position w:val="-1"/>
        </w:rPr>
        <w:t>a</w:t>
      </w:r>
      <w:r>
        <w:rPr>
          <w:rFonts w:ascii="Arial" w:hAnsi="Arial" w:cs="Arial" w:eastAsia="Arial"/>
          <w:sz w:val="16"/>
          <w:szCs w:val="16"/>
          <w:color w:val="383838"/>
          <w:spacing w:val="5"/>
          <w:w w:val="105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383838"/>
          <w:spacing w:val="5"/>
          <w:w w:val="105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10"/>
          <w:u w:val="thick" w:color="000000"/>
          <w:position w:val="-1"/>
        </w:rPr>
        <w:t>g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10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595959"/>
          <w:spacing w:val="-12"/>
          <w:w w:val="110"/>
          <w:u w:val="thick" w:color="000000"/>
          <w:position w:val="-1"/>
        </w:rPr>
        <w:t>i</w:t>
      </w:r>
      <w:r>
        <w:rPr>
          <w:rFonts w:ascii="Arial" w:hAnsi="Arial" w:cs="Arial" w:eastAsia="Arial"/>
          <w:sz w:val="16"/>
          <w:szCs w:val="16"/>
          <w:color w:val="595959"/>
          <w:spacing w:val="-12"/>
          <w:w w:val="110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595959"/>
          <w:spacing w:val="-12"/>
          <w:w w:val="110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16"/>
          <w:u w:val="thick" w:color="000000"/>
          <w:position w:val="-1"/>
        </w:rPr>
        <w:t>r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16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99"/>
          <w:u w:val="thick" w:color="0000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-2"/>
          <w:w w:val="100"/>
          <w:u w:val="thick" w:color="0000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-2"/>
          <w:w w:val="100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21"/>
          <w:u w:val="thick" w:color="000000"/>
          <w:position w:val="-1"/>
        </w:rPr>
        <w:t>Al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21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383838"/>
          <w:spacing w:val="-14"/>
          <w:w w:val="121"/>
          <w:u w:val="thick" w:color="000000"/>
          <w:position w:val="-1"/>
        </w:rPr>
        <w:t>ı</w:t>
      </w:r>
      <w:r>
        <w:rPr>
          <w:rFonts w:ascii="Arial" w:hAnsi="Arial" w:cs="Arial" w:eastAsia="Arial"/>
          <w:sz w:val="16"/>
          <w:szCs w:val="16"/>
          <w:color w:val="383838"/>
          <w:spacing w:val="-14"/>
          <w:w w:val="121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383838"/>
          <w:spacing w:val="-14"/>
          <w:w w:val="121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73"/>
          <w:u w:val="thick" w:color="000000"/>
          <w:position w:val="-1"/>
        </w:rPr>
        <w:t>$!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73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595959"/>
          <w:spacing w:val="-30"/>
          <w:w w:val="74"/>
          <w:u w:val="thick" w:color="000000"/>
          <w:position w:val="-1"/>
        </w:rPr>
        <w:t>1</w:t>
      </w:r>
      <w:r>
        <w:rPr>
          <w:rFonts w:ascii="Arial" w:hAnsi="Arial" w:cs="Arial" w:eastAsia="Arial"/>
          <w:sz w:val="16"/>
          <w:szCs w:val="16"/>
          <w:color w:val="595959"/>
          <w:spacing w:val="-30"/>
          <w:w w:val="74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595959"/>
          <w:spacing w:val="-30"/>
          <w:w w:val="74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86"/>
          <w:u w:val="thick" w:color="000000"/>
          <w:position w:val="-1"/>
        </w:rPr>
        <w:t>P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86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99"/>
          <w:u w:val="thick" w:color="0000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u w:val="thick" w:color="0000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15"/>
          <w:w w:val="100"/>
          <w:u w:val="thick" w:color="0000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15"/>
          <w:w w:val="100"/>
          <w:u w:val="thick" w:color="000000"/>
          <w:position w:val="-1"/>
        </w:rPr>
      </w:r>
      <w:r>
        <w:rPr>
          <w:rFonts w:ascii="Arial" w:hAnsi="Arial" w:cs="Arial" w:eastAsia="Arial"/>
          <w:sz w:val="16"/>
          <w:szCs w:val="16"/>
          <w:color w:val="383838"/>
          <w:spacing w:val="15"/>
          <w:w w:val="100"/>
          <w:u w:val="thick" w:color="0000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262"/>
          <w:u w:val="thick" w:color="000000"/>
          <w:position w:val="-1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262"/>
          <w:u w:val="thick" w:color="0000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5"/>
          <w:w w:val="262"/>
          <w:u w:val="thick" w:color="000000"/>
          <w:position w:val="-1"/>
        </w:rPr>
        <w:t>@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5"/>
          <w:w w:val="262"/>
          <w:u w:val="thick" w:color="0000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5"/>
          <w:w w:val="262"/>
          <w:u w:val="thick" w:color="0000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858585"/>
          <w:spacing w:val="0"/>
          <w:w w:val="161"/>
          <w:u w:val="thick" w:color="000000"/>
          <w:position w:val="-1"/>
        </w:rPr>
        <w:t>!_</w:t>
      </w:r>
      <w:r>
        <w:rPr>
          <w:rFonts w:ascii="Times New Roman" w:hAnsi="Times New Roman" w:cs="Times New Roman" w:eastAsia="Times New Roman"/>
          <w:sz w:val="17"/>
          <w:szCs w:val="17"/>
          <w:color w:val="858585"/>
          <w:spacing w:val="0"/>
          <w:w w:val="161"/>
          <w:u w:val="thick" w:color="0000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858585"/>
          <w:spacing w:val="0"/>
          <w:w w:val="100"/>
          <w:u w:val="thick" w:color="0000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58585"/>
          <w:spacing w:val="0"/>
          <w:w w:val="100"/>
          <w:u w:val="thick" w:color="0000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858585"/>
          <w:spacing w:val="0"/>
          <w:w w:val="100"/>
          <w:u w:val="thick" w:color="0000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858585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24" w:lineRule="exact"/>
        <w:ind w:left="3981" w:right="5041"/>
        <w:jc w:val="center"/>
        <w:tabs>
          <w:tab w:pos="4400" w:val="left"/>
          <w:tab w:pos="4680" w:val="left"/>
          <w:tab w:pos="5000" w:val="left"/>
          <w:tab w:pos="5280" w:val="left"/>
          <w:tab w:pos="5760" w:val="left"/>
          <w:tab w:pos="638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33"/>
          <w:szCs w:val="33"/>
          <w:color w:val="383838"/>
          <w:spacing w:val="0"/>
          <w:w w:val="58"/>
        </w:rPr>
        <w:t>-</w:t>
      </w:r>
      <w:r>
        <w:rPr>
          <w:rFonts w:ascii="Arial" w:hAnsi="Arial" w:cs="Arial" w:eastAsia="Arial"/>
          <w:sz w:val="33"/>
          <w:szCs w:val="33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33"/>
          <w:szCs w:val="33"/>
          <w:color w:val="383838"/>
          <w:spacing w:val="0"/>
          <w:w w:val="100"/>
        </w:rPr>
      </w:r>
      <w:r>
        <w:rPr>
          <w:rFonts w:ascii="Arial" w:hAnsi="Arial" w:cs="Arial" w:eastAsia="Arial"/>
          <w:sz w:val="33"/>
          <w:szCs w:val="33"/>
          <w:color w:val="161616"/>
          <w:spacing w:val="0"/>
          <w:w w:val="22"/>
        </w:rPr>
        <w:t>1</w:t>
      </w:r>
      <w:r>
        <w:rPr>
          <w:rFonts w:ascii="Arial" w:hAnsi="Arial" w:cs="Arial" w:eastAsia="Arial"/>
          <w:sz w:val="33"/>
          <w:szCs w:val="33"/>
          <w:color w:val="161616"/>
          <w:spacing w:val="0"/>
          <w:w w:val="100"/>
        </w:rPr>
        <w:tab/>
      </w:r>
      <w:r>
        <w:rPr>
          <w:rFonts w:ascii="Arial" w:hAnsi="Arial" w:cs="Arial" w:eastAsia="Arial"/>
          <w:sz w:val="33"/>
          <w:szCs w:val="33"/>
          <w:color w:val="161616"/>
          <w:spacing w:val="0"/>
          <w:w w:val="100"/>
        </w:rPr>
      </w:r>
      <w:r>
        <w:rPr>
          <w:rFonts w:ascii="Arial" w:hAnsi="Arial" w:cs="Arial" w:eastAsia="Arial"/>
          <w:sz w:val="33"/>
          <w:szCs w:val="33"/>
          <w:color w:val="383838"/>
          <w:spacing w:val="0"/>
          <w:w w:val="64"/>
        </w:rPr>
        <w:t>-</w:t>
      </w:r>
      <w:r>
        <w:rPr>
          <w:rFonts w:ascii="Arial" w:hAnsi="Arial" w:cs="Arial" w:eastAsia="Arial"/>
          <w:sz w:val="33"/>
          <w:szCs w:val="33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33"/>
          <w:szCs w:val="33"/>
          <w:color w:val="383838"/>
          <w:spacing w:val="0"/>
          <w:w w:val="100"/>
        </w:rPr>
      </w:r>
      <w:r>
        <w:rPr>
          <w:rFonts w:ascii="Arial" w:hAnsi="Arial" w:cs="Arial" w:eastAsia="Arial"/>
          <w:sz w:val="33"/>
          <w:szCs w:val="33"/>
          <w:color w:val="161616"/>
          <w:spacing w:val="0"/>
          <w:w w:val="27"/>
        </w:rPr>
        <w:t>1</w:t>
      </w:r>
      <w:r>
        <w:rPr>
          <w:rFonts w:ascii="Arial" w:hAnsi="Arial" w:cs="Arial" w:eastAsia="Arial"/>
          <w:sz w:val="33"/>
          <w:szCs w:val="33"/>
          <w:color w:val="161616"/>
          <w:spacing w:val="0"/>
          <w:w w:val="100"/>
        </w:rPr>
        <w:tab/>
      </w:r>
      <w:r>
        <w:rPr>
          <w:rFonts w:ascii="Arial" w:hAnsi="Arial" w:cs="Arial" w:eastAsia="Arial"/>
          <w:sz w:val="33"/>
          <w:szCs w:val="33"/>
          <w:color w:val="161616"/>
          <w:spacing w:val="0"/>
          <w:w w:val="100"/>
        </w:rPr>
      </w:r>
      <w:r>
        <w:rPr>
          <w:rFonts w:ascii="Arial" w:hAnsi="Arial" w:cs="Arial" w:eastAsia="Arial"/>
          <w:sz w:val="33"/>
          <w:szCs w:val="33"/>
          <w:color w:val="383838"/>
          <w:spacing w:val="0"/>
          <w:w w:val="58"/>
        </w:rPr>
        <w:t>-</w:t>
      </w:r>
      <w:r>
        <w:rPr>
          <w:rFonts w:ascii="Arial" w:hAnsi="Arial" w:cs="Arial" w:eastAsia="Arial"/>
          <w:sz w:val="33"/>
          <w:szCs w:val="33"/>
          <w:color w:val="383838"/>
          <w:spacing w:val="0"/>
          <w:w w:val="58"/>
        </w:rPr>
        <w:t>  </w:t>
      </w:r>
      <w:r>
        <w:rPr>
          <w:rFonts w:ascii="Arial" w:hAnsi="Arial" w:cs="Arial" w:eastAsia="Arial"/>
          <w:sz w:val="33"/>
          <w:szCs w:val="33"/>
          <w:color w:val="383838"/>
          <w:spacing w:val="18"/>
          <w:w w:val="58"/>
        </w:rPr>
        <w:t> </w:t>
      </w:r>
      <w:r>
        <w:rPr>
          <w:rFonts w:ascii="Arial" w:hAnsi="Arial" w:cs="Arial" w:eastAsia="Arial"/>
          <w:sz w:val="33"/>
          <w:szCs w:val="33"/>
          <w:color w:val="595959"/>
          <w:spacing w:val="0"/>
          <w:w w:val="22"/>
        </w:rPr>
        <w:t>1</w:t>
      </w:r>
      <w:r>
        <w:rPr>
          <w:rFonts w:ascii="Arial" w:hAnsi="Arial" w:cs="Arial" w:eastAsia="Arial"/>
          <w:sz w:val="33"/>
          <w:szCs w:val="33"/>
          <w:color w:val="595959"/>
          <w:spacing w:val="0"/>
          <w:w w:val="100"/>
        </w:rPr>
        <w:tab/>
      </w:r>
      <w:r>
        <w:rPr>
          <w:rFonts w:ascii="Arial" w:hAnsi="Arial" w:cs="Arial" w:eastAsia="Arial"/>
          <w:sz w:val="33"/>
          <w:szCs w:val="33"/>
          <w:color w:val="595959"/>
          <w:spacing w:val="0"/>
          <w:w w:val="100"/>
        </w:rPr>
      </w:r>
      <w:r>
        <w:rPr>
          <w:rFonts w:ascii="Arial" w:hAnsi="Arial" w:cs="Arial" w:eastAsia="Arial"/>
          <w:sz w:val="33"/>
          <w:szCs w:val="33"/>
          <w:color w:val="383838"/>
          <w:spacing w:val="0"/>
          <w:w w:val="69"/>
        </w:rPr>
        <w:t>-</w:t>
      </w:r>
      <w:r>
        <w:rPr>
          <w:rFonts w:ascii="Arial" w:hAnsi="Arial" w:cs="Arial" w:eastAsia="Arial"/>
          <w:sz w:val="33"/>
          <w:szCs w:val="33"/>
          <w:color w:val="383838"/>
          <w:spacing w:val="0"/>
          <w:w w:val="69"/>
        </w:rPr>
        <w:t> </w:t>
      </w:r>
      <w:r>
        <w:rPr>
          <w:rFonts w:ascii="Arial" w:hAnsi="Arial" w:cs="Arial" w:eastAsia="Arial"/>
          <w:sz w:val="33"/>
          <w:szCs w:val="33"/>
          <w:color w:val="383838"/>
          <w:spacing w:val="33"/>
          <w:w w:val="69"/>
        </w:rPr>
        <w:t> </w:t>
      </w:r>
      <w:r>
        <w:rPr>
          <w:rFonts w:ascii="Arial" w:hAnsi="Arial" w:cs="Arial" w:eastAsia="Arial"/>
          <w:sz w:val="33"/>
          <w:szCs w:val="33"/>
          <w:color w:val="858585"/>
          <w:spacing w:val="0"/>
          <w:w w:val="69"/>
        </w:rPr>
        <w:t>ı</w:t>
      </w:r>
      <w:r>
        <w:rPr>
          <w:rFonts w:ascii="Arial" w:hAnsi="Arial" w:cs="Arial" w:eastAsia="Arial"/>
          <w:sz w:val="33"/>
          <w:szCs w:val="33"/>
          <w:color w:val="858585"/>
          <w:spacing w:val="-52"/>
          <w:w w:val="69"/>
        </w:rPr>
        <w:t> </w:t>
      </w:r>
      <w:r>
        <w:rPr>
          <w:rFonts w:ascii="Arial" w:hAnsi="Arial" w:cs="Arial" w:eastAsia="Arial"/>
          <w:sz w:val="33"/>
          <w:szCs w:val="33"/>
          <w:color w:val="858585"/>
          <w:spacing w:val="0"/>
          <w:w w:val="100"/>
        </w:rPr>
        <w:tab/>
      </w:r>
      <w:r>
        <w:rPr>
          <w:rFonts w:ascii="Arial" w:hAnsi="Arial" w:cs="Arial" w:eastAsia="Arial"/>
          <w:sz w:val="33"/>
          <w:szCs w:val="33"/>
          <w:color w:val="858585"/>
          <w:spacing w:val="0"/>
          <w:w w:val="100"/>
        </w:rPr>
      </w:r>
      <w:r>
        <w:rPr>
          <w:rFonts w:ascii="Arial" w:hAnsi="Arial" w:cs="Arial" w:eastAsia="Arial"/>
          <w:sz w:val="33"/>
          <w:szCs w:val="33"/>
          <w:color w:val="383838"/>
          <w:spacing w:val="0"/>
          <w:w w:val="58"/>
        </w:rPr>
        <w:t>-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1100" w:bottom="0" w:left="220" w:right="80"/>
        </w:sectPr>
      </w:pPr>
      <w:rPr/>
    </w:p>
    <w:p>
      <w:pPr>
        <w:spacing w:before="13" w:after="0" w:line="240" w:lineRule="auto"/>
        <w:ind w:left="12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tabs>
          <w:tab w:pos="3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Mahmut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KOÇBAŞ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JKiracı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9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:Mustafa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SEZEN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Cebrail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-1"/>
        </w:rPr>
        <w:t>BOZKUŞ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20" w:right="80"/>
          <w:cols w:num="2" w:equalWidth="0">
            <w:col w:w="1186" w:space="964"/>
            <w:col w:w="9470"/>
          </w:cols>
        </w:sectPr>
      </w:pPr>
      <w:rPr/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3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5" w:after="0" w:line="240" w:lineRule="auto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9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94"/>
        </w:rPr>
        <w:t>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13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3"/>
        </w:rPr>
        <w:t>681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66" w:lineRule="auto"/>
        <w:ind w:left="14" w:right="1098" w:firstLine="-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03" w:lineRule="exact"/>
        <w:ind w:left="1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2512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1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                                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19:27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5" w:right="3614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   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79" w:lineRule="auto"/>
        <w:ind w:left="10" w:right="3557" w:firstLine="14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    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right="2678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                                    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1100" w:bottom="0" w:left="220" w:right="80"/>
          <w:cols w:num="3" w:equalWidth="0">
            <w:col w:w="2042" w:space="108"/>
            <w:col w:w="2177" w:space="374"/>
            <w:col w:w="6919"/>
          </w:cols>
        </w:sectPr>
      </w:pPr>
      <w:rPr/>
    </w:p>
    <w:p>
      <w:pPr>
        <w:spacing w:before="36" w:after="0" w:line="240" w:lineRule="auto"/>
        <w:ind w:left="113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left="12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varıldığında,kendileri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söndürülmü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9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727575"/>
          <w:spacing w:val="0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3" w:lineRule="exact"/>
        <w:ind w:left="43"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  <w:position w:val="-1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  <w:position w:val="-1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  <w:position w:val="-1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20" w:right="80"/>
          <w:cols w:num="2" w:equalWidth="0">
            <w:col w:w="1564" w:space="596"/>
            <w:col w:w="9460"/>
          </w:cols>
        </w:sectPr>
      </w:pPr>
      <w:rPr/>
    </w:p>
    <w:p>
      <w:pPr>
        <w:spacing w:before="26" w:after="0" w:line="170" w:lineRule="exact"/>
        <w:ind w:left="113" w:right="-20"/>
        <w:jc w:val="left"/>
        <w:tabs>
          <w:tab w:pos="4700" w:val="left"/>
          <w:tab w:pos="6600" w:val="left"/>
          <w:tab w:pos="8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-3"/>
        </w:rPr>
        <w:t>Söndlirme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9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>!Köpük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-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9"/>
          <w:position w:val="-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8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54" w:lineRule="exact"/>
        <w:ind w:left="6610" w:right="-20"/>
        <w:jc w:val="left"/>
        <w:tabs>
          <w:tab w:pos="6900" w:val="left"/>
          <w:tab w:pos="81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83838"/>
          <w:spacing w:val="0"/>
          <w:w w:val="54"/>
          <w:position w:val="2"/>
        </w:rPr>
        <w:t>ı</w:t>
      </w:r>
      <w:r>
        <w:rPr>
          <w:rFonts w:ascii="Arial" w:hAnsi="Arial" w:cs="Arial" w:eastAsia="Arial"/>
          <w:sz w:val="38"/>
          <w:szCs w:val="38"/>
          <w:color w:val="383838"/>
          <w:spacing w:val="-55"/>
          <w:w w:val="54"/>
          <w:position w:val="2"/>
        </w:rPr>
        <w:t> </w:t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54"/>
          <w:position w:val="2"/>
        </w:rPr>
        <w:t>---</w:t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240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Yangında;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farları,direksiyo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göğüslüğü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erimek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99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20" w:right="80"/>
        </w:sectPr>
      </w:pPr>
      <w:rPr/>
    </w:p>
    <w:p>
      <w:pPr>
        <w:spacing w:before="31" w:after="0" w:line="240" w:lineRule="auto"/>
        <w:ind w:left="118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03" w:lineRule="exact"/>
        <w:ind w:left="12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  <w:position w:val="-1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ianma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görmüştür.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Toplam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1.500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-1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1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22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20" w:right="80"/>
          <w:cols w:num="2" w:equalWidth="0">
            <w:col w:w="1832" w:space="318"/>
            <w:col w:w="9470"/>
          </w:cols>
        </w:sectPr>
      </w:pPr>
      <w:rPr/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20" w:right="80"/>
        </w:sectPr>
      </w:pPr>
      <w:rPr/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left="11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  <w:position w:val="-1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  <w:position w:val="-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63" w:lineRule="auto"/>
        <w:ind w:right="56" w:firstLine="19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tetkikte;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başlangıcının,par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halindeki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6275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2002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8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11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4"/>
        </w:rPr>
        <w:t>ult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cli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şoför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malıalinde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1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aksammda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6"/>
          <w:w w:val="84"/>
        </w:rPr>
        <w:t>v</w:t>
      </w:r>
      <w:r>
        <w:rPr>
          <w:rFonts w:ascii="Arial" w:hAnsi="Arial" w:cs="Arial" w:eastAsia="Arial"/>
          <w:sz w:val="19"/>
          <w:szCs w:val="19"/>
          <w:color w:val="595959"/>
          <w:spacing w:val="10"/>
          <w:w w:val="84"/>
        </w:rPr>
        <w:t>e</w:t>
      </w:r>
      <w:r>
        <w:rPr>
          <w:rFonts w:ascii="Arial" w:hAnsi="Arial" w:cs="Arial" w:eastAsia="Arial"/>
          <w:sz w:val="19"/>
          <w:szCs w:val="19"/>
          <w:color w:val="B5B5B5"/>
          <w:spacing w:val="0"/>
          <w:w w:val="50"/>
        </w:rPr>
        <w:t>·</w:t>
      </w:r>
      <w:r>
        <w:rPr>
          <w:rFonts w:ascii="Arial" w:hAnsi="Arial" w:cs="Arial" w:eastAsia="Arial"/>
          <w:sz w:val="19"/>
          <w:szCs w:val="19"/>
          <w:color w:val="B5B5B5"/>
          <w:spacing w:val="0"/>
          <w:w w:val="5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9"/>
        </w:rPr>
        <w:t>so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1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161616"/>
          <w:spacing w:val="1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"/>
          <w:w w:val="11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2"/>
        </w:rPr>
        <w:t>tunnada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şoför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malıalinde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kablolarını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6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yapmasıyla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kıvılcımın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2"/>
        </w:rPr>
        <w:t>iza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61616"/>
          <w:spacing w:val="0"/>
          <w:w w:val="6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16161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1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2"/>
          <w:w w:val="11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vonunu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1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tııtuşturnı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0"/>
          <w:w w:val="11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neticesi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27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0"/>
          <w:w w:val="12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9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ngııı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çıktı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"/>
          <w:w w:val="117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1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2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03" w:lineRule="exact"/>
        <w:ind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Sirketi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3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13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4"/>
          <w:w w:val="113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3"/>
          <w:position w:val="-1"/>
        </w:rPr>
        <w:t>orta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7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  <w:position w:val="-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88"/>
          <w:position w:val="-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"/>
          <w:w w:val="111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6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89"/>
          <w:position w:val="-1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96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6"/>
          <w:position w:val="-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"/>
          <w:w w:val="117"/>
          <w:position w:val="-1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  <w:position w:val="-1"/>
        </w:rPr>
        <w:t>renileı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7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"/>
          <w:w w:val="111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2"/>
          <w:position w:val="-1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20" w:right="80"/>
          <w:cols w:num="2" w:equalWidth="0">
            <w:col w:w="1784" w:space="367"/>
            <w:col w:w="9469"/>
          </w:cols>
        </w:sectPr>
      </w:pPr>
      <w:rPr/>
    </w:p>
    <w:p>
      <w:pPr>
        <w:spacing w:before="40" w:after="0" w:line="203" w:lineRule="exact"/>
        <w:ind w:left="123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Gerec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1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20" w:right="80"/>
        </w:sectPr>
      </w:pPr>
      <w:rPr/>
    </w:p>
    <w:p>
      <w:pPr>
        <w:spacing w:before="31" w:after="0" w:line="240" w:lineRule="auto"/>
        <w:ind w:left="123" w:right="-76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0" w:lineRule="exact"/>
        <w:ind w:left="11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1"/>
          <w:szCs w:val="21"/>
          <w:color w:val="383838"/>
          <w:spacing w:val="5"/>
          <w:w w:val="100"/>
        </w:rPr>
        <w:t>T</w:t>
      </w:r>
      <w:r>
        <w:rPr>
          <w:rFonts w:ascii="Arial" w:hAnsi="Arial" w:cs="Arial" w:eastAsia="Arial"/>
          <w:sz w:val="21"/>
          <w:szCs w:val="21"/>
          <w:color w:val="9A9A9A"/>
          <w:spacing w:val="0"/>
          <w:w w:val="100"/>
        </w:rPr>
        <w:t>"</w:t>
      </w:r>
      <w:r>
        <w:rPr>
          <w:rFonts w:ascii="Arial" w:hAnsi="Arial" w:cs="Arial" w:eastAsia="Arial"/>
          <w:sz w:val="21"/>
          <w:szCs w:val="21"/>
          <w:color w:val="9A9A9A"/>
          <w:spacing w:val="17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727575"/>
          <w:spacing w:val="0"/>
          <w:w w:val="100"/>
        </w:rPr>
        <w:t>..</w:t>
      </w:r>
      <w:r>
        <w:rPr>
          <w:rFonts w:ascii="Arial" w:hAnsi="Arial" w:cs="Arial" w:eastAsia="Arial"/>
          <w:sz w:val="21"/>
          <w:szCs w:val="21"/>
          <w:color w:val="727575"/>
          <w:spacing w:val="1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-12"/>
          <w:w w:val="29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7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  <w:u w:val="single" w:color="000000"/>
        </w:rPr>
        <w:t>Ed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ildi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5" w:after="0" w:line="203" w:lineRule="exact"/>
        <w:ind w:left="12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E".uı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  <w:position w:val="-1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SEZEN'etesliı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edildi.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tabs>
          <w:tab w:pos="3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11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7"/>
          <w:w w:val="11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1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"/>
          <w:w w:val="11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7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:1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8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6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52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20" w:right="80"/>
          <w:cols w:num="2" w:equalWidth="0">
            <w:col w:w="1587" w:space="563"/>
            <w:col w:w="9470"/>
          </w:cols>
        </w:sectPr>
      </w:pPr>
      <w:rPr/>
    </w:p>
    <w:p>
      <w:pPr>
        <w:spacing w:before="21" w:after="0" w:line="213" w:lineRule="exact"/>
        <w:ind w:left="213" w:right="-20"/>
        <w:jc w:val="left"/>
        <w:tabs>
          <w:tab w:pos="1020" w:val="left"/>
          <w:tab w:pos="1520" w:val="left"/>
          <w:tab w:pos="8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  <w:position w:val="0"/>
        </w:rPr>
        <w:t>Q_İDE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6"/>
          <w:position w:val="0"/>
        </w:rPr>
        <w:t>!.Posta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0"/>
          <w:position w:val="0"/>
        </w:rPr>
        <w:t>Hata_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4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20" w:right="80"/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15.350021pt;margin-top:31.197023pt;width:569.021682pt;height:773.547911pt;mso-position-horizontal-relative:page;mso-position-vertical-relative:page;z-index:-10002" coordorigin="307,624" coordsize="11380,15471">
            <v:shape style="position:absolute;left:9715;top:749;width:1075;height:1037" type="#_x0000_t75">
              <v:imagedata r:id="rId25" o:title=""/>
            </v:shape>
            <v:group style="position:absolute;left:9872;top:746;width:600;height:2" coordorigin="9872,746" coordsize="600,2">
              <v:shape style="position:absolute;left:9872;top:746;width:600;height:2" coordorigin="9872,746" coordsize="600,0" path="m9872,746l10471,746e" filled="f" stroked="t" strokeweight="1.903878pt" strokecolor="#808387">
                <v:path arrowok="t"/>
              </v:shape>
            </v:group>
            <v:group style="position:absolute;left:324;top:645;width:11333;height:2" coordorigin="324,645" coordsize="11333,2">
              <v:shape style="position:absolute;left:324;top:645;width:11333;height:2" coordorigin="324,645" coordsize="11333,0" path="m324,645l11656,645e" filled="f" stroked="t" strokeweight=".713954pt" strokecolor="#646464">
                <v:path arrowok="t"/>
              </v:shape>
            </v:group>
            <v:group style="position:absolute;left:328;top:631;width:2;height:15457" coordorigin="328,631" coordsize="2,15457">
              <v:shape style="position:absolute;left:328;top:631;width:2;height:15457" coordorigin="328,631" coordsize="0,15457" path="m328,16088l328,631e" filled="f" stroked="t" strokeweight=".713954pt" strokecolor="#4F4F4F">
                <v:path arrowok="t"/>
              </v:shape>
            </v:group>
            <v:group style="position:absolute;left:2361;top:636;width:2;height:1186" coordorigin="2361,636" coordsize="2,1186">
              <v:shape style="position:absolute;left:2361;top:636;width:2;height:1186" coordorigin="2361,636" coordsize="0,1186" path="m2361,1822l2361,636e" filled="f" stroked="t" strokeweight=".713954pt" strokecolor="#3F3F3F">
                <v:path arrowok="t"/>
              </v:shape>
            </v:group>
            <v:group style="position:absolute;left:9124;top:636;width:2;height:1186" coordorigin="9124,636" coordsize="2,1186">
              <v:shape style="position:absolute;left:9124;top:636;width:2;height:1186" coordorigin="9124,636" coordsize="0,1186" path="m9124,1822l9124,636e" filled="f" stroked="t" strokeweight=".713954pt" strokecolor="#484848">
                <v:path arrowok="t"/>
              </v:shape>
            </v:group>
            <v:group style="position:absolute;left:324;top:1817;width:11333;height:2" coordorigin="324,1817" coordsize="11333,2">
              <v:shape style="position:absolute;left:324;top:1817;width:11333;height:2" coordorigin="324,1817" coordsize="11333,0" path="m324,1817l11656,1817e" filled="f" stroked="t" strokeweight=".713954pt" strokecolor="#545454">
                <v:path arrowok="t"/>
              </v:shape>
            </v:group>
            <v:group style="position:absolute;left:11664;top:2070;width:2;height:14003" coordorigin="11664,2070" coordsize="2,14003">
              <v:shape style="position:absolute;left:11664;top:2070;width:2;height:14003" coordorigin="11664,2070" coordsize="0,14003" path="m11664,16073l11664,2070e" filled="f" stroked="t" strokeweight=".713954pt" strokecolor="#575757">
                <v:path arrowok="t"/>
              </v:shape>
            </v:group>
            <v:group style="position:absolute;left:324;top:2070;width:11342;height:2" coordorigin="324,2070" coordsize="11342,2">
              <v:shape style="position:absolute;left:324;top:2070;width:11342;height:2" coordorigin="324,2070" coordsize="11342,0" path="m324,2070l11666,2070e" filled="f" stroked="t" strokeweight=".713954pt" strokecolor="#4F4F4F">
                <v:path arrowok="t"/>
              </v:shape>
            </v:group>
            <v:group style="position:absolute;left:324;top:2352;width:11338;height:2" coordorigin="324,2352" coordsize="11338,2">
              <v:shape style="position:absolute;left:324;top:2352;width:11338;height:2" coordorigin="324,2352" coordsize="11338,0" path="m324,2352l11661,2352e" filled="f" stroked="t" strokeweight=".713954pt" strokecolor="#545454">
                <v:path arrowok="t"/>
              </v:shape>
            </v:group>
            <v:group style="position:absolute;left:324;top:2591;width:11338;height:2" coordorigin="324,2591" coordsize="11338,2">
              <v:shape style="position:absolute;left:324;top:2591;width:11338;height:2" coordorigin="324,2591" coordsize="11338,0" path="m324,2591l11661,2591e" filled="f" stroked="t" strokeweight=".713954pt" strokecolor="#545454">
                <v:path arrowok="t"/>
              </v:shape>
            </v:group>
            <v:group style="position:absolute;left:319;top:2830;width:11342;height:2" coordorigin="319,2830" coordsize="11342,2">
              <v:shape style="position:absolute;left:319;top:2830;width:11342;height:2" coordorigin="319,2830" coordsize="11342,0" path="m319,2830l11661,2830e" filled="f" stroked="t" strokeweight=".713954pt" strokecolor="#4F4F4F">
                <v:path arrowok="t"/>
              </v:shape>
            </v:group>
            <v:group style="position:absolute;left:319;top:3069;width:11342;height:2" coordorigin="319,3069" coordsize="11342,2">
              <v:shape style="position:absolute;left:319;top:3069;width:11342;height:2" coordorigin="319,3069" coordsize="11342,0" path="m319,3069l11661,3069e" filled="f" stroked="t" strokeweight=".713954pt" strokecolor="#4F4F4F">
                <v:path arrowok="t"/>
              </v:shape>
            </v:group>
            <v:group style="position:absolute;left:3851;top:3060;width:2;height:751" coordorigin="3851,3060" coordsize="2,751">
              <v:shape style="position:absolute;left:3851;top:3060;width:2;height:751" coordorigin="3851,3060" coordsize="0,751" path="m3851,3810l3851,3060e" filled="f" stroked="t" strokeweight=".713954pt" strokecolor="#444444">
                <v:path arrowok="t"/>
              </v:shape>
            </v:group>
            <v:group style="position:absolute;left:6954;top:3065;width:2;height:746" coordorigin="6954,3065" coordsize="2,746">
              <v:shape style="position:absolute;left:6954;top:3065;width:2;height:746" coordorigin="6954,3065" coordsize="0,746" path="m6954,3810l6954,3065e" filled="f" stroked="t" strokeweight=".951939pt" strokecolor="#4F4F4F">
                <v:path arrowok="t"/>
              </v:shape>
            </v:group>
            <v:group style="position:absolute;left:314;top:3801;width:11347;height:2" coordorigin="314,3801" coordsize="11347,2">
              <v:shape style="position:absolute;left:314;top:3801;width:11347;height:2" coordorigin="314,3801" coordsize="11347,0" path="m314,3801l11661,3801e" filled="f" stroked="t" strokeweight=".713954pt" strokecolor="#4F4F4F">
                <v:path arrowok="t"/>
              </v:shape>
            </v:group>
            <v:group style="position:absolute;left:2366;top:3801;width:2;height:12287" coordorigin="2366,3801" coordsize="2,12287">
              <v:shape style="position:absolute;left:2366;top:3801;width:2;height:12287" coordorigin="2366,3801" coordsize="0,12287" path="m2366,16088l2366,3801e" filled="f" stroked="t" strokeweight=".713954pt" strokecolor="#4B4B4B">
                <v:path arrowok="t"/>
              </v:shape>
            </v:group>
            <v:group style="position:absolute;left:314;top:4083;width:11347;height:2" coordorigin="314,4083" coordsize="11347,2">
              <v:shape style="position:absolute;left:314;top:4083;width:11347;height:2" coordorigin="314,4083" coordsize="11347,0" path="m314,4083l11661,4083e" filled="f" stroked="t" strokeweight=".713954pt" strokecolor="#575757">
                <v:path arrowok="t"/>
              </v:shape>
            </v:group>
            <v:group style="position:absolute;left:2351;top:4413;width:9310;height:2" coordorigin="2351,4413" coordsize="9310,2">
              <v:shape style="position:absolute;left:2351;top:4413;width:9310;height:2" coordorigin="2351,4413" coordsize="9310,0" path="m2351,4413l11661,4413e" filled="f" stroked="t" strokeweight=".713954pt" strokecolor="#575757">
                <v:path arrowok="t"/>
              </v:shape>
            </v:group>
            <v:group style="position:absolute;left:4912;top:4408;width:2;height:2171" coordorigin="4912,4408" coordsize="2,2171">
              <v:shape style="position:absolute;left:4912;top:4408;width:2;height:2171" coordorigin="4912,4408" coordsize="0,2171" path="m4912,6579l4912,4408e" filled="f" stroked="t" strokeweight=".713954pt" strokecolor="#484848">
                <v:path arrowok="t"/>
              </v:shape>
            </v:group>
            <v:group style="position:absolute;left:4907;top:4891;width:6759;height:2" coordorigin="4907,4891" coordsize="6759,2">
              <v:shape style="position:absolute;left:4907;top:4891;width:6759;height:2" coordorigin="4907,4891" coordsize="6759,0" path="m4907,4891l11666,4891e" filled="f" stroked="t" strokeweight=".713954pt" strokecolor="#4F4F4F">
                <v:path arrowok="t"/>
              </v:shape>
            </v:group>
            <v:group style="position:absolute;left:4907;top:5132;width:6759;height:2" coordorigin="4907,5132" coordsize="6759,2">
              <v:shape style="position:absolute;left:4907;top:5132;width:6759;height:2" coordorigin="4907,5132" coordsize="6759,0" path="m4907,5132l11666,5132e" filled="f" stroked="t" strokeweight=".713954pt" strokecolor="#545454">
                <v:path arrowok="t"/>
              </v:shape>
            </v:group>
            <v:group style="position:absolute;left:4902;top:5374;width:6764;height:2" coordorigin="4902,5374" coordsize="6764,2">
              <v:shape style="position:absolute;left:4902;top:5374;width:6764;height:2" coordorigin="4902,5374" coordsize="6764,0" path="m4902,5374l11666,5374e" filled="f" stroked="t" strokeweight=".713954pt" strokecolor="#545454">
                <v:path arrowok="t"/>
              </v:shape>
            </v:group>
            <v:group style="position:absolute;left:2351;top:5618;width:9310;height:2" coordorigin="2351,5618" coordsize="9310,2">
              <v:shape style="position:absolute;left:2351;top:5618;width:9310;height:2" coordorigin="2351,5618" coordsize="9310,0" path="m2351,5618l11661,5618e" filled="f" stroked="t" strokeweight=".713954pt" strokecolor="#545454">
                <v:path arrowok="t"/>
              </v:shape>
            </v:group>
            <v:group style="position:absolute;left:319;top:5864;width:11347;height:2" coordorigin="319,5864" coordsize="11347,2">
              <v:shape style="position:absolute;left:319;top:5864;width:11347;height:2" coordorigin="319,5864" coordsize="11347,0" path="m319,5864l11666,5864e" filled="f" stroked="t" strokeweight=".713954pt" strokecolor="#545454">
                <v:path arrowok="t"/>
              </v:shape>
            </v:group>
            <v:group style="position:absolute;left:7815;top:5857;width:2;height:731" coordorigin="7815,5857" coordsize="2,731">
              <v:shape style="position:absolute;left:7815;top:5857;width:2;height:731" coordorigin="7815,5857" coordsize="0,731" path="m7815,6588l7815,5857e" filled="f" stroked="t" strokeweight=".713954pt" strokecolor="#545454">
                <v:path arrowok="t"/>
              </v:shape>
            </v:group>
            <v:group style="position:absolute;left:2356;top:6332;width:9315;height:2" coordorigin="2356,6332" coordsize="9315,2">
              <v:shape style="position:absolute;left:2356;top:6332;width:9315;height:2" coordorigin="2356,6332" coordsize="9315,0" path="m2356,6332l11671,6332e" filled="f" stroked="t" strokeweight=".713954pt" strokecolor="#545454">
                <v:path arrowok="t"/>
              </v:shape>
            </v:group>
            <v:group style="position:absolute;left:2356;top:6574;width:9315;height:2" coordorigin="2356,6574" coordsize="9315,2">
              <v:shape style="position:absolute;left:2356;top:6574;width:9315;height:2" coordorigin="2356,6574" coordsize="9315,0" path="m2356,6574l11671,6574e" filled="f" stroked="t" strokeweight=".713954pt" strokecolor="#545454">
                <v:path arrowok="t"/>
              </v:shape>
            </v:group>
            <v:group style="position:absolute;left:319;top:6810;width:11347;height:2" coordorigin="319,6810" coordsize="11347,2">
              <v:shape style="position:absolute;left:319;top:6810;width:11347;height:2" coordorigin="319,6810" coordsize="11347,0" path="m319,6810l11666,6810e" filled="f" stroked="t" strokeweight=".713954pt" strokecolor="#575757">
                <v:path arrowok="t"/>
              </v:shape>
            </v:group>
            <v:group style="position:absolute;left:314;top:7281;width:11357;height:2" coordorigin="314,7281" coordsize="11357,2">
              <v:shape style="position:absolute;left:314;top:7281;width:11357;height:2" coordorigin="314,7281" coordsize="11357,0" path="m314,7281l11671,7281e" filled="f" stroked="t" strokeweight=".713954pt" strokecolor="#545454">
                <v:path arrowok="t"/>
              </v:shape>
            </v:group>
            <v:group style="position:absolute;left:4912;top:7277;width:2;height:736" coordorigin="4912,7277" coordsize="2,736">
              <v:shape style="position:absolute;left:4912;top:7277;width:2;height:736" coordorigin="4912,7277" coordsize="0,736" path="m4912,8013l4912,7277e" filled="f" stroked="t" strokeweight=".951939pt" strokecolor="#4F4F4F">
                <v:path arrowok="t"/>
              </v:shape>
            </v:group>
            <v:group style="position:absolute;left:4902;top:7520;width:6768;height:2" coordorigin="4902,7520" coordsize="6768,2">
              <v:shape style="position:absolute;left:4902;top:7520;width:6768;height:2" coordorigin="4902,7520" coordsize="6768,0" path="m4902,7520l11671,7520e" filled="f" stroked="t" strokeweight=".713954pt" strokecolor="#575757">
                <v:path arrowok="t"/>
              </v:shape>
            </v:group>
            <v:group style="position:absolute;left:4907;top:7764;width:6764;height:2" coordorigin="4907,7764" coordsize="6764,2">
              <v:shape style="position:absolute;left:4907;top:7764;width:6764;height:2" coordorigin="4907,7764" coordsize="6764,0" path="m4907,7764l11671,7764e" filled="f" stroked="t" strokeweight=".713954pt" strokecolor="#5B5B5B">
                <v:path arrowok="t"/>
              </v:shape>
            </v:group>
            <v:group style="position:absolute;left:319;top:8003;width:11352;height:2" coordorigin="319,8003" coordsize="11352,2">
              <v:shape style="position:absolute;left:319;top:8003;width:11352;height:2" coordorigin="319,8003" coordsize="11352,0" path="m319,8003l11671,8003e" filled="f" stroked="t" strokeweight=".713954pt" strokecolor="#575757">
                <v:path arrowok="t"/>
              </v:shape>
            </v:group>
            <v:group style="position:absolute;left:314;top:8936;width:11357;height:2" coordorigin="314,8936" coordsize="11357,2">
              <v:shape style="position:absolute;left:314;top:8936;width:11357;height:2" coordorigin="314,8936" coordsize="11357,0" path="m314,8936l11671,8936e" filled="f" stroked="t" strokeweight=".713954pt" strokecolor="#575757">
                <v:path arrowok="t"/>
              </v:shape>
            </v:group>
            <v:group style="position:absolute;left:319;top:9868;width:11352;height:2" coordorigin="319,9868" coordsize="11352,2">
              <v:shape style="position:absolute;left:319;top:9868;width:11352;height:2" coordorigin="319,9868" coordsize="11352,0" path="m319,9868l11671,9868e" filled="f" stroked="t" strokeweight=".713954pt" strokecolor="#545454">
                <v:path arrowok="t"/>
              </v:shape>
            </v:group>
            <v:group style="position:absolute;left:319;top:10112;width:11357;height:2" coordorigin="319,10112" coordsize="11357,2">
              <v:shape style="position:absolute;left:319;top:10112;width:11357;height:2" coordorigin="319,10112" coordsize="11357,0" path="m319,10112l11676,10112e" filled="f" stroked="t" strokeweight=".713954pt" strokecolor="#575757">
                <v:path arrowok="t"/>
              </v:shape>
            </v:group>
            <v:group style="position:absolute;left:314;top:10353;width:11361;height:2" coordorigin="314,10353" coordsize="11361,2">
              <v:shape style="position:absolute;left:314;top:10353;width:11361;height:2" coordorigin="314,10353" coordsize="11361,0" path="m314,10353l11676,10353e" filled="f" stroked="t" strokeweight=".713954pt" strokecolor="#545454">
                <v:path arrowok="t"/>
              </v:shape>
            </v:group>
            <v:group style="position:absolute;left:319;top:11065;width:11361;height:2" coordorigin="319,11065" coordsize="11361,2">
              <v:shape style="position:absolute;left:319;top:11065;width:11361;height:2" coordorigin="319,11065" coordsize="11361,0" path="m319,11065l11680,11065e" filled="f" stroked="t" strokeweight=".713954pt" strokecolor="#5B5B5B">
                <v:path arrowok="t"/>
              </v:shape>
            </v:group>
            <v:group style="position:absolute;left:1126;top:11058;width:2;height:5030" coordorigin="1126,11058" coordsize="2,5030">
              <v:shape style="position:absolute;left:1126;top:11058;width:2;height:5030" coordorigin="1126,11058" coordsize="0,5030" path="m1126,16088l1126,11058e" filled="f" stroked="t" strokeweight=".713954pt" strokecolor="#484848">
                <v:path arrowok="t"/>
              </v:shape>
            </v:group>
            <v:group style="position:absolute;left:1704;top:11063;width:2;height:5020" coordorigin="1704,11063" coordsize="2,5020">
              <v:shape style="position:absolute;left:1704;top:11063;width:2;height:5020" coordorigin="1704,11063" coordsize="0,5020" path="m1704,16083l1704,11063e" filled="f" stroked="t" strokeweight=".713954pt" strokecolor="#4F4F4F">
                <v:path arrowok="t"/>
              </v:shape>
            </v:group>
            <v:group style="position:absolute;left:7373;top:11058;width:2;height:5020" coordorigin="7373,11058" coordsize="2,5020">
              <v:shape style="position:absolute;left:7373;top:11058;width:2;height:5020" coordorigin="7373,11058" coordsize="0,5020" path="m7373,16078l7373,11058e" filled="f" stroked="t" strokeweight=".713954pt" strokecolor="#4B4B4B">
                <v:path arrowok="t"/>
              </v:shape>
            </v:group>
            <v:group style="position:absolute;left:319;top:11304;width:11357;height:2" coordorigin="319,11304" coordsize="11357,2">
              <v:shape style="position:absolute;left:319;top:11304;width:11357;height:2" coordorigin="319,11304" coordsize="11357,0" path="m319,11304l11676,11304e" filled="f" stroked="t" strokeweight=".713954pt" strokecolor="#575757">
                <v:path arrowok="t"/>
              </v:shape>
            </v:group>
            <v:group style="position:absolute;left:319;top:13391;width:2056;height:2" coordorigin="319,13391" coordsize="2056,2">
              <v:shape style="position:absolute;left:319;top:13391;width:2056;height:2" coordorigin="319,13391" coordsize="2056,0" path="m319,13391l2375,13391e" filled="f" stroked="t" strokeweight=".713954pt" strokecolor="#606060">
                <v:path arrowok="t"/>
              </v:shape>
            </v:group>
            <v:group style="position:absolute;left:319;top:16071;width:10267;height:2" coordorigin="319,16071" coordsize="10267,2">
              <v:shape style="position:absolute;left:319;top:16071;width:10267;height:2" coordorigin="319,16071" coordsize="10267,0" path="m319,16071l10586,16071e" filled="f" stroked="t" strokeweight=".713954pt" strokecolor="#606060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9" w:right="-5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İtfaiyeci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08" w:right="1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Halk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40" w:lineRule="auto"/>
        <w:ind w:left="-36" w:right="35"/>
        <w:jc w:val="center"/>
        <w:tabs>
          <w:tab w:pos="2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right="422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6" w:lineRule="auto"/>
        <w:ind w:left="3103" w:right="-51" w:firstLine="-44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Cebrail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BOZKUŞ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</w:rPr>
        <w:t>İtf.Eri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2554" w:right="50"/>
        <w:jc w:val="center"/>
        <w:rPr>
          <w:rFonts w:ascii="Arial" w:hAnsi="Arial" w:cs="Arial" w:eastAsia="Arial"/>
          <w:sz w:val="97"/>
          <w:szCs w:val="97"/>
        </w:rPr>
      </w:pPr>
      <w:rPr/>
      <w:r>
        <w:rPr>
          <w:rFonts w:ascii="Arial" w:hAnsi="Arial" w:cs="Arial" w:eastAsia="Arial"/>
          <w:sz w:val="97"/>
          <w:szCs w:val="97"/>
          <w:color w:val="3B468A"/>
          <w:spacing w:val="0"/>
          <w:w w:val="103"/>
          <w:i/>
        </w:rPr>
        <w:t>)jiJ</w:t>
      </w:r>
      <w:r>
        <w:rPr>
          <w:rFonts w:ascii="Arial" w:hAnsi="Arial" w:cs="Arial" w:eastAsia="Arial"/>
          <w:sz w:val="97"/>
          <w:szCs w:val="97"/>
          <w:color w:val="000000"/>
          <w:spacing w:val="0"/>
          <w:w w:val="100"/>
        </w:rPr>
      </w:r>
    </w:p>
    <w:p>
      <w:pPr>
        <w:spacing w:before="74" w:after="0" w:line="355" w:lineRule="exact"/>
        <w:ind w:left="409" w:right="-20"/>
        <w:jc w:val="left"/>
        <w:tabs>
          <w:tab w:pos="1220" w:val="left"/>
          <w:tab w:pos="2160" w:val="left"/>
          <w:tab w:pos="2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69.80217pt;margin-top:6.201144pt;width:47.358978pt;height:35.607166pt;mso-position-horizontal-relative:page;mso-position-vertical-relative:paragraph;z-index:-10000" coordorigin="3396,124" coordsize="947,712">
            <v:group style="position:absolute;left:3746;top:148;width:2;height:665" coordorigin="3746,148" coordsize="2,665">
              <v:shape style="position:absolute;left:3746;top:148;width:2;height:665" coordorigin="3746,148" coordsize="0,665" path="m3746,812l3746,148e" filled="f" stroked="t" strokeweight="2.379848pt" strokecolor="#3B4880">
                <v:path arrowok="t"/>
              </v:shape>
            </v:group>
            <v:group style="position:absolute;left:3427;top:686;width:885;height:2" coordorigin="3427,686" coordsize="885,2">
              <v:shape style="position:absolute;left:3427;top:686;width:885;height:2" coordorigin="3427,686" coordsize="885,0" path="m3427,686l4312,686e" filled="f" stroked="t" strokeweight="3.093803pt" strokecolor="#444F74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8.007996pt;margin-top:10.859438pt;width:19.592056pt;height:20.5pt;mso-position-horizontal-relative:page;mso-position-vertical-relative:paragraph;z-index:-9998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282F70"/>
                      <w:spacing w:val="0"/>
                      <w:w w:val="287"/>
                    </w:rPr>
                    <w:t>r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595959"/>
          <w:spacing w:val="13"/>
          <w:w w:val="81"/>
          <w:b/>
          <w:bCs/>
          <w:position w:val="-2"/>
        </w:rPr>
        <w:t>•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81"/>
          <w:b/>
          <w:bCs/>
          <w:position w:val="-2"/>
        </w:rPr>
        <w:t>'-d</w:t>
      </w:r>
      <w:r>
        <w:rPr>
          <w:rFonts w:ascii="Arial" w:hAnsi="Arial" w:cs="Arial" w:eastAsia="Arial"/>
          <w:sz w:val="28"/>
          <w:szCs w:val="28"/>
          <w:color w:val="383838"/>
          <w:spacing w:val="-59"/>
          <w:w w:val="81"/>
          <w:b/>
          <w:bCs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33"/>
          <w:szCs w:val="33"/>
          <w:color w:val="282F70"/>
          <w:spacing w:val="-20"/>
          <w:w w:val="186"/>
          <w:position w:val="-2"/>
        </w:rPr>
        <w:t>C</w:t>
      </w:r>
      <w:r>
        <w:rPr>
          <w:rFonts w:ascii="Times New Roman" w:hAnsi="Times New Roman" w:cs="Times New Roman" w:eastAsia="Times New Roman"/>
          <w:sz w:val="33"/>
          <w:szCs w:val="33"/>
          <w:color w:val="383838"/>
          <w:spacing w:val="0"/>
          <w:w w:val="68"/>
          <w:position w:val="-2"/>
        </w:rPr>
        <w:t>an-"</w:t>
      </w:r>
      <w:r>
        <w:rPr>
          <w:rFonts w:ascii="Times New Roman" w:hAnsi="Times New Roman" w:cs="Times New Roman" w:eastAsia="Times New Roman"/>
          <w:sz w:val="33"/>
          <w:szCs w:val="33"/>
          <w:color w:val="383838"/>
          <w:spacing w:val="0"/>
          <w:w w:val="69"/>
          <w:position w:val="-2"/>
        </w:rPr>
        <w:t>'</w:t>
      </w:r>
      <w:r>
        <w:rPr>
          <w:rFonts w:ascii="Times New Roman" w:hAnsi="Times New Roman" w:cs="Times New Roman" w:eastAsia="Times New Roman"/>
          <w:sz w:val="33"/>
          <w:szCs w:val="33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383838"/>
          <w:spacing w:val="0"/>
          <w:w w:val="100"/>
          <w:position w:val="-2"/>
        </w:rPr>
      </w:r>
      <w:r>
        <w:rPr>
          <w:rFonts w:ascii="Arial" w:hAnsi="Arial" w:cs="Arial" w:eastAsia="Arial"/>
          <w:sz w:val="4"/>
          <w:szCs w:val="4"/>
          <w:color w:val="383838"/>
          <w:spacing w:val="0"/>
          <w:w w:val="51"/>
          <w:b/>
          <w:bCs/>
          <w:position w:val="-2"/>
        </w:rPr>
        <w:t>ÇU'</w:t>
      </w:r>
      <w:r>
        <w:rPr>
          <w:rFonts w:ascii="Arial" w:hAnsi="Arial" w:cs="Arial" w:eastAsia="Arial"/>
          <w:sz w:val="4"/>
          <w:szCs w:val="4"/>
          <w:color w:val="383838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4"/>
          <w:szCs w:val="4"/>
          <w:color w:val="383838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İbrahim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2"/>
        </w:rPr>
        <w:t>KAYA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right="438"/>
        <w:jc w:val="right"/>
        <w:tabs>
          <w:tab w:pos="2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50.406403pt;margin-top:25.860552pt;width:39.029509pt;height:.1pt;mso-position-horizontal-relative:page;mso-position-vertical-relative:paragraph;z-index:-9999" coordorigin="3008,517" coordsize="781,2">
            <v:shape style="position:absolute;left:3008;top:517;width:781;height:2" coordorigin="3008,517" coordsize="781,0" path="m3008,517l3789,517e" filled="f" stroked="t" strokeweight=".713954pt" strokecolor="#4F5BB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28"/>
          <w:b/>
          <w:bCs/>
          <w:position w:val="1"/>
        </w:rPr>
        <w:t>.tY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itf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74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383838"/>
          <w:spacing w:val="0"/>
          <w:w w:val="64"/>
          <w:b/>
          <w:bCs/>
        </w:rPr>
        <w:t>3</w:t>
      </w:r>
      <w:r>
        <w:rPr>
          <w:rFonts w:ascii="Arial" w:hAnsi="Arial" w:cs="Arial" w:eastAsia="Arial"/>
          <w:sz w:val="28"/>
          <w:szCs w:val="28"/>
          <w:color w:val="383838"/>
          <w:spacing w:val="6"/>
          <w:w w:val="64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-34"/>
          <w:w w:val="81"/>
          <w:b/>
          <w:bCs/>
        </w:rPr>
        <w:t>1</w:t>
      </w:r>
      <w:r>
        <w:rPr>
          <w:rFonts w:ascii="Arial" w:hAnsi="Arial" w:cs="Arial" w:eastAsia="Arial"/>
          <w:sz w:val="19"/>
          <w:szCs w:val="19"/>
          <w:color w:val="383838"/>
          <w:spacing w:val="2"/>
          <w:w w:val="88"/>
          <w:b/>
          <w:bCs/>
          <w:position w:val="16"/>
        </w:rPr>
        <w:t>1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53"/>
          <w:b/>
          <w:bCs/>
          <w:position w:val="0"/>
        </w:rPr>
        <w:t>MiY1</w:t>
      </w:r>
      <w:r>
        <w:rPr>
          <w:rFonts w:ascii="Arial" w:hAnsi="Arial" w:cs="Arial" w:eastAsia="Arial"/>
          <w:sz w:val="28"/>
          <w:szCs w:val="28"/>
          <w:color w:val="383838"/>
          <w:spacing w:val="-36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53"/>
          <w:b/>
          <w:bCs/>
          <w:position w:val="0"/>
        </w:rPr>
        <w:t>CW11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78" w:after="0" w:line="240" w:lineRule="auto"/>
        <w:ind w:left="9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438.720001pt;margin-top:22.988073pt;width:125.760002pt;height:89.279999pt;mso-position-horizontal-relative:page;mso-position-vertical-relative:paragraph;z-index:-10001" type="#_x0000_t75">
            <v:imagedata r:id="rId26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82F70"/>
          <w:spacing w:val="-4"/>
          <w:w w:val="267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</w:rPr>
        <w:t>Anıiri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20" w:right="80"/>
          <w:cols w:num="3" w:equalWidth="0">
            <w:col w:w="785" w:space="1517"/>
            <w:col w:w="4085" w:space="2166"/>
            <w:col w:w="306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0" w:lineRule="atLeast"/>
        <w:ind w:left="3428" w:right="458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3.594727pt;margin-top:17.588919pt;width:32.97195pt;height:11pt;mso-position-horizontal-relative:page;mso-position-vertical-relative:paragraph;z-index:-9990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tabs>
                      <w:tab w:pos="560" w:val="left"/>
                    </w:tabs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10"/>
                      <w:szCs w:val="10"/>
                      <w:color w:val="6D698A"/>
                      <w:spacing w:val="0"/>
                      <w:w w:val="270"/>
                      <w:position w:val="1"/>
                    </w:rPr>
                    <w:t>ı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6D698A"/>
                      <w:spacing w:val="0"/>
                      <w:w w:val="100"/>
                      <w:position w:val="1"/>
                    </w:rPr>
                    <w:tab/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6D698A"/>
                      <w:spacing w:val="0"/>
                      <w:w w:val="100"/>
                      <w:position w:val="1"/>
                    </w:rPr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565675"/>
                      <w:spacing w:val="-29"/>
                      <w:w w:val="129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89898A"/>
                      <w:spacing w:val="0"/>
                      <w:w w:val="86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4"/>
        </w:rPr>
        <w:t>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62" w:lineRule="exact"/>
        <w:ind w:left="853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912155pt;margin-top:-43.383064pt;width:493.263271pt;height:72pt;mso-position-horizontal-relative:page;mso-position-vertical-relative:paragraph;z-index:-9991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7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62626"/>
                      <w:spacing w:val="0"/>
                      <w:w w:val="146"/>
                      <w:b/>
                      <w:bCs/>
                      <w:i/>
                      <w:position w:val="35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62626"/>
                      <w:spacing w:val="-308"/>
                      <w:w w:val="146"/>
                      <w:b/>
                      <w:bCs/>
                      <w:i/>
                      <w:position w:val="3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62626"/>
                      <w:spacing w:val="0"/>
                      <w:w w:val="100"/>
                      <w:b/>
                      <w:bCs/>
                      <w:i/>
                      <w:position w:val="35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62626"/>
                      <w:spacing w:val="0"/>
                      <w:w w:val="100"/>
                      <w:b/>
                      <w:bCs/>
                      <w:i/>
                      <w:position w:val="3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F3F3F"/>
                      <w:spacing w:val="0"/>
                      <w:w w:val="146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24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550" w:right="3808"/>
        <w:jc w:val="center"/>
        <w:tabs>
          <w:tab w:pos="31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262626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1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629" w:right="-20"/>
        <w:jc w:val="left"/>
        <w:tabs>
          <w:tab w:pos="42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262626"/>
          <w:spacing w:val="0"/>
          <w:w w:val="116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2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9" w:right="-20"/>
        <w:jc w:val="left"/>
        <w:tabs>
          <w:tab w:pos="1480" w:val="left"/>
          <w:tab w:pos="3160" w:val="left"/>
          <w:tab w:pos="554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29.05.2017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18.24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5"/>
        </w:rPr>
        <w:t>lfel: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2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535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1235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3" w:right="-20"/>
        <w:jc w:val="left"/>
        <w:tabs>
          <w:tab w:pos="1480" w:val="left"/>
          <w:tab w:pos="3160" w:val="left"/>
          <w:tab w:pos="454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29.05.2017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2"/>
          <w:position w:val="0"/>
        </w:rPr>
        <w:t>KayıtNo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:360ı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:Kını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68" w:lineRule="auto"/>
        <w:ind w:left="113" w:right="6637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Sucahlı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Zeytinli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KINIK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Sucahlı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</w:rPr>
        <w:t>Zeytin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4"/>
          <w:w w:val="10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1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3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KINIK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13" w:right="-20"/>
        <w:jc w:val="left"/>
        <w:tabs>
          <w:tab w:pos="1480" w:val="left"/>
          <w:tab w:pos="370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:Elektrik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3" w:after="0" w:line="163" w:lineRule="auto"/>
        <w:ind w:left="3661" w:right="3327" w:firstLine="-3543"/>
        <w:jc w:val="left"/>
        <w:tabs>
          <w:tab w:pos="366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5"/>
        </w:rPr>
        <w:t>İse: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3"/>
          <w:position w:val="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7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7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Alısap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iter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2" w:lineRule="exact"/>
        <w:ind w:left="4437" w:right="1311"/>
        <w:jc w:val="center"/>
        <w:tabs>
          <w:tab w:pos="5020" w:val="left"/>
          <w:tab w:pos="5540" w:val="left"/>
          <w:tab w:pos="6000" w:val="left"/>
          <w:tab w:pos="628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spacing w:val="0"/>
          <w:w w:val="52"/>
        </w:rPr>
        <w:t>ı</w:t>
      </w:r>
      <w:r>
        <w:rPr>
          <w:rFonts w:ascii="Arial" w:hAnsi="Arial" w:cs="Arial" w:eastAsia="Arial"/>
          <w:sz w:val="42"/>
          <w:szCs w:val="42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262626"/>
          <w:spacing w:val="0"/>
          <w:w w:val="52"/>
        </w:rPr>
        <w:t>ı</w:t>
      </w:r>
      <w:r>
        <w:rPr>
          <w:rFonts w:ascii="Arial" w:hAnsi="Arial" w:cs="Arial" w:eastAsia="Arial"/>
          <w:sz w:val="42"/>
          <w:szCs w:val="42"/>
          <w:color w:val="262626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262626"/>
          <w:spacing w:val="0"/>
          <w:w w:val="100"/>
        </w:rPr>
      </w:r>
      <w:r>
        <w:rPr>
          <w:rFonts w:ascii="Arial" w:hAnsi="Arial" w:cs="Arial" w:eastAsia="Arial"/>
          <w:sz w:val="44"/>
          <w:szCs w:val="44"/>
          <w:color w:val="595959"/>
          <w:spacing w:val="0"/>
          <w:w w:val="52"/>
          <w:position w:val="2"/>
        </w:rPr>
        <w:t>ı</w:t>
      </w:r>
      <w:r>
        <w:rPr>
          <w:rFonts w:ascii="Arial" w:hAnsi="Arial" w:cs="Arial" w:eastAsia="Arial"/>
          <w:sz w:val="44"/>
          <w:szCs w:val="44"/>
          <w:color w:val="595959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4"/>
          <w:szCs w:val="44"/>
          <w:color w:val="595959"/>
          <w:spacing w:val="0"/>
          <w:w w:val="100"/>
          <w:position w:val="2"/>
        </w:rPr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52"/>
          <w:position w:val="3"/>
        </w:rPr>
        <w:t>ı</w:t>
      </w:r>
      <w:r>
        <w:rPr>
          <w:rFonts w:ascii="Arial" w:hAnsi="Arial" w:cs="Arial" w:eastAsia="Arial"/>
          <w:sz w:val="44"/>
          <w:szCs w:val="44"/>
          <w:color w:val="000000"/>
          <w:spacing w:val="-53"/>
          <w:w w:val="52"/>
          <w:position w:val="3"/>
        </w:rPr>
        <w:t> 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11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9"/>
        </w:rPr>
        <w:t>:19.20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18" w:right="-20"/>
        <w:jc w:val="left"/>
        <w:tabs>
          <w:tab w:pos="190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:Süleyma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BURGAZ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4" w:after="0" w:line="240" w:lineRule="auto"/>
        <w:ind w:left="19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Ufuk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DUMAN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899" w:right="-20"/>
        <w:jc w:val="left"/>
        <w:tabs>
          <w:tab w:pos="472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18.25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</w:rPr>
        <w:t>:ı8.33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left="113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2"/>
        </w:rPr>
        <w:t>635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123" w:right="-20"/>
        <w:jc w:val="left"/>
        <w:tabs>
          <w:tab w:pos="3040" w:val="left"/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62626"/>
          <w:spacing w:val="0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27"/>
          <w:szCs w:val="27"/>
          <w:color w:val="262626"/>
          <w:spacing w:val="-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2413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4713" w:right="455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tLeast"/>
        <w:ind w:left="1923" w:right="4176" w:firstLine="2808"/>
        <w:jc w:val="left"/>
        <w:tabs>
          <w:tab w:pos="3380" w:val="left"/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4" w:lineRule="exact"/>
        <w:ind w:left="109" w:right="-20"/>
        <w:jc w:val="left"/>
        <w:tabs>
          <w:tab w:pos="1900" w:val="left"/>
          <w:tab w:pos="472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F3F3F"/>
          <w:spacing w:val="0"/>
          <w:w w:val="197"/>
          <w:position w:val="5"/>
        </w:rPr>
        <w:t>y</w:t>
      </w:r>
      <w:r>
        <w:rPr>
          <w:rFonts w:ascii="Arial" w:hAnsi="Arial" w:cs="Arial" w:eastAsia="Arial"/>
          <w:sz w:val="27"/>
          <w:szCs w:val="27"/>
          <w:color w:val="3F3F3F"/>
          <w:spacing w:val="49"/>
          <w:w w:val="197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1"/>
        </w:rPr>
        <w:t>jÇıkı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13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9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9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2" w:lineRule="auto"/>
        <w:ind w:left="123" w:right="2772" w:firstLine="-1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Görüldügü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701" w:right="392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Söndilrmede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180" w:lineRule="exact"/>
        <w:ind w:left="123" w:right="-20"/>
        <w:jc w:val="left"/>
        <w:tabs>
          <w:tab w:pos="2280" w:val="left"/>
          <w:tab w:pos="4720" w:val="left"/>
          <w:tab w:pos="6640" w:val="left"/>
          <w:tab w:pos="8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  <w:position w:val="0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12"/>
          <w:position w:val="0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2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12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4740" w:right="-20"/>
        <w:jc w:val="left"/>
        <w:tabs>
          <w:tab w:pos="6640" w:val="left"/>
          <w:tab w:pos="82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262626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6262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262626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19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çekyat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malzemeleri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buzdolabı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dolabı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guzine,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1"/>
        </w:rPr>
        <w:t>ade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elevizyo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sehpası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pikni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büyük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tüp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oca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6" w:lineRule="auto"/>
        <w:ind w:left="1990" w:right="99" w:firstLine="-1853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zarar:8,000.00Tl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çatısı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duvarları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12,000.00Tl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abmini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  <w:position w:val="0"/>
        </w:rPr>
        <w:t>zarar:20,000.00TL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  <w:position w:val="0"/>
        </w:rPr>
        <w:t>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4" w:lineRule="auto"/>
        <w:ind w:left="103" w:right="99" w:firstLine="189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çink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kaplı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kerpiç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evde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2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vapıla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sıva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tesisatındaki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nedenle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ark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  <w:position w:val="1"/>
        </w:rPr>
        <w:t>ısınma,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tesisatı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0"/>
        </w:rPr>
        <w:t>eskimesi,kıvılcım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alevlenere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tavanı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olabilecegi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19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1" w:lineRule="exact"/>
        <w:ind w:left="137" w:right="-20"/>
        <w:jc w:val="left"/>
        <w:tabs>
          <w:tab w:pos="1900" w:val="left"/>
          <w:tab w:pos="6740" w:val="left"/>
          <w:tab w:pos="8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w w:val="97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96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0"/>
          <w:w w:val="73"/>
          <w:position w:val="-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727475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23"/>
          <w:position w:val="-4"/>
        </w:rPr>
        <w:t>'alı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4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9"/>
          <w:w w:val="100"/>
          <w:u w:val="single" w:color="48484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9"/>
          <w:w w:val="100"/>
          <w:u w:val="single" w:color="484848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u w:val="single" w:color="484848"/>
          <w:position w:val="-2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u w:val="single" w:color="484848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u w:val="single" w:color="484848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u w:val="single" w:color="484848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u w:val="single" w:color="48484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u w:val="single" w:color="484848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u w:val="single" w:color="484848"/>
          <w:position w:val="-2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3"/>
          <w:u w:val="single" w:color="484848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3"/>
          <w:u w:val="single" w:color="484848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48484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484848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u w:val="single" w:color="484848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  <w:u w:val="single" w:color="4F4F4F"/>
          <w:position w:val="-2"/>
        </w:rPr>
        <w:t>IBede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  <w:u w:val="single" w:color="4F4F4F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95"/>
          <w:u w:val="single" w:color="4F4F4F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95"/>
          <w:u w:val="single" w:color="4F4F4F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  <w:u w:val="single" w:color="4F4F4F"/>
          <w:position w:val="-2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  <w:u w:val="single" w:color="4F4F4F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u w:val="single" w:color="0000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2" w:lineRule="exact"/>
        <w:ind w:left="118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458.397125pt;margin-top:.897551pt;width:56.344646pt;height:.1pt;mso-position-horizontal-relative:page;mso-position-vertical-relative:paragraph;z-index:-9996" coordorigin="9168,18" coordsize="1127,2">
            <v:shape style="position:absolute;left:9168;top:18;width:1127;height:2" coordorigin="9168,18" coordsize="1127,0" path="m9168,18l10295,18e" filled="f" stroked="t" strokeweight=".238749pt" strokecolor="#77777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317"/>
          <w:position w:val="-1"/>
        </w:rPr>
        <w:t>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4"/>
          <w:position w:val="1"/>
        </w:rPr>
        <w:t>Ara-,: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51" w:lineRule="auto"/>
        <w:ind w:left="118" w:right="6507" w:firstLine="19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Süleyma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  <w:position w:val="1"/>
        </w:rPr>
        <w:t>BURGAZ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1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rreslim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0"/>
        </w:rPr>
        <w:t>Edildigi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147" w:right="-20"/>
        <w:jc w:val="left"/>
        <w:tabs>
          <w:tab w:pos="190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70"/>
          <w:position w:val="0"/>
        </w:rPr>
        <w:t>I</w:t>
      </w:r>
      <w:r>
        <w:rPr>
          <w:rFonts w:ascii="Arial" w:hAnsi="Arial" w:cs="Arial" w:eastAsia="Arial"/>
          <w:sz w:val="27"/>
          <w:szCs w:val="27"/>
          <w:color w:val="3F3F3F"/>
          <w:spacing w:val="-17"/>
          <w:w w:val="7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  <w:position w:val="0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29.05.2017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2"/>
        </w:rPr>
        <w:t>:20.15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202" w:right="1497"/>
        <w:jc w:val="center"/>
        <w:tabs>
          <w:tab w:pos="106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95"/>
        </w:rPr>
        <w:t>ÖI</w:t>
      </w:r>
      <w:r>
        <w:rPr>
          <w:rFonts w:ascii="Arial" w:hAnsi="Arial" w:cs="Arial" w:eastAsia="Arial"/>
          <w:sz w:val="19"/>
          <w:szCs w:val="19"/>
          <w:color w:val="262626"/>
          <w:spacing w:val="2"/>
          <w:w w:val="9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</w:rPr>
        <w:t>!Yaral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  <w:position w:val="1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2"/>
          <w:position w:val="1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4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6" w:lineRule="exact"/>
        <w:ind w:left="2050" w:right="5317"/>
        <w:jc w:val="center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11"/>
          <w:position w:val="-5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11"/>
          <w:position w:val="-5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54"/>
          <w:w w:val="111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4811" w:right="1562"/>
        <w:jc w:val="center"/>
        <w:tabs>
          <w:tab w:pos="87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30"/>
          <w:szCs w:val="30"/>
          <w:color w:val="262626"/>
          <w:spacing w:val="0"/>
          <w:w w:val="58"/>
          <w:b/>
          <w:bCs/>
          <w:position w:val="-1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262626"/>
          <w:spacing w:val="30"/>
          <w:w w:val="58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262626"/>
          <w:spacing w:val="0"/>
          <w:w w:val="58"/>
          <w:position w:val="-1"/>
        </w:rPr>
        <w:t>2</w:t>
      </w:r>
      <w:r>
        <w:rPr>
          <w:rFonts w:ascii="Times New Roman" w:hAnsi="Times New Roman" w:cs="Times New Roman" w:eastAsia="Times New Roman"/>
          <w:sz w:val="32"/>
          <w:szCs w:val="32"/>
          <w:color w:val="262626"/>
          <w:spacing w:val="34"/>
          <w:w w:val="58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58"/>
          <w:position w:val="-1"/>
        </w:rPr>
        <w:t>Haziran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"/>
          <w:w w:val="58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62626"/>
          <w:spacing w:val="0"/>
          <w:w w:val="58"/>
          <w:b/>
          <w:bCs/>
          <w:position w:val="-1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7" w:lineRule="exact"/>
        <w:ind w:right="171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62626"/>
          <w:spacing w:val="0"/>
          <w:w w:val="100"/>
          <w:i/>
          <w:position w:val="-11"/>
        </w:rPr>
        <w:t>1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100"/>
          <w:i/>
          <w:position w:val="-11"/>
        </w:rPr>
        <w:t> </w:t>
      </w:r>
      <w:r>
        <w:rPr>
          <w:rFonts w:ascii="Arial" w:hAnsi="Arial" w:cs="Arial" w:eastAsia="Arial"/>
          <w:sz w:val="20"/>
          <w:szCs w:val="20"/>
          <w:color w:val="262626"/>
          <w:spacing w:val="31"/>
          <w:w w:val="100"/>
          <w:i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  <w:position w:val="-1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pgSz w:w="11920" w:h="16840"/>
          <w:pgMar w:top="480" w:bottom="280" w:left="240" w:right="180"/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67" w:lineRule="exact"/>
        <w:ind w:left="214" w:right="-86"/>
        <w:jc w:val="left"/>
        <w:tabs>
          <w:tab w:pos="198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6"/>
          <w:szCs w:val="26"/>
          <w:color w:val="3F3F3F"/>
          <w:spacing w:val="-70"/>
          <w:w w:val="134"/>
          <w:b/>
          <w:bCs/>
          <w:position w:val="-7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-358"/>
          <w:w w:val="134"/>
          <w:b/>
          <w:bCs/>
          <w:position w:val="-7"/>
        </w:rPr>
        <w:t>M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134"/>
          <w:b/>
          <w:bCs/>
          <w:position w:val="-7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451" w:lineRule="exact"/>
        <w:ind w:right="-20"/>
        <w:jc w:val="left"/>
        <w:tabs>
          <w:tab w:pos="7320" w:val="left"/>
        </w:tabs>
        <w:rPr>
          <w:rFonts w:ascii="Arial" w:hAnsi="Arial" w:cs="Arial" w:eastAsia="Arial"/>
          <w:sz w:val="57"/>
          <w:szCs w:val="5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565675"/>
          <w:spacing w:val="0"/>
          <w:w w:val="100"/>
          <w:b/>
          <w:bCs/>
          <w:position w:val="-11"/>
        </w:rPr>
        <w:t>@ı</w:t>
      </w:r>
      <w:r>
        <w:rPr>
          <w:rFonts w:ascii="Times New Roman" w:hAnsi="Times New Roman" w:cs="Times New Roman" w:eastAsia="Times New Roman"/>
          <w:sz w:val="26"/>
          <w:szCs w:val="26"/>
          <w:color w:val="565675"/>
          <w:spacing w:val="-15"/>
          <w:w w:val="100"/>
          <w:b/>
          <w:bCs/>
          <w:position w:val="-11"/>
        </w:rPr>
        <w:t>}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100"/>
          <w:b/>
          <w:bCs/>
          <w:position w:val="-11"/>
        </w:rPr>
        <w:t>K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100"/>
          <w:b/>
          <w:bCs/>
          <w:position w:val="-1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100"/>
          <w:b/>
          <w:bCs/>
          <w:position w:val="-11"/>
        </w:rPr>
      </w:r>
      <w:r>
        <w:rPr>
          <w:rFonts w:ascii="Arial" w:hAnsi="Arial" w:cs="Arial" w:eastAsia="Arial"/>
          <w:sz w:val="57"/>
          <w:szCs w:val="57"/>
          <w:color w:val="3F3F3F"/>
          <w:spacing w:val="0"/>
          <w:w w:val="185"/>
          <w:position w:val="-10"/>
        </w:rPr>
        <w:t>-</w:t>
      </w:r>
      <w:r>
        <w:rPr>
          <w:rFonts w:ascii="Arial" w:hAnsi="Arial" w:cs="Arial" w:eastAsia="Arial"/>
          <w:sz w:val="57"/>
          <w:szCs w:val="5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1100" w:bottom="0" w:left="240" w:right="180"/>
          <w:cols w:num="2" w:equalWidth="0">
            <w:col w:w="2368" w:space="104"/>
            <w:col w:w="9028"/>
          </w:cols>
        </w:sectPr>
      </w:pPr>
      <w:rPr/>
    </w:p>
    <w:p>
      <w:pPr>
        <w:spacing w:before="0" w:after="0" w:line="92" w:lineRule="exact"/>
        <w:ind w:left="1861" w:right="-20"/>
        <w:jc w:val="left"/>
        <w:tabs>
          <w:tab w:pos="8120" w:val="left"/>
          <w:tab w:pos="932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pict>
          <v:group style="position:absolute;margin-left:508.773041pt;margin-top:-.915156pt;width:10.982431pt;height:.1pt;mso-position-horizontal-relative:page;mso-position-vertical-relative:paragraph;z-index:-9995" coordorigin="10175,-18" coordsize="220,2">
            <v:shape style="position:absolute;left:10175;top:-18;width:220;height:2" coordorigin="10175,-18" coordsize="220,0" path="m10175,-18l10395,-18e" filled="f" stroked="t" strokeweight=".716246pt" strokecolor="#3F4444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58"/>
          <w:position w:val="-41"/>
        </w:rPr>
        <w:t>'</w:t>
      </w:r>
      <w:r>
        <w:rPr>
          <w:rFonts w:ascii="Arial" w:hAnsi="Arial" w:cs="Arial" w:eastAsia="Arial"/>
          <w:sz w:val="20"/>
          <w:szCs w:val="20"/>
          <w:color w:val="595959"/>
          <w:spacing w:val="-38"/>
          <w:w w:val="158"/>
          <w:position w:val="-41"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58"/>
          <w:position w:val="-41"/>
        </w:rPr>
        <w:t>.</w:t>
      </w:r>
      <w:r>
        <w:rPr>
          <w:rFonts w:ascii="Arial" w:hAnsi="Arial" w:cs="Arial" w:eastAsia="Arial"/>
          <w:sz w:val="20"/>
          <w:szCs w:val="20"/>
          <w:color w:val="595959"/>
          <w:spacing w:val="-54"/>
          <w:w w:val="158"/>
          <w:position w:val="-41"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position w:val="-41"/>
        </w:rPr>
        <w:t>Post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position w:val="-41"/>
        </w:rPr>
        <w:t>a</w:t>
      </w:r>
      <w:r>
        <w:rPr>
          <w:rFonts w:ascii="Arial" w:hAnsi="Arial" w:cs="Arial" w:eastAsia="Arial"/>
          <w:sz w:val="20"/>
          <w:szCs w:val="20"/>
          <w:color w:val="595959"/>
          <w:spacing w:val="43"/>
          <w:w w:val="100"/>
          <w:position w:val="-41"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16"/>
          <w:position w:val="-41"/>
        </w:rPr>
        <w:t>Grupla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16"/>
          <w:position w:val="-41"/>
        </w:rPr>
        <w:t>r</w:t>
      </w:r>
      <w:r>
        <w:rPr>
          <w:rFonts w:ascii="Arial" w:hAnsi="Arial" w:cs="Arial" w:eastAsia="Arial"/>
          <w:sz w:val="20"/>
          <w:szCs w:val="20"/>
          <w:color w:val="595959"/>
          <w:spacing w:val="-17"/>
          <w:w w:val="116"/>
          <w:position w:val="-41"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16"/>
          <w:position w:val="-41"/>
        </w:rPr>
        <w:t>Amiri</w:t>
      </w:r>
      <w:r>
        <w:rPr>
          <w:rFonts w:ascii="Arial" w:hAnsi="Arial" w:cs="Arial" w:eastAsia="Arial"/>
          <w:sz w:val="20"/>
          <w:szCs w:val="20"/>
          <w:color w:val="595959"/>
          <w:spacing w:val="-46"/>
          <w:w w:val="116"/>
          <w:position w:val="-41"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position w:val="-41"/>
        </w:rPr>
        <w:tab/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position w:val="-41"/>
        </w:rPr>
      </w:r>
      <w:r>
        <w:rPr>
          <w:rFonts w:ascii="Times New Roman" w:hAnsi="Times New Roman" w:cs="Times New Roman" w:eastAsia="Times New Roman"/>
          <w:sz w:val="81"/>
          <w:szCs w:val="81"/>
          <w:color w:val="333A7C"/>
          <w:spacing w:val="35"/>
          <w:w w:val="140"/>
          <w:position w:val="-58"/>
        </w:rPr>
        <w:t>0</w:t>
      </w:r>
      <w:r>
        <w:rPr>
          <w:rFonts w:ascii="Times New Roman" w:hAnsi="Times New Roman" w:cs="Times New Roman" w:eastAsia="Times New Roman"/>
          <w:sz w:val="35"/>
          <w:szCs w:val="35"/>
          <w:color w:val="595959"/>
          <w:spacing w:val="0"/>
          <w:w w:val="55"/>
          <w:position w:val="-58"/>
        </w:rPr>
        <w:t>Ü</w:t>
      </w:r>
      <w:r>
        <w:rPr>
          <w:rFonts w:ascii="Times New Roman" w:hAnsi="Times New Roman" w:cs="Times New Roman" w:eastAsia="Times New Roman"/>
          <w:sz w:val="35"/>
          <w:szCs w:val="35"/>
          <w:color w:val="595959"/>
          <w:spacing w:val="12"/>
          <w:w w:val="55"/>
          <w:position w:val="-58"/>
        </w:rPr>
        <w:t>J</w:t>
      </w:r>
      <w:r>
        <w:rPr>
          <w:rFonts w:ascii="Times New Roman" w:hAnsi="Times New Roman" w:cs="Times New Roman" w:eastAsia="Times New Roman"/>
          <w:sz w:val="35"/>
          <w:szCs w:val="35"/>
          <w:color w:val="9E9E9E"/>
          <w:spacing w:val="0"/>
          <w:w w:val="22"/>
          <w:position w:val="-58"/>
        </w:rPr>
        <w:t>-</w:t>
      </w:r>
      <w:r>
        <w:rPr>
          <w:rFonts w:ascii="Times New Roman" w:hAnsi="Times New Roman" w:cs="Times New Roman" w:eastAsia="Times New Roman"/>
          <w:sz w:val="35"/>
          <w:szCs w:val="35"/>
          <w:color w:val="9E9E9E"/>
          <w:spacing w:val="0"/>
          <w:w w:val="100"/>
          <w:position w:val="-58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9E9E9E"/>
          <w:spacing w:val="0"/>
          <w:w w:val="100"/>
          <w:position w:val="-58"/>
        </w:rPr>
      </w:r>
      <w:r>
        <w:rPr>
          <w:rFonts w:ascii="Times New Roman" w:hAnsi="Times New Roman" w:cs="Times New Roman" w:eastAsia="Times New Roman"/>
          <w:sz w:val="36"/>
          <w:szCs w:val="36"/>
          <w:color w:val="3F3F3F"/>
          <w:spacing w:val="0"/>
          <w:w w:val="600"/>
          <w:position w:val="-39"/>
        </w:rPr>
        <w:t>-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304" w:lineRule="exact"/>
        <w:ind w:left="1980" w:right="-20"/>
        <w:jc w:val="left"/>
        <w:tabs>
          <w:tab w:pos="1132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20"/>
          <w:szCs w:val="20"/>
          <w:color w:val="3F3F3F"/>
          <w:w w:val="127"/>
          <w:position w:val="8"/>
        </w:rPr>
        <w:t>itfai</w:t>
      </w:r>
      <w:r>
        <w:rPr>
          <w:rFonts w:ascii="Arial" w:hAnsi="Arial" w:cs="Arial" w:eastAsia="Arial"/>
          <w:sz w:val="20"/>
          <w:szCs w:val="20"/>
          <w:color w:val="3F3F3F"/>
          <w:spacing w:val="9"/>
          <w:w w:val="128"/>
          <w:position w:val="8"/>
        </w:rPr>
        <w:t>y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position w:val="8"/>
        </w:rPr>
        <w:t>e</w:t>
      </w:r>
      <w:r>
        <w:rPr>
          <w:rFonts w:ascii="Arial" w:hAnsi="Arial" w:cs="Arial" w:eastAsia="Arial"/>
          <w:sz w:val="20"/>
          <w:szCs w:val="20"/>
          <w:color w:val="595959"/>
          <w:spacing w:val="12"/>
          <w:w w:val="100"/>
          <w:position w:val="8"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position w:val="8"/>
        </w:rPr>
        <w:t>Kuze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position w:val="8"/>
        </w:rPr>
        <w:t>y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position w:val="8"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8"/>
          <w:w w:val="100"/>
          <w:position w:val="8"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position w:val="8"/>
        </w:rPr>
        <w:t>Bölge</w:t>
      </w:r>
      <w:r>
        <w:rPr>
          <w:rFonts w:ascii="Arial" w:hAnsi="Arial" w:cs="Arial" w:eastAsia="Arial"/>
          <w:sz w:val="20"/>
          <w:szCs w:val="20"/>
          <w:color w:val="595959"/>
          <w:spacing w:val="6"/>
          <w:w w:val="100"/>
          <w:position w:val="8"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00"/>
          <w:position w:val="8"/>
        </w:rPr>
      </w:r>
      <w:r>
        <w:rPr>
          <w:rFonts w:ascii="Arial" w:hAnsi="Arial" w:cs="Arial" w:eastAsia="Arial"/>
          <w:sz w:val="32"/>
          <w:szCs w:val="32"/>
          <w:color w:val="D1D1D4"/>
          <w:spacing w:val="0"/>
          <w:w w:val="103"/>
          <w:position w:val="-2"/>
        </w:rPr>
        <w:t>'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right="1246"/>
        <w:jc w:val="righ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3F3F3F"/>
          <w:w w:val="146"/>
          <w:position w:val="-14"/>
        </w:rPr>
        <w:t>.,</w:t>
      </w:r>
      <w:r>
        <w:rPr>
          <w:rFonts w:ascii="Times New Roman" w:hAnsi="Times New Roman" w:cs="Times New Roman" w:eastAsia="Times New Roman"/>
          <w:sz w:val="35"/>
          <w:szCs w:val="35"/>
          <w:color w:val="3F3F3F"/>
          <w:spacing w:val="-18"/>
          <w:w w:val="146"/>
          <w:position w:val="-14"/>
        </w:rPr>
        <w:t>_</w:t>
      </w:r>
      <w:r>
        <w:rPr>
          <w:rFonts w:ascii="Times New Roman" w:hAnsi="Times New Roman" w:cs="Times New Roman" w:eastAsia="Times New Roman"/>
          <w:sz w:val="35"/>
          <w:szCs w:val="35"/>
          <w:color w:val="595959"/>
          <w:spacing w:val="0"/>
          <w:w w:val="100"/>
          <w:position w:val="-14"/>
        </w:rPr>
        <w:t>,,.</w:t>
      </w:r>
      <w:r>
        <w:rPr>
          <w:rFonts w:ascii="Times New Roman" w:hAnsi="Times New Roman" w:cs="Times New Roman" w:eastAsia="Times New Roman"/>
          <w:sz w:val="35"/>
          <w:szCs w:val="35"/>
          <w:color w:val="595959"/>
          <w:spacing w:val="-55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3F3F3F"/>
          <w:spacing w:val="0"/>
          <w:w w:val="114"/>
          <w:position w:val="-14"/>
        </w:rPr>
        <w:t>..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1100" w:bottom="0" w:left="240" w:right="180"/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6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0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3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72" w:lineRule="exact"/>
        <w:ind w:left="850" w:right="-20"/>
        <w:jc w:val="left"/>
        <w:tabs>
          <w:tab w:pos="1580" w:val="left"/>
        </w:tabs>
        <w:rPr>
          <w:rFonts w:ascii="Arial" w:hAnsi="Arial" w:cs="Arial" w:eastAsia="Arial"/>
          <w:sz w:val="50"/>
          <w:szCs w:val="50"/>
        </w:rPr>
      </w:pPr>
      <w:rPr/>
      <w:r>
        <w:rPr/>
        <w:pict>
          <v:group style="position:absolute;margin-left:160.677734pt;margin-top:9.699762pt;width:.1pt;height:11.008601pt;mso-position-horizontal-relative:page;mso-position-vertical-relative:paragraph;z-index:-9993" coordorigin="3214,194" coordsize="2,220">
            <v:shape style="position:absolute;left:3214;top:194;width:2;height:220" coordorigin="3214,194" coordsize="0,220" path="m3214,414l3214,194e" filled="f" stroked="t" strokeweight=".238749pt" strokecolor="#4B54A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7"/>
          <w:szCs w:val="17"/>
          <w:color w:val="333A7C"/>
          <w:spacing w:val="0"/>
          <w:w w:val="100"/>
          <w:b/>
          <w:bCs/>
          <w:i/>
          <w:position w:val="1"/>
        </w:rPr>
        <w:t>J</w:t>
      </w:r>
      <w:r>
        <w:rPr>
          <w:rFonts w:ascii="Arial" w:hAnsi="Arial" w:cs="Arial" w:eastAsia="Arial"/>
          <w:sz w:val="17"/>
          <w:szCs w:val="17"/>
          <w:color w:val="333A7C"/>
          <w:spacing w:val="0"/>
          <w:w w:val="100"/>
          <w:b/>
          <w:bCs/>
          <w:i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333A7C"/>
          <w:spacing w:val="0"/>
          <w:w w:val="100"/>
          <w:b/>
          <w:bCs/>
          <w:i/>
          <w:position w:val="1"/>
        </w:rPr>
      </w:r>
      <w:r>
        <w:rPr>
          <w:rFonts w:ascii="Arial" w:hAnsi="Arial" w:cs="Arial" w:eastAsia="Arial"/>
          <w:sz w:val="50"/>
          <w:szCs w:val="50"/>
          <w:color w:val="333A7C"/>
          <w:spacing w:val="0"/>
          <w:w w:val="100"/>
          <w:b/>
          <w:bCs/>
          <w:i/>
          <w:position w:val="1"/>
        </w:rPr>
        <w:t>j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F3F3F"/>
          <w:spacing w:val="0"/>
          <w:w w:val="105"/>
        </w:rPr>
        <w:t>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550" w:lineRule="exact"/>
        <w:ind w:right="-20"/>
        <w:jc w:val="left"/>
        <w:rPr>
          <w:rFonts w:ascii="Arial" w:hAnsi="Arial" w:cs="Arial" w:eastAsia="Arial"/>
          <w:sz w:val="70"/>
          <w:szCs w:val="70"/>
        </w:rPr>
      </w:pPr>
      <w:rPr/>
      <w:r>
        <w:rPr/>
        <w:br w:type="column"/>
      </w:r>
      <w:r>
        <w:rPr>
          <w:rFonts w:ascii="Arial" w:hAnsi="Arial" w:cs="Arial" w:eastAsia="Arial"/>
          <w:sz w:val="70"/>
          <w:szCs w:val="70"/>
          <w:color w:val="333A7C"/>
          <w:spacing w:val="-36"/>
          <w:w w:val="154"/>
          <w:position w:val="-13"/>
        </w:rPr>
        <w:t>?</w:t>
      </w:r>
      <w:r>
        <w:rPr>
          <w:rFonts w:ascii="Arial" w:hAnsi="Arial" w:cs="Arial" w:eastAsia="Arial"/>
          <w:sz w:val="70"/>
          <w:szCs w:val="70"/>
          <w:color w:val="262626"/>
          <w:spacing w:val="0"/>
          <w:w w:val="109"/>
          <w:position w:val="-13"/>
        </w:rPr>
        <w:t>l';l</w:t>
      </w:r>
      <w:r>
        <w:rPr>
          <w:rFonts w:ascii="Arial" w:hAnsi="Arial" w:cs="Arial" w:eastAsia="Arial"/>
          <w:sz w:val="70"/>
          <w:szCs w:val="70"/>
          <w:color w:val="262626"/>
          <w:spacing w:val="0"/>
          <w:w w:val="110"/>
          <w:position w:val="-13"/>
        </w:rPr>
        <w:t>)i</w:t>
      </w:r>
      <w:r>
        <w:rPr>
          <w:rFonts w:ascii="Arial" w:hAnsi="Arial" w:cs="Arial" w:eastAsia="Arial"/>
          <w:sz w:val="70"/>
          <w:szCs w:val="70"/>
          <w:color w:val="262626"/>
          <w:spacing w:val="19"/>
          <w:w w:val="100"/>
          <w:position w:val="-13"/>
        </w:rPr>
        <w:t> </w:t>
      </w:r>
      <w:r>
        <w:rPr>
          <w:rFonts w:ascii="Arial" w:hAnsi="Arial" w:cs="Arial" w:eastAsia="Arial"/>
          <w:sz w:val="70"/>
          <w:szCs w:val="70"/>
          <w:color w:val="262626"/>
          <w:spacing w:val="0"/>
          <w:w w:val="110"/>
          <w:position w:val="-13"/>
        </w:rPr>
        <w:t>·y</w:t>
      </w:r>
      <w:r>
        <w:rPr>
          <w:rFonts w:ascii="Arial" w:hAnsi="Arial" w:cs="Arial" w:eastAsia="Arial"/>
          <w:sz w:val="70"/>
          <w:szCs w:val="70"/>
          <w:color w:val="000000"/>
          <w:spacing w:val="0"/>
          <w:w w:val="100"/>
          <w:position w:val="0"/>
        </w:rPr>
      </w:r>
    </w:p>
    <w:p>
      <w:pPr>
        <w:spacing w:before="0" w:after="0" w:line="469" w:lineRule="exact"/>
        <w:ind w:left="731" w:right="639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group style="position:absolute;margin-left:457.203369pt;margin-top:-6.319929pt;width:.1pt;height:12.92314pt;mso-position-horizontal-relative:page;mso-position-vertical-relative:paragraph;z-index:-9994" coordorigin="9144,-126" coordsize="2,258">
            <v:shape style="position:absolute;left:9144;top:-126;width:2;height:258" coordorigin="9144,-126" coordsize="0,258" path="m9144,132l9144,-126e" filled="f" stroked="t" strokeweight=".716246pt" strokecolor="#67676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0.812042pt;margin-top:-6.521308pt;width:79.655027pt;height:17.5pt;mso-position-horizontal-relative:page;mso-position-vertical-relative:paragraph;z-index:-9989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Times New Roman" w:hAnsi="Times New Roman" w:cs="Times New Roman" w:eastAsia="Times New Roman"/>
                      <w:sz w:val="35"/>
                      <w:szCs w:val="3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262626"/>
                      <w:spacing w:val="0"/>
                      <w:w w:val="237"/>
                    </w:rPr>
                    <w:t>•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262626"/>
                      <w:spacing w:val="-87"/>
                      <w:w w:val="237"/>
                    </w:rPr>
                    <w:t> 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F3F3F"/>
                      <w:spacing w:val="0"/>
                      <w:w w:val="237"/>
                    </w:rPr>
                    <w:t>·'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F3F3F"/>
                      <w:spacing w:val="18"/>
                      <w:w w:val="237"/>
                    </w:rPr>
                    <w:t> 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F3F3F"/>
                      <w:spacing w:val="0"/>
                      <w:w w:val="412"/>
                    </w:rPr>
                    <w:t>i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F3F3F"/>
                      <w:spacing w:val="-3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595959"/>
                      <w:spacing w:val="0"/>
                      <w:w w:val="20"/>
                      <w:b/>
                      <w:bCs/>
                      <w:i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595959"/>
                      <w:spacing w:val="0"/>
                      <w:w w:val="20"/>
                      <w:b/>
                      <w:bCs/>
                      <w:i/>
                    </w:rPr>
                    <w:t>   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595959"/>
                      <w:spacing w:val="13"/>
                      <w:w w:val="20"/>
                      <w:b/>
                      <w:bCs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3F3F3F"/>
                      <w:spacing w:val="0"/>
                      <w:w w:val="134"/>
                      <w:b/>
                      <w:bCs/>
                      <w:i/>
                    </w:rPr>
                    <w:t>t::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262626"/>
          <w:w w:val="51"/>
          <w:b/>
          <w:bCs/>
          <w:position w:val="6"/>
        </w:rPr>
        <w:t>411'41</w:t>
      </w:r>
      <w:r>
        <w:rPr>
          <w:rFonts w:ascii="Times New Roman" w:hAnsi="Times New Roman" w:cs="Times New Roman" w:eastAsia="Times New Roman"/>
          <w:sz w:val="14"/>
          <w:szCs w:val="14"/>
          <w:color w:val="262626"/>
          <w:spacing w:val="-3"/>
          <w:w w:val="51"/>
          <w:b/>
          <w:bCs/>
          <w:position w:val="6"/>
        </w:rPr>
        <w:t>'</w:t>
      </w:r>
      <w:r>
        <w:rPr>
          <w:rFonts w:ascii="Arial" w:hAnsi="Arial" w:cs="Arial" w:eastAsia="Arial"/>
          <w:sz w:val="46"/>
          <w:szCs w:val="46"/>
          <w:color w:val="3F3F3F"/>
          <w:spacing w:val="29"/>
          <w:w w:val="156"/>
          <w:position w:val="-11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262626"/>
          <w:spacing w:val="-118"/>
          <w:w w:val="91"/>
          <w:b/>
          <w:bCs/>
          <w:position w:val="6"/>
        </w:rPr>
        <w:t>a</w:t>
      </w:r>
      <w:r>
        <w:rPr>
          <w:rFonts w:ascii="Times New Roman" w:hAnsi="Times New Roman" w:cs="Times New Roman" w:eastAsia="Times New Roman"/>
          <w:sz w:val="81"/>
          <w:szCs w:val="81"/>
          <w:color w:val="262626"/>
          <w:spacing w:val="0"/>
          <w:w w:val="52"/>
          <w:position w:val="-11"/>
        </w:rPr>
        <w:t>.</w:t>
      </w:r>
      <w:r>
        <w:rPr>
          <w:rFonts w:ascii="Times New Roman" w:hAnsi="Times New Roman" w:cs="Times New Roman" w:eastAsia="Times New Roman"/>
          <w:sz w:val="81"/>
          <w:szCs w:val="81"/>
          <w:color w:val="262626"/>
          <w:spacing w:val="-187"/>
          <w:w w:val="52"/>
          <w:position w:val="-1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62626"/>
          <w:spacing w:val="-37"/>
          <w:w w:val="91"/>
          <w:b/>
          <w:bCs/>
          <w:position w:val="6"/>
        </w:rPr>
        <w:t>o</w:t>
      </w:r>
      <w:r>
        <w:rPr>
          <w:rFonts w:ascii="Times New Roman" w:hAnsi="Times New Roman" w:cs="Times New Roman" w:eastAsia="Times New Roman"/>
          <w:sz w:val="81"/>
          <w:szCs w:val="81"/>
          <w:color w:val="262626"/>
          <w:spacing w:val="-122"/>
          <w:w w:val="52"/>
          <w:position w:val="-1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62626"/>
          <w:spacing w:val="-26"/>
          <w:w w:val="91"/>
          <w:b/>
          <w:bCs/>
          <w:position w:val="6"/>
        </w:rPr>
        <w:t>•</w:t>
      </w:r>
      <w:r>
        <w:rPr>
          <w:rFonts w:ascii="Times New Roman" w:hAnsi="Times New Roman" w:cs="Times New Roman" w:eastAsia="Times New Roman"/>
          <w:sz w:val="81"/>
          <w:szCs w:val="81"/>
          <w:color w:val="262626"/>
          <w:spacing w:val="-139"/>
          <w:w w:val="52"/>
          <w:position w:val="-1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62626"/>
          <w:spacing w:val="0"/>
          <w:w w:val="90"/>
          <w:b/>
          <w:bCs/>
          <w:position w:val="6"/>
        </w:rPr>
        <w:t>'</w:t>
      </w:r>
      <w:r>
        <w:rPr>
          <w:rFonts w:ascii="Times New Roman" w:hAnsi="Times New Roman" w:cs="Times New Roman" w:eastAsia="Times New Roman"/>
          <w:sz w:val="30"/>
          <w:szCs w:val="30"/>
          <w:color w:val="262626"/>
          <w:spacing w:val="-76"/>
          <w:w w:val="90"/>
          <w:b/>
          <w:bCs/>
          <w:position w:val="6"/>
        </w:rPr>
        <w:t>'</w:t>
      </w:r>
      <w:r>
        <w:rPr>
          <w:rFonts w:ascii="Times New Roman" w:hAnsi="Times New Roman" w:cs="Times New Roman" w:eastAsia="Times New Roman"/>
          <w:sz w:val="81"/>
          <w:szCs w:val="81"/>
          <w:color w:val="262626"/>
          <w:spacing w:val="-52"/>
          <w:w w:val="52"/>
          <w:position w:val="-1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62626"/>
          <w:spacing w:val="-66"/>
          <w:w w:val="91"/>
          <w:b/>
          <w:bCs/>
          <w:position w:val="6"/>
        </w:rPr>
        <w:t>•</w:t>
      </w:r>
      <w:r>
        <w:rPr>
          <w:rFonts w:ascii="Times New Roman" w:hAnsi="Times New Roman" w:cs="Times New Roman" w:eastAsia="Times New Roman"/>
          <w:sz w:val="81"/>
          <w:szCs w:val="81"/>
          <w:color w:val="262626"/>
          <w:spacing w:val="0"/>
          <w:w w:val="52"/>
          <w:position w:val="-11"/>
        </w:rPr>
        <w:t>.</w:t>
      </w:r>
      <w:r>
        <w:rPr>
          <w:rFonts w:ascii="Times New Roman" w:hAnsi="Times New Roman" w:cs="Times New Roman" w:eastAsia="Times New Roman"/>
          <w:sz w:val="81"/>
          <w:szCs w:val="81"/>
          <w:color w:val="262626"/>
          <w:spacing w:val="-100"/>
          <w:w w:val="52"/>
          <w:position w:val="-1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3F3F3F"/>
          <w:spacing w:val="0"/>
          <w:w w:val="72"/>
          <w:position w:val="6"/>
        </w:rPr>
        <w:t>.''"</w:t>
      </w:r>
      <w:r>
        <w:rPr>
          <w:rFonts w:ascii="Times New Roman" w:hAnsi="Times New Roman" w:cs="Times New Roman" w:eastAsia="Times New Roman"/>
          <w:sz w:val="30"/>
          <w:szCs w:val="30"/>
          <w:color w:val="3F3F3F"/>
          <w:spacing w:val="-1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89898A"/>
          <w:spacing w:val="0"/>
          <w:w w:val="59"/>
          <w:position w:val="6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565" w:lineRule="exact"/>
        <w:ind w:left="1324" w:right="1162"/>
        <w:jc w:val="center"/>
        <w:rPr>
          <w:rFonts w:ascii="Times New Roman" w:hAnsi="Times New Roman" w:cs="Times New Roman" w:eastAsia="Times New Roman"/>
          <w:sz w:val="74"/>
          <w:szCs w:val="74"/>
        </w:rPr>
      </w:pPr>
      <w:rPr/>
      <w:r>
        <w:rPr/>
        <w:pict>
          <v:group style="position:absolute;margin-left:468.185822pt;margin-top:9.008368pt;width:84.516969pt;height:.1pt;mso-position-horizontal-relative:page;mso-position-vertical-relative:paragraph;z-index:-9992" coordorigin="9364,180" coordsize="1690,2">
            <v:shape style="position:absolute;left:9364;top:180;width:1690;height:2" coordorigin="9364,180" coordsize="1690,0" path="m9364,180l11054,180e" filled="f" stroked="t" strokeweight=".716246pt" strokecolor="#34383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74"/>
          <w:szCs w:val="74"/>
          <w:color w:val="3F3F3F"/>
          <w:spacing w:val="0"/>
          <w:w w:val="153"/>
          <w:position w:val="5"/>
        </w:rPr>
        <w:t>-</w:t>
      </w:r>
      <w:r>
        <w:rPr>
          <w:rFonts w:ascii="Times New Roman" w:hAnsi="Times New Roman" w:cs="Times New Roman" w:eastAsia="Times New Roman"/>
          <w:sz w:val="74"/>
          <w:szCs w:val="7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1100" w:bottom="0" w:left="240" w:right="180"/>
          <w:cols w:num="3" w:equalWidth="0">
            <w:col w:w="535" w:space="1660"/>
            <w:col w:w="3420" w:space="2835"/>
            <w:col w:w="3050"/>
          </w:cols>
        </w:sectPr>
      </w:pPr>
      <w:rPr/>
    </w:p>
    <w:p>
      <w:pPr>
        <w:spacing w:before="0" w:after="0" w:line="202" w:lineRule="exact"/>
        <w:ind w:left="2152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5.757401pt;margin-top:33.624378pt;width:566.908316pt;height:793.216124pt;mso-position-horizontal-relative:page;mso-position-vertical-relative:page;z-index:-9997" coordorigin="315,672" coordsize="11338,15864">
            <v:group style="position:absolute;left:325;top:699;width:11245;height:2" coordorigin="325,699" coordsize="11245,2">
              <v:shape style="position:absolute;left:325;top:699;width:11245;height:2" coordorigin="325,699" coordsize="11245,0" path="m325,699l11570,699e" filled="f" stroked="t" strokeweight=".716246pt" strokecolor="#5B5B5B">
                <v:path arrowok="t"/>
              </v:shape>
            </v:group>
            <v:group style="position:absolute;left:2137;top:689;width:2;height:1527" coordorigin="2137,689" coordsize="2,1527">
              <v:shape style="position:absolute;left:2137;top:689;width:2;height:1527" coordorigin="2137,689" coordsize="0,1527" path="m2137,2216l2137,689e" filled="f" stroked="t" strokeweight=".954994pt" strokecolor="#545454">
                <v:path arrowok="t"/>
              </v:shape>
            </v:group>
            <v:group style="position:absolute;left:7377;top:704;width:430;height:2" coordorigin="7377,704" coordsize="430,2">
              <v:shape style="position:absolute;left:7377;top:704;width:430;height:2" coordorigin="7377,704" coordsize="430,0" path="m7377,704l7807,704e" filled="f" stroked="t" strokeweight=".477497pt" strokecolor="#3B3B3B">
                <v:path arrowok="t"/>
              </v:shape>
            </v:group>
            <v:group style="position:absolute;left:7750;top:701;width:635;height:2" coordorigin="7750,701" coordsize="635,2">
              <v:shape style="position:absolute;left:7750;top:701;width:635;height:2" coordorigin="7750,701" coordsize="635,0" path="m7750,701l8385,701e" filled="f" stroked="t" strokeweight=".716246pt" strokecolor="#5B5B5B">
                <v:path arrowok="t"/>
              </v:shape>
            </v:group>
            <v:group style="position:absolute;left:9156;top:694;width:2;height:1527" coordorigin="9156,694" coordsize="2,1527">
              <v:shape style="position:absolute;left:9156;top:694;width:2;height:1527" coordorigin="9156,694" coordsize="0,1527" path="m9156,2221l9156,694e" filled="f" stroked="t" strokeweight=".954994pt" strokecolor="#606060">
                <v:path arrowok="t"/>
              </v:shape>
            </v:group>
            <v:group style="position:absolute;left:9335;top:704;width:497;height:2" coordorigin="9335,704" coordsize="497,2">
              <v:shape style="position:absolute;left:9335;top:704;width:497;height:2" coordorigin="9335,704" coordsize="497,0" path="m9335,704l9832,704e" filled="f" stroked="t" strokeweight=".477497pt" strokecolor="#444444">
                <v:path arrowok="t"/>
              </v:shape>
            </v:group>
            <v:group style="position:absolute;left:9774;top:701;width:1795;height:2" coordorigin="9774,701" coordsize="1795,2">
              <v:shape style="position:absolute;left:9774;top:701;width:1795;height:2" coordorigin="9774,701" coordsize="1795,0" path="m9774,701l11570,701e" filled="f" stroked="t" strokeweight=".716246pt" strokecolor="#575757">
                <v:path arrowok="t"/>
              </v:shape>
            </v:group>
            <v:group style="position:absolute;left:334;top:1168;width:2;height:364" coordorigin="334,1168" coordsize="2,364">
              <v:shape style="position:absolute;left:334;top:1168;width:2;height:364" coordorigin="334,1168" coordsize="0,364" path="m334,1532l334,1168e" filled="f" stroked="t" strokeweight=".477497pt" strokecolor="#1C1C1C">
                <v:path arrowok="t"/>
              </v:shape>
            </v:group>
            <v:group style="position:absolute;left:334;top:689;width:2;height:10922" coordorigin="334,689" coordsize="2,10922">
              <v:shape style="position:absolute;left:334;top:689;width:2;height:10922" coordorigin="334,689" coordsize="0,10922" path="m334,11612l334,689e" filled="f" stroked="t" strokeweight=".716246pt" strokecolor="#4B4B4B">
                <v:path arrowok="t"/>
              </v:shape>
            </v:group>
            <v:group style="position:absolute;left:325;top:2209;width:2918;height:2" coordorigin="325,2209" coordsize="2918,2">
              <v:shape style="position:absolute;left:325;top:2209;width:2918;height:2" coordorigin="325,2209" coordsize="2918,0" path="m325,2209l3242,2209e" filled="f" stroked="t" strokeweight=".954994pt" strokecolor="#5B5B5B">
                <v:path arrowok="t"/>
              </v:shape>
            </v:group>
            <v:group style="position:absolute;left:3185;top:2211;width:711;height:2" coordorigin="3185,2211" coordsize="711,2">
              <v:shape style="position:absolute;left:3185;top:2211;width:711;height:2" coordorigin="3185,2211" coordsize="711,0" path="m3185,2211l3896,2211e" filled="f" stroked="t" strokeweight=".477497pt" strokecolor="#343434">
                <v:path arrowok="t"/>
              </v:shape>
            </v:group>
            <v:group style="position:absolute;left:3839;top:2211;width:3596;height:2" coordorigin="3839,2211" coordsize="3596,2">
              <v:shape style="position:absolute;left:3839;top:2211;width:3596;height:2" coordorigin="3839,2211" coordsize="3596,0" path="m3839,2211l7435,2211e" filled="f" stroked="t" strokeweight=".716246pt" strokecolor="#545454">
                <v:path arrowok="t"/>
              </v:shape>
            </v:group>
            <v:group style="position:absolute;left:6723;top:2209;width:1662;height:2" coordorigin="6723,2209" coordsize="1662,2">
              <v:shape style="position:absolute;left:6723;top:2209;width:1662;height:2" coordorigin="6723,2209" coordsize="1662,0" path="m6723,2209l8385,2209e" filled="f" stroked="t" strokeweight=".954994pt" strokecolor="#676767">
                <v:path arrowok="t"/>
              </v:shape>
            </v:group>
            <v:group style="position:absolute;left:8328;top:2211;width:291;height:2" coordorigin="8328,2211" coordsize="291,2">
              <v:shape style="position:absolute;left:8328;top:2211;width:291;height:2" coordorigin="8328,2211" coordsize="291,0" path="m8328,2211l8619,2211e" filled="f" stroked="t" strokeweight=".477497pt" strokecolor="#232323">
                <v:path arrowok="t"/>
              </v:shape>
            </v:group>
            <v:group style="position:absolute;left:8562;top:2211;width:616;height:2" coordorigin="8562,2211" coordsize="616,2">
              <v:shape style="position:absolute;left:8562;top:2211;width:616;height:2" coordorigin="8562,2211" coordsize="616,0" path="m8562,2211l9177,2211e" filled="f" stroked="t" strokeweight=".477497pt" strokecolor="#444444">
                <v:path arrowok="t"/>
              </v:shape>
            </v:group>
            <v:group style="position:absolute;left:9034;top:2211;width:2048;height:2" coordorigin="9034,2211" coordsize="2048,2">
              <v:shape style="position:absolute;left:9034;top:2211;width:2048;height:2" coordorigin="9034,2211" coordsize="2048,0" path="m9034,2211l11083,2211e" filled="f" stroked="t" strokeweight=".716246pt" strokecolor="#646464">
                <v:path arrowok="t"/>
              </v:shape>
            </v:group>
            <v:group style="position:absolute;left:11025;top:2211;width:549;height:2" coordorigin="11025,2211" coordsize="549,2">
              <v:shape style="position:absolute;left:11025;top:2211;width:549;height:2" coordorigin="11025,2211" coordsize="549,0" path="m11025,2211l11575,2211e" filled="f" stroked="t" strokeweight=".477497pt" strokecolor="#3F3F3F">
                <v:path arrowok="t"/>
              </v:shape>
            </v:group>
            <v:group style="position:absolute;left:325;top:2448;width:5467;height:2" coordorigin="325,2448" coordsize="5467,2">
              <v:shape style="position:absolute;left:325;top:2448;width:5467;height:2" coordorigin="325,2448" coordsize="5467,0" path="m325,2448l5792,2448e" filled="f" stroked="t" strokeweight=".716246pt" strokecolor="#575757">
                <v:path arrowok="t"/>
              </v:shape>
            </v:group>
            <v:group style="position:absolute;left:5692;top:2451;width:3701;height:2" coordorigin="5692,2451" coordsize="3701,2">
              <v:shape style="position:absolute;left:5692;top:2451;width:3701;height:2" coordorigin="5692,2451" coordsize="3701,0" path="m5692,2451l9392,2451e" filled="f" stroked="t" strokeweight=".477497pt" strokecolor="#545454">
                <v:path arrowok="t"/>
              </v:shape>
            </v:group>
            <v:group style="position:absolute;left:9168;top:2448;width:1633;height:2" coordorigin="9168,2448" coordsize="1633,2">
              <v:shape style="position:absolute;left:9168;top:2448;width:1633;height:2" coordorigin="9168,2448" coordsize="1633,0" path="m9168,2448l10801,2448e" filled="f" stroked="t" strokeweight=".954994pt" strokecolor="#676767">
                <v:path arrowok="t"/>
              </v:shape>
            </v:group>
            <v:group style="position:absolute;left:10744;top:2451;width:831;height:2" coordorigin="10744,2451" coordsize="831,2">
              <v:shape style="position:absolute;left:10744;top:2451;width:831;height:2" coordorigin="10744,2451" coordsize="831,0" path="m10744,2451l11575,2451e" filled="f" stroked="t" strokeweight=".477497pt" strokecolor="#3B3B3B">
                <v:path arrowok="t"/>
              </v:shape>
            </v:group>
            <v:group style="position:absolute;left:325;top:2685;width:8294;height:2" coordorigin="325,2685" coordsize="8294,2">
              <v:shape style="position:absolute;left:325;top:2685;width:8294;height:2" coordorigin="325,2685" coordsize="8294,0" path="m325,2685l8619,2685e" filled="f" stroked="t" strokeweight=".716246pt" strokecolor="#575757">
                <v:path arrowok="t"/>
              </v:shape>
            </v:group>
            <v:group style="position:absolute;left:8562;top:2688;width:611;height:2" coordorigin="8562,2688" coordsize="611,2">
              <v:shape style="position:absolute;left:8562;top:2688;width:611;height:2" coordorigin="8562,2688" coordsize="611,0" path="m8562,2688l9173,2688e" filled="f" stroked="t" strokeweight=".238749pt" strokecolor="#3F3F3F">
                <v:path arrowok="t"/>
              </v:shape>
            </v:group>
            <v:group style="position:absolute;left:9115;top:2683;width:1967;height:2" coordorigin="9115,2683" coordsize="1967,2">
              <v:shape style="position:absolute;left:9115;top:2683;width:1967;height:2" coordorigin="9115,2683" coordsize="1967,0" path="m9115,2683l11083,2683e" filled="f" stroked="t" strokeweight=".477497pt" strokecolor="#606060">
                <v:path arrowok="t"/>
              </v:shape>
            </v:group>
            <v:group style="position:absolute;left:11025;top:2688;width:554;height:2" coordorigin="11025,2688" coordsize="554,2">
              <v:shape style="position:absolute;left:11025;top:2688;width:554;height:2" coordorigin="11025,2688" coordsize="554,0" path="m11025,2688l11579,2688e" filled="f" stroked="t" strokeweight=".238749pt" strokecolor="#444444">
                <v:path arrowok="t"/>
              </v:shape>
            </v:group>
            <v:group style="position:absolute;left:325;top:2927;width:11226;height:2" coordorigin="325,2927" coordsize="11226,2">
              <v:shape style="position:absolute;left:325;top:2927;width:11226;height:2" coordorigin="325,2927" coordsize="11226,0" path="m325,2927l11551,2927e" filled="f" stroked="t" strokeweight=".716246pt" strokecolor="#5B5B5B">
                <v:path arrowok="t"/>
              </v:shape>
            </v:group>
            <v:group style="position:absolute;left:5878;top:2929;width:578;height:2" coordorigin="5878,2929" coordsize="578,2">
              <v:shape style="position:absolute;left:5878;top:2929;width:578;height:2" coordorigin="5878,2929" coordsize="578,0" path="m5878,2929l6456,2929e" filled="f" stroked="t" strokeweight=".477497pt" strokecolor="#383838">
                <v:path arrowok="t"/>
              </v:shape>
            </v:group>
            <v:group style="position:absolute;left:6952;top:2924;width:482;height:2" coordorigin="6952,2924" coordsize="482,2">
              <v:shape style="position:absolute;left:6952;top:2924;width:482;height:2" coordorigin="6952,2924" coordsize="482,0" path="m6952,2924l7435,2924e" filled="f" stroked="t" strokeweight=".477497pt" strokecolor="#3F3F3F">
                <v:path arrowok="t"/>
              </v:shape>
            </v:group>
            <v:group style="position:absolute;left:9335;top:2924;width:654;height:2" coordorigin="9335,2924" coordsize="654,2">
              <v:shape style="position:absolute;left:9335;top:2924;width:654;height:2" coordorigin="9335,2924" coordsize="654,0" path="m9335,2924l9989,2924e" filled="f" stroked="t" strokeweight=".477497pt" strokecolor="#3B3B3B">
                <v:path arrowok="t"/>
              </v:shape>
            </v:group>
            <v:group style="position:absolute;left:11025;top:2929;width:554;height:2" coordorigin="11025,2929" coordsize="554,2">
              <v:shape style="position:absolute;left:11025;top:2929;width:554;height:2" coordorigin="11025,2929" coordsize="554,0" path="m11025,2929l11579,2929e" filled="f" stroked="t" strokeweight=".477497pt" strokecolor="#444444">
                <v:path arrowok="t"/>
              </v:shape>
            </v:group>
            <v:group style="position:absolute;left:325;top:3166;width:11236;height:2" coordorigin="325,3166" coordsize="11236,2">
              <v:shape style="position:absolute;left:325;top:3166;width:11236;height:2" coordorigin="325,3166" coordsize="11236,0" path="m325,3166l11560,3166e" filled="f" stroked="t" strokeweight=".716246pt" strokecolor="#5B5B5B">
                <v:path arrowok="t"/>
              </v:shape>
            </v:group>
            <v:group style="position:absolute;left:5878;top:3169;width:578;height:2" coordorigin="5878,3169" coordsize="578,2">
              <v:shape style="position:absolute;left:5878;top:3169;width:578;height:2" coordorigin="5878,3169" coordsize="578,0" path="m5878,3169l6456,3169e" filled="f" stroked="t" strokeweight=".477497pt" strokecolor="#343434">
                <v:path arrowok="t"/>
              </v:shape>
            </v:group>
            <v:group style="position:absolute;left:8562;top:3169;width:611;height:2" coordorigin="8562,3169" coordsize="611,2">
              <v:shape style="position:absolute;left:8562;top:3169;width:611;height:2" coordorigin="8562,3169" coordsize="611,0" path="m8562,3169l9173,3169e" filled="f" stroked="t" strokeweight=".477497pt" strokecolor="#383838">
                <v:path arrowok="t"/>
              </v:shape>
            </v:group>
            <v:group style="position:absolute;left:11025;top:3169;width:554;height:2" coordorigin="11025,3169" coordsize="554,2">
              <v:shape style="position:absolute;left:11025;top:3169;width:554;height:2" coordorigin="11025,3169" coordsize="554,0" path="m11025,3169l11579,3169e" filled="f" stroked="t" strokeweight=".477497pt" strokecolor="#3B3B3B">
                <v:path arrowok="t"/>
              </v:shape>
            </v:group>
            <v:group style="position:absolute;left:329;top:3403;width:5720;height:2" coordorigin="329,3403" coordsize="5720,2">
              <v:shape style="position:absolute;left:329;top:3403;width:5720;height:2" coordorigin="329,3403" coordsize="5720,0" path="m329,3403l6050,3403e" filled="f" stroked="t" strokeweight=".716246pt" strokecolor="#5B5B5B">
                <v:path arrowok="t"/>
              </v:shape>
            </v:group>
            <v:group style="position:absolute;left:5878;top:3408;width:578;height:2" coordorigin="5878,3408" coordsize="578,2">
              <v:shape style="position:absolute;left:5878;top:3408;width:578;height:2" coordorigin="5878,3408" coordsize="578,0" path="m5878,3408l6456,3408e" filled="f" stroked="t" strokeweight=".477497pt" strokecolor="#3B3B3B">
                <v:path arrowok="t"/>
              </v:shape>
            </v:group>
            <v:group style="position:absolute;left:6398;top:3405;width:2774;height:2" coordorigin="6398,3405" coordsize="2774,2">
              <v:shape style="position:absolute;left:6398;top:3405;width:2774;height:2" coordorigin="6398,3405" coordsize="2774,0" path="m6398,3405l9173,3405e" filled="f" stroked="t" strokeweight=".716246pt" strokecolor="#606060">
                <v:path arrowok="t"/>
              </v:shape>
            </v:group>
            <v:group style="position:absolute;left:9115;top:3403;width:277;height:2" coordorigin="9115,3403" coordsize="277,2">
              <v:shape style="position:absolute;left:9115;top:3403;width:277;height:2" coordorigin="9115,3403" coordsize="277,0" path="m9115,3403l9392,3403e" filled="f" stroked="t" strokeweight=".477497pt" strokecolor="#4B4B4B">
                <v:path arrowok="t"/>
              </v:shape>
            </v:group>
            <v:group style="position:absolute;left:9335;top:3403;width:497;height:2" coordorigin="9335,3403" coordsize="497,2">
              <v:shape style="position:absolute;left:9335;top:3403;width:497;height:2" coordorigin="9335,3403" coordsize="497,0" path="m9335,3403l9832,3403e" filled="f" stroked="t" strokeweight=".477497pt" strokecolor="#2F2F2F">
                <v:path arrowok="t"/>
              </v:shape>
            </v:group>
            <v:group style="position:absolute;left:9774;top:3405;width:1399;height:2" coordorigin="9774,3405" coordsize="1399,2">
              <v:shape style="position:absolute;left:9774;top:3405;width:1399;height:2" coordorigin="9774,3405" coordsize="1399,0" path="m9774,3405l11173,3405e" filled="f" stroked="t" strokeweight=".954994pt" strokecolor="#676767">
                <v:path arrowok="t"/>
              </v:shape>
            </v:group>
            <v:group style="position:absolute;left:11025;top:3403;width:339;height:2" coordorigin="11025,3403" coordsize="339,2">
              <v:shape style="position:absolute;left:11025;top:3403;width:339;height:2" coordorigin="11025,3403" coordsize="339,0" path="m11025,3403l11364,3403e" filled="f" stroked="t" strokeweight=".716246pt" strokecolor="#545454">
                <v:path arrowok="t"/>
              </v:shape>
            </v:group>
            <v:group style="position:absolute;left:11646;top:675;width:2;height:9022" coordorigin="11646,675" coordsize="2,9022">
              <v:shape style="position:absolute;left:11646;top:675;width:2;height:9022" coordorigin="11646,675" coordsize="0,9022" path="m11646,9697l11646,675e" filled="f" stroked="t" strokeweight=".238749pt" strokecolor="#000000">
                <v:path arrowok="t"/>
              </v:shape>
            </v:group>
            <v:group style="position:absolute;left:11307;top:3408;width:282;height:2" coordorigin="11307,3408" coordsize="282,2">
              <v:shape style="position:absolute;left:11307;top:3408;width:282;height:2" coordorigin="11307,3408" coordsize="282,0" path="m11307,3408l11589,3408e" filled="f" stroked="t" strokeweight=".477497pt" strokecolor="#575757">
                <v:path arrowok="t"/>
              </v:shape>
            </v:group>
            <v:group style="position:absolute;left:334;top:3202;width:2;height:962" coordorigin="334,3202" coordsize="2,962">
              <v:shape style="position:absolute;left:334;top:3202;width:2;height:962" coordorigin="334,3202" coordsize="0,962" path="m334,4164l334,3202e" filled="f" stroked="t" strokeweight=".477497pt" strokecolor="#232323">
                <v:path arrowok="t"/>
              </v:shape>
            </v:group>
            <v:group style="position:absolute;left:3882;top:3394;width:2;height:450" coordorigin="3882,3394" coordsize="2,450">
              <v:shape style="position:absolute;left:3882;top:3394;width:2;height:450" coordorigin="3882,3394" coordsize="0,450" path="m3882,3843l3882,3394e" filled="f" stroked="t" strokeweight=".954994pt" strokecolor="#575757">
                <v:path arrowok="t"/>
              </v:shape>
            </v:group>
            <v:group style="position:absolute;left:6995;top:3398;width:2;height:766" coordorigin="6995,3398" coordsize="2,766">
              <v:shape style="position:absolute;left:6995;top:3398;width:2;height:766" coordorigin="6995,3398" coordsize="0,766" path="m6995,4164l6995,3398e" filled="f" stroked="t" strokeweight=".954994pt" strokecolor="#545454">
                <v:path arrowok="t"/>
              </v:shape>
            </v:group>
            <v:group style="position:absolute;left:6991;top:3786;width:1394;height:2" coordorigin="6991,3786" coordsize="1394,2">
              <v:shape style="position:absolute;left:6991;top:3786;width:1394;height:2" coordorigin="6991,3786" coordsize="1394,0" path="m6991,3786l8385,3786e" filled="f" stroked="t" strokeweight=".477497pt" strokecolor="#545454">
                <v:path arrowok="t"/>
              </v:shape>
            </v:group>
            <v:group style="position:absolute;left:3873;top:3827;width:2741;height:2" coordorigin="3873,3827" coordsize="2741,2">
              <v:shape style="position:absolute;left:3873;top:3827;width:2741;height:2" coordorigin="3873,3827" coordsize="2741,0" path="m3873,3827l6613,3827e" filled="f" stroked="t" strokeweight=".716246pt" strokecolor="#747474">
                <v:path arrowok="t"/>
              </v:shape>
            </v:group>
            <v:group style="position:absolute;left:6336;top:3822;width:668;height:2" coordorigin="6336,3822" coordsize="668,2">
              <v:shape style="position:absolute;left:6336;top:3822;width:668;height:2" coordorigin="6336,3822" coordsize="668,0" path="m6336,3822l7005,3822e" filled="f" stroked="t" strokeweight=".716246pt" strokecolor="#A8A8A8">
                <v:path arrowok="t"/>
              </v:shape>
            </v:group>
            <v:group style="position:absolute;left:8328;top:3784;width:291;height:2" coordorigin="8328,3784" coordsize="291,2">
              <v:shape style="position:absolute;left:8328;top:3784;width:291;height:2" coordorigin="8328,3784" coordsize="291,0" path="m8328,3784l8619,3784e" filled="f" stroked="t" strokeweight=".238749pt" strokecolor="#1F1F1F">
                <v:path arrowok="t"/>
              </v:shape>
            </v:group>
            <v:group style="position:absolute;left:8562;top:3784;width:611;height:2" coordorigin="8562,3784" coordsize="611,2">
              <v:shape style="position:absolute;left:8562;top:3784;width:611;height:2" coordorigin="8562,3784" coordsize="611,0" path="m8562,3784l9173,3784e" filled="f" stroked="t" strokeweight=".238749pt" strokecolor="#3B3B3B">
                <v:path arrowok="t"/>
              </v:shape>
            </v:group>
            <v:group style="position:absolute;left:9115;top:3786;width:1409;height:2" coordorigin="9115,3786" coordsize="1409,2">
              <v:shape style="position:absolute;left:9115;top:3786;width:1409;height:2" coordorigin="9115,3786" coordsize="1409,0" path="m9115,3786l10524,3786e" filled="f" stroked="t" strokeweight=".477497pt" strokecolor="#606060">
                <v:path arrowok="t"/>
              </v:shape>
            </v:group>
            <v:group style="position:absolute;left:10467;top:3784;width:1122;height:2" coordorigin="10467,3784" coordsize="1122,2">
              <v:shape style="position:absolute;left:10467;top:3784;width:1122;height:2" coordorigin="10467,3784" coordsize="1122,0" path="m10467,3784l11589,3784e" filled="f" stroked="t" strokeweight=".238749pt" strokecolor="#383838">
                <v:path arrowok="t"/>
              </v:shape>
            </v:group>
            <v:group style="position:absolute;left:329;top:4155;width:449;height:2" coordorigin="329,4155" coordsize="449,2">
              <v:shape style="position:absolute;left:329;top:4155;width:449;height:2" coordorigin="329,4155" coordsize="449,0" path="m329,4155l778,4155e" filled="f" stroked="t" strokeweight=".716246pt" strokecolor="#545454">
                <v:path arrowok="t"/>
              </v:shape>
            </v:group>
            <v:group style="position:absolute;left:721;top:4155;width:392;height:2" coordorigin="721,4155" coordsize="392,2">
              <v:shape style="position:absolute;left:721;top:4155;width:392;height:2" coordorigin="721,4155" coordsize="392,0" path="m721,4155l1113,4155e" filled="f" stroked="t" strokeweight=".477497pt" strokecolor="#2F2F2F">
                <v:path arrowok="t"/>
              </v:shape>
            </v:group>
            <v:group style="position:absolute;left:1055;top:4155;width:2855;height:2" coordorigin="1055,4155" coordsize="2855,2">
              <v:shape style="position:absolute;left:1055;top:4155;width:2855;height:2" coordorigin="1055,4155" coordsize="2855,0" path="m1055,4155l3911,4155e" filled="f" stroked="t" strokeweight=".716246pt" strokecolor="#575757">
                <v:path arrowok="t"/>
              </v:shape>
            </v:group>
            <v:group style="position:absolute;left:3892;top:3786;width:2;height:378" coordorigin="3892,3786" coordsize="2,378">
              <v:shape style="position:absolute;left:3892;top:3786;width:2;height:378" coordorigin="3892,3786" coordsize="0,378" path="m3892,4164l3892,3786e" filled="f" stroked="t" strokeweight=".954994pt" strokecolor="#343434">
                <v:path arrowok="t"/>
              </v:shape>
            </v:group>
            <v:group style="position:absolute;left:3457;top:4150;width:2478;height:2" coordorigin="3457,4150" coordsize="2478,2">
              <v:shape style="position:absolute;left:3457;top:4150;width:2478;height:2" coordorigin="3457,4150" coordsize="2478,0" path="m3457,4150l5935,4150e" filled="f" stroked="t" strokeweight="1.432491pt" strokecolor="#484848">
                <v:path arrowok="t"/>
              </v:shape>
            </v:group>
            <v:group style="position:absolute;left:5907;top:4126;width:520;height:2" coordorigin="5907,4126" coordsize="520,2">
              <v:shape style="position:absolute;left:5907;top:4126;width:520;height:2" coordorigin="5907,4126" coordsize="520,0" path="m5907,4126l6427,4126e" filled="f" stroked="t" strokeweight=".716246pt" strokecolor="#9C9C9C">
                <v:path arrowok="t"/>
              </v:shape>
            </v:group>
            <v:group style="position:absolute;left:6427;top:4126;width:563;height:2" coordorigin="6427,4126" coordsize="563,2">
              <v:shape style="position:absolute;left:6427;top:4126;width:563;height:2" coordorigin="6427,4126" coordsize="563,0" path="m6427,4126l6991,4126e" filled="f" stroked="t" strokeweight=".716246pt" strokecolor="#AFAFAF">
                <v:path arrowok="t"/>
              </v:shape>
            </v:group>
            <v:group style="position:absolute;left:6948;top:4155;width:3576;height:2" coordorigin="6948,4155" coordsize="3576,2">
              <v:shape style="position:absolute;left:6948;top:4155;width:3576;height:2" coordorigin="6948,4155" coordsize="3576,0" path="m6948,4155l10524,4155e" filled="f" stroked="t" strokeweight=".716246pt" strokecolor="#575757">
                <v:path arrowok="t"/>
              </v:shape>
            </v:group>
            <v:group style="position:absolute;left:10467;top:4155;width:334;height:2" coordorigin="10467,4155" coordsize="334,2">
              <v:shape style="position:absolute;left:10467;top:4155;width:334;height:2" coordorigin="10467,4155" coordsize="334,0" path="m10467,4155l10801,4155e" filled="f" stroked="t" strokeweight=".477497pt" strokecolor="#484848">
                <v:path arrowok="t"/>
              </v:shape>
            </v:group>
            <v:group style="position:absolute;left:10744;top:4155;width:339;height:2" coordorigin="10744,4155" coordsize="339,2">
              <v:shape style="position:absolute;left:10744;top:4155;width:339;height:2" coordorigin="10744,4155" coordsize="339,0" path="m10744,4155l11083,4155e" filled="f" stroked="t" strokeweight=".477497pt" strokecolor="#343434">
                <v:path arrowok="t"/>
              </v:shape>
            </v:group>
            <v:group style="position:absolute;left:11025;top:4155;width:563;height:2" coordorigin="11025,4155" coordsize="563,2">
              <v:shape style="position:absolute;left:11025;top:4155;width:563;height:2" coordorigin="11025,4155" coordsize="563,0" path="m11025,4155l11589,4155e" filled="f" stroked="t" strokeweight=".477497pt" strokecolor="#4F4F4F">
                <v:path arrowok="t"/>
              </v:shape>
            </v:group>
            <v:group style="position:absolute;left:329;top:4442;width:1304;height:2" coordorigin="329,4442" coordsize="1304,2">
              <v:shape style="position:absolute;left:329;top:4442;width:1304;height:2" coordorigin="329,4442" coordsize="1304,0" path="m329,4442l1633,4442e" filled="f" stroked="t" strokeweight=".477497pt" strokecolor="#383838">
                <v:path arrowok="t"/>
              </v:shape>
            </v:group>
            <v:group style="position:absolute;left:337;top:4092;width:2;height:598" coordorigin="337,4092" coordsize="2,598">
              <v:shape style="position:absolute;left:337;top:4092;width:2;height:598" coordorigin="337,4092" coordsize="0,598" path="m337,4691l337,4092e" filled="f" stroked="t" strokeweight=".716246pt" strokecolor="#3F3F3F">
                <v:path arrowok="t"/>
              </v:shape>
            </v:group>
            <v:group style="position:absolute;left:1576;top:4442;width:6809;height:2" coordorigin="1576,4442" coordsize="6809,2">
              <v:shape style="position:absolute;left:1576;top:4442;width:6809;height:2" coordorigin="1576,4442" coordsize="6809,0" path="m1576,4442l8385,4442e" filled="f" stroked="t" strokeweight=".716246pt" strokecolor="#575757">
                <v:path arrowok="t"/>
              </v:shape>
            </v:group>
            <v:group style="position:absolute;left:8328;top:4442;width:291;height:2" coordorigin="8328,4442" coordsize="291,2">
              <v:shape style="position:absolute;left:8328;top:4442;width:291;height:2" coordorigin="8328,4442" coordsize="291,0" path="m8328,4442l8619,4442e" filled="f" stroked="t" strokeweight=".477497pt" strokecolor="#2B2B2B">
                <v:path arrowok="t"/>
              </v:shape>
            </v:group>
            <v:group style="position:absolute;left:8562;top:4442;width:1963;height:2" coordorigin="8562,4442" coordsize="1963,2">
              <v:shape style="position:absolute;left:8562;top:4442;width:1963;height:2" coordorigin="8562,4442" coordsize="1963,0" path="m8562,4442l10524,4442e" filled="f" stroked="t" strokeweight=".716246pt" strokecolor="#575757">
                <v:path arrowok="t"/>
              </v:shape>
            </v:group>
            <v:group style="position:absolute;left:10467;top:4442;width:898;height:2" coordorigin="10467,4442" coordsize="898,2">
              <v:shape style="position:absolute;left:10467;top:4442;width:898;height:2" coordorigin="10467,4442" coordsize="898,0" path="m10467,4442l11364,4442e" filled="f" stroked="t" strokeweight=".477497pt" strokecolor="#2F2F2F">
                <v:path arrowok="t"/>
              </v:shape>
            </v:group>
            <v:group style="position:absolute;left:11307;top:4439;width:286;height:2" coordorigin="11307,4439" coordsize="286,2">
              <v:shape style="position:absolute;left:11307;top:4439;width:286;height:2" coordorigin="11307,4439" coordsize="286,0" path="m11307,4439l11594,4439e" filled="f" stroked="t" strokeweight=".716246pt" strokecolor="#5B5B5B">
                <v:path arrowok="t"/>
              </v:shape>
            </v:group>
            <v:group style="position:absolute;left:2142;top:4145;width:2;height:3906" coordorigin="2142,4145" coordsize="2,3906">
              <v:shape style="position:absolute;left:2142;top:4145;width:2;height:3906" coordorigin="2142,4145" coordsize="0,3906" path="m2142,8051l2142,4145e" filled="f" stroked="t" strokeweight=".954994pt" strokecolor="#575757">
                <v:path arrowok="t"/>
              </v:shape>
            </v:group>
            <v:group style="position:absolute;left:2134;top:4683;width:2679;height:2" coordorigin="2134,4683" coordsize="2679,2">
              <v:shape style="position:absolute;left:2134;top:4683;width:2679;height:2" coordorigin="2134,4683" coordsize="2679,0" path="m2134,4683l4813,4683e" filled="f" stroked="t" strokeweight=".716246pt" strokecolor="#575757">
                <v:path arrowok="t"/>
              </v:shape>
            </v:group>
            <v:group style="position:absolute;left:4756;top:4686;width:993;height:2" coordorigin="4756,4686" coordsize="993,2">
              <v:shape style="position:absolute;left:4756;top:4686;width:993;height:2" coordorigin="4756,4686" coordsize="993,0" path="m4756,4686l5749,4686e" filled="f" stroked="t" strokeweight=".477497pt" strokecolor="#444444">
                <v:path arrowok="t"/>
              </v:shape>
            </v:group>
            <v:group style="position:absolute;left:5501;top:4683;width:2306;height:2" coordorigin="5501,4683" coordsize="2306,2">
              <v:shape style="position:absolute;left:5501;top:4683;width:2306;height:2" coordorigin="5501,4683" coordsize="2306,0" path="m5501,4683l7807,4683e" filled="f" stroked="t" strokeweight=".954994pt" strokecolor="#5B5B5B">
                <v:path arrowok="t"/>
              </v:shape>
            </v:group>
            <v:group style="position:absolute;left:7750;top:4681;width:635;height:2" coordorigin="7750,4681" coordsize="635,2">
              <v:shape style="position:absolute;left:7750;top:4681;width:635;height:2" coordorigin="7750,4681" coordsize="635,0" path="m7750,4681l8385,4681e" filled="f" stroked="t" strokeweight=".477497pt" strokecolor="#444444">
                <v:path arrowok="t"/>
              </v:shape>
            </v:group>
            <v:group style="position:absolute;left:8328;top:4681;width:291;height:2" coordorigin="8328,4681" coordsize="291,2">
              <v:shape style="position:absolute;left:8328;top:4681;width:291;height:2" coordorigin="8328,4681" coordsize="291,0" path="m8328,4681l8619,4681e" filled="f" stroked="t" strokeweight=".477497pt" strokecolor="#2B2B2B">
                <v:path arrowok="t"/>
              </v:shape>
            </v:group>
            <v:group style="position:absolute;left:8562;top:4683;width:1963;height:2" coordorigin="8562,4683" coordsize="1963,2">
              <v:shape style="position:absolute;left:8562;top:4683;width:1963;height:2" coordorigin="8562,4683" coordsize="1963,0" path="m8562,4683l10524,4683e" filled="f" stroked="t" strokeweight=".954994pt" strokecolor="#606060">
                <v:path arrowok="t"/>
              </v:shape>
            </v:group>
            <v:group style="position:absolute;left:10467;top:4681;width:334;height:2" coordorigin="10467,4681" coordsize="334,2">
              <v:shape style="position:absolute;left:10467;top:4681;width:334;height:2" coordorigin="10467,4681" coordsize="334,0" path="m10467,4681l10801,4681e" filled="f" stroked="t" strokeweight=".477497pt" strokecolor="#3B3B3B">
                <v:path arrowok="t"/>
              </v:shape>
            </v:group>
            <v:group style="position:absolute;left:10744;top:4681;width:339;height:2" coordorigin="10744,4681" coordsize="339,2">
              <v:shape style="position:absolute;left:10744;top:4681;width:339;height:2" coordorigin="10744,4681" coordsize="339,0" path="m10744,4681l11083,4681e" filled="f" stroked="t" strokeweight=".477497pt" strokecolor="#282828">
                <v:path arrowok="t"/>
              </v:shape>
            </v:group>
            <v:group style="position:absolute;left:11025;top:4681;width:339;height:2" coordorigin="11025,4681" coordsize="339,2">
              <v:shape style="position:absolute;left:11025;top:4681;width:339;height:2" coordorigin="11025,4681" coordsize="339,0" path="m11025,4681l11364,4681e" filled="f" stroked="t" strokeweight=".477497pt" strokecolor="#3B3B3B">
                <v:path arrowok="t"/>
              </v:shape>
            </v:group>
            <v:group style="position:absolute;left:11288;top:4686;width:306;height:2" coordorigin="11288,4686" coordsize="306,2">
              <v:shape style="position:absolute;left:11288;top:4686;width:306;height:2" coordorigin="11288,4686" coordsize="306,0" path="m11288,4686l11594,4686e" filled="f" stroked="t" strokeweight=".954994pt" strokecolor="#676767">
                <v:path arrowok="t"/>
              </v:shape>
            </v:group>
            <v:group style="position:absolute;left:4785;top:4657;width:2;height:263" coordorigin="4785,4657" coordsize="2,263">
              <v:shape style="position:absolute;left:4785;top:4657;width:2;height:263" coordorigin="4785,4657" coordsize="0,263" path="m4785,4920l4785,4657e" filled="f" stroked="t" strokeweight=".238749pt" strokecolor="#2F2F2F">
                <v:path arrowok="t"/>
              </v:shape>
            </v:group>
            <v:group style="position:absolute;left:7778;top:4657;width:2;height:263" coordorigin="7778,4657" coordsize="2,263">
              <v:shape style="position:absolute;left:7778;top:4657;width:2;height:263" coordorigin="7778,4657" coordsize="0,263" path="m7778,4920l7778,4657e" filled="f" stroked="t" strokeweight=".238749pt" strokecolor="#5B5B5B">
                <v:path arrowok="t"/>
              </v:shape>
            </v:group>
            <v:group style="position:absolute;left:4785;top:4920;width:2;height:981" coordorigin="4785,4920" coordsize="2,981">
              <v:shape style="position:absolute;left:4785;top:4920;width:2;height:981" coordorigin="4785,4920" coordsize="0,981" path="m4785,5902l4785,4920e" filled="f" stroked="t" strokeweight=".238749pt" strokecolor="#000000">
                <v:path arrowok="t"/>
              </v:shape>
            </v:group>
            <v:group style="position:absolute;left:7778;top:4920;width:2;height:239" coordorigin="7778,4920" coordsize="2,239">
              <v:shape style="position:absolute;left:7778;top:4920;width:2;height:239" coordorigin="7778,4920" coordsize="0,239" path="m7778,5160l7778,4920e" filled="f" stroked="t" strokeweight=".238749pt" strokecolor="#000000">
                <v:path arrowok="t"/>
              </v:shape>
            </v:group>
            <v:group style="position:absolute;left:4937;top:5176;width:1518;height:2" coordorigin="4937,5176" coordsize="1518,2">
              <v:shape style="position:absolute;left:4937;top:5176;width:1518;height:2" coordorigin="4937,5176" coordsize="1518,0" path="m4937,5176l6456,5176e" filled="f" stroked="t" strokeweight=".954994pt" strokecolor="#606060">
                <v:path arrowok="t"/>
              </v:shape>
            </v:group>
            <v:group style="position:absolute;left:6398;top:5176;width:611;height:2" coordorigin="6398,5176" coordsize="611,2">
              <v:shape style="position:absolute;left:6398;top:5176;width:611;height:2" coordorigin="6398,5176" coordsize="611,0" path="m6398,5176l7010,5176e" filled="f" stroked="t" strokeweight=".477497pt" strokecolor="#4B4B4B">
                <v:path arrowok="t"/>
              </v:shape>
            </v:group>
            <v:group style="position:absolute;left:6952;top:5174;width:482;height:2" coordorigin="6952,5174" coordsize="482,2">
              <v:shape style="position:absolute;left:6952;top:5174;width:482;height:2" coordorigin="6952,5174" coordsize="482,0" path="m6952,5174l7435,5174e" filled="f" stroked="t" strokeweight=".477497pt" strokecolor="#2B2B2B">
                <v:path arrowok="t"/>
              </v:shape>
            </v:group>
            <v:group style="position:absolute;left:7377;top:5176;width:1795;height:2" coordorigin="7377,5176" coordsize="1795,2">
              <v:shape style="position:absolute;left:7377;top:5176;width:1795;height:2" coordorigin="7377,5176" coordsize="1795,0" path="m7377,5176l9173,5176e" filled="f" stroked="t" strokeweight=".954994pt" strokecolor="#5B5B5B">
                <v:path arrowok="t"/>
              </v:shape>
            </v:group>
            <v:group style="position:absolute;left:9115;top:5174;width:277;height:2" coordorigin="9115,5174" coordsize="277,2">
              <v:shape style="position:absolute;left:9115;top:5174;width:277;height:2" coordorigin="9115,5174" coordsize="277,0" path="m9115,5174l9392,5174e" filled="f" stroked="t" strokeweight=".477497pt" strokecolor="#444444">
                <v:path arrowok="t"/>
              </v:shape>
            </v:group>
            <v:group style="position:absolute;left:9335;top:5174;width:654;height:2" coordorigin="9335,5174" coordsize="654,2">
              <v:shape style="position:absolute;left:9335;top:5174;width:654;height:2" coordorigin="9335,5174" coordsize="654,0" path="m9335,5174l9989,5174e" filled="f" stroked="t" strokeweight=".477497pt" strokecolor="#2B2B2B">
                <v:path arrowok="t"/>
              </v:shape>
            </v:group>
            <v:group style="position:absolute;left:9932;top:5174;width:592;height:2" coordorigin="9932,5174" coordsize="592,2">
              <v:shape style="position:absolute;left:9932;top:5174;width:592;height:2" coordorigin="9932,5174" coordsize="592,0" path="m9932,5174l10524,5174e" filled="f" stroked="t" strokeweight=".477497pt" strokecolor="#484848">
                <v:path arrowok="t"/>
              </v:shape>
            </v:group>
            <v:group style="position:absolute;left:10405;top:5174;width:1189;height:2" coordorigin="10405,5174" coordsize="1189,2">
              <v:shape style="position:absolute;left:10405;top:5174;width:1189;height:2" coordorigin="10405,5174" coordsize="1189,0" path="m10405,5174l11594,5174e" filled="f" stroked="t" strokeweight=".954994pt" strokecolor="#606060">
                <v:path arrowok="t"/>
              </v:shape>
            </v:group>
            <v:group style="position:absolute;left:4937;top:5425;width:2497;height:2" coordorigin="4937,5425" coordsize="2497,2">
              <v:shape style="position:absolute;left:4937;top:5425;width:2497;height:2" coordorigin="4937,5425" coordsize="2497,0" path="m4937,5425l7435,5425e" filled="f" stroked="t" strokeweight=".716246pt" strokecolor="#575757">
                <v:path arrowok="t"/>
              </v:shape>
            </v:group>
            <v:group style="position:absolute;left:7377;top:5423;width:430;height:2" coordorigin="7377,5423" coordsize="430,2">
              <v:shape style="position:absolute;left:7377;top:5423;width:430;height:2" coordorigin="7377,5423" coordsize="430,0" path="m7377,5423l7807,5423e" filled="f" stroked="t" strokeweight=".477497pt" strokecolor="#2F2F2F">
                <v:path arrowok="t"/>
              </v:shape>
            </v:group>
            <v:group style="position:absolute;left:7750;top:5421;width:1647;height:2" coordorigin="7750,5421" coordsize="1647,2">
              <v:shape style="position:absolute;left:7750;top:5421;width:1647;height:2" coordorigin="7750,5421" coordsize="1647,0" path="m7750,5421l9397,5421e" filled="f" stroked="t" strokeweight=".954994pt" strokecolor="#606060">
                <v:path arrowok="t"/>
              </v:shape>
            </v:group>
            <v:group style="position:absolute;left:9335;top:5423;width:654;height:2" coordorigin="9335,5423" coordsize="654,2">
              <v:shape style="position:absolute;left:9335;top:5423;width:654;height:2" coordorigin="9335,5423" coordsize="654,0" path="m9335,5423l9989,5423e" filled="f" stroked="t" strokeweight=".477497pt" strokecolor="#343434">
                <v:path arrowok="t"/>
              </v:shape>
            </v:group>
            <v:group style="position:absolute;left:9932;top:5423;width:592;height:2" coordorigin="9932,5423" coordsize="592,2">
              <v:shape style="position:absolute;left:9932;top:5423;width:592;height:2" coordorigin="9932,5423" coordsize="592,0" path="m9932,5423l10524,5423e" filled="f" stroked="t" strokeweight=".477497pt" strokecolor="#4F4F4F">
                <v:path arrowok="t"/>
              </v:shape>
            </v:group>
            <v:group style="position:absolute;left:10433;top:5423;width:1160;height:2" coordorigin="10433,5423" coordsize="1160,2">
              <v:shape style="position:absolute;left:10433;top:5423;width:1160;height:2" coordorigin="10433,5423" coordsize="1160,0" path="m10433,5423l11594,5423e" filled="f" stroked="t" strokeweight=".954994pt" strokecolor="#606060">
                <v:path arrowok="t"/>
              </v:shape>
            </v:group>
            <v:group style="position:absolute;left:4942;top:5674;width:4231;height:2" coordorigin="4942,5674" coordsize="4231,2">
              <v:shape style="position:absolute;left:4942;top:5674;width:4231;height:2" coordorigin="4942,5674" coordsize="4231,0" path="m4942,5674l9173,5674e" filled="f" stroked="t" strokeweight=".716246pt" strokecolor="#606060">
                <v:path arrowok="t"/>
              </v:shape>
            </v:group>
            <v:group style="position:absolute;left:9115;top:5672;width:277;height:2" coordorigin="9115,5672" coordsize="277,2">
              <v:shape style="position:absolute;left:9115;top:5672;width:277;height:2" coordorigin="9115,5672" coordsize="277,0" path="m9115,5672l9392,5672e" filled="f" stroked="t" strokeweight=".477497pt" strokecolor="#484848">
                <v:path arrowok="t"/>
              </v:shape>
            </v:group>
            <v:group style="position:absolute;left:9335;top:5672;width:654;height:2" coordorigin="9335,5672" coordsize="654,2">
              <v:shape style="position:absolute;left:9335;top:5672;width:654;height:2" coordorigin="9335,5672" coordsize="654,0" path="m9335,5672l9989,5672e" filled="f" stroked="t" strokeweight=".477497pt" strokecolor="#343434">
                <v:path arrowok="t"/>
              </v:shape>
            </v:group>
            <v:group style="position:absolute;left:9932;top:5672;width:592;height:2" coordorigin="9932,5672" coordsize="592,2">
              <v:shape style="position:absolute;left:9932;top:5672;width:592;height:2" coordorigin="9932,5672" coordsize="592,0" path="m9932,5672l10524,5672e" filled="f" stroked="t" strokeweight=".477497pt" strokecolor="#545454">
                <v:path arrowok="t"/>
              </v:shape>
            </v:group>
            <v:group style="position:absolute;left:10338;top:5672;width:1261;height:2" coordorigin="10338,5672" coordsize="1261,2">
              <v:shape style="position:absolute;left:10338;top:5672;width:1261;height:2" coordorigin="10338,5672" coordsize="1261,0" path="m10338,5672l11598,5672e" filled="f" stroked="t" strokeweight=".954994pt" strokecolor="#676767">
                <v:path arrowok="t"/>
              </v:shape>
            </v:group>
            <v:group style="position:absolute;left:2134;top:5916;width:1108;height:2" coordorigin="2134,5916" coordsize="1108,2">
              <v:shape style="position:absolute;left:2134;top:5916;width:1108;height:2" coordorigin="2134,5916" coordsize="1108,0" path="m2134,5916l3242,5916e" filled="f" stroked="t" strokeweight=".954994pt" strokecolor="#606060">
                <v:path arrowok="t"/>
              </v:shape>
            </v:group>
            <v:group style="position:absolute;left:3185;top:5916;width:711;height:2" coordorigin="3185,5916" coordsize="711,2">
              <v:shape style="position:absolute;left:3185;top:5916;width:711;height:2" coordorigin="3185,5916" coordsize="711,0" path="m3185,5916l3896,5916e" filled="f" stroked="t" strokeweight=".477497pt" strokecolor="#383838">
                <v:path arrowok="t"/>
              </v:shape>
            </v:group>
            <v:group style="position:absolute;left:3839;top:5916;width:979;height:2" coordorigin="3839,5916" coordsize="979,2">
              <v:shape style="position:absolute;left:3839;top:5916;width:979;height:2" coordorigin="3839,5916" coordsize="979,0" path="m3839,5916l4818,5916e" filled="f" stroked="t" strokeweight=".716246pt" strokecolor="#606060">
                <v:path arrowok="t"/>
              </v:shape>
            </v:group>
            <v:group style="position:absolute;left:4756;top:5916;width:3051;height:2" coordorigin="4756,5916" coordsize="3051,2">
              <v:shape style="position:absolute;left:4756;top:5916;width:3051;height:2" coordorigin="4756,5916" coordsize="3051,0" path="m4756,5916l7807,5916e" filled="f" stroked="t" strokeweight=".477497pt" strokecolor="#575757">
                <v:path arrowok="t"/>
              </v:shape>
            </v:group>
            <v:group style="position:absolute;left:7425;top:5911;width:1748;height:2" coordorigin="7425,5911" coordsize="1748,2">
              <v:shape style="position:absolute;left:7425;top:5911;width:1748;height:2" coordorigin="7425,5911" coordsize="1748,0" path="m7425,5911l9173,5911e" filled="f" stroked="t" strokeweight=".954994pt" strokecolor="#6B6B6B">
                <v:path arrowok="t"/>
              </v:shape>
            </v:group>
            <v:group style="position:absolute;left:9115;top:5911;width:277;height:2" coordorigin="9115,5911" coordsize="277,2">
              <v:shape style="position:absolute;left:9115;top:5911;width:277;height:2" coordorigin="9115,5911" coordsize="277,0" path="m9115,5911l9392,5911e" filled="f" stroked="t" strokeweight=".477497pt" strokecolor="#4F4F4F">
                <v:path arrowok="t"/>
              </v:shape>
            </v:group>
            <v:group style="position:absolute;left:9335;top:5911;width:654;height:2" coordorigin="9335,5911" coordsize="654,2">
              <v:shape style="position:absolute;left:9335;top:5911;width:654;height:2" coordorigin="9335,5911" coordsize="654,0" path="m9335,5911l9989,5911e" filled="f" stroked="t" strokeweight=".477497pt" strokecolor="#383838">
                <v:path arrowok="t"/>
              </v:shape>
            </v:group>
            <v:group style="position:absolute;left:9932;top:5911;width:592;height:2" coordorigin="9932,5911" coordsize="592,2">
              <v:shape style="position:absolute;left:9932;top:5911;width:592;height:2" coordorigin="9932,5911" coordsize="592,0" path="m9932,5911l10524,5911e" filled="f" stroked="t" strokeweight=".477497pt" strokecolor="#4F4F4F">
                <v:path arrowok="t"/>
              </v:shape>
            </v:group>
            <v:group style="position:absolute;left:10390;top:5911;width:1208;height:2" coordorigin="10390,5911" coordsize="1208,2">
              <v:shape style="position:absolute;left:10390;top:5911;width:1208;height:2" coordorigin="10390,5911" coordsize="1208,0" path="m10390,5911l11598,5911e" filled="f" stroked="t" strokeweight=".954994pt" strokecolor="#676767">
                <v:path arrowok="t"/>
              </v:shape>
            </v:group>
            <v:group style="position:absolute;left:692;top:6158;width:1461;height:2" coordorigin="692,6158" coordsize="1461,2">
              <v:shape style="position:absolute;left:692;top:6158;width:1461;height:2" coordorigin="692,6158" coordsize="1461,0" path="m692,6158l2154,6158e" filled="f" stroked="t" strokeweight=".954994pt" strokecolor="#606060">
                <v:path arrowok="t"/>
              </v:shape>
            </v:group>
            <v:group style="position:absolute;left:2082;top:6158;width:1705;height:2" coordorigin="2082,6158" coordsize="1705,2">
              <v:shape style="position:absolute;left:2082;top:6158;width:1705;height:2" coordorigin="2082,6158" coordsize="1705,0" path="m2082,6158l3787,6158e" filled="f" stroked="t" strokeweight=".477497pt" strokecolor="#484848">
                <v:path arrowok="t"/>
              </v:shape>
            </v:group>
            <v:group style="position:absolute;left:3729;top:6158;width:1089;height:2" coordorigin="3729,6158" coordsize="1089,2">
              <v:shape style="position:absolute;left:3729;top:6158;width:1089;height:2" coordorigin="3729,6158" coordsize="1089,0" path="m3729,6158l4818,6158e" filled="f" stroked="t" strokeweight=".954994pt" strokecolor="#6B6B6B">
                <v:path arrowok="t"/>
              </v:shape>
            </v:group>
            <v:group style="position:absolute;left:4785;top:5887;width:2;height:531" coordorigin="4785,5887" coordsize="2,531">
              <v:shape style="position:absolute;left:4785;top:5887;width:2;height:531" coordorigin="4785,5887" coordsize="0,531" path="m4785,6418l4785,5887e" filled="f" stroked="t" strokeweight=".238749pt" strokecolor="#646464">
                <v:path arrowok="t"/>
              </v:shape>
            </v:group>
            <v:group style="position:absolute;left:4756;top:6155;width:2679;height:2" coordorigin="4756,6155" coordsize="2679,2">
              <v:shape style="position:absolute;left:4756;top:6155;width:2679;height:2" coordorigin="4756,6155" coordsize="2679,0" path="m4756,6155l7435,6155e" filled="f" stroked="t" strokeweight=".477497pt" strokecolor="#545454">
                <v:path arrowok="t"/>
              </v:shape>
            </v:group>
            <v:group style="position:absolute;left:6723;top:6153;width:2669;height:2" coordorigin="6723,6153" coordsize="2669,2">
              <v:shape style="position:absolute;left:6723;top:6153;width:2669;height:2" coordorigin="6723,6153" coordsize="2669,0" path="m6723,6153l9392,6153e" filled="f" stroked="t" strokeweight=".954994pt" strokecolor="#606060">
                <v:path arrowok="t"/>
              </v:shape>
            </v:group>
            <v:group style="position:absolute;left:9335;top:6150;width:497;height:2" coordorigin="9335,6150" coordsize="497,2">
              <v:shape style="position:absolute;left:9335;top:6150;width:497;height:2" coordorigin="9335,6150" coordsize="497,0" path="m9335,6150l9832,6150e" filled="f" stroked="t" strokeweight=".477497pt" strokecolor="#3F3F3F">
                <v:path arrowok="t"/>
              </v:shape>
            </v:group>
            <v:group style="position:absolute;left:9760;top:6153;width:1838;height:2" coordorigin="9760,6153" coordsize="1838,2">
              <v:shape style="position:absolute;left:9760;top:6153;width:1838;height:2" coordorigin="9760,6153" coordsize="1838,0" path="m9760,6153l11598,6153e" filled="f" stroked="t" strokeweight=".954994pt" strokecolor="#646464">
                <v:path arrowok="t"/>
              </v:shape>
            </v:group>
            <v:group style="position:absolute;left:7778;top:6127;width:2;height:517" coordorigin="7778,6127" coordsize="2,517">
              <v:shape style="position:absolute;left:7778;top:6127;width:2;height:517" coordorigin="7778,6127" coordsize="0,517" path="m7778,6643l7778,6127e" filled="f" stroked="t" strokeweight=".238749pt" strokecolor="#6B6B6B">
                <v:path arrowok="t"/>
              </v:shape>
            </v:group>
            <v:group style="position:absolute;left:2134;top:6629;width:1108;height:2" coordorigin="2134,6629" coordsize="1108,2">
              <v:shape style="position:absolute;left:2134;top:6629;width:1108;height:2" coordorigin="2134,6629" coordsize="1108,0" path="m2134,6629l3242,6629e" filled="f" stroked="t" strokeweight=".477497pt" strokecolor="#444444">
                <v:path arrowok="t"/>
              </v:shape>
            </v:group>
            <v:group style="position:absolute;left:3056;top:6627;width:8519;height:2" coordorigin="3056,6627" coordsize="8519,2">
              <v:shape style="position:absolute;left:3056;top:6627;width:8519;height:2" coordorigin="3056,6627" coordsize="8519,0" path="m3056,6627l11575,6627e" filled="f" stroked="t" strokeweight=".716246pt" strokecolor="#606060">
                <v:path arrowok="t"/>
              </v:shape>
            </v:group>
            <v:group style="position:absolute;left:4785;top:6418;width:2;height:436" coordorigin="4785,6418" coordsize="2,436">
              <v:shape style="position:absolute;left:4785;top:6418;width:2;height:436" coordorigin="4785,6418" coordsize="0,436" path="m4785,6854l4785,6418e" filled="f" stroked="t" strokeweight=".238749pt" strokecolor="#2B2B2B">
                <v:path arrowok="t"/>
              </v:shape>
            </v:group>
            <v:group style="position:absolute;left:8328;top:6624;width:845;height:2" coordorigin="8328,6624" coordsize="845,2">
              <v:shape style="position:absolute;left:8328;top:6624;width:845;height:2" coordorigin="8328,6624" coordsize="845,0" path="m8328,6624l9173,6624e" filled="f" stroked="t" strokeweight=".477497pt" strokecolor="#343434">
                <v:path arrowok="t"/>
              </v:shape>
            </v:group>
            <v:group style="position:absolute;left:10467;top:6624;width:1127;height:2" coordorigin="10467,6624" coordsize="1127,2">
              <v:shape style="position:absolute;left:10467;top:6624;width:1127;height:2" coordorigin="10467,6624" coordsize="1127,0" path="m10467,6624l11594,6624e" filled="f" stroked="t" strokeweight=".477497pt" strokecolor="#383838">
                <v:path arrowok="t"/>
              </v:shape>
            </v:group>
            <v:group style="position:absolute;left:2139;top:6868;width:2679;height:2" coordorigin="2139,6868" coordsize="2679,2">
              <v:shape style="position:absolute;left:2139;top:6868;width:2679;height:2" coordorigin="2139,6868" coordsize="2679,0" path="m2139,6868l4818,6868e" filled="f" stroked="t" strokeweight=".477497pt" strokecolor="#5B5B5B">
                <v:path arrowok="t"/>
              </v:shape>
            </v:group>
            <v:group style="position:absolute;left:4756;top:6866;width:1179;height:2" coordorigin="4756,6866" coordsize="1179,2">
              <v:shape style="position:absolute;left:4756;top:6866;width:1179;height:2" coordorigin="4756,6866" coordsize="1179,0" path="m4756,6866l5935,6866e" filled="f" stroked="t" strokeweight=".477497pt" strokecolor="#444444">
                <v:path arrowok="t"/>
              </v:shape>
            </v:group>
            <v:group style="position:absolute;left:2163;top:6866;width:5649;height:2" coordorigin="2163,6866" coordsize="5649,2">
              <v:shape style="position:absolute;left:2163;top:6866;width:5649;height:2" coordorigin="2163,6866" coordsize="5649,0" path="m2163,6866l7812,6866e" filled="f" stroked="t" strokeweight=".716246pt" strokecolor="#606060">
                <v:path arrowok="t"/>
              </v:shape>
            </v:group>
            <v:group style="position:absolute;left:7778;top:6629;width:2;height:225" coordorigin="7778,6629" coordsize="2,225">
              <v:shape style="position:absolute;left:7778;top:6629;width:2;height:225" coordorigin="7778,6629" coordsize="0,225" path="m7778,6854l7778,6629e" filled="f" stroked="t" strokeweight=".238749pt" strokecolor="#545454">
                <v:path arrowok="t"/>
              </v:shape>
            </v:group>
            <v:group style="position:absolute;left:7750;top:6864;width:635;height:2" coordorigin="7750,6864" coordsize="635,2">
              <v:shape style="position:absolute;left:7750;top:6864;width:635;height:2" coordorigin="7750,6864" coordsize="635,0" path="m7750,6864l8385,6864e" filled="f" stroked="t" strokeweight=".477497pt" strokecolor="#4B4B4B">
                <v:path arrowok="t"/>
              </v:shape>
            </v:group>
            <v:group style="position:absolute;left:8328;top:6864;width:845;height:2" coordorigin="8328,6864" coordsize="845,2">
              <v:shape style="position:absolute;left:8328;top:6864;width:845;height:2" coordorigin="8328,6864" coordsize="845,0" path="m8328,6864l9173,6864e" filled="f" stroked="t" strokeweight=".477497pt" strokecolor="#383838">
                <v:path arrowok="t"/>
              </v:shape>
            </v:group>
            <v:group style="position:absolute;left:9115;top:6864;width:1461;height:2" coordorigin="9115,6864" coordsize="1461,2">
              <v:shape style="position:absolute;left:9115;top:6864;width:1461;height:2" coordorigin="9115,6864" coordsize="1461,0" path="m9115,6864l10577,6864e" filled="f" stroked="t" strokeweight=".954994pt" strokecolor="#676767">
                <v:path arrowok="t"/>
              </v:shape>
            </v:group>
            <v:group style="position:absolute;left:10467;top:6864;width:334;height:2" coordorigin="10467,6864" coordsize="334,2">
              <v:shape style="position:absolute;left:10467;top:6864;width:334;height:2" coordorigin="10467,6864" coordsize="334,0" path="m10467,6864l10801,6864e" filled="f" stroked="t" strokeweight=".477497pt" strokecolor="#4F4F4F">
                <v:path arrowok="t"/>
              </v:shape>
            </v:group>
            <v:group style="position:absolute;left:10744;top:6864;width:621;height:2" coordorigin="10744,6864" coordsize="621,2">
              <v:shape style="position:absolute;left:10744;top:6864;width:621;height:2" coordorigin="10744,6864" coordsize="621,0" path="m10744,6864l11364,6864e" filled="f" stroked="t" strokeweight=".477497pt" strokecolor="#2F2F2F">
                <v:path arrowok="t"/>
              </v:shape>
            </v:group>
            <v:group style="position:absolute;left:11307;top:6864;width:286;height:2" coordorigin="11307,6864" coordsize="286,2">
              <v:shape style="position:absolute;left:11307;top:6864;width:286;height:2" coordorigin="11307,6864" coordsize="286,0" path="m11307,6864l11594,6864e" filled="f" stroked="t" strokeweight=".477497pt" strokecolor="#484848">
                <v:path arrowok="t"/>
              </v:shape>
            </v:group>
            <v:group style="position:absolute;left:334;top:7110;width:4479;height:2" coordorigin="334,7110" coordsize="4479,2">
              <v:shape style="position:absolute;left:334;top:7110;width:4479;height:2" coordorigin="334,7110" coordsize="4479,0" path="m334,7110l4813,7110e" filled="f" stroked="t" strokeweight=".716246pt" strokecolor="#5B5B5B">
                <v:path arrowok="t"/>
              </v:shape>
            </v:group>
            <v:group style="position:absolute;left:4756;top:7105;width:1700;height:2" coordorigin="4756,7105" coordsize="1700,2">
              <v:shape style="position:absolute;left:4756;top:7105;width:1700;height:2" coordorigin="4756,7105" coordsize="1700,0" path="m4756,7105l6456,7105e" filled="f" stroked="t" strokeweight=".477497pt" strokecolor="#444444">
                <v:path arrowok="t"/>
              </v:shape>
            </v:group>
            <v:group style="position:absolute;left:6360;top:7105;width:1547;height:2" coordorigin="6360,7105" coordsize="1547,2">
              <v:shape style="position:absolute;left:6360;top:7105;width:1547;height:2" coordorigin="6360,7105" coordsize="1547,0" path="m6360,7105l7907,7105e" filled="f" stroked="t" strokeweight=".954994pt" strokecolor="#6B6B6B">
                <v:path arrowok="t"/>
              </v:shape>
            </v:group>
            <v:group style="position:absolute;left:7750;top:7103;width:635;height:2" coordorigin="7750,7103" coordsize="635,2">
              <v:shape style="position:absolute;left:7750;top:7103;width:635;height:2" coordorigin="7750,7103" coordsize="635,0" path="m7750,7103l8385,7103e" filled="f" stroked="t" strokeweight=".477497pt" strokecolor="#4F4F4F">
                <v:path arrowok="t"/>
              </v:shape>
            </v:group>
            <v:group style="position:absolute;left:8328;top:7103;width:845;height:2" coordorigin="8328,7103" coordsize="845,2">
              <v:shape style="position:absolute;left:8328;top:7103;width:845;height:2" coordorigin="8328,7103" coordsize="845,0" path="m8328,7103l9173,7103e" filled="f" stroked="t" strokeweight=".477497pt" strokecolor="#383838">
                <v:path arrowok="t"/>
              </v:shape>
            </v:group>
            <v:group style="position:absolute;left:9115;top:7101;width:1686;height:2" coordorigin="9115,7101" coordsize="1686,2">
              <v:shape style="position:absolute;left:9115;top:7101;width:1686;height:2" coordorigin="9115,7101" coordsize="1686,0" path="m9115,7101l10801,7101e" filled="f" stroked="t" strokeweight=".954994pt" strokecolor="#676767">
                <v:path arrowok="t"/>
              </v:shape>
            </v:group>
            <v:group style="position:absolute;left:10744;top:7103;width:621;height:2" coordorigin="10744,7103" coordsize="621,2">
              <v:shape style="position:absolute;left:10744;top:7103;width:621;height:2" coordorigin="10744,7103" coordsize="621,0" path="m10744,7103l11364,7103e" filled="f" stroked="t" strokeweight=".477497pt" strokecolor="#343434">
                <v:path arrowok="t"/>
              </v:shape>
            </v:group>
            <v:group style="position:absolute;left:11307;top:7103;width:286;height:2" coordorigin="11307,7103" coordsize="286,2">
              <v:shape style="position:absolute;left:11307;top:7103;width:286;height:2" coordorigin="11307,7103" coordsize="286,0" path="m11307,7103l11594,7103e" filled="f" stroked="t" strokeweight=".477497pt" strokecolor="#484848">
                <v:path arrowok="t"/>
              </v:shape>
            </v:group>
            <v:group style="position:absolute;left:334;top:7809;width:869;height:2" coordorigin="334,7809" coordsize="869,2">
              <v:shape style="position:absolute;left:334;top:7809;width:869;height:2" coordorigin="334,7809" coordsize="869,0" path="m334,7809l1203,7809e" filled="f" stroked="t" strokeweight=".954994pt" strokecolor="#676767">
                <v:path arrowok="t"/>
              </v:shape>
            </v:group>
            <v:group style="position:absolute;left:1055;top:7809;width:1098;height:2" coordorigin="1055,7809" coordsize="1098,2">
              <v:shape style="position:absolute;left:1055;top:7809;width:1098;height:2" coordorigin="1055,7809" coordsize="1098,0" path="m1055,7809l2154,7809e" filled="f" stroked="t" strokeweight=".716246pt" strokecolor="#4F4F4F">
                <v:path arrowok="t"/>
              </v:shape>
            </v:group>
            <v:group style="position:absolute;left:2082;top:7807;width:683;height:2" coordorigin="2082,7807" coordsize="683,2">
              <v:shape style="position:absolute;left:2082;top:7807;width:683;height:2" coordorigin="2082,7807" coordsize="683,0" path="m2082,7807l2765,7807e" filled="f" stroked="t" strokeweight=".477497pt" strokecolor="#2F2F2F">
                <v:path arrowok="t"/>
              </v:shape>
            </v:group>
            <v:group style="position:absolute;left:2707;top:7804;width:535;height:2" coordorigin="2707,7804" coordsize="535,2">
              <v:shape style="position:absolute;left:2707;top:7804;width:535;height:2" coordorigin="2707,7804" coordsize="535,0" path="m2707,7804l3242,7804e" filled="f" stroked="t" strokeweight=".477497pt" strokecolor="#4B4B4B">
                <v:path arrowok="t"/>
              </v:shape>
            </v:group>
            <v:group style="position:absolute;left:3056;top:7807;width:1757;height:2" coordorigin="3056,7807" coordsize="1757,2">
              <v:shape style="position:absolute;left:3056;top:7807;width:1757;height:2" coordorigin="3056,7807" coordsize="1757,0" path="m3056,7807l4813,7807e" filled="f" stroked="t" strokeweight=".954994pt" strokecolor="#676767">
                <v:path arrowok="t"/>
              </v:shape>
            </v:group>
            <v:group style="position:absolute;left:4756;top:7804;width:1700;height:2" coordorigin="4756,7804" coordsize="1700,2">
              <v:shape style="position:absolute;left:4756;top:7804;width:1700;height:2" coordorigin="4756,7804" coordsize="1700,0" path="m4756,7804l6456,7804e" filled="f" stroked="t" strokeweight=".477497pt" strokecolor="#3F3F3F">
                <v:path arrowok="t"/>
              </v:shape>
            </v:group>
            <v:group style="position:absolute;left:6398;top:7799;width:2111;height:2" coordorigin="6398,7799" coordsize="2111,2">
              <v:shape style="position:absolute;left:6398;top:7799;width:2111;height:2" coordorigin="6398,7799" coordsize="2111,0" path="m6398,7799l8509,7799e" filled="f" stroked="t" strokeweight=".954994pt" strokecolor="#676767">
                <v:path arrowok="t"/>
              </v:shape>
            </v:group>
            <v:group style="position:absolute;left:8328;top:7797;width:291;height:2" coordorigin="8328,7797" coordsize="291,2">
              <v:shape style="position:absolute;left:8328;top:7797;width:291;height:2" coordorigin="8328,7797" coordsize="291,0" path="m8328,7797l8619,7797e" filled="f" stroked="t" strokeweight=".716246pt" strokecolor="#545454">
                <v:path arrowok="t"/>
              </v:shape>
            </v:group>
            <v:group style="position:absolute;left:8562;top:7802;width:611;height:2" coordorigin="8562,7802" coordsize="611,2">
              <v:shape style="position:absolute;left:8562;top:7802;width:611;height:2" coordorigin="8562,7802" coordsize="611,0" path="m8562,7802l9173,7802e" filled="f" stroked="t" strokeweight=".477497pt" strokecolor="#383838">
                <v:path arrowok="t"/>
              </v:shape>
            </v:group>
            <v:group style="position:absolute;left:9115;top:7799;width:277;height:2" coordorigin="9115,7799" coordsize="277,2">
              <v:shape style="position:absolute;left:9115;top:7799;width:277;height:2" coordorigin="9115,7799" coordsize="277,0" path="m9115,7799l9392,7799e" filled="f" stroked="t" strokeweight=".477497pt" strokecolor="#575757">
                <v:path arrowok="t"/>
              </v:shape>
            </v:group>
            <v:group style="position:absolute;left:9273;top:7799;width:2335;height:2" coordorigin="9273,7799" coordsize="2335,2">
              <v:shape style="position:absolute;left:9273;top:7799;width:2335;height:2" coordorigin="9273,7799" coordsize="2335,0" path="m9273,7799l11608,7799e" filled="f" stroked="t" strokeweight=".954994pt" strokecolor="#6B6B6B">
                <v:path arrowok="t"/>
              </v:shape>
            </v:group>
            <v:group style="position:absolute;left:4785;top:7778;width:2;height:244" coordorigin="4785,7778" coordsize="2,244">
              <v:shape style="position:absolute;left:4785;top:7778;width:2;height:244" coordorigin="4785,7778" coordsize="0,244" path="m4785,8022l4785,7778e" filled="f" stroked="t" strokeweight=".238749pt" strokecolor="#3B3B3B">
                <v:path arrowok="t"/>
              </v:shape>
            </v:group>
            <v:group style="position:absolute;left:4952;top:8039;width:6628;height:2" coordorigin="4952,8039" coordsize="6628,2">
              <v:shape style="position:absolute;left:4952;top:8039;width:6628;height:2" coordorigin="4952,8039" coordsize="6628,0" path="m4952,8039l11579,8039e" filled="f" stroked="t" strokeweight=".716246pt" strokecolor="#606060">
                <v:path arrowok="t"/>
              </v:shape>
            </v:group>
            <v:group style="position:absolute;left:8328;top:8041;width:845;height:2" coordorigin="8328,8041" coordsize="845,2">
              <v:shape style="position:absolute;left:8328;top:8041;width:845;height:2" coordorigin="8328,8041" coordsize="845,0" path="m8328,8041l9173,8041e" filled="f" stroked="t" strokeweight=".477497pt" strokecolor="#3F3F3F">
                <v:path arrowok="t"/>
              </v:shape>
            </v:group>
            <v:group style="position:absolute;left:10744;top:8041;width:864;height:2" coordorigin="10744,8041" coordsize="864,2">
              <v:shape style="position:absolute;left:10744;top:8041;width:864;height:2" coordorigin="10744,8041" coordsize="864,0" path="m10744,8041l11608,8041e" filled="f" stroked="t" strokeweight=".477497pt" strokecolor="#484848">
                <v:path arrowok="t"/>
              </v:shape>
            </v:group>
            <v:group style="position:absolute;left:344;top:7993;width:2;height:546" coordorigin="344,7993" coordsize="2,546">
              <v:shape style="position:absolute;left:344;top:7993;width:2;height:546" coordorigin="344,7993" coordsize="0,546" path="m344,8539l344,7993e" filled="f" stroked="t" strokeweight=".477497pt" strokecolor="#343434">
                <v:path arrowok="t"/>
              </v:shape>
            </v:group>
            <v:group style="position:absolute;left:4785;top:8022;width:2;height:488" coordorigin="4785,8022" coordsize="2,488">
              <v:shape style="position:absolute;left:4785;top:8022;width:2;height:488" coordorigin="4785,8022" coordsize="0,488" path="m4785,8510l4785,8022e" filled="f" stroked="t" strokeweight=".238749pt" strokecolor="#000000">
                <v:path arrowok="t"/>
              </v:shape>
            </v:group>
            <v:group style="position:absolute;left:4952;top:8285;width:2989;height:2" coordorigin="4952,8285" coordsize="2989,2">
              <v:shape style="position:absolute;left:4952;top:8285;width:2989;height:2" coordorigin="4952,8285" coordsize="2989,0" path="m4952,8285l7941,8285e" filled="f" stroked="t" strokeweight=".716246pt" strokecolor="#646464">
                <v:path arrowok="t"/>
              </v:shape>
            </v:group>
            <v:group style="position:absolute;left:7750;top:8280;width:1643;height:2" coordorigin="7750,8280" coordsize="1643,2">
              <v:shape style="position:absolute;left:7750;top:8280;width:1643;height:2" coordorigin="7750,8280" coordsize="1643,0" path="m7750,8280l9392,8280e" filled="f" stroked="t" strokeweight=".477497pt" strokecolor="#4F4F4F">
                <v:path arrowok="t"/>
              </v:shape>
            </v:group>
            <v:group style="position:absolute;left:9335;top:8278;width:1466;height:2" coordorigin="9335,8278" coordsize="1466,2">
              <v:shape style="position:absolute;left:9335;top:8278;width:1466;height:2" coordorigin="9335,8278" coordsize="1466,0" path="m9335,8278l10801,8278e" filled="f" stroked="t" strokeweight=".954994pt" strokecolor="#676767">
                <v:path arrowok="t"/>
              </v:shape>
            </v:group>
            <v:group style="position:absolute;left:10744;top:8280;width:864;height:2" coordorigin="10744,8280" coordsize="864,2">
              <v:shape style="position:absolute;left:10744;top:8280;width:864;height:2" coordorigin="10744,8280" coordsize="864,0" path="m10744,8280l11608,8280e" filled="f" stroked="t" strokeweight=".477497pt" strokecolor="#3B3B3B">
                <v:path arrowok="t"/>
              </v:shape>
            </v:group>
            <v:group style="position:absolute;left:339;top:8527;width:774;height:2" coordorigin="339,8527" coordsize="774,2">
              <v:shape style="position:absolute;left:339;top:8527;width:774;height:2" coordorigin="339,8527" coordsize="774,0" path="m339,8527l1113,8527e" filled="f" stroked="t" strokeweight=".954994pt" strokecolor="#676767">
                <v:path arrowok="t"/>
              </v:shape>
            </v:group>
            <v:group style="position:absolute;left:1055;top:8529;width:578;height:2" coordorigin="1055,8529" coordsize="578,2">
              <v:shape style="position:absolute;left:1055;top:8529;width:578;height:2" coordorigin="1055,8529" coordsize="578,0" path="m1055,8529l1633,8529e" filled="f" stroked="t" strokeweight=".477497pt" strokecolor="#2F2F2F">
                <v:path arrowok="t"/>
              </v:shape>
            </v:group>
            <v:group style="position:absolute;left:2149;top:7821;width:2;height:1441" coordorigin="2149,7821" coordsize="2,1441">
              <v:shape style="position:absolute;left:2149;top:7821;width:2;height:1441" coordorigin="2149,7821" coordsize="0,1441" path="m2149,9262l2149,7821e" filled="f" stroked="t" strokeweight=".954994pt" strokecolor="#5B5B5B">
                <v:path arrowok="t"/>
              </v:shape>
            </v:group>
            <v:group style="position:absolute;left:1576;top:8527;width:3242;height:2" coordorigin="1576,8527" coordsize="3242,2">
              <v:shape style="position:absolute;left:1576;top:8527;width:3242;height:2" coordorigin="1576,8527" coordsize="3242,0" path="m1576,8527l4818,8527e" filled="f" stroked="t" strokeweight=".716246pt" strokecolor="#575757">
                <v:path arrowok="t"/>
              </v:shape>
            </v:group>
            <v:group style="position:absolute;left:4756;top:8524;width:993;height:2" coordorigin="4756,8524" coordsize="993,2">
              <v:shape style="position:absolute;left:4756;top:8524;width:993;height:2" coordorigin="4756,8524" coordsize="993,0" path="m4756,8524l5749,8524e" filled="f" stroked="t" strokeweight=".477497pt" strokecolor="#3F3F3F">
                <v:path arrowok="t"/>
              </v:shape>
            </v:group>
            <v:group style="position:absolute;left:5501;top:8522;width:435;height:2" coordorigin="5501,8522" coordsize="435,2">
              <v:shape style="position:absolute;left:5501;top:8522;width:435;height:2" coordorigin="5501,8522" coordsize="435,0" path="m5501,8522l5935,8522e" filled="f" stroked="t" strokeweight=".716246pt" strokecolor="#575757">
                <v:path arrowok="t"/>
              </v:shape>
            </v:group>
            <v:group style="position:absolute;left:5878;top:8520;width:2741;height:2" coordorigin="5878,8520" coordsize="2741,2">
              <v:shape style="position:absolute;left:5878;top:8520;width:2741;height:2" coordorigin="5878,8520" coordsize="2741,0" path="m5878,8520l8619,8520e" filled="f" stroked="t" strokeweight=".954994pt" strokecolor="#676767">
                <v:path arrowok="t"/>
              </v:shape>
            </v:group>
            <v:group style="position:absolute;left:8562;top:8520;width:611;height:2" coordorigin="8562,8520" coordsize="611,2">
              <v:shape style="position:absolute;left:8562;top:8520;width:611;height:2" coordorigin="8562,8520" coordsize="611,0" path="m8562,8520l9173,8520e" filled="f" stroked="t" strokeweight=".477497pt" strokecolor="#3B3B3B">
                <v:path arrowok="t"/>
              </v:shape>
            </v:group>
            <v:group style="position:absolute;left:9068;top:8517;width:325;height:2" coordorigin="9068,8517" coordsize="325,2">
              <v:shape style="position:absolute;left:9068;top:8517;width:325;height:2" coordorigin="9068,8517" coordsize="325,0" path="m9068,8517l9392,8517e" filled="f" stroked="t" strokeweight=".716246pt" strokecolor="#545454">
                <v:path arrowok="t"/>
              </v:shape>
            </v:group>
            <v:group style="position:absolute;left:9335;top:8515;width:654;height:2" coordorigin="9335,8515" coordsize="654,2">
              <v:shape style="position:absolute;left:9335;top:8515;width:654;height:2" coordorigin="9335,8515" coordsize="654,0" path="m9335,8515l9989,8515e" filled="f" stroked="t" strokeweight=".477497pt" strokecolor="#383838">
                <v:path arrowok="t"/>
              </v:shape>
            </v:group>
            <v:group style="position:absolute;left:9932;top:8517;width:1676;height:2" coordorigin="9932,8517" coordsize="1676,2">
              <v:shape style="position:absolute;left:9932;top:8517;width:1676;height:2" coordorigin="9932,8517" coordsize="1676,0" path="m9932,8517l11608,8517e" filled="f" stroked="t" strokeweight=".954994pt" strokecolor="#606060">
                <v:path arrowok="t"/>
              </v:shape>
            </v:group>
            <v:group style="position:absolute;left:351;top:8467;width:2;height:4064" coordorigin="351,8467" coordsize="2,4064">
              <v:shape style="position:absolute;left:351;top:8467;width:2;height:4064" coordorigin="351,8467" coordsize="0,4064" path="m351,12531l351,8467e" filled="f" stroked="t" strokeweight=".954994pt" strokecolor="#575757">
                <v:path arrowok="t"/>
              </v:shape>
            </v:group>
            <v:group style="position:absolute;left:2115;top:9233;width:2;height:206" coordorigin="2115,9233" coordsize="2,206">
              <v:shape style="position:absolute;left:2115;top:9233;width:2;height:206" coordorigin="2115,9233" coordsize="0,206" path="m2115,9439l2115,9233e" filled="f" stroked="t" strokeweight=".238749pt" strokecolor="#000000">
                <v:path arrowok="t"/>
              </v:shape>
            </v:group>
            <v:group style="position:absolute;left:344;top:9453;width:5405;height:2" coordorigin="344,9453" coordsize="5405,2">
              <v:shape style="position:absolute;left:344;top:9453;width:5405;height:2" coordorigin="344,9453" coordsize="5405,0" path="m344,9453l5749,9453e" filled="f" stroked="t" strokeweight=".716246pt" strokecolor="#5B5B5B">
                <v:path arrowok="t"/>
              </v:shape>
            </v:group>
            <v:group style="position:absolute;left:5692;top:9448;width:764;height:2" coordorigin="5692,9448" coordsize="764,2">
              <v:shape style="position:absolute;left:5692;top:9448;width:764;height:2" coordorigin="5692,9448" coordsize="764,0" path="m5692,9448l6456,9448e" filled="f" stroked="t" strokeweight=".477497pt" strokecolor="#383838">
                <v:path arrowok="t"/>
              </v:shape>
            </v:group>
            <v:group style="position:absolute;left:6398;top:9446;width:611;height:2" coordorigin="6398,9446" coordsize="611,2">
              <v:shape style="position:absolute;left:6398;top:9446;width:611;height:2" coordorigin="6398,9446" coordsize="611,0" path="m6398,9446l7010,9446e" filled="f" stroked="t" strokeweight=".477497pt" strokecolor="#4B4B4B">
                <v:path arrowok="t"/>
              </v:shape>
            </v:group>
            <v:group style="position:absolute;left:6952;top:9443;width:482;height:2" coordorigin="6952,9443" coordsize="482,2">
              <v:shape style="position:absolute;left:6952;top:9443;width:482;height:2" coordorigin="6952,9443" coordsize="482,0" path="m6952,9443l7435,9443e" filled="f" stroked="t" strokeweight=".477497pt" strokecolor="#383838">
                <v:path arrowok="t"/>
              </v:shape>
            </v:group>
            <v:group style="position:absolute;left:7377;top:9446;width:430;height:2" coordorigin="7377,9446" coordsize="430,2">
              <v:shape style="position:absolute;left:7377;top:9446;width:430;height:2" coordorigin="7377,9446" coordsize="430,0" path="m7377,9446l7807,9446e" filled="f" stroked="t" strokeweight=".477497pt" strokecolor="#4F4F4F">
                <v:path arrowok="t"/>
              </v:shape>
            </v:group>
            <v:group style="position:absolute;left:7640;top:9441;width:1752;height:2" coordorigin="7640,9441" coordsize="1752,2">
              <v:shape style="position:absolute;left:7640;top:9441;width:1752;height:2" coordorigin="7640,9441" coordsize="1752,0" path="m7640,9441l9392,9441e" filled="f" stroked="t" strokeweight=".954994pt" strokecolor="#646464">
                <v:path arrowok="t"/>
              </v:shape>
            </v:group>
            <v:group style="position:absolute;left:9335;top:9443;width:654;height:2" coordorigin="9335,9443" coordsize="654,2">
              <v:shape style="position:absolute;left:9335;top:9443;width:654;height:2" coordorigin="9335,9443" coordsize="654,0" path="m9335,9443l9989,9443e" filled="f" stroked="t" strokeweight=".477497pt" strokecolor="#343434">
                <v:path arrowok="t"/>
              </v:shape>
            </v:group>
            <v:group style="position:absolute;left:9932;top:9443;width:592;height:2" coordorigin="9932,9443" coordsize="592,2">
              <v:shape style="position:absolute;left:9932;top:9443;width:592;height:2" coordorigin="9932,9443" coordsize="592,0" path="m9932,9443l10524,9443e" filled="f" stroked="t" strokeweight=".477497pt" strokecolor="#4B4B4B">
                <v:path arrowok="t"/>
              </v:shape>
            </v:group>
            <v:group style="position:absolute;left:10381;top:9443;width:1232;height:2" coordorigin="10381,9443" coordsize="1232,2">
              <v:shape style="position:absolute;left:10381;top:9443;width:1232;height:2" coordorigin="10381,9443" coordsize="1232,0" path="m10381,9443l11613,9443e" filled="f" stroked="t" strokeweight=".954994pt" strokecolor="#606060">
                <v:path arrowok="t"/>
              </v:shape>
            </v:group>
            <v:group style="position:absolute;left:2115;top:9424;width:2;height:273" coordorigin="2115,9424" coordsize="2,273">
              <v:shape style="position:absolute;left:2115;top:9424;width:2;height:273" coordorigin="2115,9424" coordsize="0,273" path="m2115,9697l2115,9424e" filled="f" stroked="t" strokeweight=".238749pt" strokecolor="#3B3B3B">
                <v:path arrowok="t"/>
              </v:shape>
            </v:group>
            <v:group style="position:absolute;left:2115;top:9697;width:2;height:230" coordorigin="2115,9697" coordsize="2,230">
              <v:shape style="position:absolute;left:2115;top:9697;width:2;height:230" coordorigin="2115,9697" coordsize="0,230" path="m2115,9927l2115,9697e" filled="f" stroked="t" strokeweight=".238749pt" strokecolor="#000000">
                <v:path arrowok="t"/>
              </v:shape>
            </v:group>
            <v:group style="position:absolute;left:11610;top:9668;width:2;height:287" coordorigin="11610,9668" coordsize="2,287">
              <v:shape style="position:absolute;left:11610;top:9668;width:2;height:287" coordorigin="11610,9668" coordsize="0,287" path="m11610,9956l11610,9668e" filled="f" stroked="t" strokeweight=".238749pt" strokecolor="#343434">
                <v:path arrowok="t"/>
              </v:shape>
            </v:group>
            <v:group style="position:absolute;left:2151;top:9898;width:2;height:751" coordorigin="2151,9898" coordsize="2,751">
              <v:shape style="position:absolute;left:2151;top:9898;width:2;height:751" coordorigin="2151,9898" coordsize="0,751" path="m2151,10650l2151,9898e" filled="f" stroked="t" strokeweight=".954994pt" strokecolor="#8C8C8C">
                <v:path arrowok="t"/>
              </v:shape>
            </v:group>
            <v:group style="position:absolute;left:11646;top:9927;width:2;height:235" coordorigin="11646,9927" coordsize="2,235">
              <v:shape style="position:absolute;left:11646;top:9927;width:2;height:235" coordorigin="11646,9927" coordsize="0,235" path="m11646,10161l11646,9927e" filled="f" stroked="t" strokeweight=".238749pt" strokecolor="#000000">
                <v:path arrowok="t"/>
              </v:shape>
            </v:group>
            <v:group style="position:absolute;left:349;top:10638;width:492;height:2" coordorigin="349,10638" coordsize="492,2">
              <v:shape style="position:absolute;left:349;top:10638;width:492;height:2" coordorigin="349,10638" coordsize="492,0" path="m349,10638l840,10638e" filled="f" stroked="t" strokeweight=".477497pt" strokecolor="#4B4B4B">
                <v:path arrowok="t"/>
              </v:shape>
            </v:group>
            <v:group style="position:absolute;left:602;top:10635;width:3185;height:2" coordorigin="602,10635" coordsize="3185,2">
              <v:shape style="position:absolute;left:602;top:10635;width:3185;height:2" coordorigin="602,10635" coordsize="3185,0" path="m602,10635l3787,10635e" filled="f" stroked="t" strokeweight=".954994pt" strokecolor="#606060">
                <v:path arrowok="t"/>
              </v:shape>
            </v:group>
            <v:group style="position:absolute;left:3729;top:10630;width:2206;height:2" coordorigin="3729,10630" coordsize="2206,2">
              <v:shape style="position:absolute;left:3729;top:10630;width:2206;height:2" coordorigin="3729,10630" coordsize="2206,0" path="m3729,10630l5935,10630e" filled="f" stroked="t" strokeweight=".477497pt" strokecolor="#484848">
                <v:path arrowok="t"/>
              </v:shape>
            </v:group>
            <v:group style="position:absolute;left:5878;top:10626;width:578;height:2" coordorigin="5878,10626" coordsize="578,2">
              <v:shape style="position:absolute;left:5878;top:10626;width:578;height:2" coordorigin="5878,10626" coordsize="578,0" path="m5878,10626l6456,10626e" filled="f" stroked="t" strokeweight=".477497pt" strokecolor="#444444">
                <v:path arrowok="t"/>
              </v:shape>
            </v:group>
            <v:group style="position:absolute;left:6360;top:10626;width:2044;height:2" coordorigin="6360,10626" coordsize="2044,2">
              <v:shape style="position:absolute;left:6360;top:10626;width:2044;height:2" coordorigin="6360,10626" coordsize="2044,0" path="m6360,10626l8404,10626e" filled="f" stroked="t" strokeweight=".954994pt" strokecolor="#6B6B6B">
                <v:path arrowok="t"/>
              </v:shape>
            </v:group>
            <v:group style="position:absolute;left:8328;top:10623;width:2196;height:2" coordorigin="8328,10623" coordsize="2196,2">
              <v:shape style="position:absolute;left:8328;top:10623;width:2196;height:2" coordorigin="8328,10623" coordsize="2196,0" path="m8328,10623l10524,10623e" filled="f" stroked="t" strokeweight=".477497pt" strokecolor="#484848">
                <v:path arrowok="t"/>
              </v:shape>
            </v:group>
            <v:group style="position:absolute;left:10390;top:10621;width:1227;height:2" coordorigin="10390,10621" coordsize="1227,2">
              <v:shape style="position:absolute;left:10390;top:10621;width:1227;height:2" coordorigin="10390,10621" coordsize="1227,0" path="m10390,10621l11618,10621e" filled="f" stroked="t" strokeweight=".954994pt" strokecolor="#676767">
                <v:path arrowok="t"/>
              </v:shape>
            </v:group>
            <v:group style="position:absolute;left:11615;top:10243;width:2;height:708" coordorigin="11615,10243" coordsize="2,708">
              <v:shape style="position:absolute;left:11615;top:10243;width:2;height:708" coordorigin="11615,10243" coordsize="0,708" path="m11615,10951l11615,10243e" filled="f" stroked="t" strokeweight=".238749pt" strokecolor="#545454">
                <v:path arrowok="t"/>
              </v:shape>
            </v:group>
            <v:group style="position:absolute;left:750;top:10827;width:855;height:2" coordorigin="750,10827" coordsize="855,2">
              <v:shape style="position:absolute;left:750;top:10827;width:855;height:2" coordorigin="750,10827" coordsize="855,0" path="m750,10827l1604,10827e" filled="f" stroked="t" strokeweight=".238749pt" strokecolor="#282828">
                <v:path arrowok="t"/>
              </v:shape>
            </v:group>
            <v:group style="position:absolute;left:1604;top:10827;width:516;height:2" coordorigin="1604,10827" coordsize="516,2">
              <v:shape style="position:absolute;left:1604;top:10827;width:516;height:2" coordorigin="1604,10827" coordsize="516,0" path="m1604,10827l2120,10827e" filled="f" stroked="t" strokeweight=".238749pt" strokecolor="#000000">
                <v:path arrowok="t"/>
              </v:shape>
            </v:group>
            <v:group style="position:absolute;left:2115;top:10607;width:2;height:225" coordorigin="2115,10607" coordsize="2,225">
              <v:shape style="position:absolute;left:2115;top:10607;width:2;height:225" coordorigin="2115,10607" coordsize="0,225" path="m2115,10832l2115,10607e" filled="f" stroked="t" strokeweight=".238749pt" strokecolor="#676767">
                <v:path arrowok="t"/>
              </v:shape>
            </v:group>
            <v:group style="position:absolute;left:10495;top:10827;width:840;height:2" coordorigin="10495,10827" coordsize="840,2">
              <v:shape style="position:absolute;left:10495;top:10827;width:840;height:2" coordorigin="10495,10827" coordsize="840,0" path="m10495,10827l11336,10827e" filled="f" stroked="t" strokeweight=".238749pt" strokecolor="#000000">
                <v:path arrowok="t"/>
              </v:shape>
            </v:group>
            <v:group style="position:absolute;left:11336;top:10827;width:315;height:2" coordorigin="11336,10827" coordsize="315,2">
              <v:shape style="position:absolute;left:11336;top:10827;width:315;height:2" coordorigin="11336,10827" coordsize="315,0" path="m11336,10827l11651,10827e" filled="f" stroked="t" strokeweight=".238749pt" strokecolor="#646464">
                <v:path arrowok="t"/>
              </v:shape>
            </v:group>
            <v:group style="position:absolute;left:2115;top:10827;width:2;height:96" coordorigin="2115,10827" coordsize="2,96">
              <v:shape style="position:absolute;left:2115;top:10827;width:2;height:96" coordorigin="2115,10827" coordsize="0,96" path="m2115,10922l2115,10827e" filled="f" stroked="t" strokeweight=".238749pt" strokecolor="#4F4F4F">
                <v:path arrowok="t"/>
              </v:shape>
            </v:group>
            <v:group style="position:absolute;left:2115;top:10922;width:2;height:914" coordorigin="2115,10922" coordsize="2,914">
              <v:shape style="position:absolute;left:2115;top:10922;width:2;height:914" coordorigin="2115,10922" coordsize="0,914" path="m2115,11837l2115,10922e" filled="f" stroked="t" strokeweight=".238749pt" strokecolor="#676767">
                <v:path arrowok="t"/>
              </v:shape>
            </v:group>
            <v:group style="position:absolute;left:349;top:11126;width:2894;height:2" coordorigin="349,11126" coordsize="2894,2">
              <v:shape style="position:absolute;left:349;top:11126;width:2894;height:2" coordorigin="349,11126" coordsize="2894,0" path="m349,11126l3242,11126e" filled="f" stroked="t" strokeweight=".954994pt" strokecolor="#606060">
                <v:path arrowok="t"/>
              </v:shape>
            </v:group>
            <v:group style="position:absolute;left:3185;top:11121;width:1628;height:2" coordorigin="3185,11121" coordsize="1628,2">
              <v:shape style="position:absolute;left:3185;top:11121;width:1628;height:2" coordorigin="3185,11121" coordsize="1628,0" path="m3185,11121l4813,11121e" filled="f" stroked="t" strokeweight=".477497pt" strokecolor="#444444">
                <v:path arrowok="t"/>
              </v:shape>
            </v:group>
            <v:group style="position:absolute;left:8328;top:11114;width:845;height:2" coordorigin="8328,11114" coordsize="845,2">
              <v:shape style="position:absolute;left:8328;top:11114;width:845;height:2" coordorigin="8328,11114" coordsize="845,0" path="m8328,11114l9173,11114e" filled="f" stroked="t" strokeweight=".477497pt" strokecolor="#3F3F3F">
                <v:path arrowok="t"/>
              </v:shape>
            </v:group>
            <v:group style="position:absolute;left:9115;top:11112;width:277;height:2" coordorigin="9115,11112" coordsize="277,2">
              <v:shape style="position:absolute;left:9115;top:11112;width:277;height:2" coordorigin="9115,11112" coordsize="277,0" path="m9115,11112l9392,11112e" filled="f" stroked="t" strokeweight=".477497pt" strokecolor="#575757">
                <v:path arrowok="t"/>
              </v:shape>
            </v:group>
            <v:group style="position:absolute;left:9335;top:11109;width:497;height:2" coordorigin="9335,11109" coordsize="497,2">
              <v:shape style="position:absolute;left:9335;top:11109;width:497;height:2" coordorigin="9335,11109" coordsize="497,0" path="m9335,11109l9832,11109e" filled="f" stroked="t" strokeweight=".477497pt" strokecolor="#444444">
                <v:path arrowok="t"/>
              </v:shape>
            </v:group>
            <v:group style="position:absolute;left:4756;top:11116;width:6862;height:2" coordorigin="4756,11116" coordsize="6862,2">
              <v:shape style="position:absolute;left:4756;top:11116;width:6862;height:2" coordorigin="4756,11116" coordsize="6862,0" path="m4756,11116l11618,11116e" filled="f" stroked="t" strokeweight=".954994pt" strokecolor="#646464">
                <v:path arrowok="t"/>
              </v:shape>
            </v:group>
            <v:group style="position:absolute;left:11615;top:10894;width:2;height:278" coordorigin="11615,10894" coordsize="2,278">
              <v:shape style="position:absolute;left:11615;top:10894;width:2;height:278" coordorigin="11615,10894" coordsize="0,278" path="m11615,11171l11615,10894e" filled="f" stroked="t" strokeweight=".238749pt" strokecolor="#3B3B3B">
                <v:path arrowok="t"/>
              </v:shape>
            </v:group>
            <v:group style="position:absolute;left:349;top:11612;width:3280;height:2" coordorigin="349,11612" coordsize="3280,2">
              <v:shape style="position:absolute;left:349;top:11612;width:3280;height:2" coordorigin="349,11612" coordsize="3280,0" path="m349,11612l3629,11612e" filled="f" stroked="t" strokeweight=".954994pt" strokecolor="#606060">
                <v:path arrowok="t"/>
              </v:shape>
            </v:group>
            <v:group style="position:absolute;left:3572;top:11612;width:325;height:2" coordorigin="3572,11612" coordsize="325,2">
              <v:shape style="position:absolute;left:3572;top:11612;width:325;height:2" coordorigin="3572,11612" coordsize="325,0" path="m3572,11612l3896,11612e" filled="f" stroked="t" strokeweight=".477497pt" strokecolor="#2B2B2B">
                <v:path arrowok="t"/>
              </v:shape>
            </v:group>
            <v:group style="position:absolute;left:3839;top:11609;width:974;height:2" coordorigin="3839,11609" coordsize="974,2">
              <v:shape style="position:absolute;left:3839;top:11609;width:974;height:2" coordorigin="3839,11609" coordsize="974,0" path="m3839,11609l4813,11609e" filled="f" stroked="t" strokeweight=".477497pt" strokecolor="#4F4F4F">
                <v:path arrowok="t"/>
              </v:shape>
            </v:group>
            <v:group style="position:absolute;left:5157;top:11607;width:3147;height:2" coordorigin="5157,11607" coordsize="3147,2">
              <v:shape style="position:absolute;left:5157;top:11607;width:3147;height:2" coordorigin="5157,11607" coordsize="3147,0" path="m5157,11607l8304,11607e" filled="f" stroked="t" strokeweight=".954994pt" strokecolor="#707070">
                <v:path arrowok="t"/>
              </v:shape>
            </v:group>
            <v:group style="position:absolute;left:4756;top:11605;width:3629;height:2" coordorigin="4756,11605" coordsize="3629,2">
              <v:shape style="position:absolute;left:4756;top:11605;width:3629;height:2" coordorigin="4756,11605" coordsize="3629,0" path="m4756,11605l8385,11605e" filled="f" stroked="t" strokeweight=".954994pt" strokecolor="#6B6B6B">
                <v:path arrowok="t"/>
              </v:shape>
            </v:group>
            <v:group style="position:absolute;left:8328;top:11600;width:1065;height:2" coordorigin="8328,11600" coordsize="1065,2">
              <v:shape style="position:absolute;left:8328;top:11600;width:1065;height:2" coordorigin="8328,11600" coordsize="1065,0" path="m8328,11600l9392,11600e" filled="f" stroked="t" strokeweight=".477497pt" strokecolor="#484848">
                <v:path arrowok="t"/>
              </v:shape>
            </v:group>
            <v:group style="position:absolute;left:9335;top:11597;width:497;height:2" coordorigin="9335,11597" coordsize="497,2">
              <v:shape style="position:absolute;left:9335;top:11597;width:497;height:2" coordorigin="9335,11597" coordsize="497,0" path="m9335,11597l9832,11597e" filled="f" stroked="t" strokeweight=".477497pt" strokecolor="#2F2F2F">
                <v:path arrowok="t"/>
              </v:shape>
            </v:group>
            <v:group style="position:absolute;left:9774;top:11602;width:215;height:2" coordorigin="9774,11602" coordsize="215,2">
              <v:shape style="position:absolute;left:9774;top:11602;width:215;height:2" coordorigin="9774,11602" coordsize="215,0" path="m9774,11602l9989,11602e" filled="f" stroked="t" strokeweight=".716246pt" strokecolor="#4B4B4B">
                <v:path arrowok="t"/>
              </v:shape>
            </v:group>
            <v:group style="position:absolute;left:9908;top:11600;width:1714;height:2" coordorigin="9908,11600" coordsize="1714,2">
              <v:shape style="position:absolute;left:9908;top:11600;width:1714;height:2" coordorigin="9908,11600" coordsize="1714,0" path="m9908,11600l11622,11600e" filled="f" stroked="t" strokeweight=".954994pt" strokecolor="#676767">
                <v:path arrowok="t"/>
              </v:shape>
            </v:group>
            <v:group style="position:absolute;left:11618;top:7830;width:2;height:5021" coordorigin="11618,7830" coordsize="2,5021">
              <v:shape style="position:absolute;left:11618;top:7830;width:2;height:5021" coordorigin="11618,7830" coordsize="0,5021" path="m11618,12851l11618,7830e" filled="f" stroked="t" strokeweight=".477497pt" strokecolor="#545454">
                <v:path arrowok="t"/>
              </v:shape>
            </v:group>
            <v:group style="position:absolute;left:353;top:11853;width:2598;height:2" coordorigin="353,11853" coordsize="2598,2">
              <v:shape style="position:absolute;left:353;top:11853;width:2598;height:2" coordorigin="353,11853" coordsize="2598,0" path="m353,11853l2951,11853e" filled="f" stroked="t" strokeweight=".954994pt" strokecolor="#646464">
                <v:path arrowok="t"/>
              </v:shape>
            </v:group>
            <v:group style="position:absolute;left:2707;top:11851;width:1079;height:2" coordorigin="2707,11851" coordsize="1079,2">
              <v:shape style="position:absolute;left:2707;top:11851;width:1079;height:2" coordorigin="2707,11851" coordsize="1079,0" path="m2707,11851l3787,11851e" filled="f" stroked="t" strokeweight=".477497pt" strokecolor="#545454">
                <v:path arrowok="t"/>
              </v:shape>
            </v:group>
            <v:group style="position:absolute;left:3729;top:11851;width:167;height:2" coordorigin="3729,11851" coordsize="167,2">
              <v:shape style="position:absolute;left:3729;top:11851;width:167;height:2" coordorigin="3729,11851" coordsize="167,0" path="m3729,11851l3896,11851e" filled="f" stroked="t" strokeweight=".477497pt" strokecolor="#343434">
                <v:path arrowok="t"/>
              </v:shape>
            </v:group>
            <v:group style="position:absolute;left:3839;top:11849;width:974;height:2" coordorigin="3839,11849" coordsize="974,2">
              <v:shape style="position:absolute;left:3839;top:11849;width:974;height:2" coordorigin="3839,11849" coordsize="974,0" path="m3839,11849l4813,11849e" filled="f" stroked="t" strokeweight=".477497pt" strokecolor="#484848">
                <v:path arrowok="t"/>
              </v:shape>
            </v:group>
            <v:group style="position:absolute;left:4756;top:11846;width:3629;height:2" coordorigin="4756,11846" coordsize="3629,2">
              <v:shape style="position:absolute;left:4756;top:11846;width:3629;height:2" coordorigin="4756,11846" coordsize="3629,0" path="m4756,11846l8385,11846e" filled="f" stroked="t" strokeweight=".954994pt" strokecolor="#6B6B6B">
                <v:path arrowok="t"/>
              </v:shape>
            </v:group>
            <v:group style="position:absolute;left:8328;top:11841;width:291;height:2" coordorigin="8328,11841" coordsize="291,2">
              <v:shape style="position:absolute;left:8328;top:11841;width:291;height:2" coordorigin="8328,11841" coordsize="291,0" path="m8328,11841l8619,11841e" filled="f" stroked="t" strokeweight=".477497pt" strokecolor="#2F2F2F">
                <v:path arrowok="t"/>
              </v:shape>
            </v:group>
            <v:group style="position:absolute;left:8562;top:11839;width:831;height:2" coordorigin="8562,11839" coordsize="831,2">
              <v:shape style="position:absolute;left:8562;top:11839;width:831;height:2" coordorigin="8562,11839" coordsize="831,0" path="m8562,11839l9392,11839e" filled="f" stroked="t" strokeweight=".477497pt" strokecolor="#484848">
                <v:path arrowok="t"/>
              </v:shape>
            </v:group>
            <v:group style="position:absolute;left:9335;top:11837;width:654;height:2" coordorigin="9335,11837" coordsize="654,2">
              <v:shape style="position:absolute;left:9335;top:11837;width:654;height:2" coordorigin="9335,11837" coordsize="654,0" path="m9335,11837l9989,11837e" filled="f" stroked="t" strokeweight=".477497pt" strokecolor="#343434">
                <v:path arrowok="t"/>
              </v:shape>
            </v:group>
            <v:group style="position:absolute;left:9932;top:11839;width:1690;height:2" coordorigin="9932,11839" coordsize="1690,2">
              <v:shape style="position:absolute;left:9932;top:11839;width:1690;height:2" coordorigin="9932,11839" coordsize="1690,0" path="m9932,11839l11622,11839e" filled="f" stroked="t" strokeweight=".954994pt" strokecolor="#676767">
                <v:path arrowok="t"/>
              </v:shape>
            </v:group>
            <v:group style="position:absolute;left:353;top:12100;width:1289;height:2" coordorigin="353,12100" coordsize="1289,2">
              <v:shape style="position:absolute;left:353;top:12100;width:1289;height:2" coordorigin="353,12100" coordsize="1289,0" path="m353,12100l1643,12100e" filled="f" stroked="t" strokeweight=".477497pt" strokecolor="#3F3F3F">
                <v:path arrowok="t"/>
              </v:shape>
            </v:group>
            <v:group style="position:absolute;left:1084;top:11822;width:2;height:258" coordorigin="1084,11822" coordsize="2,258">
              <v:shape style="position:absolute;left:1084;top:11822;width:2;height:258" coordorigin="1084,11822" coordsize="0,258" path="m1084,12081l1084,11822e" filled="f" stroked="t" strokeweight=".238749pt" strokecolor="#606060">
                <v:path arrowok="t"/>
              </v:shape>
            </v:group>
            <v:group style="position:absolute;left:1638;top:11846;width:2;height:756" coordorigin="1638,11846" coordsize="2,756">
              <v:shape style="position:absolute;left:1638;top:11846;width:2;height:756" coordorigin="1638,11846" coordsize="0,756" path="m1638,12602l1638,11846e" filled="f" stroked="t" strokeweight=".477497pt" strokecolor="#4B4B4B">
                <v:path arrowok="t"/>
              </v:shape>
            </v:group>
            <v:group style="position:absolute;left:1571;top:12095;width:3242;height:2" coordorigin="1571,12095" coordsize="3242,2">
              <v:shape style="position:absolute;left:1571;top:12095;width:3242;height:2" coordorigin="1571,12095" coordsize="3242,0" path="m1571,12095l4813,12095e" filled="f" stroked="t" strokeweight=".477497pt" strokecolor="#575757">
                <v:path arrowok="t"/>
              </v:shape>
            </v:group>
            <v:group style="position:absolute;left:2115;top:11822;width:2;height:258" coordorigin="2115,11822" coordsize="2,258">
              <v:shape style="position:absolute;left:2115;top:11822;width:2;height:258" coordorigin="2115,11822" coordsize="0,258" path="m2115,12081l2115,11822e" filled="f" stroked="t" strokeweight=".716246pt" strokecolor="#3B3B3B">
                <v:path arrowok="t"/>
              </v:shape>
            </v:group>
            <v:group style="position:absolute;left:4756;top:12090;width:993;height:2" coordorigin="4756,12090" coordsize="993,2">
              <v:shape style="position:absolute;left:4756;top:12090;width:993;height:2" coordorigin="4756,12090" coordsize="993,0" path="m4756,12090l5749,12090e" filled="f" stroked="t" strokeweight=".716246pt" strokecolor="#646464">
                <v:path arrowok="t"/>
              </v:shape>
            </v:group>
            <v:group style="position:absolute;left:5692;top:12090;width:764;height:2" coordorigin="5692,12090" coordsize="764,2">
              <v:shape style="position:absolute;left:5692;top:12090;width:764;height:2" coordorigin="5692,12090" coordsize="764,0" path="m5692,12090l6456,12090e" filled="f" stroked="t" strokeweight=".477497pt" strokecolor="#3F3F3F">
                <v:path arrowok="t"/>
              </v:shape>
            </v:group>
            <v:group style="position:absolute;left:6398;top:12088;width:611;height:2" coordorigin="6398,12088" coordsize="611,2">
              <v:shape style="position:absolute;left:6398;top:12088;width:611;height:2" coordorigin="6398,12088" coordsize="611,0" path="m6398,12088l7010,12088e" filled="f" stroked="t" strokeweight=".477497pt" strokecolor="#545454">
                <v:path arrowok="t"/>
              </v:shape>
            </v:group>
            <v:group style="position:absolute;left:6952;top:12086;width:492;height:2" coordorigin="6952,12086" coordsize="492,2">
              <v:shape style="position:absolute;left:6952;top:12086;width:492;height:2" coordorigin="6952,12086" coordsize="492,0" path="m6952,12086l7444,12086e" filled="f" stroked="t" strokeweight=".477497pt" strokecolor="#343434">
                <v:path arrowok="t"/>
              </v:shape>
            </v:group>
            <v:group style="position:absolute;left:7432;top:11832;width:2;height:4652" coordorigin="7432,11832" coordsize="2,4652">
              <v:shape style="position:absolute;left:7432;top:11832;width:2;height:4652" coordorigin="7432,11832" coordsize="0,4652" path="m7432,16484l7432,11832e" filled="f" stroked="t" strokeweight=".954994pt" strokecolor="#646464">
                <v:path arrowok="t"/>
              </v:shape>
            </v:group>
            <v:group style="position:absolute;left:7373;top:12083;width:1012;height:2" coordorigin="7373,12083" coordsize="1012,2">
              <v:shape style="position:absolute;left:7373;top:12083;width:1012;height:2" coordorigin="7373,12083" coordsize="1012,0" path="m7373,12083l8385,12083e" filled="f" stroked="t" strokeweight=".477497pt" strokecolor="#4B4B4B">
                <v:path arrowok="t"/>
              </v:shape>
            </v:group>
            <v:group style="position:absolute;left:8328;top:12081;width:291;height:2" coordorigin="8328,12081" coordsize="291,2">
              <v:shape style="position:absolute;left:8328;top:12081;width:291;height:2" coordorigin="8328,12081" coordsize="291,0" path="m8328,12081l8619,12081e" filled="f" stroked="t" strokeweight=".477497pt" strokecolor="#383838">
                <v:path arrowok="t"/>
              </v:shape>
            </v:group>
            <v:group style="position:absolute;left:8562;top:12081;width:1963;height:2" coordorigin="8562,12081" coordsize="1963,2">
              <v:shape style="position:absolute;left:8562;top:12081;width:1963;height:2" coordorigin="8562,12081" coordsize="1963,0" path="m8562,12081l10524,12081e" filled="f" stroked="t" strokeweight=".954994pt" strokecolor="#676767">
                <v:path arrowok="t"/>
              </v:shape>
            </v:group>
            <v:group style="position:absolute;left:10467;top:12081;width:1156;height:2" coordorigin="10467,12081" coordsize="1156,2">
              <v:shape style="position:absolute;left:10467;top:12081;width:1156;height:2" coordorigin="10467,12081" coordsize="1156,0" path="m10467,12081l11622,12081e" filled="f" stroked="t" strokeweight=".477497pt" strokecolor="#444444">
                <v:path arrowok="t"/>
              </v:shape>
            </v:group>
            <v:group style="position:absolute;left:11618;top:11794;width:2;height:316" coordorigin="11618,11794" coordsize="2,316">
              <v:shape style="position:absolute;left:11618;top:11794;width:2;height:316" coordorigin="11618,11794" coordsize="0,316" path="m11618,12109l11618,11794e" filled="f" stroked="t" strokeweight=".477497pt" strokecolor="#3F3F3F">
                <v:path arrowok="t"/>
              </v:shape>
            </v:group>
            <v:group style="position:absolute;left:358;top:8596;width:2;height:4509" coordorigin="358,8596" coordsize="2,4509">
              <v:shape style="position:absolute;left:358;top:8596;width:2;height:4509" coordorigin="358,8596" coordsize="0,4509" path="m358,13105l358,8596e" filled="f" stroked="t" strokeweight=".954994pt" strokecolor="#5B5B5B">
                <v:path arrowok="t"/>
              </v:shape>
            </v:group>
            <v:group style="position:absolute;left:1084;top:12066;width:2;height:507" coordorigin="1084,12066" coordsize="2,507">
              <v:shape style="position:absolute;left:1084;top:12066;width:2;height:507" coordorigin="1084,12066" coordsize="0,507" path="m1084,12574l1084,12066e" filled="f" stroked="t" strokeweight=".238749pt" strokecolor="#2B2B2B">
                <v:path arrowok="t"/>
              </v:shape>
            </v:group>
            <v:group style="position:absolute;left:2115;top:12066;width:2;height:507" coordorigin="2115,12066" coordsize="2,507">
              <v:shape style="position:absolute;left:2115;top:12066;width:2;height:507" coordorigin="2115,12066" coordsize="0,507" path="m2115,12574l2115,12066e" filled="f" stroked="t" strokeweight=".238749pt" strokecolor="#2F2F2F">
                <v:path arrowok="t"/>
              </v:shape>
            </v:group>
            <v:group style="position:absolute;left:325;top:12574;width:2;height:3944" coordorigin="325,12574" coordsize="2,3944">
              <v:shape style="position:absolute;left:325;top:12574;width:2;height:3944" coordorigin="325,12574" coordsize="0,3944" path="m325,16518l325,12574e" filled="f" stroked="t" strokeweight=".716246pt" strokecolor="#000000">
                <v:path arrowok="t"/>
              </v:shape>
            </v:group>
            <v:group style="position:absolute;left:1084;top:12574;width:2;height:455" coordorigin="1084,12574" coordsize="2,455">
              <v:shape style="position:absolute;left:1084;top:12574;width:2;height:455" coordorigin="1084,12574" coordsize="0,455" path="m1084,13028l1084,12574e" filled="f" stroked="t" strokeweight=".238749pt" strokecolor="#000000">
                <v:path arrowok="t"/>
              </v:shape>
            </v:group>
            <v:group style="position:absolute;left:1638;top:12545;width:2;height:1321" coordorigin="1638,12545" coordsize="2,1321">
              <v:shape style="position:absolute;left:1638;top:12545;width:2;height:1321" coordorigin="1638,12545" coordsize="0,1321" path="m1638,13866l1638,12545e" filled="f" stroked="t" strokeweight=".238749pt" strokecolor="#6B6B6B">
                <v:path arrowok="t"/>
              </v:shape>
            </v:group>
            <v:group style="position:absolute;left:2115;top:12574;width:2;height:1039" coordorigin="2115,12574" coordsize="2,1039">
              <v:shape style="position:absolute;left:2115;top:12574;width:2;height:1039" coordorigin="2115,12574" coordsize="0,1039" path="m2115,13612l2115,12574e" filled="f" stroked="t" strokeweight=".238749pt" strokecolor="#000000">
                <v:path arrowok="t"/>
              </v:shape>
            </v:group>
            <v:group style="position:absolute;left:11622;top:13229;width:2;height:187" coordorigin="11622,13229" coordsize="2,187">
              <v:shape style="position:absolute;left:11622;top:13229;width:2;height:187" coordorigin="11622,13229" coordsize="0,187" path="m11622,13416l11622,13229e" filled="f" stroked="t" strokeweight=".477497pt" strokecolor="#383B3B">
                <v:path arrowok="t"/>
              </v:shape>
            </v:group>
            <v:group style="position:absolute;left:11627;top:11583;width:2;height:4279" coordorigin="11627,11583" coordsize="2,4279">
              <v:shape style="position:absolute;left:11627;top:11583;width:2;height:4279" coordorigin="11627,11583" coordsize="0,4279" path="m11627,15862l11627,11583e" filled="f" stroked="t" strokeweight=".477497pt" strokecolor="#4F4F4F">
                <v:path arrowok="t"/>
              </v:shape>
            </v:group>
            <v:group style="position:absolute;left:1640;top:13809;width:2;height:325" coordorigin="1640,13809" coordsize="2,325">
              <v:shape style="position:absolute;left:1640;top:13809;width:2;height:325" coordorigin="1640,13809" coordsize="0,325" path="m1640,14134l1640,13809e" filled="f" stroked="t" strokeweight=".238749pt" strokecolor="#878787">
                <v:path arrowok="t"/>
              </v:shape>
            </v:group>
            <v:group style="position:absolute;left:325;top:14273;width:425;height:2" coordorigin="325,14273" coordsize="425,2">
              <v:shape style="position:absolute;left:325;top:14273;width:425;height:2" coordorigin="325,14273" coordsize="425,0" path="m325,14273l750,14273e" filled="f" stroked="t" strokeweight=".238749pt" strokecolor="#4F4F4F">
                <v:path arrowok="t"/>
              </v:shape>
            </v:group>
            <v:group style="position:absolute;left:750;top:14273;width:339;height:2" coordorigin="750,14273" coordsize="339,2">
              <v:shape style="position:absolute;left:750;top:14273;width:339;height:2" coordorigin="750,14273" coordsize="339,0" path="m750,14273l1089,14273e" filled="f" stroked="t" strokeweight=".238749pt" strokecolor="#000000">
                <v:path arrowok="t"/>
              </v:shape>
            </v:group>
            <v:group style="position:absolute;left:1082;top:13072;width:2;height:144" coordorigin="1082,13072" coordsize="2,144">
              <v:shape style="position:absolute;left:1082;top:13072;width:2;height:144" coordorigin="1082,13072" coordsize="0,144" path="m1082,13215l1082,13072e" filled="f" stroked="t" strokeweight=".954994pt" strokecolor="#2F2F2F">
                <v:path arrowok="t"/>
              </v:shape>
            </v:group>
            <v:group style="position:absolute;left:1084;top:13258;width:2;height:766" coordorigin="1084,13258" coordsize="2,766">
              <v:shape style="position:absolute;left:1084;top:13258;width:2;height:766" coordorigin="1084,13258" coordsize="0,766" path="m1084,14024l1084,13258e" filled="f" stroked="t" strokeweight=".238749pt" strokecolor="#000000">
                <v:path arrowok="t"/>
              </v:shape>
            </v:group>
            <v:group style="position:absolute;left:1084;top:14024;width:2;height:254" coordorigin="1084,14024" coordsize="2,254">
              <v:shape style="position:absolute;left:1084;top:14024;width:2;height:254" coordorigin="1084,14024" coordsize="0,254" path="m1084,14278l1084,14024e" filled="f" stroked="t" strokeweight=".238749pt" strokecolor="#343434">
                <v:path arrowok="t"/>
              </v:shape>
            </v:group>
            <v:group style="position:absolute;left:1084;top:14273;width:530;height:2" coordorigin="1084,14273" coordsize="530,2">
              <v:shape style="position:absolute;left:1084;top:14273;width:530;height:2" coordorigin="1084,14273" coordsize="530,0" path="m1084,14273l1614,14273e" filled="f" stroked="t" strokeweight=".238749pt" strokecolor="#383838">
                <v:path arrowok="t"/>
              </v:shape>
            </v:group>
            <v:group style="position:absolute;left:1600;top:14273;width:520;height:2" coordorigin="1600,14273" coordsize="520,2">
              <v:shape style="position:absolute;left:1600;top:14273;width:520;height:2" coordorigin="1600,14273" coordsize="520,0" path="m1600,14273l2120,14273e" filled="f" stroked="t" strokeweight=".238749pt" strokecolor="#575757">
                <v:path arrowok="t"/>
              </v:shape>
            </v:group>
            <v:group style="position:absolute;left:2115;top:14024;width:2;height:254" coordorigin="2115,14024" coordsize="2,254">
              <v:shape style="position:absolute;left:2115;top:14024;width:2;height:254" coordorigin="2115,14024" coordsize="0,254" path="m2115,14278l2115,14024e" filled="f" stroked="t" strokeweight=".238749pt" strokecolor="#3F3F3F">
                <v:path arrowok="t"/>
              </v:shape>
            </v:group>
            <v:group style="position:absolute;left:1084;top:14273;width:2;height:2245" coordorigin="1084,14273" coordsize="2,2245">
              <v:shape style="position:absolute;left:1084;top:14273;width:2;height:2245" coordorigin="1084,14273" coordsize="0,2245" path="m1084,16518l1084,14273e" filled="f" stroked="t" strokeweight=".238749pt" strokecolor="#000000">
                <v:path arrowok="t"/>
              </v:shape>
            </v:group>
            <v:group style="position:absolute;left:1604;top:14273;width:2;height:2245" coordorigin="1604,14273" coordsize="2,2245">
              <v:shape style="position:absolute;left:1604;top:14273;width:2;height:2245" coordorigin="1604,14273" coordsize="0,2245" path="m1604,16518l1604,14273e" filled="f" stroked="t" strokeweight=".716246pt" strokecolor="#000000">
                <v:path arrowok="t"/>
              </v:shape>
            </v:group>
            <v:group style="position:absolute;left:2115;top:14273;width:2;height:1560" coordorigin="2115,14273" coordsize="2,1560">
              <v:shape style="position:absolute;left:2115;top:14273;width:2;height:1560" coordorigin="2115,14273" coordsize="0,1560" path="m2115,15833l2115,14273e" filled="f" stroked="t" strokeweight=".238749pt" strokecolor="#000000">
                <v:path arrowok="t"/>
              </v:shape>
            </v:group>
            <v:group style="position:absolute;left:11627;top:14503;width:2;height:574" coordorigin="11627,14503" coordsize="2,574">
              <v:shape style="position:absolute;left:11627;top:14503;width:2;height:574" coordorigin="11627,14503" coordsize="0,574" path="m11627,15077l11627,14503e" filled="f" stroked="t" strokeweight=".477497pt" strokecolor="#444444">
                <v:path arrowok="t"/>
              </v:shape>
            </v:group>
            <v:group style="position:absolute;left:7439;top:15268;width:2;height:1249" coordorigin="7439,15268" coordsize="2,1249">
              <v:shape style="position:absolute;left:7439;top:15268;width:2;height:1249" coordorigin="7439,15268" coordsize="0,1249" path="m7439,16518l7439,15268e" filled="f" stroked="t" strokeweight=".716246pt" strokecolor="#646464">
                <v:path arrowok="t"/>
              </v:shape>
            </v:group>
            <v:group style="position:absolute;left:2115;top:15833;width:2;height:684" coordorigin="2115,15833" coordsize="2,684">
              <v:shape style="position:absolute;left:2115;top:15833;width:2;height:684" coordorigin="2115,15833" coordsize="0,684" path="m2115,16518l2115,15833e" filled="f" stroked="t" strokeweight=".238749pt" strokecolor="#838383">
                <v:path arrowok="t"/>
              </v:shape>
            </v:group>
            <v:group style="position:absolute;left:377;top:16527;width:6346;height:2" coordorigin="377,16527" coordsize="6346,2">
              <v:shape style="position:absolute;left:377;top:16527;width:6346;height:2" coordorigin="377,16527" coordsize="6346,0" path="m377,16527l6723,16527e" filled="f" stroked="t" strokeweight=".954994pt" strokecolor="#707070">
                <v:path arrowok="t"/>
              </v:shape>
            </v:group>
            <v:group style="position:absolute;left:6952;top:16513;width:855;height:2" coordorigin="6952,16513" coordsize="855,2">
              <v:shape style="position:absolute;left:6952;top:16513;width:855;height:2" coordorigin="6952,16513" coordsize="855,0" path="m6952,16513l7807,16513e" filled="f" stroked="t" strokeweight=".477497pt" strokecolor="#4B4B4B">
                <v:path arrowok="t"/>
              </v:shape>
            </v:group>
            <v:group style="position:absolute;left:7750;top:16511;width:635;height:2" coordorigin="7750,16511" coordsize="635,2">
              <v:shape style="position:absolute;left:7750;top:16511;width:635;height:2" coordorigin="7750,16511" coordsize="635,0" path="m7750,16511l8385,16511e" filled="f" stroked="t" strokeweight=".477497pt" strokecolor="#676767">
                <v:path arrowok="t"/>
              </v:shape>
            </v:group>
            <v:group style="position:absolute;left:4756;top:16513;width:6886;height:2" coordorigin="4756,16513" coordsize="6886,2">
              <v:shape style="position:absolute;left:4756;top:16513;width:6886;height:2" coordorigin="4756,16513" coordsize="6886,0" path="m4756,16513l11641,16513e" filled="f" stroked="t" strokeweight=".716246pt" strokecolor="#707070">
                <v:path arrowok="t"/>
              </v:shape>
            </v:group>
            <v:group style="position:absolute;left:11634;top:12176;width:2;height:4341" coordorigin="11634,12176" coordsize="2,4341">
              <v:shape style="position:absolute;left:11634;top:12176;width:2;height:4341" coordorigin="11634,12176" coordsize="0,4341" path="m11634,16518l11634,12176e" filled="f" stroked="t" strokeweight=".477497pt" strokecolor="#54545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</w:rPr>
        <w:t>itfaiy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F3F3F"/>
          <w:spacing w:val="2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96"/>
        </w:rPr>
        <w:t>Kuze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96"/>
        </w:rPr>
        <w:t>y</w:t>
      </w:r>
      <w:r>
        <w:rPr>
          <w:rFonts w:ascii="Arial" w:hAnsi="Arial" w:cs="Arial" w:eastAsia="Arial"/>
          <w:sz w:val="18"/>
          <w:szCs w:val="18"/>
          <w:color w:val="262626"/>
          <w:spacing w:val="-4"/>
          <w:w w:val="96"/>
        </w:rPr>
        <w:t> 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62626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11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6" w:lineRule="exact"/>
        <w:ind w:left="5356" w:right="5912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3F3F"/>
          <w:spacing w:val="0"/>
          <w:w w:val="116"/>
        </w:rPr>
        <w:t>rı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sectPr>
      <w:type w:val="continuous"/>
      <w:pgSz w:w="11920" w:h="16840"/>
      <w:pgMar w:top="1100" w:bottom="0" w:left="240" w:right="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62"/>
    <w:family w:val="roman"/>
    <w:pitch w:val="variable"/>
  </w:font>
  <w:font w:name="Arial">
    <w:altName w:val="Arial"/>
    <w:charset w:val="162"/>
    <w:family w:val="swiss"/>
    <w:pitch w:val="variable"/>
  </w:font>
  <w:font w:name="Courier New">
    <w:altName w:val="Courier New"/>
    <w:charset w:val="162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jpg"/><Relationship Id="rId24" Type="http://schemas.openxmlformats.org/officeDocument/2006/relationships/image" Target="media/image20.jpg"/><Relationship Id="rId25" Type="http://schemas.openxmlformats.org/officeDocument/2006/relationships/image" Target="media/image21.jpg"/><Relationship Id="rId26" Type="http://schemas.openxmlformats.org/officeDocument/2006/relationships/image" Target="media/image22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2018-06-22T13:08:08Z</dcterms:created>
  <dcterms:modified xsi:type="dcterms:W3CDTF">2018-06-22T13:08:08Z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2018-06-12T00:00:00Z</vt:filetime>
  </property>
  <property fmtid="{D5CDD505-2E9C-101B-9397-08002B2CF9AE}" pid="3" name="LastSaved">
    <vt:filetime>2018-06-22T00:00:00Z</vt:filetime>
  </property>
</Properties>
</file>